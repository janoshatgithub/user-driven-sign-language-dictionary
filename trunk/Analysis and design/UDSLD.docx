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C51844">
        <w:t>/Vinter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8026DD"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8026DD" w:rsidP="00411912">
      <w:pPr>
        <w:jc w:val="center"/>
        <w:rPr>
          <w:b/>
          <w:spacing w:val="20"/>
          <w:sz w:val="18"/>
          <w:szCs w:val="18"/>
          <w:u w:val="single"/>
          <w:lang w:val="da-DK"/>
        </w:rPr>
      </w:pPr>
      <w:r w:rsidRPr="008026DD">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57240B" w:rsidRDefault="008026DD">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1477380" w:history="1">
            <w:r w:rsidR="0057240B" w:rsidRPr="007B202C">
              <w:rPr>
                <w:rStyle w:val="Hyperlink"/>
                <w:noProof/>
                <w:lang w:val="da-DK"/>
              </w:rPr>
              <w:t>1.</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Indledning</w:t>
            </w:r>
            <w:r w:rsidR="0057240B">
              <w:rPr>
                <w:noProof/>
                <w:webHidden/>
              </w:rPr>
              <w:tab/>
            </w:r>
            <w:r w:rsidR="0057240B">
              <w:rPr>
                <w:noProof/>
                <w:webHidden/>
              </w:rPr>
              <w:fldChar w:fldCharType="begin"/>
            </w:r>
            <w:r w:rsidR="0057240B">
              <w:rPr>
                <w:noProof/>
                <w:webHidden/>
              </w:rPr>
              <w:instrText xml:space="preserve"> PAGEREF _Toc311477380 \h </w:instrText>
            </w:r>
            <w:r w:rsidR="0057240B">
              <w:rPr>
                <w:noProof/>
                <w:webHidden/>
              </w:rPr>
            </w:r>
            <w:r w:rsidR="0057240B">
              <w:rPr>
                <w:noProof/>
                <w:webHidden/>
              </w:rPr>
              <w:fldChar w:fldCharType="separate"/>
            </w:r>
            <w:r w:rsidR="0057240B">
              <w:rPr>
                <w:noProof/>
                <w:webHidden/>
              </w:rPr>
              <w:t>3</w:t>
            </w:r>
            <w:r w:rsidR="0057240B">
              <w:rPr>
                <w:noProof/>
                <w:webHidden/>
              </w:rPr>
              <w:fldChar w:fldCharType="end"/>
            </w:r>
          </w:hyperlink>
        </w:p>
        <w:p w:rsidR="0057240B" w:rsidRDefault="0057240B">
          <w:pPr>
            <w:pStyle w:val="TOC1"/>
            <w:tabs>
              <w:tab w:val="left" w:pos="1100"/>
            </w:tabs>
            <w:rPr>
              <w:rFonts w:asciiTheme="minorHAnsi" w:eastAsiaTheme="minorEastAsia" w:hAnsiTheme="minorHAnsi" w:cstheme="minorBidi"/>
              <w:noProof/>
              <w:lang w:val="da-DK" w:eastAsia="da-DK" w:bidi="ar-SA"/>
            </w:rPr>
          </w:pPr>
          <w:hyperlink w:anchor="_Toc311477381" w:history="1">
            <w:r w:rsidRPr="007B202C">
              <w:rPr>
                <w:rStyle w:val="Hyperlink"/>
                <w:noProof/>
                <w:lang w:val="da-DK"/>
              </w:rPr>
              <w:t>2.</w:t>
            </w:r>
            <w:r>
              <w:rPr>
                <w:rFonts w:asciiTheme="minorHAnsi" w:eastAsiaTheme="minorEastAsia" w:hAnsiTheme="minorHAnsi" w:cstheme="minorBidi"/>
                <w:noProof/>
                <w:lang w:val="da-DK" w:eastAsia="da-DK" w:bidi="ar-SA"/>
              </w:rPr>
              <w:tab/>
            </w:r>
            <w:r w:rsidRPr="007B202C">
              <w:rPr>
                <w:rStyle w:val="Hyperlink"/>
                <w:noProof/>
                <w:lang w:val="da-DK"/>
              </w:rPr>
              <w:t>Opgavebeskrivelse</w:t>
            </w:r>
            <w:r>
              <w:rPr>
                <w:noProof/>
                <w:webHidden/>
              </w:rPr>
              <w:tab/>
            </w:r>
            <w:r>
              <w:rPr>
                <w:noProof/>
                <w:webHidden/>
              </w:rPr>
              <w:fldChar w:fldCharType="begin"/>
            </w:r>
            <w:r>
              <w:rPr>
                <w:noProof/>
                <w:webHidden/>
              </w:rPr>
              <w:instrText xml:space="preserve"> PAGEREF _Toc311477381 \h </w:instrText>
            </w:r>
            <w:r>
              <w:rPr>
                <w:noProof/>
                <w:webHidden/>
              </w:rPr>
            </w:r>
            <w:r>
              <w:rPr>
                <w:noProof/>
                <w:webHidden/>
              </w:rPr>
              <w:fldChar w:fldCharType="separate"/>
            </w:r>
            <w:r>
              <w:rPr>
                <w:noProof/>
                <w:webHidden/>
              </w:rPr>
              <w:t>3</w:t>
            </w:r>
            <w:r>
              <w:rPr>
                <w:noProof/>
                <w:webHidden/>
              </w:rPr>
              <w:fldChar w:fldCharType="end"/>
            </w:r>
          </w:hyperlink>
        </w:p>
        <w:p w:rsidR="0057240B" w:rsidRDefault="0057240B">
          <w:pPr>
            <w:pStyle w:val="TOC1"/>
            <w:tabs>
              <w:tab w:val="left" w:pos="1100"/>
            </w:tabs>
            <w:rPr>
              <w:rFonts w:asciiTheme="minorHAnsi" w:eastAsiaTheme="minorEastAsia" w:hAnsiTheme="minorHAnsi" w:cstheme="minorBidi"/>
              <w:noProof/>
              <w:lang w:val="da-DK" w:eastAsia="da-DK" w:bidi="ar-SA"/>
            </w:rPr>
          </w:pPr>
          <w:hyperlink w:anchor="_Toc311477382" w:history="1">
            <w:r w:rsidRPr="007B202C">
              <w:rPr>
                <w:rStyle w:val="Hyperlink"/>
                <w:noProof/>
                <w:lang w:val="da-DK"/>
              </w:rPr>
              <w:t>3.</w:t>
            </w:r>
            <w:r>
              <w:rPr>
                <w:rFonts w:asciiTheme="minorHAnsi" w:eastAsiaTheme="minorEastAsia" w:hAnsiTheme="minorHAnsi" w:cstheme="minorBidi"/>
                <w:noProof/>
                <w:lang w:val="da-DK" w:eastAsia="da-DK" w:bidi="ar-SA"/>
              </w:rPr>
              <w:tab/>
            </w:r>
            <w:r w:rsidRPr="007B202C">
              <w:rPr>
                <w:rStyle w:val="Hyperlink"/>
                <w:noProof/>
                <w:lang w:val="da-DK"/>
              </w:rPr>
              <w:t>Krav</w:t>
            </w:r>
            <w:r>
              <w:rPr>
                <w:noProof/>
                <w:webHidden/>
              </w:rPr>
              <w:tab/>
            </w:r>
            <w:r>
              <w:rPr>
                <w:noProof/>
                <w:webHidden/>
              </w:rPr>
              <w:fldChar w:fldCharType="begin"/>
            </w:r>
            <w:r>
              <w:rPr>
                <w:noProof/>
                <w:webHidden/>
              </w:rPr>
              <w:instrText xml:space="preserve"> PAGEREF _Toc311477382 \h </w:instrText>
            </w:r>
            <w:r>
              <w:rPr>
                <w:noProof/>
                <w:webHidden/>
              </w:rPr>
            </w:r>
            <w:r>
              <w:rPr>
                <w:noProof/>
                <w:webHidden/>
              </w:rPr>
              <w:fldChar w:fldCharType="separate"/>
            </w:r>
            <w:r>
              <w:rPr>
                <w:noProof/>
                <w:webHidden/>
              </w:rPr>
              <w:t>5</w:t>
            </w:r>
            <w:r>
              <w:rPr>
                <w:noProof/>
                <w:webHidden/>
              </w:rPr>
              <w:fldChar w:fldCharType="end"/>
            </w:r>
          </w:hyperlink>
        </w:p>
        <w:p w:rsidR="0057240B" w:rsidRDefault="0057240B">
          <w:pPr>
            <w:pStyle w:val="TOC2"/>
            <w:tabs>
              <w:tab w:val="left" w:pos="1100"/>
            </w:tabs>
            <w:rPr>
              <w:rFonts w:asciiTheme="minorHAnsi" w:eastAsiaTheme="minorEastAsia" w:hAnsiTheme="minorHAnsi" w:cstheme="minorBidi"/>
              <w:noProof/>
              <w:lang w:val="da-DK" w:eastAsia="da-DK" w:bidi="ar-SA"/>
            </w:rPr>
          </w:pPr>
          <w:hyperlink w:anchor="_Toc311477383" w:history="1">
            <w:r w:rsidRPr="007B202C">
              <w:rPr>
                <w:rStyle w:val="Hyperlink"/>
                <w:noProof/>
              </w:rPr>
              <w:t>3.1.</w:t>
            </w:r>
            <w:r>
              <w:rPr>
                <w:rFonts w:asciiTheme="minorHAnsi" w:eastAsiaTheme="minorEastAsia" w:hAnsiTheme="minorHAnsi" w:cstheme="minorBidi"/>
                <w:noProof/>
                <w:lang w:val="da-DK" w:eastAsia="da-DK" w:bidi="ar-SA"/>
              </w:rPr>
              <w:tab/>
            </w:r>
            <w:r w:rsidRPr="007B202C">
              <w:rPr>
                <w:rStyle w:val="Hyperlink"/>
                <w:noProof/>
              </w:rPr>
              <w:t>Funktionelle Krav</w:t>
            </w:r>
            <w:r>
              <w:rPr>
                <w:noProof/>
                <w:webHidden/>
              </w:rPr>
              <w:tab/>
            </w:r>
            <w:r>
              <w:rPr>
                <w:noProof/>
                <w:webHidden/>
              </w:rPr>
              <w:fldChar w:fldCharType="begin"/>
            </w:r>
            <w:r>
              <w:rPr>
                <w:noProof/>
                <w:webHidden/>
              </w:rPr>
              <w:instrText xml:space="preserve"> PAGEREF _Toc311477383 \h </w:instrText>
            </w:r>
            <w:r>
              <w:rPr>
                <w:noProof/>
                <w:webHidden/>
              </w:rPr>
            </w:r>
            <w:r>
              <w:rPr>
                <w:noProof/>
                <w:webHidden/>
              </w:rPr>
              <w:fldChar w:fldCharType="separate"/>
            </w:r>
            <w:r>
              <w:rPr>
                <w:noProof/>
                <w:webHidden/>
              </w:rPr>
              <w:t>5</w:t>
            </w:r>
            <w:r>
              <w:rPr>
                <w:noProof/>
                <w:webHidden/>
              </w:rPr>
              <w:fldChar w:fldCharType="end"/>
            </w:r>
          </w:hyperlink>
        </w:p>
        <w:p w:rsidR="0057240B" w:rsidRDefault="0057240B">
          <w:pPr>
            <w:pStyle w:val="TOC2"/>
            <w:tabs>
              <w:tab w:val="left" w:pos="1100"/>
            </w:tabs>
            <w:rPr>
              <w:rFonts w:asciiTheme="minorHAnsi" w:eastAsiaTheme="minorEastAsia" w:hAnsiTheme="minorHAnsi" w:cstheme="minorBidi"/>
              <w:noProof/>
              <w:lang w:val="da-DK" w:eastAsia="da-DK" w:bidi="ar-SA"/>
            </w:rPr>
          </w:pPr>
          <w:hyperlink w:anchor="_Toc311477384" w:history="1">
            <w:r w:rsidRPr="007B202C">
              <w:rPr>
                <w:rStyle w:val="Hyperlink"/>
                <w:noProof/>
                <w:lang w:val="da-DK"/>
              </w:rPr>
              <w:t>3.2.</w:t>
            </w:r>
            <w:r>
              <w:rPr>
                <w:rFonts w:asciiTheme="minorHAnsi" w:eastAsiaTheme="minorEastAsia" w:hAnsiTheme="minorHAnsi" w:cstheme="minorBidi"/>
                <w:noProof/>
                <w:lang w:val="da-DK" w:eastAsia="da-DK" w:bidi="ar-SA"/>
              </w:rPr>
              <w:tab/>
            </w:r>
            <w:r w:rsidRPr="007B202C">
              <w:rPr>
                <w:rStyle w:val="Hyperlink"/>
                <w:noProof/>
                <w:lang w:val="da-DK"/>
              </w:rPr>
              <w:t>Ikke funktionelle krav</w:t>
            </w:r>
            <w:r>
              <w:rPr>
                <w:noProof/>
                <w:webHidden/>
              </w:rPr>
              <w:tab/>
            </w:r>
            <w:r>
              <w:rPr>
                <w:noProof/>
                <w:webHidden/>
              </w:rPr>
              <w:fldChar w:fldCharType="begin"/>
            </w:r>
            <w:r>
              <w:rPr>
                <w:noProof/>
                <w:webHidden/>
              </w:rPr>
              <w:instrText xml:space="preserve"> PAGEREF _Toc311477384 \h </w:instrText>
            </w:r>
            <w:r>
              <w:rPr>
                <w:noProof/>
                <w:webHidden/>
              </w:rPr>
            </w:r>
            <w:r>
              <w:rPr>
                <w:noProof/>
                <w:webHidden/>
              </w:rPr>
              <w:fldChar w:fldCharType="separate"/>
            </w:r>
            <w:r>
              <w:rPr>
                <w:noProof/>
                <w:webHidden/>
              </w:rPr>
              <w:t>7</w:t>
            </w:r>
            <w:r>
              <w:rPr>
                <w:noProof/>
                <w:webHidden/>
              </w:rPr>
              <w:fldChar w:fldCharType="end"/>
            </w:r>
          </w:hyperlink>
        </w:p>
        <w:p w:rsidR="0057240B" w:rsidRDefault="0057240B">
          <w:pPr>
            <w:pStyle w:val="TOC1"/>
            <w:tabs>
              <w:tab w:val="left" w:pos="1100"/>
            </w:tabs>
            <w:rPr>
              <w:rFonts w:asciiTheme="minorHAnsi" w:eastAsiaTheme="minorEastAsia" w:hAnsiTheme="minorHAnsi" w:cstheme="minorBidi"/>
              <w:noProof/>
              <w:lang w:val="da-DK" w:eastAsia="da-DK" w:bidi="ar-SA"/>
            </w:rPr>
          </w:pPr>
          <w:hyperlink w:anchor="_Toc311477385" w:history="1">
            <w:r w:rsidRPr="007B202C">
              <w:rPr>
                <w:rStyle w:val="Hyperlink"/>
                <w:noProof/>
                <w:lang w:val="da-DK"/>
              </w:rPr>
              <w:t>4.</w:t>
            </w:r>
            <w:r>
              <w:rPr>
                <w:rFonts w:asciiTheme="minorHAnsi" w:eastAsiaTheme="minorEastAsia" w:hAnsiTheme="minorHAnsi" w:cstheme="minorBidi"/>
                <w:noProof/>
                <w:lang w:val="da-DK" w:eastAsia="da-DK" w:bidi="ar-SA"/>
              </w:rPr>
              <w:tab/>
            </w:r>
            <w:r w:rsidRPr="007B202C">
              <w:rPr>
                <w:rStyle w:val="Hyperlink"/>
                <w:noProof/>
                <w:lang w:val="da-DK"/>
              </w:rPr>
              <w:t>Analyse</w:t>
            </w:r>
            <w:r>
              <w:rPr>
                <w:noProof/>
                <w:webHidden/>
              </w:rPr>
              <w:tab/>
            </w:r>
            <w:r>
              <w:rPr>
                <w:noProof/>
                <w:webHidden/>
              </w:rPr>
              <w:fldChar w:fldCharType="begin"/>
            </w:r>
            <w:r>
              <w:rPr>
                <w:noProof/>
                <w:webHidden/>
              </w:rPr>
              <w:instrText xml:space="preserve"> PAGEREF _Toc311477385 \h </w:instrText>
            </w:r>
            <w:r>
              <w:rPr>
                <w:noProof/>
                <w:webHidden/>
              </w:rPr>
            </w:r>
            <w:r>
              <w:rPr>
                <w:noProof/>
                <w:webHidden/>
              </w:rPr>
              <w:fldChar w:fldCharType="separate"/>
            </w:r>
            <w:r>
              <w:rPr>
                <w:noProof/>
                <w:webHidden/>
              </w:rPr>
              <w:t>8</w:t>
            </w:r>
            <w:r>
              <w:rPr>
                <w:noProof/>
                <w:webHidden/>
              </w:rPr>
              <w:fldChar w:fldCharType="end"/>
            </w:r>
          </w:hyperlink>
        </w:p>
        <w:p w:rsidR="0057240B" w:rsidRDefault="0057240B">
          <w:pPr>
            <w:pStyle w:val="TOC2"/>
            <w:tabs>
              <w:tab w:val="left" w:pos="1100"/>
            </w:tabs>
            <w:rPr>
              <w:rFonts w:asciiTheme="minorHAnsi" w:eastAsiaTheme="minorEastAsia" w:hAnsiTheme="minorHAnsi" w:cstheme="minorBidi"/>
              <w:noProof/>
              <w:lang w:val="da-DK" w:eastAsia="da-DK" w:bidi="ar-SA"/>
            </w:rPr>
          </w:pPr>
          <w:hyperlink w:anchor="_Toc311477386" w:history="1">
            <w:r w:rsidRPr="007B202C">
              <w:rPr>
                <w:rStyle w:val="Hyperlink"/>
                <w:noProof/>
                <w:lang w:val="da-DK"/>
              </w:rPr>
              <w:t>4.1.</w:t>
            </w:r>
            <w:r>
              <w:rPr>
                <w:rFonts w:asciiTheme="minorHAnsi" w:eastAsiaTheme="minorEastAsia" w:hAnsiTheme="minorHAnsi" w:cstheme="minorBidi"/>
                <w:noProof/>
                <w:lang w:val="da-DK" w:eastAsia="da-DK" w:bidi="ar-SA"/>
              </w:rPr>
              <w:tab/>
            </w:r>
            <w:r w:rsidRPr="007B202C">
              <w:rPr>
                <w:rStyle w:val="Hyperlink"/>
                <w:noProof/>
                <w:lang w:val="da-DK"/>
              </w:rPr>
              <w:t>Administrative use cases</w:t>
            </w:r>
            <w:r>
              <w:rPr>
                <w:noProof/>
                <w:webHidden/>
              </w:rPr>
              <w:tab/>
            </w:r>
            <w:r>
              <w:rPr>
                <w:noProof/>
                <w:webHidden/>
              </w:rPr>
              <w:fldChar w:fldCharType="begin"/>
            </w:r>
            <w:r>
              <w:rPr>
                <w:noProof/>
                <w:webHidden/>
              </w:rPr>
              <w:instrText xml:space="preserve"> PAGEREF _Toc311477386 \h </w:instrText>
            </w:r>
            <w:r>
              <w:rPr>
                <w:noProof/>
                <w:webHidden/>
              </w:rPr>
            </w:r>
            <w:r>
              <w:rPr>
                <w:noProof/>
                <w:webHidden/>
              </w:rPr>
              <w:fldChar w:fldCharType="separate"/>
            </w:r>
            <w:r>
              <w:rPr>
                <w:noProof/>
                <w:webHidden/>
              </w:rPr>
              <w:t>8</w:t>
            </w:r>
            <w:r>
              <w:rPr>
                <w:noProof/>
                <w:webHidden/>
              </w:rPr>
              <w:fldChar w:fldCharType="end"/>
            </w:r>
          </w:hyperlink>
        </w:p>
        <w:p w:rsidR="0057240B" w:rsidRDefault="0057240B">
          <w:pPr>
            <w:pStyle w:val="TOC2"/>
            <w:tabs>
              <w:tab w:val="left" w:pos="1100"/>
            </w:tabs>
            <w:rPr>
              <w:rFonts w:asciiTheme="minorHAnsi" w:eastAsiaTheme="minorEastAsia" w:hAnsiTheme="minorHAnsi" w:cstheme="minorBidi"/>
              <w:noProof/>
              <w:lang w:val="da-DK" w:eastAsia="da-DK" w:bidi="ar-SA"/>
            </w:rPr>
          </w:pPr>
          <w:hyperlink w:anchor="_Toc311477392" w:history="1">
            <w:r w:rsidRPr="007B202C">
              <w:rPr>
                <w:rStyle w:val="Hyperlink"/>
                <w:noProof/>
                <w:lang w:val="da-DK"/>
              </w:rPr>
              <w:t>4.2.</w:t>
            </w:r>
            <w:r>
              <w:rPr>
                <w:rFonts w:asciiTheme="minorHAnsi" w:eastAsiaTheme="minorEastAsia" w:hAnsiTheme="minorHAnsi" w:cstheme="minorBidi"/>
                <w:noProof/>
                <w:lang w:val="da-DK" w:eastAsia="da-DK" w:bidi="ar-SA"/>
              </w:rPr>
              <w:tab/>
            </w:r>
            <w:r w:rsidRPr="007B202C">
              <w:rPr>
                <w:rStyle w:val="Hyperlink"/>
                <w:noProof/>
                <w:lang w:val="da-DK"/>
              </w:rPr>
              <w:t>Primære use cases</w:t>
            </w:r>
            <w:r>
              <w:rPr>
                <w:noProof/>
                <w:webHidden/>
              </w:rPr>
              <w:tab/>
            </w:r>
            <w:r>
              <w:rPr>
                <w:noProof/>
                <w:webHidden/>
              </w:rPr>
              <w:fldChar w:fldCharType="begin"/>
            </w:r>
            <w:r>
              <w:rPr>
                <w:noProof/>
                <w:webHidden/>
              </w:rPr>
              <w:instrText xml:space="preserve"> PAGEREF _Toc311477392 \h </w:instrText>
            </w:r>
            <w:r>
              <w:rPr>
                <w:noProof/>
                <w:webHidden/>
              </w:rPr>
            </w:r>
            <w:r>
              <w:rPr>
                <w:noProof/>
                <w:webHidden/>
              </w:rPr>
              <w:fldChar w:fldCharType="separate"/>
            </w:r>
            <w:r>
              <w:rPr>
                <w:noProof/>
                <w:webHidden/>
              </w:rPr>
              <w:t>12</w:t>
            </w:r>
            <w:r>
              <w:rPr>
                <w:noProof/>
                <w:webHidden/>
              </w:rPr>
              <w:fldChar w:fldCharType="end"/>
            </w:r>
          </w:hyperlink>
        </w:p>
        <w:p w:rsidR="0057240B" w:rsidRDefault="0057240B">
          <w:pPr>
            <w:pStyle w:val="TOC2"/>
            <w:tabs>
              <w:tab w:val="left" w:pos="1100"/>
            </w:tabs>
            <w:rPr>
              <w:rFonts w:asciiTheme="minorHAnsi" w:eastAsiaTheme="minorEastAsia" w:hAnsiTheme="minorHAnsi" w:cstheme="minorBidi"/>
              <w:noProof/>
              <w:lang w:val="da-DK" w:eastAsia="da-DK" w:bidi="ar-SA"/>
            </w:rPr>
          </w:pPr>
          <w:hyperlink w:anchor="_Toc311477393" w:history="1">
            <w:r w:rsidRPr="007B202C">
              <w:rPr>
                <w:rStyle w:val="Hyperlink"/>
                <w:noProof/>
                <w:lang w:val="da-DK"/>
              </w:rPr>
              <w:t>4.3.</w:t>
            </w:r>
            <w:r>
              <w:rPr>
                <w:rFonts w:asciiTheme="minorHAnsi" w:eastAsiaTheme="minorEastAsia" w:hAnsiTheme="minorHAnsi" w:cstheme="minorBidi"/>
                <w:noProof/>
                <w:lang w:val="da-DK" w:eastAsia="da-DK" w:bidi="ar-SA"/>
              </w:rPr>
              <w:tab/>
            </w:r>
            <w:r w:rsidRPr="007B202C">
              <w:rPr>
                <w:rStyle w:val="Hyperlink"/>
                <w:noProof/>
                <w:lang w:val="da-DK"/>
              </w:rPr>
              <w:t>Krav/use case matrix</w:t>
            </w:r>
            <w:r>
              <w:rPr>
                <w:noProof/>
                <w:webHidden/>
              </w:rPr>
              <w:tab/>
            </w:r>
            <w:r>
              <w:rPr>
                <w:noProof/>
                <w:webHidden/>
              </w:rPr>
              <w:fldChar w:fldCharType="begin"/>
            </w:r>
            <w:r>
              <w:rPr>
                <w:noProof/>
                <w:webHidden/>
              </w:rPr>
              <w:instrText xml:space="preserve"> PAGEREF _Toc311477393 \h </w:instrText>
            </w:r>
            <w:r>
              <w:rPr>
                <w:noProof/>
                <w:webHidden/>
              </w:rPr>
            </w:r>
            <w:r>
              <w:rPr>
                <w:noProof/>
                <w:webHidden/>
              </w:rPr>
              <w:fldChar w:fldCharType="separate"/>
            </w:r>
            <w:r>
              <w:rPr>
                <w:noProof/>
                <w:webHidden/>
              </w:rPr>
              <w:t>22</w:t>
            </w:r>
            <w:r>
              <w:rPr>
                <w:noProof/>
                <w:webHidden/>
              </w:rPr>
              <w:fldChar w:fldCharType="end"/>
            </w:r>
          </w:hyperlink>
        </w:p>
        <w:p w:rsidR="0057240B" w:rsidRDefault="0057240B">
          <w:pPr>
            <w:pStyle w:val="TOC2"/>
            <w:tabs>
              <w:tab w:val="left" w:pos="1100"/>
            </w:tabs>
            <w:rPr>
              <w:rFonts w:asciiTheme="minorHAnsi" w:eastAsiaTheme="minorEastAsia" w:hAnsiTheme="minorHAnsi" w:cstheme="minorBidi"/>
              <w:noProof/>
              <w:lang w:val="da-DK" w:eastAsia="da-DK" w:bidi="ar-SA"/>
            </w:rPr>
          </w:pPr>
          <w:hyperlink w:anchor="_Toc311477394" w:history="1">
            <w:r w:rsidRPr="007B202C">
              <w:rPr>
                <w:rStyle w:val="Hyperlink"/>
                <w:noProof/>
                <w:lang w:val="da-DK"/>
              </w:rPr>
              <w:t>4.4.</w:t>
            </w:r>
            <w:r>
              <w:rPr>
                <w:rFonts w:asciiTheme="minorHAnsi" w:eastAsiaTheme="minorEastAsia" w:hAnsiTheme="minorHAnsi" w:cstheme="minorBidi"/>
                <w:noProof/>
                <w:lang w:val="da-DK" w:eastAsia="da-DK" w:bidi="ar-SA"/>
              </w:rPr>
              <w:tab/>
            </w:r>
            <w:r w:rsidRPr="007B202C">
              <w:rPr>
                <w:rStyle w:val="Hyperlink"/>
                <w:noProof/>
                <w:lang w:val="da-DK"/>
              </w:rPr>
              <w:t>Analysediagram</w:t>
            </w:r>
            <w:r>
              <w:rPr>
                <w:noProof/>
                <w:webHidden/>
              </w:rPr>
              <w:tab/>
            </w:r>
            <w:r>
              <w:rPr>
                <w:noProof/>
                <w:webHidden/>
              </w:rPr>
              <w:fldChar w:fldCharType="begin"/>
            </w:r>
            <w:r>
              <w:rPr>
                <w:noProof/>
                <w:webHidden/>
              </w:rPr>
              <w:instrText xml:space="preserve"> PAGEREF _Toc311477394 \h </w:instrText>
            </w:r>
            <w:r>
              <w:rPr>
                <w:noProof/>
                <w:webHidden/>
              </w:rPr>
            </w:r>
            <w:r>
              <w:rPr>
                <w:noProof/>
                <w:webHidden/>
              </w:rPr>
              <w:fldChar w:fldCharType="separate"/>
            </w:r>
            <w:r>
              <w:rPr>
                <w:noProof/>
                <w:webHidden/>
              </w:rPr>
              <w:t>23</w:t>
            </w:r>
            <w:r>
              <w:rPr>
                <w:noProof/>
                <w:webHidden/>
              </w:rPr>
              <w:fldChar w:fldCharType="end"/>
            </w:r>
          </w:hyperlink>
        </w:p>
        <w:p w:rsidR="0057240B" w:rsidRDefault="0057240B">
          <w:pPr>
            <w:pStyle w:val="TOC1"/>
            <w:tabs>
              <w:tab w:val="left" w:pos="1100"/>
            </w:tabs>
            <w:rPr>
              <w:rFonts w:asciiTheme="minorHAnsi" w:eastAsiaTheme="minorEastAsia" w:hAnsiTheme="minorHAnsi" w:cstheme="minorBidi"/>
              <w:noProof/>
              <w:lang w:val="da-DK" w:eastAsia="da-DK" w:bidi="ar-SA"/>
            </w:rPr>
          </w:pPr>
          <w:hyperlink w:anchor="_Toc311477395" w:history="1">
            <w:r w:rsidRPr="007B202C">
              <w:rPr>
                <w:rStyle w:val="Hyperlink"/>
                <w:noProof/>
                <w:lang w:val="da-DK"/>
              </w:rPr>
              <w:t>5.</w:t>
            </w:r>
            <w:r>
              <w:rPr>
                <w:rFonts w:asciiTheme="minorHAnsi" w:eastAsiaTheme="minorEastAsia" w:hAnsiTheme="minorHAnsi" w:cstheme="minorBidi"/>
                <w:noProof/>
                <w:lang w:val="da-DK" w:eastAsia="da-DK" w:bidi="ar-SA"/>
              </w:rPr>
              <w:tab/>
            </w:r>
            <w:r w:rsidRPr="007B202C">
              <w:rPr>
                <w:rStyle w:val="Hyperlink"/>
                <w:noProof/>
                <w:lang w:val="da-DK"/>
              </w:rPr>
              <w:t>Design</w:t>
            </w:r>
            <w:r>
              <w:rPr>
                <w:noProof/>
                <w:webHidden/>
              </w:rPr>
              <w:tab/>
            </w:r>
            <w:r>
              <w:rPr>
                <w:noProof/>
                <w:webHidden/>
              </w:rPr>
              <w:fldChar w:fldCharType="begin"/>
            </w:r>
            <w:r>
              <w:rPr>
                <w:noProof/>
                <w:webHidden/>
              </w:rPr>
              <w:instrText xml:space="preserve"> PAGEREF _Toc311477395 \h </w:instrText>
            </w:r>
            <w:r>
              <w:rPr>
                <w:noProof/>
                <w:webHidden/>
              </w:rPr>
            </w:r>
            <w:r>
              <w:rPr>
                <w:noProof/>
                <w:webHidden/>
              </w:rPr>
              <w:fldChar w:fldCharType="separate"/>
            </w:r>
            <w:r>
              <w:rPr>
                <w:noProof/>
                <w:webHidden/>
              </w:rPr>
              <w:t>25</w:t>
            </w:r>
            <w:r>
              <w:rPr>
                <w:noProof/>
                <w:webHidden/>
              </w:rPr>
              <w:fldChar w:fldCharType="end"/>
            </w:r>
          </w:hyperlink>
        </w:p>
        <w:p w:rsidR="0057240B" w:rsidRDefault="0057240B">
          <w:pPr>
            <w:pStyle w:val="TOC2"/>
            <w:tabs>
              <w:tab w:val="left" w:pos="1100"/>
            </w:tabs>
            <w:rPr>
              <w:rFonts w:asciiTheme="minorHAnsi" w:eastAsiaTheme="minorEastAsia" w:hAnsiTheme="minorHAnsi" w:cstheme="minorBidi"/>
              <w:noProof/>
              <w:lang w:val="da-DK" w:eastAsia="da-DK" w:bidi="ar-SA"/>
            </w:rPr>
          </w:pPr>
          <w:hyperlink w:anchor="_Toc311477396" w:history="1">
            <w:r w:rsidRPr="007B202C">
              <w:rPr>
                <w:rStyle w:val="Hyperlink"/>
                <w:noProof/>
                <w:lang w:val="da-DK"/>
              </w:rPr>
              <w:t>5.1.</w:t>
            </w:r>
            <w:r>
              <w:rPr>
                <w:rFonts w:asciiTheme="minorHAnsi" w:eastAsiaTheme="minorEastAsia" w:hAnsiTheme="minorHAnsi" w:cstheme="minorBidi"/>
                <w:noProof/>
                <w:lang w:val="da-DK" w:eastAsia="da-DK" w:bidi="ar-SA"/>
              </w:rPr>
              <w:tab/>
            </w:r>
            <w:r w:rsidRPr="007B202C">
              <w:rPr>
                <w:rStyle w:val="Hyperlink"/>
                <w:noProof/>
                <w:lang w:val="da-DK"/>
              </w:rPr>
              <w:t>Webside design</w:t>
            </w:r>
            <w:r>
              <w:rPr>
                <w:noProof/>
                <w:webHidden/>
              </w:rPr>
              <w:tab/>
            </w:r>
            <w:r>
              <w:rPr>
                <w:noProof/>
                <w:webHidden/>
              </w:rPr>
              <w:fldChar w:fldCharType="begin"/>
            </w:r>
            <w:r>
              <w:rPr>
                <w:noProof/>
                <w:webHidden/>
              </w:rPr>
              <w:instrText xml:space="preserve"> PAGEREF _Toc311477396 \h </w:instrText>
            </w:r>
            <w:r>
              <w:rPr>
                <w:noProof/>
                <w:webHidden/>
              </w:rPr>
            </w:r>
            <w:r>
              <w:rPr>
                <w:noProof/>
                <w:webHidden/>
              </w:rPr>
              <w:fldChar w:fldCharType="separate"/>
            </w:r>
            <w:r>
              <w:rPr>
                <w:noProof/>
                <w:webHidden/>
              </w:rPr>
              <w:t>31</w:t>
            </w:r>
            <w:r>
              <w:rPr>
                <w:noProof/>
                <w:webHidden/>
              </w:rPr>
              <w:fldChar w:fldCharType="end"/>
            </w:r>
          </w:hyperlink>
        </w:p>
        <w:p w:rsidR="0057240B" w:rsidRDefault="0057240B">
          <w:pPr>
            <w:pStyle w:val="TOC2"/>
            <w:tabs>
              <w:tab w:val="left" w:pos="1100"/>
            </w:tabs>
            <w:rPr>
              <w:rFonts w:asciiTheme="minorHAnsi" w:eastAsiaTheme="minorEastAsia" w:hAnsiTheme="minorHAnsi" w:cstheme="minorBidi"/>
              <w:noProof/>
              <w:lang w:val="da-DK" w:eastAsia="da-DK" w:bidi="ar-SA"/>
            </w:rPr>
          </w:pPr>
          <w:hyperlink w:anchor="_Toc311477399" w:history="1">
            <w:r w:rsidRPr="007B202C">
              <w:rPr>
                <w:rStyle w:val="Hyperlink"/>
                <w:noProof/>
              </w:rPr>
              <w:t>5.2.</w:t>
            </w:r>
            <w:r>
              <w:rPr>
                <w:rFonts w:asciiTheme="minorHAnsi" w:eastAsiaTheme="minorEastAsia" w:hAnsiTheme="minorHAnsi" w:cstheme="minorBidi"/>
                <w:noProof/>
                <w:lang w:val="da-DK" w:eastAsia="da-DK" w:bidi="ar-SA"/>
              </w:rPr>
              <w:tab/>
            </w:r>
            <w:r w:rsidRPr="007B202C">
              <w:rPr>
                <w:rStyle w:val="Hyperlink"/>
                <w:noProof/>
              </w:rPr>
              <w:t>Frameworks</w:t>
            </w:r>
            <w:r>
              <w:rPr>
                <w:noProof/>
                <w:webHidden/>
              </w:rPr>
              <w:tab/>
            </w:r>
            <w:r>
              <w:rPr>
                <w:noProof/>
                <w:webHidden/>
              </w:rPr>
              <w:fldChar w:fldCharType="begin"/>
            </w:r>
            <w:r>
              <w:rPr>
                <w:noProof/>
                <w:webHidden/>
              </w:rPr>
              <w:instrText xml:space="preserve"> PAGEREF _Toc311477399 \h </w:instrText>
            </w:r>
            <w:r>
              <w:rPr>
                <w:noProof/>
                <w:webHidden/>
              </w:rPr>
            </w:r>
            <w:r>
              <w:rPr>
                <w:noProof/>
                <w:webHidden/>
              </w:rPr>
              <w:fldChar w:fldCharType="separate"/>
            </w:r>
            <w:r>
              <w:rPr>
                <w:noProof/>
                <w:webHidden/>
              </w:rPr>
              <w:t>37</w:t>
            </w:r>
            <w:r>
              <w:rPr>
                <w:noProof/>
                <w:webHidden/>
              </w:rPr>
              <w:fldChar w:fldCharType="end"/>
            </w:r>
          </w:hyperlink>
        </w:p>
        <w:p w:rsidR="0057240B" w:rsidRDefault="0057240B">
          <w:pPr>
            <w:pStyle w:val="TOC2"/>
            <w:tabs>
              <w:tab w:val="left" w:pos="1100"/>
            </w:tabs>
            <w:rPr>
              <w:rFonts w:asciiTheme="minorHAnsi" w:eastAsiaTheme="minorEastAsia" w:hAnsiTheme="minorHAnsi" w:cstheme="minorBidi"/>
              <w:noProof/>
              <w:lang w:val="da-DK" w:eastAsia="da-DK" w:bidi="ar-SA"/>
            </w:rPr>
          </w:pPr>
          <w:hyperlink w:anchor="_Toc311477400" w:history="1">
            <w:r w:rsidRPr="007B202C">
              <w:rPr>
                <w:rStyle w:val="Hyperlink"/>
                <w:noProof/>
                <w:lang w:val="da-DK"/>
              </w:rPr>
              <w:t>5.3.</w:t>
            </w:r>
            <w:r>
              <w:rPr>
                <w:rFonts w:asciiTheme="minorHAnsi" w:eastAsiaTheme="minorEastAsia" w:hAnsiTheme="minorHAnsi" w:cstheme="minorBidi"/>
                <w:noProof/>
                <w:lang w:val="da-DK" w:eastAsia="da-DK" w:bidi="ar-SA"/>
              </w:rPr>
              <w:tab/>
            </w:r>
            <w:r w:rsidRPr="007B202C">
              <w:rPr>
                <w:rStyle w:val="Hyperlink"/>
                <w:noProof/>
                <w:lang w:val="da-DK"/>
              </w:rPr>
              <w:t>Sikkerhed</w:t>
            </w:r>
            <w:r>
              <w:rPr>
                <w:noProof/>
                <w:webHidden/>
              </w:rPr>
              <w:tab/>
            </w:r>
            <w:r>
              <w:rPr>
                <w:noProof/>
                <w:webHidden/>
              </w:rPr>
              <w:fldChar w:fldCharType="begin"/>
            </w:r>
            <w:r>
              <w:rPr>
                <w:noProof/>
                <w:webHidden/>
              </w:rPr>
              <w:instrText xml:space="preserve"> PAGEREF _Toc311477400 \h </w:instrText>
            </w:r>
            <w:r>
              <w:rPr>
                <w:noProof/>
                <w:webHidden/>
              </w:rPr>
            </w:r>
            <w:r>
              <w:rPr>
                <w:noProof/>
                <w:webHidden/>
              </w:rPr>
              <w:fldChar w:fldCharType="separate"/>
            </w:r>
            <w:r>
              <w:rPr>
                <w:noProof/>
                <w:webHidden/>
              </w:rPr>
              <w:t>38</w:t>
            </w:r>
            <w:r>
              <w:rPr>
                <w:noProof/>
                <w:webHidden/>
              </w:rPr>
              <w:fldChar w:fldCharType="end"/>
            </w:r>
          </w:hyperlink>
        </w:p>
        <w:p w:rsidR="0057240B" w:rsidRDefault="0057240B">
          <w:pPr>
            <w:pStyle w:val="TOC1"/>
            <w:tabs>
              <w:tab w:val="left" w:pos="1100"/>
            </w:tabs>
            <w:rPr>
              <w:rFonts w:asciiTheme="minorHAnsi" w:eastAsiaTheme="minorEastAsia" w:hAnsiTheme="minorHAnsi" w:cstheme="minorBidi"/>
              <w:noProof/>
              <w:lang w:val="da-DK" w:eastAsia="da-DK" w:bidi="ar-SA"/>
            </w:rPr>
          </w:pPr>
          <w:hyperlink w:anchor="_Toc311477401" w:history="1">
            <w:r w:rsidRPr="007B202C">
              <w:rPr>
                <w:rStyle w:val="Hyperlink"/>
                <w:noProof/>
              </w:rPr>
              <w:t>6.</w:t>
            </w:r>
            <w:r>
              <w:rPr>
                <w:rFonts w:asciiTheme="minorHAnsi" w:eastAsiaTheme="minorEastAsia" w:hAnsiTheme="minorHAnsi" w:cstheme="minorBidi"/>
                <w:noProof/>
                <w:lang w:val="da-DK" w:eastAsia="da-DK" w:bidi="ar-SA"/>
              </w:rPr>
              <w:tab/>
            </w:r>
            <w:r w:rsidRPr="007B202C">
              <w:rPr>
                <w:rStyle w:val="Hyperlink"/>
                <w:noProof/>
              </w:rPr>
              <w:t>Idriftsættelse</w:t>
            </w:r>
            <w:r>
              <w:rPr>
                <w:noProof/>
                <w:webHidden/>
              </w:rPr>
              <w:tab/>
            </w:r>
            <w:r>
              <w:rPr>
                <w:noProof/>
                <w:webHidden/>
              </w:rPr>
              <w:fldChar w:fldCharType="begin"/>
            </w:r>
            <w:r>
              <w:rPr>
                <w:noProof/>
                <w:webHidden/>
              </w:rPr>
              <w:instrText xml:space="preserve"> PAGEREF _Toc311477401 \h </w:instrText>
            </w:r>
            <w:r>
              <w:rPr>
                <w:noProof/>
                <w:webHidden/>
              </w:rPr>
            </w:r>
            <w:r>
              <w:rPr>
                <w:noProof/>
                <w:webHidden/>
              </w:rPr>
              <w:fldChar w:fldCharType="separate"/>
            </w:r>
            <w:r>
              <w:rPr>
                <w:noProof/>
                <w:webHidden/>
              </w:rPr>
              <w:t>39</w:t>
            </w:r>
            <w:r>
              <w:rPr>
                <w:noProof/>
                <w:webHidden/>
              </w:rPr>
              <w:fldChar w:fldCharType="end"/>
            </w:r>
          </w:hyperlink>
        </w:p>
        <w:p w:rsidR="0057240B" w:rsidRDefault="0057240B">
          <w:pPr>
            <w:pStyle w:val="TOC1"/>
            <w:tabs>
              <w:tab w:val="left" w:pos="1100"/>
            </w:tabs>
            <w:rPr>
              <w:rFonts w:asciiTheme="minorHAnsi" w:eastAsiaTheme="minorEastAsia" w:hAnsiTheme="minorHAnsi" w:cstheme="minorBidi"/>
              <w:noProof/>
              <w:lang w:val="da-DK" w:eastAsia="da-DK" w:bidi="ar-SA"/>
            </w:rPr>
          </w:pPr>
          <w:hyperlink w:anchor="_Toc311477402" w:history="1">
            <w:r w:rsidRPr="007B202C">
              <w:rPr>
                <w:rStyle w:val="Hyperlink"/>
                <w:noProof/>
                <w:lang w:val="da-DK"/>
              </w:rPr>
              <w:t>7.</w:t>
            </w:r>
            <w:r>
              <w:rPr>
                <w:rFonts w:asciiTheme="minorHAnsi" w:eastAsiaTheme="minorEastAsia" w:hAnsiTheme="minorHAnsi" w:cstheme="minorBidi"/>
                <w:noProof/>
                <w:lang w:val="da-DK" w:eastAsia="da-DK" w:bidi="ar-SA"/>
              </w:rPr>
              <w:tab/>
            </w:r>
            <w:r w:rsidRPr="007B202C">
              <w:rPr>
                <w:rStyle w:val="Hyperlink"/>
                <w:noProof/>
                <w:lang w:val="da-DK"/>
              </w:rPr>
              <w:t>UP Iterationer</w:t>
            </w:r>
            <w:r>
              <w:rPr>
                <w:noProof/>
                <w:webHidden/>
              </w:rPr>
              <w:tab/>
            </w:r>
            <w:r>
              <w:rPr>
                <w:noProof/>
                <w:webHidden/>
              </w:rPr>
              <w:fldChar w:fldCharType="begin"/>
            </w:r>
            <w:r>
              <w:rPr>
                <w:noProof/>
                <w:webHidden/>
              </w:rPr>
              <w:instrText xml:space="preserve"> PAGEREF _Toc311477402 \h </w:instrText>
            </w:r>
            <w:r>
              <w:rPr>
                <w:noProof/>
                <w:webHidden/>
              </w:rPr>
            </w:r>
            <w:r>
              <w:rPr>
                <w:noProof/>
                <w:webHidden/>
              </w:rPr>
              <w:fldChar w:fldCharType="separate"/>
            </w:r>
            <w:r>
              <w:rPr>
                <w:noProof/>
                <w:webHidden/>
              </w:rPr>
              <w:t>40</w:t>
            </w:r>
            <w:r>
              <w:rPr>
                <w:noProof/>
                <w:webHidden/>
              </w:rPr>
              <w:fldChar w:fldCharType="end"/>
            </w:r>
          </w:hyperlink>
        </w:p>
        <w:p w:rsidR="0057240B" w:rsidRDefault="0057240B">
          <w:pPr>
            <w:pStyle w:val="TOC1"/>
            <w:tabs>
              <w:tab w:val="left" w:pos="1100"/>
            </w:tabs>
            <w:rPr>
              <w:rFonts w:asciiTheme="minorHAnsi" w:eastAsiaTheme="minorEastAsia" w:hAnsiTheme="minorHAnsi" w:cstheme="minorBidi"/>
              <w:noProof/>
              <w:lang w:val="da-DK" w:eastAsia="da-DK" w:bidi="ar-SA"/>
            </w:rPr>
          </w:pPr>
          <w:hyperlink w:anchor="_Toc311477403" w:history="1">
            <w:r w:rsidRPr="007B202C">
              <w:rPr>
                <w:rStyle w:val="Hyperlink"/>
                <w:noProof/>
                <w:lang w:val="da-DK"/>
              </w:rPr>
              <w:t>8.</w:t>
            </w:r>
            <w:r>
              <w:rPr>
                <w:rFonts w:asciiTheme="minorHAnsi" w:eastAsiaTheme="minorEastAsia" w:hAnsiTheme="minorHAnsi" w:cstheme="minorBidi"/>
                <w:noProof/>
                <w:lang w:val="da-DK" w:eastAsia="da-DK" w:bidi="ar-SA"/>
              </w:rPr>
              <w:tab/>
            </w:r>
            <w:r w:rsidRPr="007B202C">
              <w:rPr>
                <w:rStyle w:val="Hyperlink"/>
                <w:noProof/>
                <w:lang w:val="da-DK"/>
              </w:rPr>
              <w:t>Konklusion</w:t>
            </w:r>
            <w:r>
              <w:rPr>
                <w:noProof/>
                <w:webHidden/>
              </w:rPr>
              <w:tab/>
            </w:r>
            <w:r>
              <w:rPr>
                <w:noProof/>
                <w:webHidden/>
              </w:rPr>
              <w:fldChar w:fldCharType="begin"/>
            </w:r>
            <w:r>
              <w:rPr>
                <w:noProof/>
                <w:webHidden/>
              </w:rPr>
              <w:instrText xml:space="preserve"> PAGEREF _Toc311477403 \h </w:instrText>
            </w:r>
            <w:r>
              <w:rPr>
                <w:noProof/>
                <w:webHidden/>
              </w:rPr>
            </w:r>
            <w:r>
              <w:rPr>
                <w:noProof/>
                <w:webHidden/>
              </w:rPr>
              <w:fldChar w:fldCharType="separate"/>
            </w:r>
            <w:r>
              <w:rPr>
                <w:noProof/>
                <w:webHidden/>
              </w:rPr>
              <w:t>41</w:t>
            </w:r>
            <w:r>
              <w:rPr>
                <w:noProof/>
                <w:webHidden/>
              </w:rPr>
              <w:fldChar w:fldCharType="end"/>
            </w:r>
          </w:hyperlink>
        </w:p>
        <w:p w:rsidR="0057240B" w:rsidRDefault="0057240B">
          <w:pPr>
            <w:pStyle w:val="TOC1"/>
            <w:tabs>
              <w:tab w:val="left" w:pos="1100"/>
            </w:tabs>
            <w:rPr>
              <w:rFonts w:asciiTheme="minorHAnsi" w:eastAsiaTheme="minorEastAsia" w:hAnsiTheme="minorHAnsi" w:cstheme="minorBidi"/>
              <w:noProof/>
              <w:lang w:val="da-DK" w:eastAsia="da-DK" w:bidi="ar-SA"/>
            </w:rPr>
          </w:pPr>
          <w:hyperlink w:anchor="_Toc311477404" w:history="1">
            <w:r w:rsidRPr="007B202C">
              <w:rPr>
                <w:rStyle w:val="Hyperlink"/>
                <w:noProof/>
                <w:lang w:val="da-DK"/>
              </w:rPr>
              <w:t>9.</w:t>
            </w:r>
            <w:r>
              <w:rPr>
                <w:rFonts w:asciiTheme="minorHAnsi" w:eastAsiaTheme="minorEastAsia" w:hAnsiTheme="minorHAnsi" w:cstheme="minorBidi"/>
                <w:noProof/>
                <w:lang w:val="da-DK" w:eastAsia="da-DK" w:bidi="ar-SA"/>
              </w:rPr>
              <w:tab/>
            </w:r>
            <w:r w:rsidRPr="007B202C">
              <w:rPr>
                <w:rStyle w:val="Hyperlink"/>
                <w:noProof/>
                <w:lang w:val="da-DK"/>
              </w:rPr>
              <w:t>Bilag</w:t>
            </w:r>
            <w:r>
              <w:rPr>
                <w:noProof/>
                <w:webHidden/>
              </w:rPr>
              <w:tab/>
            </w:r>
            <w:r>
              <w:rPr>
                <w:noProof/>
                <w:webHidden/>
              </w:rPr>
              <w:fldChar w:fldCharType="begin"/>
            </w:r>
            <w:r>
              <w:rPr>
                <w:noProof/>
                <w:webHidden/>
              </w:rPr>
              <w:instrText xml:space="preserve"> PAGEREF _Toc311477404 \h </w:instrText>
            </w:r>
            <w:r>
              <w:rPr>
                <w:noProof/>
                <w:webHidden/>
              </w:rPr>
            </w:r>
            <w:r>
              <w:rPr>
                <w:noProof/>
                <w:webHidden/>
              </w:rPr>
              <w:fldChar w:fldCharType="separate"/>
            </w:r>
            <w:r>
              <w:rPr>
                <w:noProof/>
                <w:webHidden/>
              </w:rPr>
              <w:t>42</w:t>
            </w:r>
            <w:r>
              <w:rPr>
                <w:noProof/>
                <w:webHidden/>
              </w:rPr>
              <w:fldChar w:fldCharType="end"/>
            </w:r>
          </w:hyperlink>
        </w:p>
        <w:p w:rsidR="0057240B" w:rsidRDefault="0057240B">
          <w:pPr>
            <w:pStyle w:val="TOC2"/>
            <w:tabs>
              <w:tab w:val="left" w:pos="1100"/>
            </w:tabs>
            <w:rPr>
              <w:rFonts w:asciiTheme="minorHAnsi" w:eastAsiaTheme="minorEastAsia" w:hAnsiTheme="minorHAnsi" w:cstheme="minorBidi"/>
              <w:noProof/>
              <w:lang w:val="da-DK" w:eastAsia="da-DK" w:bidi="ar-SA"/>
            </w:rPr>
          </w:pPr>
          <w:hyperlink w:anchor="_Toc311477405" w:history="1">
            <w:r w:rsidRPr="007B202C">
              <w:rPr>
                <w:rStyle w:val="Hyperlink"/>
                <w:noProof/>
                <w:lang w:val="da-DK" w:eastAsia="da-DK"/>
              </w:rPr>
              <w:t>9.1.</w:t>
            </w:r>
            <w:r>
              <w:rPr>
                <w:rFonts w:asciiTheme="minorHAnsi" w:eastAsiaTheme="minorEastAsia" w:hAnsiTheme="minorHAnsi" w:cstheme="minorBidi"/>
                <w:noProof/>
                <w:lang w:val="da-DK" w:eastAsia="da-DK" w:bidi="ar-SA"/>
              </w:rPr>
              <w:tab/>
            </w:r>
            <w:r w:rsidRPr="007B202C">
              <w:rPr>
                <w:rStyle w:val="Hyperlink"/>
                <w:noProof/>
                <w:lang w:val="da-DK" w:eastAsia="da-DK"/>
              </w:rPr>
              <w:t>Danske/engelske termer</w:t>
            </w:r>
            <w:r>
              <w:rPr>
                <w:noProof/>
                <w:webHidden/>
              </w:rPr>
              <w:tab/>
            </w:r>
            <w:r>
              <w:rPr>
                <w:noProof/>
                <w:webHidden/>
              </w:rPr>
              <w:fldChar w:fldCharType="begin"/>
            </w:r>
            <w:r>
              <w:rPr>
                <w:noProof/>
                <w:webHidden/>
              </w:rPr>
              <w:instrText xml:space="preserve"> PAGEREF _Toc311477405 \h </w:instrText>
            </w:r>
            <w:r>
              <w:rPr>
                <w:noProof/>
                <w:webHidden/>
              </w:rPr>
            </w:r>
            <w:r>
              <w:rPr>
                <w:noProof/>
                <w:webHidden/>
              </w:rPr>
              <w:fldChar w:fldCharType="separate"/>
            </w:r>
            <w:r>
              <w:rPr>
                <w:noProof/>
                <w:webHidden/>
              </w:rPr>
              <w:t>42</w:t>
            </w:r>
            <w:r>
              <w:rPr>
                <w:noProof/>
                <w:webHidden/>
              </w:rPr>
              <w:fldChar w:fldCharType="end"/>
            </w:r>
          </w:hyperlink>
        </w:p>
        <w:p w:rsidR="0057240B" w:rsidRDefault="0057240B">
          <w:pPr>
            <w:pStyle w:val="TOC2"/>
            <w:tabs>
              <w:tab w:val="left" w:pos="1100"/>
            </w:tabs>
            <w:rPr>
              <w:rFonts w:asciiTheme="minorHAnsi" w:eastAsiaTheme="minorEastAsia" w:hAnsiTheme="minorHAnsi" w:cstheme="minorBidi"/>
              <w:noProof/>
              <w:lang w:val="da-DK" w:eastAsia="da-DK" w:bidi="ar-SA"/>
            </w:rPr>
          </w:pPr>
          <w:hyperlink w:anchor="_Toc311477411" w:history="1">
            <w:r w:rsidRPr="007B202C">
              <w:rPr>
                <w:rStyle w:val="Hyperlink"/>
                <w:noProof/>
                <w:lang w:eastAsia="da-DK"/>
              </w:rPr>
              <w:t>9.2.</w:t>
            </w:r>
            <w:r>
              <w:rPr>
                <w:rFonts w:asciiTheme="minorHAnsi" w:eastAsiaTheme="minorEastAsia" w:hAnsiTheme="minorHAnsi" w:cstheme="minorBidi"/>
                <w:noProof/>
                <w:lang w:val="da-DK" w:eastAsia="da-DK" w:bidi="ar-SA"/>
              </w:rPr>
              <w:tab/>
            </w:r>
            <w:r w:rsidRPr="007B202C">
              <w:rPr>
                <w:rStyle w:val="Hyperlink"/>
                <w:noProof/>
                <w:lang w:eastAsia="da-DK"/>
              </w:rPr>
              <w:t>Brugervejledning</w:t>
            </w:r>
            <w:r>
              <w:rPr>
                <w:noProof/>
                <w:webHidden/>
              </w:rPr>
              <w:tab/>
            </w:r>
            <w:r>
              <w:rPr>
                <w:noProof/>
                <w:webHidden/>
              </w:rPr>
              <w:fldChar w:fldCharType="begin"/>
            </w:r>
            <w:r>
              <w:rPr>
                <w:noProof/>
                <w:webHidden/>
              </w:rPr>
              <w:instrText xml:space="preserve"> PAGEREF _Toc311477411 \h </w:instrText>
            </w:r>
            <w:r>
              <w:rPr>
                <w:noProof/>
                <w:webHidden/>
              </w:rPr>
            </w:r>
            <w:r>
              <w:rPr>
                <w:noProof/>
                <w:webHidden/>
              </w:rPr>
              <w:fldChar w:fldCharType="separate"/>
            </w:r>
            <w:r>
              <w:rPr>
                <w:noProof/>
                <w:webHidden/>
              </w:rPr>
              <w:t>43</w:t>
            </w:r>
            <w:r>
              <w:rPr>
                <w:noProof/>
                <w:webHidden/>
              </w:rPr>
              <w:fldChar w:fldCharType="end"/>
            </w:r>
          </w:hyperlink>
        </w:p>
        <w:p w:rsidR="0057240B" w:rsidRDefault="0057240B">
          <w:pPr>
            <w:pStyle w:val="TOC2"/>
            <w:tabs>
              <w:tab w:val="left" w:pos="1100"/>
            </w:tabs>
            <w:rPr>
              <w:rFonts w:asciiTheme="minorHAnsi" w:eastAsiaTheme="minorEastAsia" w:hAnsiTheme="minorHAnsi" w:cstheme="minorBidi"/>
              <w:noProof/>
              <w:lang w:val="da-DK" w:eastAsia="da-DK" w:bidi="ar-SA"/>
            </w:rPr>
          </w:pPr>
          <w:hyperlink w:anchor="_Toc311477412" w:history="1">
            <w:r w:rsidRPr="007B202C">
              <w:rPr>
                <w:rStyle w:val="Hyperlink"/>
                <w:noProof/>
                <w:lang w:val="da-DK" w:eastAsia="da-DK"/>
              </w:rPr>
              <w:t>9.3.</w:t>
            </w:r>
            <w:r>
              <w:rPr>
                <w:rFonts w:asciiTheme="minorHAnsi" w:eastAsiaTheme="minorEastAsia" w:hAnsiTheme="minorHAnsi" w:cstheme="minorBidi"/>
                <w:noProof/>
                <w:lang w:val="da-DK" w:eastAsia="da-DK" w:bidi="ar-SA"/>
              </w:rPr>
              <w:tab/>
            </w:r>
            <w:r w:rsidRPr="007B202C">
              <w:rPr>
                <w:rStyle w:val="Hyperlink"/>
                <w:noProof/>
                <w:lang w:val="da-DK" w:eastAsia="da-DK"/>
              </w:rPr>
              <w:t>Udviklingsmiljø</w:t>
            </w:r>
            <w:r>
              <w:rPr>
                <w:noProof/>
                <w:webHidden/>
              </w:rPr>
              <w:tab/>
            </w:r>
            <w:r>
              <w:rPr>
                <w:noProof/>
                <w:webHidden/>
              </w:rPr>
              <w:fldChar w:fldCharType="begin"/>
            </w:r>
            <w:r>
              <w:rPr>
                <w:noProof/>
                <w:webHidden/>
              </w:rPr>
              <w:instrText xml:space="preserve"> PAGEREF _Toc311477412 \h </w:instrText>
            </w:r>
            <w:r>
              <w:rPr>
                <w:noProof/>
                <w:webHidden/>
              </w:rPr>
            </w:r>
            <w:r>
              <w:rPr>
                <w:noProof/>
                <w:webHidden/>
              </w:rPr>
              <w:fldChar w:fldCharType="separate"/>
            </w:r>
            <w:r>
              <w:rPr>
                <w:noProof/>
                <w:webHidden/>
              </w:rPr>
              <w:t>56</w:t>
            </w:r>
            <w:r>
              <w:rPr>
                <w:noProof/>
                <w:webHidden/>
              </w:rPr>
              <w:fldChar w:fldCharType="end"/>
            </w:r>
          </w:hyperlink>
        </w:p>
        <w:p w:rsidR="0057240B" w:rsidRDefault="0057240B">
          <w:pPr>
            <w:pStyle w:val="TOC2"/>
            <w:tabs>
              <w:tab w:val="left" w:pos="1100"/>
            </w:tabs>
            <w:rPr>
              <w:rFonts w:asciiTheme="minorHAnsi" w:eastAsiaTheme="minorEastAsia" w:hAnsiTheme="minorHAnsi" w:cstheme="minorBidi"/>
              <w:noProof/>
              <w:lang w:val="da-DK" w:eastAsia="da-DK" w:bidi="ar-SA"/>
            </w:rPr>
          </w:pPr>
          <w:hyperlink w:anchor="_Toc311477415" w:history="1">
            <w:r w:rsidRPr="007B202C">
              <w:rPr>
                <w:rStyle w:val="Hyperlink"/>
                <w:noProof/>
                <w:lang w:val="da-DK" w:eastAsia="da-DK"/>
              </w:rPr>
              <w:t>9.4.</w:t>
            </w:r>
            <w:r>
              <w:rPr>
                <w:rFonts w:asciiTheme="minorHAnsi" w:eastAsiaTheme="minorEastAsia" w:hAnsiTheme="minorHAnsi" w:cstheme="minorBidi"/>
                <w:noProof/>
                <w:lang w:val="da-DK" w:eastAsia="da-DK" w:bidi="ar-SA"/>
              </w:rPr>
              <w:tab/>
            </w:r>
            <w:r w:rsidRPr="007B202C">
              <w:rPr>
                <w:rStyle w:val="Hyperlink"/>
                <w:noProof/>
                <w:lang w:val="da-DK" w:eastAsia="da-DK"/>
              </w:rPr>
              <w:t>Kode</w:t>
            </w:r>
            <w:r>
              <w:rPr>
                <w:noProof/>
                <w:webHidden/>
              </w:rPr>
              <w:tab/>
            </w:r>
            <w:r>
              <w:rPr>
                <w:noProof/>
                <w:webHidden/>
              </w:rPr>
              <w:fldChar w:fldCharType="begin"/>
            </w:r>
            <w:r>
              <w:rPr>
                <w:noProof/>
                <w:webHidden/>
              </w:rPr>
              <w:instrText xml:space="preserve"> PAGEREF _Toc311477415 \h </w:instrText>
            </w:r>
            <w:r>
              <w:rPr>
                <w:noProof/>
                <w:webHidden/>
              </w:rPr>
            </w:r>
            <w:r>
              <w:rPr>
                <w:noProof/>
                <w:webHidden/>
              </w:rPr>
              <w:fldChar w:fldCharType="separate"/>
            </w:r>
            <w:r>
              <w:rPr>
                <w:noProof/>
                <w:webHidden/>
              </w:rPr>
              <w:t>57</w:t>
            </w:r>
            <w:r>
              <w:rPr>
                <w:noProof/>
                <w:webHidden/>
              </w:rPr>
              <w:fldChar w:fldCharType="end"/>
            </w:r>
          </w:hyperlink>
        </w:p>
        <w:p w:rsidR="0057240B" w:rsidRDefault="0057240B">
          <w:pPr>
            <w:pStyle w:val="TOC2"/>
            <w:tabs>
              <w:tab w:val="left" w:pos="1100"/>
            </w:tabs>
            <w:rPr>
              <w:rFonts w:asciiTheme="minorHAnsi" w:eastAsiaTheme="minorEastAsia" w:hAnsiTheme="minorHAnsi" w:cstheme="minorBidi"/>
              <w:noProof/>
              <w:lang w:val="da-DK" w:eastAsia="da-DK" w:bidi="ar-SA"/>
            </w:rPr>
          </w:pPr>
          <w:hyperlink w:anchor="_Toc311477417" w:history="1">
            <w:r w:rsidRPr="007B202C">
              <w:rPr>
                <w:rStyle w:val="Hyperlink"/>
                <w:noProof/>
              </w:rPr>
              <w:t>9.5.</w:t>
            </w:r>
            <w:r>
              <w:rPr>
                <w:rFonts w:asciiTheme="minorHAnsi" w:eastAsiaTheme="minorEastAsia" w:hAnsiTheme="minorHAnsi" w:cstheme="minorBidi"/>
                <w:noProof/>
                <w:lang w:val="da-DK" w:eastAsia="da-DK" w:bidi="ar-SA"/>
              </w:rPr>
              <w:tab/>
            </w:r>
            <w:r w:rsidRPr="007B202C">
              <w:rPr>
                <w:rStyle w:val="Hyperlink"/>
                <w:noProof/>
              </w:rPr>
              <w:t>Indhold på den vedlagte cd</w:t>
            </w:r>
            <w:r>
              <w:rPr>
                <w:noProof/>
                <w:webHidden/>
              </w:rPr>
              <w:tab/>
            </w:r>
            <w:r>
              <w:rPr>
                <w:noProof/>
                <w:webHidden/>
              </w:rPr>
              <w:fldChar w:fldCharType="begin"/>
            </w:r>
            <w:r>
              <w:rPr>
                <w:noProof/>
                <w:webHidden/>
              </w:rPr>
              <w:instrText xml:space="preserve"> PAGEREF _Toc311477417 \h </w:instrText>
            </w:r>
            <w:r>
              <w:rPr>
                <w:noProof/>
                <w:webHidden/>
              </w:rPr>
            </w:r>
            <w:r>
              <w:rPr>
                <w:noProof/>
                <w:webHidden/>
              </w:rPr>
              <w:fldChar w:fldCharType="separate"/>
            </w:r>
            <w:r>
              <w:rPr>
                <w:noProof/>
                <w:webHidden/>
              </w:rPr>
              <w:t>118</w:t>
            </w:r>
            <w:r>
              <w:rPr>
                <w:noProof/>
                <w:webHidden/>
              </w:rPr>
              <w:fldChar w:fldCharType="end"/>
            </w:r>
          </w:hyperlink>
        </w:p>
        <w:p w:rsidR="0057240B" w:rsidRDefault="0057240B">
          <w:pPr>
            <w:pStyle w:val="TOC1"/>
            <w:tabs>
              <w:tab w:val="left" w:pos="1100"/>
            </w:tabs>
            <w:rPr>
              <w:rFonts w:asciiTheme="minorHAnsi" w:eastAsiaTheme="minorEastAsia" w:hAnsiTheme="minorHAnsi" w:cstheme="minorBidi"/>
              <w:noProof/>
              <w:lang w:val="da-DK" w:eastAsia="da-DK" w:bidi="ar-SA"/>
            </w:rPr>
          </w:pPr>
          <w:hyperlink w:anchor="_Toc311477418" w:history="1">
            <w:r w:rsidRPr="007B202C">
              <w:rPr>
                <w:rStyle w:val="Hyperlink"/>
                <w:noProof/>
                <w:lang w:val="da-DK"/>
              </w:rPr>
              <w:t>10.</w:t>
            </w:r>
            <w:r>
              <w:rPr>
                <w:rFonts w:asciiTheme="minorHAnsi" w:eastAsiaTheme="minorEastAsia" w:hAnsiTheme="minorHAnsi" w:cstheme="minorBidi"/>
                <w:noProof/>
                <w:lang w:val="da-DK" w:eastAsia="da-DK" w:bidi="ar-SA"/>
              </w:rPr>
              <w:tab/>
            </w:r>
            <w:r w:rsidRPr="007B202C">
              <w:rPr>
                <w:rStyle w:val="Hyperlink"/>
                <w:noProof/>
                <w:lang w:val="da-DK"/>
              </w:rPr>
              <w:t>Noter</w:t>
            </w:r>
            <w:r>
              <w:rPr>
                <w:noProof/>
                <w:webHidden/>
              </w:rPr>
              <w:tab/>
            </w:r>
            <w:r>
              <w:rPr>
                <w:noProof/>
                <w:webHidden/>
              </w:rPr>
              <w:fldChar w:fldCharType="begin"/>
            </w:r>
            <w:r>
              <w:rPr>
                <w:noProof/>
                <w:webHidden/>
              </w:rPr>
              <w:instrText xml:space="preserve"> PAGEREF _Toc311477418 \h </w:instrText>
            </w:r>
            <w:r>
              <w:rPr>
                <w:noProof/>
                <w:webHidden/>
              </w:rPr>
            </w:r>
            <w:r>
              <w:rPr>
                <w:noProof/>
                <w:webHidden/>
              </w:rPr>
              <w:fldChar w:fldCharType="separate"/>
            </w:r>
            <w:r>
              <w:rPr>
                <w:noProof/>
                <w:webHidden/>
              </w:rPr>
              <w:t>119</w:t>
            </w:r>
            <w:r>
              <w:rPr>
                <w:noProof/>
                <w:webHidden/>
              </w:rPr>
              <w:fldChar w:fldCharType="end"/>
            </w:r>
          </w:hyperlink>
        </w:p>
        <w:p w:rsidR="00AD3FBC" w:rsidRDefault="008026DD"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1477380"/>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jekt er lavet i forbindelse med IT</w:t>
      </w:r>
      <w:r w:rsidR="00AA4E5A">
        <w:rPr>
          <w:lang w:val="da-DK"/>
        </w:rPr>
        <w:t>-</w:t>
      </w:r>
      <w:r w:rsidR="00464D96">
        <w:rPr>
          <w:lang w:val="da-DK"/>
        </w:rPr>
        <w:t>Diplomuddannelsen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1477381"/>
      <w:r>
        <w:rPr>
          <w:lang w:val="da-DK"/>
        </w:rPr>
        <w:t>O</w:t>
      </w:r>
      <w:r w:rsidR="00DC67AA">
        <w:rPr>
          <w:lang w:val="da-DK"/>
        </w:rPr>
        <w:t>pgavebeskrivelse</w:t>
      </w:r>
      <w:bookmarkEnd w:id="4"/>
      <w:bookmarkEnd w:id="5"/>
      <w:bookmarkEnd w:id="6"/>
    </w:p>
    <w:p w:rsidR="00464D96" w:rsidRDefault="00464D96" w:rsidP="00063F77">
      <w:pPr>
        <w:pStyle w:val="BodyText"/>
        <w:jc w:val="lef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063F77">
      <w:pPr>
        <w:pStyle w:val="BodyText"/>
        <w:jc w:val="lef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Pr="000910F2" w:rsidRDefault="00C903A7" w:rsidP="00C903A7">
            <w:pPr>
              <w:pStyle w:val="BodyText"/>
              <w:ind w:firstLine="0"/>
              <w:rPr>
                <w:b/>
                <w:lang w:val="da-DK"/>
              </w:rPr>
            </w:pPr>
            <w:r w:rsidRPr="000910F2">
              <w:rPr>
                <w:b/>
                <w:lang w:val="da-DK"/>
              </w:rPr>
              <w:t>Side</w:t>
            </w:r>
          </w:p>
        </w:tc>
        <w:tc>
          <w:tcPr>
            <w:tcW w:w="4224" w:type="dxa"/>
          </w:tcPr>
          <w:p w:rsidR="00C903A7" w:rsidRPr="000910F2" w:rsidRDefault="00C903A7" w:rsidP="00C903A7">
            <w:pPr>
              <w:pStyle w:val="BodyText"/>
              <w:tabs>
                <w:tab w:val="center" w:pos="2004"/>
              </w:tabs>
              <w:ind w:firstLine="0"/>
              <w:rPr>
                <w:b/>
                <w:lang w:val="da-DK"/>
              </w:rPr>
            </w:pPr>
            <w:r w:rsidRPr="000910F2">
              <w:rPr>
                <w:b/>
                <w:lang w:val="da-DK"/>
              </w:rPr>
              <w:t>Beskrivelse</w:t>
            </w:r>
            <w:r w:rsidRPr="000910F2">
              <w:rPr>
                <w:b/>
                <w:lang w:val="da-DK"/>
              </w:rPr>
              <w:tab/>
            </w:r>
          </w:p>
        </w:tc>
      </w:tr>
      <w:tr w:rsidR="00C903A7" w:rsidTr="00C903A7">
        <w:tc>
          <w:tcPr>
            <w:tcW w:w="3122" w:type="dxa"/>
          </w:tcPr>
          <w:p w:rsidR="00C903A7" w:rsidRDefault="008026DD"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8026DD"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063F77">
      <w:pPr>
        <w:pStyle w:val="BodyText"/>
        <w:jc w:val="lef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063F77">
      <w:pPr>
        <w:pStyle w:val="BodyText"/>
        <w:jc w:val="lef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senere kunne de udvides til smartphones.</w:t>
      </w:r>
      <w:r w:rsidR="00EC6984">
        <w:rPr>
          <w:lang w:val="da-DK"/>
        </w:rPr>
        <w:t xml:space="preserve"> </w:t>
      </w:r>
    </w:p>
    <w:p w:rsidR="00CE073E" w:rsidRDefault="00CE073E" w:rsidP="00063F77">
      <w:pPr>
        <w:pStyle w:val="BodyText"/>
        <w:ind w:firstLine="0"/>
        <w:jc w:val="left"/>
        <w:rPr>
          <w:lang w:val="da-DK"/>
        </w:rPr>
      </w:pPr>
      <w:r>
        <w:rPr>
          <w:lang w:val="da-DK"/>
        </w:rPr>
        <w:tab/>
        <w:t xml:space="preserve">Alle skal kunne søge efter ord på siden, men for at lave forespørgsel </w:t>
      </w:r>
      <w:r w:rsidR="006F28B4">
        <w:rPr>
          <w:lang w:val="da-DK"/>
        </w:rPr>
        <w:t>på et ord, eller uploade</w:t>
      </w:r>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063F77">
      <w:pPr>
        <w:pStyle w:val="BodyText"/>
        <w:jc w:val="lef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063F77">
      <w:pPr>
        <w:pStyle w:val="BodyText"/>
        <w:jc w:val="lef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063F77">
      <w:pPr>
        <w:pStyle w:val="BodyText"/>
        <w:jc w:val="left"/>
        <w:rPr>
          <w:lang w:val="da-DK"/>
        </w:rPr>
      </w:pPr>
      <w:r w:rsidRPr="00DD4BED">
        <w:rPr>
          <w:lang w:val="da-DK"/>
        </w:rPr>
        <w:t>Løsningens navn bliver ”Tegn til tiden”.</w:t>
      </w:r>
    </w:p>
    <w:p w:rsidR="00DD4BED" w:rsidRPr="00DD4BED" w:rsidRDefault="00DD4BED" w:rsidP="00063F77">
      <w:pPr>
        <w:pStyle w:val="BodyText"/>
        <w:ind w:firstLine="0"/>
        <w:jc w:val="left"/>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bookmarkStart w:id="7" w:name="_Ref310939216"/>
      <w:r w:rsidR="00C66F73">
        <w:rPr>
          <w:rStyle w:val="EndnoteReference"/>
        </w:rPr>
        <w:endnoteReference w:id="2"/>
      </w:r>
      <w:bookmarkEnd w:id="7"/>
      <w:r w:rsidRPr="00DD4BED">
        <w:t>, Hibernate</w:t>
      </w:r>
      <w:r w:rsidR="00C66F73">
        <w:rPr>
          <w:rStyle w:val="EndnoteReference"/>
        </w:rPr>
        <w:endnoteReference w:id="3"/>
      </w:r>
      <w:r w:rsidRPr="00DD4BED">
        <w:t>, JavaDB</w:t>
      </w:r>
      <w:bookmarkStart w:id="8" w:name="_Ref310939252"/>
      <w:r w:rsidR="00C66F73">
        <w:rPr>
          <w:rStyle w:val="EndnoteReference"/>
        </w:rPr>
        <w:endnoteReference w:id="4"/>
      </w:r>
      <w:bookmarkEnd w:id="8"/>
      <w:r w:rsidRPr="00DD4BED">
        <w:t xml:space="preserve"> </w:t>
      </w:r>
      <w:r>
        <w:t>og Apache Tomcat</w:t>
      </w:r>
      <w:bookmarkStart w:id="9" w:name="_Ref310967093"/>
      <w:r w:rsidR="00C66F73">
        <w:rPr>
          <w:rStyle w:val="EndnoteReference"/>
        </w:rPr>
        <w:endnoteReference w:id="5"/>
      </w:r>
      <w:bookmarkEnd w:id="9"/>
      <w:r w:rsidR="00AA2731">
        <w:t>.</w:t>
      </w:r>
    </w:p>
    <w:p w:rsidR="000910F2" w:rsidRDefault="002E2DBA" w:rsidP="00063F77">
      <w:pPr>
        <w:pStyle w:val="BodyText"/>
        <w:jc w:val="lef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fldSimple w:instr=" REF _Ref292534198 \r \h  \* MERGEFORMAT ">
        <w:r w:rsidR="007D7941">
          <w:rPr>
            <w:lang w:val="da-DK"/>
          </w:rPr>
          <w:t>8.2</w:t>
        </w:r>
      </w:fldSimple>
      <w:r w:rsidR="005B735D">
        <w:rPr>
          <w:lang w:val="da-DK"/>
        </w:rPr>
        <w:t>.</w:t>
      </w:r>
      <w:r w:rsidR="00E55F75">
        <w:rPr>
          <w:lang w:val="da-DK"/>
        </w:rPr>
        <w:t xml:space="preserve"> Dette gælder dog ikke for use case</w:t>
      </w:r>
      <w:r w:rsidR="009D703A">
        <w:rPr>
          <w:rStyle w:val="EndnoteReference"/>
          <w:lang w:val="da-DK"/>
        </w:rPr>
        <w:endnoteReference w:id="7"/>
      </w:r>
      <w:r w:rsidR="00E55F75">
        <w:rPr>
          <w:lang w:val="da-DK"/>
        </w:rPr>
        <w:t xml:space="preserve"> diagrammer og use cases. Som jo er det UML værktøj, som kan bruges over for mennesker</w:t>
      </w:r>
      <w:r w:rsidR="00430316">
        <w:rPr>
          <w:lang w:val="da-DK"/>
        </w:rPr>
        <w:t>,</w:t>
      </w:r>
      <w:r w:rsidR="00E55F75">
        <w:rPr>
          <w:lang w:val="da-DK"/>
        </w:rPr>
        <w:t xml:space="preserve"> som ikke arbejder med it udvikling til dagligt.</w:t>
      </w:r>
      <w:r w:rsidR="000910F2">
        <w:rPr>
          <w:lang w:val="da-DK"/>
        </w:rPr>
        <w:t xml:space="preserve"> </w:t>
      </w:r>
    </w:p>
    <w:p w:rsidR="00E55F75" w:rsidRPr="00306689" w:rsidRDefault="000910F2" w:rsidP="00063F77">
      <w:pPr>
        <w:pStyle w:val="BodyText"/>
        <w:jc w:val="left"/>
        <w:rPr>
          <w:lang w:val="da-DK"/>
        </w:rPr>
      </w:pPr>
      <w:r>
        <w:rPr>
          <w:lang w:val="da-DK"/>
        </w:rPr>
        <w:t>Jeg vil arbejde efter UP</w:t>
      </w:r>
      <w:bookmarkStart w:id="10" w:name="_Ref311039912"/>
      <w:r>
        <w:rPr>
          <w:rStyle w:val="EndnoteReference"/>
          <w:lang w:val="da-DK"/>
        </w:rPr>
        <w:endnoteReference w:id="8"/>
      </w:r>
      <w:bookmarkEnd w:id="10"/>
      <w:r>
        <w:rPr>
          <w:lang w:val="da-DK"/>
        </w:rPr>
        <w:t xml:space="preserve"> </w:t>
      </w:r>
      <w:r w:rsidR="00306689">
        <w:rPr>
          <w:lang w:val="da-DK"/>
        </w:rPr>
        <w:t>(</w:t>
      </w:r>
      <w:r w:rsidRPr="000910F2">
        <w:rPr>
          <w:lang w:val="en-GB"/>
        </w:rPr>
        <w:t>Unified Process</w:t>
      </w:r>
      <w:r w:rsidR="00306689">
        <w:rPr>
          <w:lang w:val="en-GB"/>
        </w:rPr>
        <w:t xml:space="preserve">), </w:t>
      </w:r>
      <w:r w:rsidR="00306689" w:rsidRPr="00306689">
        <w:rPr>
          <w:lang w:val="da-DK"/>
        </w:rPr>
        <w:t xml:space="preserve">som er en </w:t>
      </w:r>
      <w:r w:rsidR="00306689">
        <w:rPr>
          <w:lang w:val="da-DK"/>
        </w:rPr>
        <w:t xml:space="preserve">iterativ </w:t>
      </w:r>
      <w:r w:rsidR="00306689" w:rsidRPr="00306689">
        <w:rPr>
          <w:lang w:val="da-DK"/>
        </w:rPr>
        <w:t>udvikling</w:t>
      </w:r>
      <w:r w:rsidR="00306689">
        <w:rPr>
          <w:lang w:val="da-DK"/>
        </w:rPr>
        <w:t>s</w:t>
      </w:r>
      <w:r w:rsidR="00EF4F9A" w:rsidRPr="00306689">
        <w:rPr>
          <w:lang w:val="da-DK"/>
        </w:rPr>
        <w:t>proces</w:t>
      </w:r>
      <w:r w:rsidR="00306689">
        <w:rPr>
          <w:lang w:val="da-DK"/>
        </w:rPr>
        <w:t xml:space="preserve">. Men denne rapport vil følge den gamle ”Vandfalds model”, da det giver et naturligt flow i beskrivelsen af systemet.  </w:t>
      </w:r>
      <w:r w:rsidR="00EF4F9A" w:rsidRPr="00306689">
        <w:rPr>
          <w:lang w:val="da-DK"/>
        </w:rPr>
        <w:t xml:space="preserve"> </w:t>
      </w:r>
      <w:r w:rsidR="00E55F75" w:rsidRPr="00306689">
        <w:rPr>
          <w:lang w:val="da-DK"/>
        </w:rPr>
        <w:t xml:space="preserve">  </w:t>
      </w:r>
    </w:p>
    <w:p w:rsidR="00D061EE" w:rsidRDefault="00D061EE" w:rsidP="00063F77">
      <w:pPr>
        <w:pStyle w:val="BodyText"/>
        <w:jc w:val="left"/>
        <w:rPr>
          <w:lang w:val="da-DK"/>
        </w:rPr>
      </w:pPr>
      <w:r>
        <w:rPr>
          <w:lang w:val="da-DK"/>
        </w:rPr>
        <w:lastRenderedPageBreak/>
        <w:t>Alle diagrammer er udarbejdet vha. af programmer MagicDraw</w:t>
      </w:r>
      <w:r w:rsidR="009D703A">
        <w:rPr>
          <w:rStyle w:val="EndnoteReference"/>
          <w:lang w:val="da-DK"/>
        </w:rPr>
        <w:endnoteReference w:id="9"/>
      </w:r>
      <w:r>
        <w:rPr>
          <w:lang w:val="da-DK"/>
        </w:rPr>
        <w:t>.</w:t>
      </w:r>
    </w:p>
    <w:p w:rsidR="00E86D11" w:rsidRDefault="009457BE" w:rsidP="00063F77">
      <w:pPr>
        <w:pStyle w:val="BodyText"/>
        <w:jc w:val="lef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51B0C" w:rsidRDefault="00651B0C">
      <w:pPr>
        <w:rPr>
          <w:lang w:val="da-DK"/>
        </w:rPr>
      </w:pPr>
      <w:r>
        <w:rPr>
          <w:lang w:val="da-DK"/>
        </w:rPr>
        <w:br w:type="page"/>
      </w:r>
    </w:p>
    <w:p w:rsidR="00642576" w:rsidRDefault="0034735E" w:rsidP="0034735E">
      <w:pPr>
        <w:pStyle w:val="Heading1"/>
        <w:numPr>
          <w:ilvl w:val="0"/>
          <w:numId w:val="3"/>
        </w:numPr>
        <w:rPr>
          <w:lang w:val="da-DK"/>
        </w:rPr>
      </w:pPr>
      <w:bookmarkStart w:id="11" w:name="_Toc311477382"/>
      <w:r>
        <w:rPr>
          <w:lang w:val="da-DK"/>
        </w:rPr>
        <w:lastRenderedPageBreak/>
        <w:t>K</w:t>
      </w:r>
      <w:r w:rsidR="00A73B94">
        <w:rPr>
          <w:lang w:val="da-DK"/>
        </w:rPr>
        <w:t>rav</w:t>
      </w:r>
      <w:bookmarkEnd w:id="11"/>
    </w:p>
    <w:p w:rsidR="00A73B94" w:rsidRDefault="00A73B94" w:rsidP="00063F77">
      <w:pPr>
        <w:pStyle w:val="BodyText"/>
        <w:jc w:val="left"/>
      </w:pPr>
      <w:r>
        <w:rPr>
          <w:lang w:val="da-DK"/>
        </w:rPr>
        <w:t xml:space="preserve">Følgende 2 afsnit indeholder lister med krav til systemet, opdelt efter funktionelle og ikke funktionelle krav. </w:t>
      </w:r>
      <w:r w:rsidRPr="009D6DA0">
        <w:t xml:space="preserve">De </w:t>
      </w:r>
      <w:r w:rsidRPr="00721920">
        <w:t>enkelte krav prioriteres efter</w:t>
      </w:r>
      <w:r w:rsidRPr="009D6DA0">
        <w:t xml:space="preserve"> MoSCoW (Must have, Should Have, Could Have, Want</w:t>
      </w:r>
      <w:r>
        <w:t>s</w:t>
      </w:r>
      <w:r w:rsidRPr="009D6DA0">
        <w:t xml:space="preserve"> to have).</w:t>
      </w:r>
    </w:p>
    <w:p w:rsidR="00A73B94" w:rsidRDefault="00A73B94" w:rsidP="00A73B94">
      <w:pPr>
        <w:pStyle w:val="Heading2"/>
        <w:numPr>
          <w:ilvl w:val="1"/>
          <w:numId w:val="3"/>
        </w:numPr>
      </w:pPr>
      <w:bookmarkStart w:id="12" w:name="_Toc311477383"/>
      <w:r>
        <w:t>Funktionelle Kra</w:t>
      </w:r>
      <w:r w:rsidR="00C45E47">
        <w:t>v</w:t>
      </w:r>
      <w:bookmarkEnd w:id="12"/>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490A37">
            <w:pPr>
              <w:pStyle w:val="BodyText"/>
              <w:ind w:firstLine="0"/>
              <w:rPr>
                <w:lang w:val="da-DK"/>
              </w:rPr>
            </w:pPr>
            <w:r>
              <w:rPr>
                <w:lang w:val="da-DK"/>
              </w:rPr>
              <w:t xml:space="preserve">Systemet skal kræve at men er logget på for at uploade video filer, slette video filer, kommentere </w:t>
            </w:r>
            <w:r w:rsidR="00490A37">
              <w:rPr>
                <w:lang w:val="da-DK"/>
              </w:rPr>
              <w:t xml:space="preserve">og bedømme </w:t>
            </w:r>
            <w:r>
              <w:rPr>
                <w:lang w:val="da-DK"/>
              </w:rPr>
              <w:t>video filer</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nye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 xml:space="preserve">Systemet skal give mulighed for at bedømme video sekvenser med 1 til 5 stjerner. En bruger kan kun give en rate pr. video. Men kan dog ændre </w:t>
            </w:r>
            <w:r w:rsidR="00490A37">
              <w:rPr>
                <w:lang w:val="da-DK"/>
              </w:rPr>
              <w:t xml:space="preserve">eller slette </w:t>
            </w:r>
            <w:r>
              <w:rPr>
                <w:lang w:val="da-DK"/>
              </w:rPr>
              <w:t>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 xml:space="preserve">Systemet skal kunne give mulighed for at anmelde video sekvenser som anstødelige. Dette skal medføre en </w:t>
            </w:r>
            <w:r w:rsidR="00E15270">
              <w:rPr>
                <w:lang w:val="da-DK"/>
              </w:rPr>
              <w:t>e-</w:t>
            </w:r>
            <w:r>
              <w:rPr>
                <w:lang w:val="da-DK"/>
              </w:rPr>
              <w:t xml:space="preserve">mail til en systemansvarlige brugere.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indlogget brugere. </w:t>
            </w:r>
            <w:r w:rsidR="007B0A9C">
              <w:rPr>
                <w:lang w:val="da-DK"/>
              </w:rPr>
              <w:t xml:space="preserve">Admin </w:t>
            </w:r>
            <w:r>
              <w:rPr>
                <w:lang w:val="da-DK"/>
              </w:rPr>
              <w:t>(superuser) og alm</w:t>
            </w:r>
            <w:r w:rsidR="007B0A9C">
              <w:rPr>
                <w:lang w:val="da-DK"/>
              </w:rPr>
              <w:t>indelig</w:t>
            </w:r>
            <w:r>
              <w:rPr>
                <w:lang w:val="da-DK"/>
              </w:rPr>
              <w:t xml:space="preserve">. Se </w:t>
            </w:r>
            <w:r w:rsidR="007B0A9C">
              <w:rPr>
                <w:lang w:val="da-DK"/>
              </w:rPr>
              <w:t xml:space="preserve">efterfølgende </w:t>
            </w:r>
            <w:r>
              <w:rPr>
                <w:lang w:val="da-DK"/>
              </w:rPr>
              <w:t>rolle 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Pr>
                <w:lang w:val="da-DK"/>
              </w:rPr>
              <w:t xml:space="preserve">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 at søge efter ord og efter ord 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2F2746" w:rsidP="007B0A9C">
            <w:pPr>
              <w:pStyle w:val="BodyText"/>
              <w:ind w:firstLine="0"/>
              <w:rPr>
                <w:lang w:val="da-DK"/>
              </w:rPr>
            </w:pPr>
            <w:r>
              <w:rPr>
                <w:lang w:val="da-DK"/>
              </w:rPr>
              <w:t xml:space="preserve">Systemet skal give brugerne et hurtig overblik over egne ord/forespørgsler, egne ord grupper og egne uploads af video 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 samt hvil</w:t>
            </w:r>
            <w:r w:rsidR="007532FD">
              <w:rPr>
                <w:lang w:val="da-DK"/>
              </w:rPr>
              <w:t>k</w:t>
            </w:r>
            <w:r>
              <w:rPr>
                <w:lang w:val="da-DK"/>
              </w:rPr>
              <w:t>e ord der indgår i en ord 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Uploade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r w:rsidR="00381C88">
              <w:rPr>
                <w:lang w:val="da-DK"/>
              </w:rPr>
              <w:t>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Slette grupper og uploads</w:t>
            </w:r>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Slette/rette grupper, ord og uploads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13" w:name="_Toc311477384"/>
      <w:r w:rsidRPr="002161ED">
        <w:rPr>
          <w:lang w:val="da-DK"/>
        </w:rPr>
        <w:t>Ikke funktionelle krav</w:t>
      </w:r>
      <w:bookmarkEnd w:id="13"/>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WEB-Løsning</w:t>
            </w:r>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r på en Apache Tomcat version 7</w:t>
            </w:r>
            <w:r w:rsidRPr="007A0750">
              <w:rPr>
                <w:lang w:val="da-DK"/>
              </w:rPr>
              <w:t xml:space="preserve"> ellere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Systemet skal benytte java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java frameworks</w:t>
            </w:r>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som web framework </w:t>
            </w:r>
          </w:p>
          <w:p w:rsidR="00A73B94" w:rsidRPr="00251075" w:rsidRDefault="00A73B94" w:rsidP="00774BEB">
            <w:pPr>
              <w:pStyle w:val="BodyText"/>
              <w:numPr>
                <w:ilvl w:val="0"/>
                <w:numId w:val="14"/>
              </w:numPr>
              <w:rPr>
                <w:lang w:val="da-DK"/>
              </w:rPr>
            </w:pPr>
            <w:r w:rsidRPr="007A0750">
              <w:rPr>
                <w:lang w:val="da-DK"/>
              </w:rPr>
              <w:t>Hibernate</w:t>
            </w:r>
            <w:r>
              <w:rPr>
                <w:lang w:val="da-DK"/>
              </w:rPr>
              <w:t xml:space="preserve"> - version 4.0 – framework som bygger bro mellem den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persistere data i en JavaDB</w:t>
            </w:r>
            <w:r>
              <w:rPr>
                <w:lang w:val="da-DK"/>
              </w:rPr>
              <w:t xml:space="preserve"> version 10 eller nyere, som er en del af standard java.</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S</w:t>
            </w:r>
            <w:r w:rsidR="008A423D">
              <w:rPr>
                <w:lang w:val="da-DK"/>
              </w:rPr>
              <w:t>om minimum under login, opret ny bruger og ret bruger</w:t>
            </w:r>
            <w:r>
              <w:rPr>
                <w:lang w:val="da-DK"/>
              </w:rPr>
              <w:t>.</w:t>
            </w:r>
            <w:r w:rsidR="008A423D">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Hibernate.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4" w:name="_Toc311477385"/>
      <w:r>
        <w:rPr>
          <w:lang w:val="da-DK"/>
        </w:rPr>
        <w:lastRenderedPageBreak/>
        <w:t>Analyse</w:t>
      </w:r>
      <w:bookmarkEnd w:id="14"/>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use case diagrammer, selv</w:t>
      </w:r>
      <w:r>
        <w:rPr>
          <w:lang w:val="da-DK"/>
        </w:rPr>
        <w:t xml:space="preserve">om der kun er et system. Diagrammer er opdelt efter administrative use cases og use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Følgende use case diagram er de administrative use cases. Det er use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5" w:name="_Toc311477386"/>
      <w:r>
        <w:rPr>
          <w:lang w:val="da-DK"/>
        </w:rPr>
        <w:t>Administrative use cases</w:t>
      </w:r>
      <w:bookmarkEnd w:id="15"/>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r>
        <w:t xml:space="preserve">Figur </w:t>
      </w:r>
      <w:fldSimple w:instr=" SEQ Figur \* ARABIC ">
        <w:r w:rsidR="005D1F1C">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På de følgende sider er ovenstående use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r w:rsidRPr="000F19AC">
              <w:rPr>
                <w:b/>
                <w:lang w:val="da-DK"/>
              </w:rPr>
              <w:lastRenderedPageBreak/>
              <w:t>Use case: L</w:t>
            </w:r>
            <w:r w:rsidR="004D6A24">
              <w:rPr>
                <w:b/>
                <w:lang w:val="da-DK"/>
              </w:rPr>
              <w:t>ogin</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”Login”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upload af ord, forespørgelser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r w:rsidRPr="00A57C8E">
              <w:rPr>
                <w:b/>
                <w:lang w:val="da-DK"/>
              </w:rPr>
              <w:t>Use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et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Brugeren trykker på linket ”Glemt password” på Login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r>
              <w:rPr>
                <w:lang w:val="da-DK"/>
              </w:rPr>
              <w:t>include (Login)</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005D1F1C">
              <w:rPr>
                <w:lang w:val="da-DK"/>
              </w:rPr>
              <w:t xml:space="preserve">brugerkode, </w:t>
            </w:r>
            <w:r w:rsidRPr="007137AD">
              <w:rPr>
                <w:lang w:val="da-DK"/>
              </w:rPr>
              <w:t>e-mail</w:t>
            </w:r>
            <w:r>
              <w:rPr>
                <w:lang w:val="da-DK"/>
              </w:rPr>
              <w:t>, password og gentag password. Navn</w:t>
            </w:r>
            <w:r w:rsidR="005D1F1C">
              <w:rPr>
                <w:lang w:val="da-DK"/>
              </w:rPr>
              <w:t>, brugerkode</w:t>
            </w:r>
            <w:r>
              <w:rPr>
                <w:lang w:val="da-DK"/>
              </w:rPr>
              <w:t xml:space="preserve"> og e-mail er forudfyldt.</w:t>
            </w:r>
            <w:r w:rsidR="005D1F1C">
              <w:rPr>
                <w:lang w:val="da-DK"/>
              </w:rPr>
              <w:t xml:space="preserve"> Brugerkode kan ikke rettes.</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6" w:name="_Toc310780552"/>
      <w:bookmarkStart w:id="17" w:name="_Toc310780646"/>
      <w:bookmarkStart w:id="18" w:name="_Toc310780947"/>
      <w:bookmarkStart w:id="19" w:name="_Toc310781724"/>
      <w:bookmarkStart w:id="20" w:name="_Toc310781855"/>
      <w:bookmarkStart w:id="21" w:name="_Toc310787135"/>
      <w:bookmarkStart w:id="22" w:name="_Toc310787426"/>
      <w:bookmarkStart w:id="23" w:name="_Toc310847857"/>
      <w:bookmarkStart w:id="24" w:name="_Toc310859476"/>
      <w:bookmarkStart w:id="25" w:name="_Toc310859548"/>
      <w:bookmarkStart w:id="26" w:name="_Toc310859590"/>
      <w:bookmarkStart w:id="27" w:name="_Toc310860135"/>
      <w:bookmarkStart w:id="28" w:name="_Toc310860751"/>
      <w:bookmarkStart w:id="29" w:name="_Toc310880138"/>
      <w:bookmarkStart w:id="30" w:name="_Toc310880839"/>
      <w:bookmarkStart w:id="31" w:name="_Toc310881074"/>
      <w:bookmarkStart w:id="32" w:name="_Toc310882210"/>
      <w:bookmarkStart w:id="33" w:name="_Toc310966403"/>
      <w:bookmarkStart w:id="34" w:name="_Toc310966482"/>
      <w:bookmarkStart w:id="35" w:name="_Toc310967772"/>
      <w:bookmarkStart w:id="36" w:name="_Toc311380156"/>
      <w:bookmarkStart w:id="37" w:name="_Toc311399781"/>
      <w:bookmarkStart w:id="38" w:name="_Toc311477387"/>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39" w:name="_Toc310780553"/>
      <w:bookmarkStart w:id="40" w:name="_Toc310780647"/>
      <w:bookmarkStart w:id="41" w:name="_Toc310780948"/>
      <w:bookmarkStart w:id="42" w:name="_Toc310781725"/>
      <w:bookmarkStart w:id="43" w:name="_Toc310781856"/>
      <w:bookmarkStart w:id="44" w:name="_Toc310787136"/>
      <w:bookmarkStart w:id="45" w:name="_Toc310787427"/>
      <w:bookmarkStart w:id="46" w:name="_Toc310847858"/>
      <w:bookmarkStart w:id="47" w:name="_Toc310859477"/>
      <w:bookmarkStart w:id="48" w:name="_Toc310859549"/>
      <w:bookmarkStart w:id="49" w:name="_Toc310859591"/>
      <w:bookmarkStart w:id="50" w:name="_Toc310860136"/>
      <w:bookmarkStart w:id="51" w:name="_Toc310860752"/>
      <w:bookmarkStart w:id="52" w:name="_Toc310880139"/>
      <w:bookmarkStart w:id="53" w:name="_Toc310880840"/>
      <w:bookmarkStart w:id="54" w:name="_Toc310881075"/>
      <w:bookmarkStart w:id="55" w:name="_Toc310882211"/>
      <w:bookmarkStart w:id="56" w:name="_Toc310966404"/>
      <w:bookmarkStart w:id="57" w:name="_Toc310966483"/>
      <w:bookmarkStart w:id="58" w:name="_Toc310967773"/>
      <w:bookmarkStart w:id="59" w:name="_Toc311380157"/>
      <w:bookmarkStart w:id="60" w:name="_Toc311399782"/>
      <w:bookmarkStart w:id="61" w:name="_Toc31147738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62" w:name="_Toc310780554"/>
      <w:bookmarkStart w:id="63" w:name="_Toc310780648"/>
      <w:bookmarkStart w:id="64" w:name="_Toc310780949"/>
      <w:bookmarkStart w:id="65" w:name="_Toc310781726"/>
      <w:bookmarkStart w:id="66" w:name="_Toc310781857"/>
      <w:bookmarkStart w:id="67" w:name="_Toc310787137"/>
      <w:bookmarkStart w:id="68" w:name="_Toc310787428"/>
      <w:bookmarkStart w:id="69" w:name="_Toc310847859"/>
      <w:bookmarkStart w:id="70" w:name="_Toc310859478"/>
      <w:bookmarkStart w:id="71" w:name="_Toc310859550"/>
      <w:bookmarkStart w:id="72" w:name="_Toc310859592"/>
      <w:bookmarkStart w:id="73" w:name="_Toc310860137"/>
      <w:bookmarkStart w:id="74" w:name="_Toc310860753"/>
      <w:bookmarkStart w:id="75" w:name="_Toc310880140"/>
      <w:bookmarkStart w:id="76" w:name="_Toc310880841"/>
      <w:bookmarkStart w:id="77" w:name="_Toc310881076"/>
      <w:bookmarkStart w:id="78" w:name="_Toc310882212"/>
      <w:bookmarkStart w:id="79" w:name="_Toc310966405"/>
      <w:bookmarkStart w:id="80" w:name="_Toc310966484"/>
      <w:bookmarkStart w:id="81" w:name="_Toc310967774"/>
      <w:bookmarkStart w:id="82" w:name="_Toc311380158"/>
      <w:bookmarkStart w:id="83" w:name="_Toc311399783"/>
      <w:bookmarkStart w:id="84" w:name="_Toc311477389"/>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85" w:name="_Toc310780555"/>
      <w:bookmarkStart w:id="86" w:name="_Toc310780649"/>
      <w:bookmarkStart w:id="87" w:name="_Toc310780950"/>
      <w:bookmarkStart w:id="88" w:name="_Toc310781727"/>
      <w:bookmarkStart w:id="89" w:name="_Toc310781858"/>
      <w:bookmarkStart w:id="90" w:name="_Toc310787138"/>
      <w:bookmarkStart w:id="91" w:name="_Toc310787429"/>
      <w:bookmarkStart w:id="92" w:name="_Toc310847860"/>
      <w:bookmarkStart w:id="93" w:name="_Toc310859479"/>
      <w:bookmarkStart w:id="94" w:name="_Toc310859551"/>
      <w:bookmarkStart w:id="95" w:name="_Toc310859593"/>
      <w:bookmarkStart w:id="96" w:name="_Toc310860138"/>
      <w:bookmarkStart w:id="97" w:name="_Toc310860754"/>
      <w:bookmarkStart w:id="98" w:name="_Toc310880141"/>
      <w:bookmarkStart w:id="99" w:name="_Toc310880842"/>
      <w:bookmarkStart w:id="100" w:name="_Toc310881077"/>
      <w:bookmarkStart w:id="101" w:name="_Toc310882213"/>
      <w:bookmarkStart w:id="102" w:name="_Toc310966406"/>
      <w:bookmarkStart w:id="103" w:name="_Toc310966485"/>
      <w:bookmarkStart w:id="104" w:name="_Toc310967775"/>
      <w:bookmarkStart w:id="105" w:name="_Toc311380159"/>
      <w:bookmarkStart w:id="106" w:name="_Toc311399784"/>
      <w:bookmarkStart w:id="107" w:name="_Toc311477390"/>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108" w:name="_Toc310780556"/>
      <w:bookmarkStart w:id="109" w:name="_Toc310780650"/>
      <w:bookmarkStart w:id="110" w:name="_Toc310780951"/>
      <w:bookmarkStart w:id="111" w:name="_Toc310781728"/>
      <w:bookmarkStart w:id="112" w:name="_Toc310781859"/>
      <w:bookmarkStart w:id="113" w:name="_Toc310787139"/>
      <w:bookmarkStart w:id="114" w:name="_Toc310787430"/>
      <w:bookmarkStart w:id="115" w:name="_Toc310847861"/>
      <w:bookmarkStart w:id="116" w:name="_Toc310859480"/>
      <w:bookmarkStart w:id="117" w:name="_Toc310859552"/>
      <w:bookmarkStart w:id="118" w:name="_Toc310859594"/>
      <w:bookmarkStart w:id="119" w:name="_Toc310860139"/>
      <w:bookmarkStart w:id="120" w:name="_Toc310860755"/>
      <w:bookmarkStart w:id="121" w:name="_Toc310880142"/>
      <w:bookmarkStart w:id="122" w:name="_Toc310880843"/>
      <w:bookmarkStart w:id="123" w:name="_Toc310881078"/>
      <w:bookmarkStart w:id="124" w:name="_Toc310882214"/>
      <w:bookmarkStart w:id="125" w:name="_Toc310966407"/>
      <w:bookmarkStart w:id="126" w:name="_Toc310966486"/>
      <w:bookmarkStart w:id="127" w:name="_Toc310967776"/>
      <w:bookmarkStart w:id="128" w:name="_Toc311380160"/>
      <w:bookmarkStart w:id="129" w:name="_Toc311399785"/>
      <w:bookmarkStart w:id="130" w:name="_Toc311477391"/>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5723A8" w:rsidRDefault="005723A8" w:rsidP="00774BEB">
      <w:pPr>
        <w:pStyle w:val="Heading2"/>
        <w:numPr>
          <w:ilvl w:val="1"/>
          <w:numId w:val="19"/>
        </w:numPr>
        <w:rPr>
          <w:lang w:val="da-DK"/>
        </w:rPr>
      </w:pPr>
      <w:bookmarkStart w:id="131" w:name="_Toc311477392"/>
      <w:r>
        <w:rPr>
          <w:lang w:val="da-DK"/>
        </w:rPr>
        <w:t>Primære use cases</w:t>
      </w:r>
      <w:bookmarkEnd w:id="131"/>
    </w:p>
    <w:p w:rsidR="00770B00" w:rsidRDefault="00770B00" w:rsidP="00770B00">
      <w:pPr>
        <w:pStyle w:val="BodyText"/>
        <w:ind w:left="360"/>
        <w:rPr>
          <w:lang w:val="da-DK"/>
        </w:rPr>
      </w:pPr>
      <w:r>
        <w:rPr>
          <w:lang w:val="da-DK"/>
        </w:rPr>
        <w:t>Følgende use case diagram og use case beskrivelser er systemet primære use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r>
        <w:t xml:space="preserve">Figur </w:t>
      </w:r>
      <w:fldSimple w:instr=" SEQ Figur \* ARABIC ">
        <w:r w:rsidR="005D1F1C">
          <w:rPr>
            <w:noProof/>
          </w:rPr>
          <w:t>2</w:t>
        </w:r>
      </w:fldSimple>
      <w:r>
        <w:t xml:space="preserve"> – Use case diagram</w:t>
      </w:r>
    </w:p>
    <w:p w:rsidR="002972CD" w:rsidRPr="002972CD" w:rsidRDefault="002972CD" w:rsidP="002972CD">
      <w:pPr>
        <w:pStyle w:val="BodyText"/>
        <w:rPr>
          <w:lang w:val="da-DK"/>
        </w:rPr>
      </w:pPr>
      <w:r w:rsidRPr="002972CD">
        <w:rPr>
          <w:lang w:val="da-DK"/>
        </w:rPr>
        <w:t>På de følgende sider er ovenstående use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Systemets startside indeholder et søgefelt samt et dropdown felt, hvor der vælges mellem ord eller gruppe. Ord er valgt som standard. I søgefeltet kan tegn udskriftes med wildcards * for et eller flere tegn og ?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Hvis ord er valgt i dropdown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Hvis gruppe er valgt i dropdown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Systemet viser en liste med links til de enkelte ord, sorteret alfabetisk. For hvert ord vises dato for upload,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Viser oversigt over alle ord som mangler forslag/uploads.</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upload side</w:t>
            </w:r>
            <w:r w:rsidR="00026CA7">
              <w:rPr>
                <w:lang w:val="da-DK"/>
              </w:rPr>
              <w:t>,</w:t>
            </w:r>
            <w:r w:rsidR="00BE1B0C">
              <w:rPr>
                <w:lang w:val="da-DK"/>
              </w:rPr>
              <w:t xml:space="preserve"> for det aktu</w:t>
            </w:r>
            <w:r w:rsidR="00026CA7">
              <w:rPr>
                <w:lang w:val="da-DK"/>
              </w:rPr>
              <w:t>elle ord (dog kun for brugere som er ind</w:t>
            </w:r>
            <w:r w:rsidR="00BE1B0C">
              <w:rPr>
                <w:lang w:val="da-DK"/>
              </w:rPr>
              <w:t>logget,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r w:rsidRPr="00705CEB">
              <w:rPr>
                <w:b/>
                <w:lang w:val="da-DK"/>
              </w:rPr>
              <w:lastRenderedPageBreak/>
              <w:t xml:space="preserve">Use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r w:rsidRPr="00AD1372">
              <w:rPr>
                <w:lang w:val="da-DK"/>
              </w:rPr>
              <w:t>include (Login)</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r w:rsidRPr="00AD1372">
              <w:rPr>
                <w:lang w:val="da-DK"/>
              </w:rPr>
              <w:t>include (Login)</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Use case: Vis egne uploads</w:t>
            </w:r>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Viser oversigt over en brugers egne uploads.</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r w:rsidRPr="00AD1372">
              <w:rPr>
                <w:lang w:val="da-DK"/>
              </w:rPr>
              <w:t>include (Login)</w:t>
            </w:r>
          </w:p>
          <w:p w:rsidR="006D24DB" w:rsidRDefault="006D24DB" w:rsidP="006D24DB">
            <w:pPr>
              <w:pStyle w:val="ListParagraph"/>
              <w:numPr>
                <w:ilvl w:val="0"/>
                <w:numId w:val="28"/>
              </w:numPr>
              <w:rPr>
                <w:lang w:val="da-DK"/>
              </w:rPr>
            </w:pPr>
            <w:r>
              <w:rPr>
                <w:lang w:val="da-DK"/>
              </w:rPr>
              <w:t xml:space="preserve">Brugeren vælger menu linket ”Mine uploads”.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uploadet forslag til. Sorteret alfabetisk. For hvert ord vises hvornår forslaget er uploadet.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upload.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r w:rsidRPr="00AD1372">
              <w:rPr>
                <w:lang w:val="da-DK"/>
              </w:rPr>
              <w:t>include (Login)</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Opret ny forspørgsel” på siden ”Mine forspørgsler”</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r w:rsidRPr="00705CEB">
              <w:rPr>
                <w:b/>
                <w:lang w:val="da-DK"/>
              </w:rPr>
              <w:lastRenderedPageBreak/>
              <w:t>Use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r w:rsidRPr="00AD1372">
              <w:rPr>
                <w:lang w:val="da-DK"/>
              </w:rPr>
              <w:t>include (Login)</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use case Vis egne forspørgsler.</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uploads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uploadet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Eller vis brugeren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r>
              <w:rPr>
                <w:lang w:val="da-DK"/>
              </w:rPr>
              <w:t>Opload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r w:rsidRPr="00AD1372">
              <w:rPr>
                <w:lang w:val="da-DK"/>
              </w:rPr>
              <w:t>include (Login)</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”Upload forslag” link fra ”Alle forespørgsler” side oversigten eller linket ”Upload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videofil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”Upload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dato/tid for upload og bruger</w:t>
            </w:r>
            <w:r w:rsidR="00312F6E">
              <w:rPr>
                <w:lang w:val="da-DK"/>
              </w:rPr>
              <w:t xml:space="preserve">.   Derefter returnere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En videofil er uploade</w:t>
            </w:r>
            <w:r>
              <w:rPr>
                <w:lang w:val="da-DK"/>
              </w:rPr>
              <w:t>t</w:t>
            </w:r>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r w:rsidRPr="00FD7039">
              <w:rPr>
                <w:b/>
                <w:lang w:val="da-DK"/>
              </w:rPr>
              <w:t xml:space="preserve">Use case: ret/slet </w:t>
            </w:r>
            <w:r w:rsidR="00FD7039">
              <w:rPr>
                <w:b/>
                <w:lang w:val="da-DK"/>
              </w:rPr>
              <w:t>upload</w:t>
            </w:r>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Rette eller slette egne videofil uploads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r w:rsidRPr="00AD1372">
              <w:rPr>
                <w:lang w:val="da-DK"/>
              </w:rPr>
              <w:t>include (Login)</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r>
              <w:rPr>
                <w:lang w:val="da-DK"/>
              </w:rPr>
              <w:t>uploads</w:t>
            </w:r>
            <w:r w:rsidRPr="00682310">
              <w:rPr>
                <w:lang w:val="da-DK"/>
              </w:rPr>
              <w:t>”</w:t>
            </w:r>
            <w:r>
              <w:rPr>
                <w:lang w:val="da-DK"/>
              </w:rPr>
              <w:t xml:space="preserve"> siden. Se use case Vis egne uploads.</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r w:rsidR="00B35C85">
              <w:rPr>
                <w:lang w:val="da-DK"/>
              </w:rPr>
              <w:t>videofilen</w:t>
            </w:r>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En uploaded videobeskrivelse</w:t>
            </w:r>
            <w:r w:rsidR="008F5262">
              <w:rPr>
                <w:lang w:val="da-DK"/>
              </w:rPr>
              <w:t xml:space="preserve"> er rettet</w:t>
            </w:r>
            <w:r>
              <w:rPr>
                <w:lang w:val="da-DK"/>
              </w:rPr>
              <w:t xml:space="preserve"> eller videofilen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r>
              <w:rPr>
                <w:lang w:val="da-DK"/>
              </w:rPr>
              <w:t>Tilføje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r w:rsidRPr="00AD1372">
              <w:rPr>
                <w:lang w:val="da-DK"/>
              </w:rPr>
              <w:t>include (Login)</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use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Systemet viser en side med et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r>
              <w:rPr>
                <w:lang w:val="da-DK"/>
              </w:rPr>
              <w:t>T</w:t>
            </w:r>
            <w:r w:rsidR="007E421A">
              <w:rPr>
                <w:lang w:val="da-DK"/>
              </w:rPr>
              <w:t>ilføje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r w:rsidRPr="00AD1372">
              <w:rPr>
                <w:lang w:val="da-DK"/>
              </w:rPr>
              <w:t>include (Login)</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dato/tid  og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r w:rsidR="009F10F2" w:rsidRPr="00FD7039">
              <w:rPr>
                <w:b/>
                <w:lang w:val="da-DK"/>
              </w:rPr>
              <w:t>Use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use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use case Vis alle forespørgsler) </w:t>
            </w:r>
            <w:r>
              <w:rPr>
                <w:lang w:val="da-DK"/>
              </w:rPr>
              <w:t>eller fra siden ”Mine forespørgsler</w:t>
            </w:r>
            <w:r w:rsidR="000664A7">
              <w:rPr>
                <w:lang w:val="da-DK"/>
              </w:rPr>
              <w:t xml:space="preserve"> (se use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forlsaget)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inlogget, er der mulighed for at afkrydse et felt, som indikere at den aktuelle bruger ønsker e-mail notificering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use case </w:t>
            </w:r>
            <w:r w:rsidR="00590D3A">
              <w:rPr>
                <w:lang w:val="da-DK"/>
              </w:rPr>
              <w:t>”</w:t>
            </w:r>
            <w:r>
              <w:rPr>
                <w:lang w:val="da-DK"/>
              </w:rPr>
              <w:t>Vis ord</w:t>
            </w:r>
            <w:r w:rsidR="00590D3A">
              <w:rPr>
                <w:lang w:val="da-DK"/>
              </w:rPr>
              <w:t>”</w:t>
            </w:r>
            <w:r>
              <w:rPr>
                <w:lang w:val="da-DK"/>
              </w:rPr>
              <w:t xml:space="preserve">) eller fra siden ”Mine uploads” (se use case </w:t>
            </w:r>
            <w:r w:rsidR="00590D3A">
              <w:rPr>
                <w:lang w:val="da-DK"/>
              </w:rPr>
              <w:t>”</w:t>
            </w:r>
            <w:r>
              <w:rPr>
                <w:lang w:val="da-DK"/>
              </w:rPr>
              <w:t>Vis egne uploads</w:t>
            </w:r>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r w:rsidRPr="00FD7039">
              <w:rPr>
                <w:b/>
                <w:lang w:val="da-DK"/>
              </w:rPr>
              <w:lastRenderedPageBreak/>
              <w:t>Use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r w:rsidRPr="00AD1372">
              <w:rPr>
                <w:lang w:val="da-DK"/>
              </w:rPr>
              <w:t>include (Login)</w:t>
            </w:r>
          </w:p>
          <w:p w:rsidR="00D81A1B" w:rsidRDefault="00D81A1B" w:rsidP="00707996">
            <w:pPr>
              <w:pStyle w:val="ListParagraph"/>
              <w:numPr>
                <w:ilvl w:val="0"/>
                <w:numId w:val="35"/>
              </w:numPr>
              <w:rPr>
                <w:lang w:val="da-DK"/>
              </w:rPr>
            </w:pPr>
            <w:r w:rsidRPr="00D81A1B">
              <w:rPr>
                <w:lang w:val="da-DK"/>
              </w:rPr>
              <w:t>Brugeren befinder på siden ”Vis forslag” se use case ”Vis forslag”</w:t>
            </w:r>
            <w:r>
              <w:rPr>
                <w:lang w:val="da-DK"/>
              </w:rPr>
              <w:t>. Her benytter brugeren ”Anmeld</w:t>
            </w:r>
            <w:r w:rsidR="009E31CC">
              <w:rPr>
                <w:lang w:val="da-DK"/>
              </w:rPr>
              <w:t xml:space="preserve"> som </w:t>
            </w:r>
            <w:r w:rsidR="0043039A">
              <w:rPr>
                <w:lang w:val="da-DK"/>
              </w:rPr>
              <w:t>upassende</w:t>
            </w:r>
            <w:r>
              <w:rPr>
                <w:lang w:val="da-DK"/>
              </w:rPr>
              <w:t>”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følgende oplysninger: Videofile navn, uploadet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For alle brugere som har en eller flere ord de ønkser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rd som brugeren ønsker at blive notificeret om, som har nye upload siden forrige mandag.</w:t>
            </w:r>
          </w:p>
          <w:p w:rsidR="00B31E25" w:rsidRDefault="0012151A" w:rsidP="0012151A">
            <w:pPr>
              <w:pStyle w:val="ListParagraph"/>
              <w:numPr>
                <w:ilvl w:val="1"/>
                <w:numId w:val="36"/>
              </w:numPr>
              <w:rPr>
                <w:lang w:val="da-DK"/>
              </w:rPr>
            </w:pPr>
            <w:r>
              <w:rPr>
                <w:lang w:val="da-DK"/>
              </w:rPr>
              <w:t>Hvis ja, så danner og sender systemet en mail til brugeren, med links til de ord, som har fået nye uploads.</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D87E05" w:rsidP="00D87E05">
      <w:pPr>
        <w:ind w:firstLine="360"/>
        <w:rPr>
          <w:rFonts w:eastAsiaTheme="majorEastAsia"/>
          <w:lang w:val="da-DK"/>
        </w:rPr>
      </w:pPr>
      <w:r>
        <w:rPr>
          <w:rFonts w:eastAsiaTheme="majorEastAsia"/>
          <w:lang w:val="da-DK"/>
        </w:rPr>
        <w:t>Brugeren rollen ”Administrator” er ikke beskrevet i nogle af de ovenstående use cases. Denne bruger skal kunne alt det</w:t>
      </w:r>
      <w:r w:rsidR="007E766A">
        <w:rPr>
          <w:rFonts w:eastAsiaTheme="majorEastAsia"/>
          <w:lang w:val="da-DK"/>
        </w:rPr>
        <w:t>,</w:t>
      </w:r>
      <w:r>
        <w:rPr>
          <w:rFonts w:eastAsiaTheme="majorEastAsia"/>
          <w:lang w:val="da-DK"/>
        </w:rPr>
        <w:t xml:space="preserve"> som de alm. </w:t>
      </w:r>
      <w:r w:rsidR="007E766A">
        <w:rPr>
          <w:rFonts w:eastAsiaTheme="majorEastAsia"/>
          <w:lang w:val="da-DK"/>
        </w:rPr>
        <w:t>brugere kan på deres egne sager</w:t>
      </w:r>
      <w:r>
        <w:rPr>
          <w:rFonts w:eastAsiaTheme="majorEastAsia"/>
          <w:lang w:val="da-DK"/>
        </w:rPr>
        <w:t>. Dvs. at administra</w:t>
      </w:r>
      <w:r w:rsidR="007E766A">
        <w:rPr>
          <w:rFonts w:eastAsiaTheme="majorEastAsia"/>
          <w:lang w:val="da-DK"/>
        </w:rPr>
        <w:t>tor har ret til at rette på alt, f</w:t>
      </w:r>
      <w:r>
        <w:rPr>
          <w:rFonts w:eastAsiaTheme="majorEastAsia"/>
          <w:lang w:val="da-DK"/>
        </w:rPr>
        <w:t xml:space="preserve">or at gøre </w:t>
      </w:r>
      <w:r w:rsidR="007E766A">
        <w:rPr>
          <w:rFonts w:eastAsiaTheme="majorEastAsia"/>
          <w:lang w:val="da-DK"/>
        </w:rPr>
        <w:t>”Tegn til tiden”</w:t>
      </w:r>
      <w:r>
        <w:rPr>
          <w:rFonts w:eastAsiaTheme="majorEastAsia"/>
          <w:lang w:val="da-DK"/>
        </w:rPr>
        <w:t xml:space="preserv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132" w:name="_Toc311477393"/>
      <w:r>
        <w:rPr>
          <w:lang w:val="da-DK"/>
        </w:rPr>
        <w:t>Krav/use case matrix</w:t>
      </w:r>
      <w:bookmarkEnd w:id="132"/>
    </w:p>
    <w:p w:rsidR="006F3207" w:rsidRDefault="006F3207" w:rsidP="006F3207">
      <w:pPr>
        <w:ind w:firstLine="360"/>
        <w:rPr>
          <w:lang w:val="da-DK"/>
        </w:rPr>
      </w:pPr>
      <w:r>
        <w:rPr>
          <w:lang w:val="da-DK"/>
        </w:rPr>
        <w:t>Følgende krav/use case matrix er lavet for at sikre at alle krav er behandlet i en eller flere use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 case, dette er også i orden da,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133" w:name="_Toc311477394"/>
      <w:r>
        <w:rPr>
          <w:lang w:val="da-DK"/>
        </w:rPr>
        <w:lastRenderedPageBreak/>
        <w:t>Analysediagram</w:t>
      </w:r>
      <w:bookmarkEnd w:id="133"/>
    </w:p>
    <w:p w:rsidR="0092485B" w:rsidRDefault="0092485B"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odyTex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8026DD">
        <w:fldChar w:fldCharType="begin"/>
      </w:r>
      <w:r w:rsidRPr="00AF30BE">
        <w:rPr>
          <w:lang w:val="da-DK"/>
        </w:rPr>
        <w:instrText xml:space="preserve"> SEQ Figur \* ARABIC </w:instrText>
      </w:r>
      <w:r w:rsidR="008026DD">
        <w:fldChar w:fldCharType="separate"/>
      </w:r>
      <w:r w:rsidR="005D1F1C">
        <w:rPr>
          <w:noProof/>
          <w:lang w:val="da-DK"/>
        </w:rPr>
        <w:t>3</w:t>
      </w:r>
      <w:r w:rsidR="008026DD">
        <w:fldChar w:fldCharType="end"/>
      </w:r>
      <w:r w:rsidRPr="00AF30BE">
        <w:rPr>
          <w:lang w:val="da-DK"/>
        </w:rPr>
        <w:t xml:space="preserve"> - Analyse klassediagram</w:t>
      </w:r>
    </w:p>
    <w:p w:rsidR="00043E72" w:rsidRDefault="00AF30BE" w:rsidP="00063F77">
      <w:pPr>
        <w:pStyle w:val="BodyText"/>
        <w:jc w:val="left"/>
        <w:rPr>
          <w:lang w:val="da-DK"/>
        </w:rPr>
      </w:pPr>
      <w:r>
        <w:rPr>
          <w:lang w:val="da-DK"/>
        </w:rPr>
        <w:t>Alle de gule klasser er enti</w:t>
      </w:r>
      <w:r w:rsidR="00C410B9">
        <w:rPr>
          <w:lang w:val="da-DK"/>
        </w:rPr>
        <w:t>tets</w:t>
      </w:r>
      <w:r>
        <w:rPr>
          <w:lang w:val="da-DK"/>
        </w:rPr>
        <w:t>klasser. Her har jeg valgt ikke at have nogle get og set metoder, da disse ikke giver nogen værdi for diagrammet. Jeg har valgt at opdele data og forretningslogik i hver sit sæt klasser. Bl.a. fordi jeg har valgt at bruge Hibernate</w:t>
      </w:r>
      <w:r w:rsidR="00745CE6">
        <w:rPr>
          <w:lang w:val="da-DK"/>
        </w:rPr>
        <w:t>, til</w:t>
      </w:r>
      <w:r>
        <w:rPr>
          <w:lang w:val="da-DK"/>
        </w:rPr>
        <w:t xml:space="preserve"> at mappe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63F77">
      <w:pPr>
        <w:pStyle w:val="BodyText"/>
        <w:jc w:val="left"/>
        <w:rPr>
          <w:lang w:val="da-DK"/>
        </w:rPr>
      </w:pPr>
      <w:r>
        <w:rPr>
          <w:lang w:val="da-DK"/>
        </w:rPr>
        <w:t>Den mest centrale e</w:t>
      </w:r>
      <w:r w:rsidR="00486497">
        <w:rPr>
          <w:lang w:val="da-DK"/>
        </w:rPr>
        <w:t>ntitets</w:t>
      </w:r>
      <w:r w:rsidR="00745CE6">
        <w:rPr>
          <w:lang w:val="da-DK"/>
        </w:rPr>
        <w:t xml:space="preserve">klasserne </w:t>
      </w:r>
      <w:r>
        <w:rPr>
          <w:lang w:val="da-DK"/>
        </w:rPr>
        <w:t>er ApplicationUser som alle de andre entitetsklasser refererer til. ApplicationsUser indeholder oplysninger og systemes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 xml:space="preserve">notifikationslink til ApplicationUser. For at gruppere ord i ord grupper benyttes klassen WordGroup. Discussion klassen benyttes til diskussionsindlæg til et ord. Videofil klassen indeholder oplysninger om forslag som er uploadet til et ord. Og sidst men ikke mindst er der Rate som benyttes til at bedømme video uploads af forslag. </w:t>
      </w:r>
      <w:r>
        <w:rPr>
          <w:lang w:val="da-DK"/>
        </w:rPr>
        <w:t xml:space="preserve"> </w:t>
      </w:r>
    </w:p>
    <w:p w:rsidR="00B05CF0" w:rsidRDefault="00B05CF0" w:rsidP="00063F77">
      <w:pPr>
        <w:pStyle w:val="BodyText"/>
        <w:jc w:val="lef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063F77">
      <w:pPr>
        <w:pStyle w:val="BodyText"/>
        <w:numPr>
          <w:ilvl w:val="0"/>
          <w:numId w:val="9"/>
        </w:numPr>
        <w:jc w:val="left"/>
        <w:rPr>
          <w:lang w:val="da-DK"/>
        </w:rPr>
      </w:pPr>
      <w:r>
        <w:rPr>
          <w:lang w:val="da-DK"/>
        </w:rPr>
        <w:t>ApplicationUserBusiness – til håndtering af brugere (opret, ret og login validering)</w:t>
      </w:r>
    </w:p>
    <w:p w:rsidR="00E50C54" w:rsidRDefault="00E50C54" w:rsidP="00063F77">
      <w:pPr>
        <w:pStyle w:val="BodyText"/>
        <w:numPr>
          <w:ilvl w:val="0"/>
          <w:numId w:val="9"/>
        </w:numPr>
        <w:jc w:val="left"/>
        <w:rPr>
          <w:lang w:val="da-DK"/>
        </w:rPr>
      </w:pPr>
      <w:r>
        <w:rPr>
          <w:lang w:val="da-DK"/>
        </w:rPr>
        <w:t>WordBusiness – til håndtering af Word (Opret, ret, slet og søgning</w:t>
      </w:r>
      <w:r w:rsidR="0069585E">
        <w:rPr>
          <w:lang w:val="da-DK"/>
        </w:rPr>
        <w:t xml:space="preserve"> efter ord og grupper</w:t>
      </w:r>
      <w:r>
        <w:rPr>
          <w:lang w:val="da-DK"/>
        </w:rPr>
        <w:t>)</w:t>
      </w:r>
    </w:p>
    <w:p w:rsidR="00E50C54" w:rsidRDefault="00E50C54" w:rsidP="00063F77">
      <w:pPr>
        <w:pStyle w:val="BodyText"/>
        <w:numPr>
          <w:ilvl w:val="0"/>
          <w:numId w:val="9"/>
        </w:numPr>
        <w:jc w:val="left"/>
        <w:rPr>
          <w:lang w:val="da-DK"/>
        </w:rPr>
      </w:pPr>
      <w:r>
        <w:rPr>
          <w:lang w:val="da-DK"/>
        </w:rPr>
        <w:t>WordGroupBusiness – til håndtering er WordGroup (Opret, ret, slet, tilføj ord til gruppe</w:t>
      </w:r>
      <w:r w:rsidR="0069585E">
        <w:rPr>
          <w:lang w:val="da-DK"/>
        </w:rPr>
        <w:t>,</w:t>
      </w:r>
      <w:r>
        <w:rPr>
          <w:lang w:val="da-DK"/>
        </w:rPr>
        <w:t xml:space="preserve"> fjern ord fra gruppe</w:t>
      </w:r>
      <w:r w:rsidR="0069585E">
        <w:rPr>
          <w:lang w:val="da-DK"/>
        </w:rPr>
        <w:t xml:space="preserve"> og find alle grupper som er oprettet af en bruger</w:t>
      </w:r>
      <w:r>
        <w:rPr>
          <w:lang w:val="da-DK"/>
        </w:rPr>
        <w:t>)</w:t>
      </w:r>
    </w:p>
    <w:p w:rsidR="00E50C54" w:rsidRDefault="00E50C54" w:rsidP="00063F77">
      <w:pPr>
        <w:pStyle w:val="BodyText"/>
        <w:numPr>
          <w:ilvl w:val="0"/>
          <w:numId w:val="9"/>
        </w:numPr>
        <w:jc w:val="left"/>
        <w:rPr>
          <w:lang w:val="da-DK"/>
        </w:rPr>
      </w:pPr>
      <w:r>
        <w:rPr>
          <w:lang w:val="da-DK"/>
        </w:rPr>
        <w:t xml:space="preserve">DiscussionsBusiness – til håndtering af </w:t>
      </w:r>
      <w:r w:rsidRPr="00E50C54">
        <w:rPr>
          <w:lang w:val="da-DK"/>
        </w:rPr>
        <w:t>Discussions</w:t>
      </w:r>
      <w:r>
        <w:rPr>
          <w:lang w:val="da-DK"/>
        </w:rPr>
        <w:t xml:space="preserve"> (Opret, slet og find indlæg til et ord)</w:t>
      </w:r>
    </w:p>
    <w:p w:rsidR="0069585E" w:rsidRDefault="0069585E" w:rsidP="00063F77">
      <w:pPr>
        <w:pStyle w:val="BodyText"/>
        <w:numPr>
          <w:ilvl w:val="0"/>
          <w:numId w:val="9"/>
        </w:numPr>
        <w:jc w:val="left"/>
        <w:rPr>
          <w:lang w:val="da-DK"/>
        </w:rPr>
      </w:pPr>
      <w:r>
        <w:rPr>
          <w:lang w:val="da-DK"/>
        </w:rPr>
        <w:t>VideoFileBusiness – til håndtering af video file uploads (Opret, ret, slet, find alle upload til et ord og find en brugeres uploads)</w:t>
      </w:r>
    </w:p>
    <w:p w:rsidR="006B54CD" w:rsidRPr="006B54CD" w:rsidRDefault="006B54CD" w:rsidP="00063F77">
      <w:pPr>
        <w:pStyle w:val="BodyText"/>
        <w:jc w:val="lef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63F77">
      <w:pPr>
        <w:pStyle w:val="BodyText"/>
        <w:jc w:val="lef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063F77">
      <w:pPr>
        <w:pStyle w:val="BodyText"/>
        <w:jc w:val="left"/>
        <w:rPr>
          <w:lang w:val="da-DK"/>
        </w:rPr>
      </w:pPr>
      <w:r w:rsidRPr="00A87653">
        <w:rPr>
          <w:lang w:val="da-DK"/>
        </w:rPr>
        <w:t>For at afgr</w:t>
      </w:r>
      <w:r>
        <w:rPr>
          <w:lang w:val="da-DK"/>
        </w:rPr>
        <w:t>æ</w:t>
      </w:r>
      <w:r w:rsidRPr="00A87653">
        <w:rPr>
          <w:lang w:val="da-DK"/>
        </w:rPr>
        <w:t xml:space="preserve">nse opgaven har jeg </w:t>
      </w:r>
      <w:r>
        <w:rPr>
          <w:lang w:val="da-DK"/>
        </w:rPr>
        <w:t>ikke medtaget nogen analyse use case realiseringer.</w:t>
      </w:r>
      <w:r w:rsidR="0069585E">
        <w:rPr>
          <w:lang w:val="da-DK"/>
        </w:rPr>
        <w:t xml:space="preserve"> Det mener jeg også kan forsvares da de fleste oprationer er meget simple læs, opret, ret og slet operationer også kendt som CRUD (Create, Read, Update, Delete) operationer.</w:t>
      </w:r>
    </w:p>
    <w:p w:rsidR="00A31A29" w:rsidRPr="00A87653" w:rsidRDefault="00931A6D" w:rsidP="00063F77">
      <w:pPr>
        <w:pStyle w:val="BodyText"/>
        <w:jc w:val="left"/>
        <w:rPr>
          <w:lang w:val="da-DK"/>
        </w:rPr>
      </w:pPr>
      <w:r>
        <w:rPr>
          <w:lang w:val="da-DK"/>
        </w:rPr>
        <w:t>Det afslutter så analyse delen, og bringer os videre til design 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134" w:name="_Toc311477395"/>
      <w:r>
        <w:rPr>
          <w:lang w:val="da-DK"/>
        </w:rPr>
        <w:lastRenderedPageBreak/>
        <w:t>Design</w:t>
      </w:r>
      <w:bookmarkEnd w:id="134"/>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8026DD">
        <w:fldChar w:fldCharType="begin"/>
      </w:r>
      <w:r w:rsidRPr="00B661EA">
        <w:rPr>
          <w:lang w:val="da-DK"/>
        </w:rPr>
        <w:instrText xml:space="preserve"> SEQ Figur \* ARABIC </w:instrText>
      </w:r>
      <w:r w:rsidR="008026DD">
        <w:fldChar w:fldCharType="separate"/>
      </w:r>
      <w:r w:rsidR="005D1F1C">
        <w:rPr>
          <w:noProof/>
          <w:lang w:val="da-DK"/>
        </w:rPr>
        <w:t>4</w:t>
      </w:r>
      <w:r w:rsidR="008026DD">
        <w:fldChar w:fldCharType="end"/>
      </w:r>
      <w:r w:rsidR="00155EA2">
        <w:rPr>
          <w:lang w:val="da-DK"/>
        </w:rPr>
        <w:t xml:space="preserve"> - Design entitetsklasse</w:t>
      </w:r>
      <w:r w:rsidRPr="00B661EA">
        <w:rPr>
          <w:lang w:val="da-DK"/>
        </w:rPr>
        <w:t>diagram</w:t>
      </w:r>
    </w:p>
    <w:p w:rsidR="003173A6" w:rsidRDefault="003173A6" w:rsidP="00894D53">
      <w:pPr>
        <w:rPr>
          <w:lang w:val="da-DK"/>
        </w:rPr>
      </w:pPr>
      <w:r>
        <w:rPr>
          <w:lang w:val="da-DK"/>
        </w:rPr>
        <w:t>Ovenstående entitetsklasser placeres i en pakke kaldet:</w:t>
      </w:r>
    </w:p>
    <w:p w:rsidR="003173A6" w:rsidRDefault="003173A6" w:rsidP="003173A6">
      <w:pPr>
        <w:ind w:left="360" w:firstLine="360"/>
        <w:rPr>
          <w:lang w:val="da-DK"/>
        </w:rPr>
      </w:pPr>
      <w:r>
        <w:rPr>
          <w:lang w:val="da-DK"/>
        </w:rPr>
        <w:t xml:space="preserve"> </w:t>
      </w:r>
      <w:r w:rsidRPr="003173A6">
        <w:rPr>
          <w:lang w:val="da-DK"/>
        </w:rPr>
        <w:t>dk.jsh.itdiplom.userdrivensignlanguagedictionary.entity</w:t>
      </w:r>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651B0C" w:rsidRDefault="00651B0C" w:rsidP="00894D53">
      <w:pPr>
        <w:ind w:firstLine="360"/>
        <w:rPr>
          <w:lang w:val="da-DK"/>
        </w:rPr>
      </w:pPr>
    </w:p>
    <w:p w:rsidR="00894D53" w:rsidRDefault="00894D53" w:rsidP="00894D53">
      <w:pPr>
        <w:rPr>
          <w:lang w:val="da-DK"/>
        </w:rPr>
      </w:pPr>
      <w:r>
        <w:rPr>
          <w:lang w:val="da-DK"/>
        </w:rPr>
        <w:t>I forho</w:t>
      </w:r>
      <w:r w:rsidR="003173A6">
        <w:rPr>
          <w:lang w:val="da-DK"/>
        </w:rPr>
        <w:t>ld til analyseklasse diagrammet, så er der</w:t>
      </w:r>
      <w:r>
        <w:rPr>
          <w:lang w:val="da-DK"/>
        </w:rPr>
        <w:t xml:space="preserve"> to mange til mange relationer som er blevet til klasser, det e</w:t>
      </w:r>
      <w:r w:rsidR="00651B0C">
        <w:rPr>
          <w:lang w:val="da-DK"/>
        </w:rPr>
        <w:t>r</w:t>
      </w:r>
      <w:r>
        <w:rPr>
          <w:lang w:val="da-DK"/>
        </w:rPr>
        <w:t xml:space="preserve"> eMailNotification relationen som er blevet til klassen EMailNotification og relationen mellem Word og WordGroup som er blevet til WordGroupWordRelation. </w:t>
      </w:r>
    </w:p>
    <w:p w:rsidR="003173A6" w:rsidRDefault="00894D53" w:rsidP="00894D53">
      <w:pPr>
        <w:ind w:firstLine="360"/>
        <w:rPr>
          <w:lang w:val="da-DK"/>
        </w:rPr>
      </w:pPr>
      <w:r>
        <w:rPr>
          <w:lang w:val="da-DK"/>
        </w:rPr>
        <w:t xml:space="preserve">Så er det to attributter som jeg har lavet om til klasser med stereotype ”emumeration”. Det er attributten ”userRole” som er blevet til UserRole klassen, samt attributten rate fra Rate klassen som er blevet til RateValue klassen. Disse klasser laves som Java enums,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r w:rsidRPr="001E460F">
        <w:rPr>
          <w:lang w:val="da-DK"/>
        </w:rPr>
        <w:t>enumeration</w:t>
      </w:r>
      <w:r>
        <w:rPr>
          <w:lang w:val="da-DK"/>
        </w:rPr>
        <w:t xml:space="preserve"> klasser, skal mærkes med Hibernate/Java an</w:t>
      </w:r>
      <w:r w:rsidR="00072284">
        <w:rPr>
          <w:lang w:val="da-DK"/>
        </w:rPr>
        <w:t>n</w:t>
      </w:r>
      <w:r>
        <w:rPr>
          <w:lang w:val="da-DK"/>
        </w:rPr>
        <w:t>otations</w:t>
      </w:r>
      <w:r w:rsidR="00092110">
        <w:rPr>
          <w:rStyle w:val="EndnoteReference"/>
          <w:lang w:val="da-DK"/>
        </w:rPr>
        <w:endnoteReference w:id="10"/>
      </w:r>
      <w:r w:rsidR="00072284">
        <w:rPr>
          <w:lang w:val="da-DK"/>
        </w:rPr>
        <w:t xml:space="preserve">. </w:t>
      </w:r>
      <w:r>
        <w:rPr>
          <w:lang w:val="da-DK"/>
        </w:rPr>
        <w:t xml:space="preserve"> </w:t>
      </w:r>
      <w:r w:rsidR="00072284">
        <w:rPr>
          <w:lang w:val="da-DK"/>
        </w:rPr>
        <w:t>S</w:t>
      </w:r>
      <w:r>
        <w:rPr>
          <w:lang w:val="da-DK"/>
        </w:rPr>
        <w:t>å Hibernate ved hvordan de enkelte k</w:t>
      </w:r>
      <w:r w:rsidR="00CD60E9">
        <w:rPr>
          <w:lang w:val="da-DK"/>
        </w:rPr>
        <w:t>lasser, skal mappes til database</w:t>
      </w:r>
      <w:r>
        <w:rPr>
          <w:lang w:val="da-DK"/>
        </w:rPr>
        <w:t>tabeller.  Disse an</w:t>
      </w:r>
      <w:r w:rsidR="00072284">
        <w:rPr>
          <w:lang w:val="da-DK"/>
        </w:rPr>
        <w:t>n</w:t>
      </w:r>
      <w:r w:rsidR="006756E3">
        <w:rPr>
          <w:lang w:val="da-DK"/>
        </w:rPr>
        <w:t>otationer</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35" w:name="_Ref310880689"/>
      <w:r w:rsidR="00092110">
        <w:rPr>
          <w:rStyle w:val="EndnoteReference"/>
          <w:lang w:val="da-DK"/>
        </w:rPr>
        <w:endnoteReference w:id="11"/>
      </w:r>
      <w:bookmarkEnd w:id="135"/>
      <w:r>
        <w:rPr>
          <w:lang w:val="da-DK"/>
        </w:rPr>
        <w:t xml:space="preserve"> database skema.</w:t>
      </w:r>
      <w:r w:rsidR="006756E3">
        <w:rPr>
          <w:lang w:val="da-DK"/>
        </w:rPr>
        <w:t xml:space="preserve"> Alle klasser har også fået it id og version attribut. Id bliver brugt som primær nøgle i database, og version bliver brugt i forbindelse med optimistisk låsning</w:t>
      </w:r>
      <w:r w:rsidR="006756E3">
        <w:rPr>
          <w:rStyle w:val="EndnoteReference"/>
          <w:lang w:val="da-DK"/>
        </w:rPr>
        <w:endnoteReference w:id="12"/>
      </w:r>
      <w:r w:rsidR="006756E3">
        <w:rPr>
          <w:lang w:val="da-DK"/>
        </w:rPr>
        <w:t xml:space="preserve">. </w:t>
      </w:r>
    </w:p>
    <w:p w:rsidR="003728DF" w:rsidRDefault="003728DF" w:rsidP="00DD30BE">
      <w:pPr>
        <w:rPr>
          <w:lang w:val="da-DK"/>
        </w:rPr>
      </w:pPr>
    </w:p>
    <w:p w:rsidR="00092110" w:rsidRDefault="003728DF" w:rsidP="00092110">
      <w:pPr>
        <w:rPr>
          <w:lang w:val="da-DK"/>
        </w:rPr>
      </w:pPr>
      <w:r>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Default="00092110" w:rsidP="00092110">
      <w:pPr>
        <w:ind w:left="360"/>
        <w:rPr>
          <w:lang w:val="da-DK"/>
        </w:rPr>
      </w:pPr>
      <w:r w:rsidRPr="00092110">
        <w:rPr>
          <w:lang w:val="da-DK"/>
        </w:rPr>
        <w:t>dk.jsh.itdiplom.userdrivensignlanguagedictionary.business</w:t>
      </w:r>
      <w:r w:rsidR="003728DF">
        <w:rPr>
          <w:lang w:val="da-DK"/>
        </w:rPr>
        <w:t>.</w:t>
      </w:r>
    </w:p>
    <w:p w:rsidR="00F72476" w:rsidRDefault="00F72476" w:rsidP="00DD30BE">
      <w:pPr>
        <w:rPr>
          <w:lang w:val="da-DK"/>
        </w:rPr>
      </w:pPr>
    </w:p>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8026DD">
        <w:fldChar w:fldCharType="begin"/>
      </w:r>
      <w:r w:rsidR="00452680" w:rsidRPr="007B5F96">
        <w:rPr>
          <w:lang w:val="da-DK"/>
        </w:rPr>
        <w:instrText xml:space="preserve"> SEQ Figur \* ARABIC </w:instrText>
      </w:r>
      <w:r w:rsidR="008026DD">
        <w:fldChar w:fldCharType="separate"/>
      </w:r>
      <w:r w:rsidR="005D1F1C">
        <w:rPr>
          <w:noProof/>
          <w:lang w:val="da-DK"/>
        </w:rPr>
        <w:t>5</w:t>
      </w:r>
      <w:r w:rsidR="008026DD">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EndnoteReference"/>
          <w:lang w:val="da-DK"/>
        </w:rPr>
        <w:endnoteReference w:id="13"/>
      </w:r>
      <w:r w:rsidR="007B5F96">
        <w:rPr>
          <w:lang w:val="da-DK"/>
        </w:rPr>
        <w:t xml:space="preserve"> </w:t>
      </w:r>
      <w:r>
        <w:rPr>
          <w:lang w:val="da-DK"/>
        </w:rPr>
        <w:t xml:space="preserve">klasse, </w:t>
      </w:r>
      <w:r w:rsidR="001E460F">
        <w:rPr>
          <w:lang w:val="da-DK"/>
        </w:rPr>
        <w:t>der</w:t>
      </w:r>
      <w:r>
        <w:rPr>
          <w:lang w:val="da-DK"/>
        </w:rPr>
        <w:t xml:space="preserve"> vha. </w:t>
      </w:r>
      <w:r w:rsidR="00371838">
        <w:rPr>
          <w:lang w:val="da-DK"/>
        </w:rPr>
        <w:t>EMailNotificationBusiness</w:t>
      </w:r>
      <w:r>
        <w:rPr>
          <w:lang w:val="da-DK"/>
        </w:rPr>
        <w:t xml:space="preserve"> klassen</w:t>
      </w:r>
      <w:r w:rsidR="00371838">
        <w:rPr>
          <w:lang w:val="da-DK"/>
        </w:rPr>
        <w:t xml:space="preserve"> (som også er ny i forhold til analyseklasse diagrammet) </w:t>
      </w:r>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programtråd</w:t>
      </w:r>
      <w:r w:rsidR="00371838">
        <w:rPr>
          <w:rStyle w:val="EndnoteReference"/>
          <w:lang w:val="da-DK"/>
        </w:rPr>
        <w:endnoteReference w:id="14"/>
      </w:r>
      <w:r w:rsidR="007B5F96">
        <w:rPr>
          <w:lang w:val="da-DK"/>
        </w:rPr>
        <w:t>.</w:t>
      </w:r>
    </w:p>
    <w:p w:rsidR="00C84F65" w:rsidRDefault="006935EA" w:rsidP="00033563">
      <w:pPr>
        <w:ind w:firstLine="360"/>
        <w:rPr>
          <w:lang w:val="da-DK"/>
        </w:rPr>
      </w:pPr>
      <w:r>
        <w:rPr>
          <w:lang w:val="da-DK"/>
        </w:rPr>
        <w:t xml:space="preserve">Derudover har alle metoder nu fået attributter og evt. return værdier. De steder hvor der retuneres arrays, vil i java blive implementeret som lister, dvs. at der vil blive </w:t>
      </w:r>
      <w:r w:rsidR="00D35606">
        <w:rPr>
          <w:lang w:val="da-DK"/>
        </w:rPr>
        <w:t>returneret</w:t>
      </w:r>
      <w:r>
        <w:rPr>
          <w:lang w:val="da-DK"/>
        </w:rPr>
        <w:t xml:space="preserve"> List&lt;type&gt;.  </w:t>
      </w:r>
      <w:r w:rsidR="00D35606">
        <w:rPr>
          <w:lang w:val="da-DK"/>
        </w:rPr>
        <w:t>F. eks metoden search(String search) i klassen WordBusiness er i diagrammet beskrevet som om den retunere en array af Word objekter. Det vil i java blive implementeret som List&lt;Word&gt;.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Default="00D35606" w:rsidP="00D35606">
      <w:pPr>
        <w:ind w:firstLine="360"/>
        <w:rPr>
          <w:lang w:val="da-DK"/>
        </w:rPr>
      </w:pPr>
      <w:r w:rsidRPr="00D35606">
        <w:rPr>
          <w:lang w:val="da-DK"/>
        </w:rPr>
        <w:t>dk.jsh.itdiplom.userdrivensignlanguagedictionary.wicket</w:t>
      </w:r>
      <w:r w:rsidR="00033563">
        <w:rPr>
          <w:lang w:val="da-DK"/>
        </w:rPr>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Default="00D35606" w:rsidP="00D35606">
      <w:pPr>
        <w:pStyle w:val="Caption"/>
      </w:pPr>
      <w:r>
        <w:t xml:space="preserve">Figur </w:t>
      </w:r>
      <w:fldSimple w:instr=" SEQ Figur \* ARABIC ">
        <w:r w:rsidR="005D1F1C">
          <w:rPr>
            <w:noProof/>
          </w:rPr>
          <w:t>6</w:t>
        </w:r>
      </w:fldSimple>
      <w:r>
        <w:t xml:space="preserve"> –</w:t>
      </w:r>
      <w:r w:rsidR="00716CC7">
        <w:t xml:space="preserve"> Design userinterface (boundary) diagram</w:t>
      </w:r>
    </w:p>
    <w:p w:rsidR="0010227B" w:rsidRDefault="00716CC7" w:rsidP="00716CC7">
      <w:pPr>
        <w:rPr>
          <w:lang w:val="da-DK"/>
        </w:rPr>
      </w:pPr>
      <w:r w:rsidRPr="00716CC7">
        <w:rPr>
          <w:lang w:val="da-DK"/>
        </w:rPr>
        <w:tab/>
        <w:t xml:space="preserve">Her har jeg </w:t>
      </w:r>
      <w:r>
        <w:rPr>
          <w:lang w:val="da-DK"/>
        </w:rPr>
        <w:t>brug stereotypen ”</w:t>
      </w:r>
      <w:r w:rsidRPr="00716CC7">
        <w:t>boundary</w:t>
      </w:r>
      <w:r>
        <w:rPr>
          <w:lang w:val="da-DK"/>
        </w:rPr>
        <w:t>”, da det er brugerblade klasser. Jeg har ikke beskrevet nogle attributter til de enkelte klasser, diagrammet skal bruges til at beskrive strukturen i mine brugerflade klasser.</w:t>
      </w:r>
      <w:r w:rsidR="0010227B">
        <w:rPr>
          <w:lang w:val="da-DK"/>
        </w:rPr>
        <w:t xml:space="preserve"> Pakkenavet ender med .wicket for at indikere at det er dette java framework som benyttes. Jeg kommer lidt mere ind på dette framework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Paragraph"/>
        <w:numPr>
          <w:ilvl w:val="0"/>
          <w:numId w:val="39"/>
        </w:numPr>
        <w:rPr>
          <w:lang w:val="da-DK"/>
        </w:rPr>
      </w:pPr>
      <w:r>
        <w:rPr>
          <w:lang w:val="da-DK"/>
        </w:rPr>
        <w:t>Application – Er Wicket’s main klasse, benyttes bl.a. til at pege på den første side brugerne skal møde.</w:t>
      </w:r>
    </w:p>
    <w:p w:rsidR="0010227B" w:rsidRDefault="0010227B" w:rsidP="0010227B">
      <w:pPr>
        <w:pStyle w:val="ListParagraph"/>
        <w:numPr>
          <w:ilvl w:val="0"/>
          <w:numId w:val="39"/>
        </w:numPr>
        <w:rPr>
          <w:lang w:val="da-DK"/>
        </w:rPr>
      </w:pPr>
      <w:r>
        <w:rPr>
          <w:lang w:val="da-DK"/>
        </w:rPr>
        <w:t>WicketSession – Er Wicket’s session klasse, til at holde de enkelte brugeres web sessioner.</w:t>
      </w:r>
    </w:p>
    <w:p w:rsidR="0010227B" w:rsidRDefault="0010227B" w:rsidP="0010227B">
      <w:pPr>
        <w:pStyle w:val="ListParagraph"/>
        <w:numPr>
          <w:ilvl w:val="0"/>
          <w:numId w:val="39"/>
        </w:numPr>
        <w:rPr>
          <w:lang w:val="da-DK"/>
        </w:rPr>
      </w:pPr>
      <w:r>
        <w:rPr>
          <w:lang w:val="da-DK"/>
        </w:rPr>
        <w:t>BasePage – Er en abstrakt klasse som de enkelte sider aver fra. Med følgende to klasser, som alle sider benytter</w:t>
      </w:r>
    </w:p>
    <w:p w:rsidR="0010227B" w:rsidRDefault="0010227B" w:rsidP="0010227B">
      <w:pPr>
        <w:pStyle w:val="ListParagraph"/>
        <w:numPr>
          <w:ilvl w:val="1"/>
          <w:numId w:val="39"/>
        </w:numPr>
        <w:rPr>
          <w:lang w:val="da-DK"/>
        </w:rPr>
      </w:pPr>
      <w:r>
        <w:rPr>
          <w:lang w:val="da-DK"/>
        </w:rPr>
        <w:t xml:space="preserve">HeaderPanel – som </w:t>
      </w:r>
      <w:r w:rsidR="00CC3401">
        <w:rPr>
          <w:lang w:val="da-DK"/>
        </w:rPr>
        <w:t>beskriver toppen af alle sider</w:t>
      </w:r>
    </w:p>
    <w:p w:rsidR="00CC3401" w:rsidRDefault="00CC3401" w:rsidP="0010227B">
      <w:pPr>
        <w:pStyle w:val="ListParagraph"/>
        <w:numPr>
          <w:ilvl w:val="1"/>
          <w:numId w:val="39"/>
        </w:numPr>
        <w:rPr>
          <w:lang w:val="da-DK"/>
        </w:rPr>
      </w:pPr>
      <w:r>
        <w:rPr>
          <w:lang w:val="da-DK"/>
        </w:rPr>
        <w:t>FooterPanel – som beskriver bunden af alle sider</w:t>
      </w:r>
    </w:p>
    <w:p w:rsidR="00CC3401" w:rsidRPr="0010227B" w:rsidRDefault="00CC3401" w:rsidP="00CC3401">
      <w:pPr>
        <w:pStyle w:val="ListParagraph"/>
        <w:numPr>
          <w:ilvl w:val="0"/>
          <w:numId w:val="39"/>
        </w:numPr>
        <w:rPr>
          <w:lang w:val="da-DK"/>
        </w:rPr>
      </w:pPr>
      <w:r>
        <w:rPr>
          <w:lang w:val="da-DK"/>
        </w:rPr>
        <w:t>Og i bunden af diagrammet komme de enkelte sider, som alle aver fra BasePage. Ikke alle sider er med. Men Wicket frameworket ligger op til en klasse per side.</w:t>
      </w:r>
    </w:p>
    <w:p w:rsidR="00CC3401" w:rsidRDefault="00CC3401">
      <w:pPr>
        <w:rPr>
          <w:lang w:val="da-DK"/>
        </w:rPr>
      </w:pPr>
    </w:p>
    <w:p w:rsidR="00CC3401" w:rsidRDefault="00CC3401">
      <w:pPr>
        <w:rPr>
          <w:lang w:val="da-DK"/>
        </w:rPr>
      </w:pPr>
      <w:r>
        <w:rPr>
          <w:lang w:val="da-DK"/>
        </w:rPr>
        <w:t>Den sidste pakke som jeg vil beskrive er pakken:</w:t>
      </w:r>
    </w:p>
    <w:p w:rsidR="00716CC7" w:rsidRDefault="00CC3401">
      <w:pPr>
        <w:rPr>
          <w:lang w:val="da-DK"/>
        </w:rPr>
      </w:pPr>
      <w:r>
        <w:rPr>
          <w:lang w:val="da-DK"/>
        </w:rPr>
        <w:tab/>
      </w:r>
      <w:r w:rsidRPr="00CC3401">
        <w:rPr>
          <w:lang w:val="da-DK"/>
        </w:rPr>
        <w:t>dk.jsh.itdiplom.userdrivensignlanguagedictionary.util</w:t>
      </w:r>
      <w:r w:rsidR="00716CC7">
        <w:rPr>
          <w:lang w:val="da-DK"/>
        </w:rPr>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Default="00CC3401" w:rsidP="00CC3401">
      <w:pPr>
        <w:pStyle w:val="Caption"/>
      </w:pPr>
      <w:r>
        <w:t xml:space="preserve">Figur </w:t>
      </w:r>
      <w:fldSimple w:instr=" SEQ Figur \* ARABIC ">
        <w:r w:rsidR="005D1F1C">
          <w:rPr>
            <w:noProof/>
          </w:rPr>
          <w:t>7</w:t>
        </w:r>
      </w:fldSimple>
      <w:r>
        <w:t xml:space="preserve"> – Design utility diagram</w:t>
      </w:r>
    </w:p>
    <w:p w:rsidR="00CC3401" w:rsidRDefault="00CC3401" w:rsidP="00CC3401">
      <w:pPr>
        <w:rPr>
          <w:lang w:val="da-DK"/>
        </w:rPr>
      </w:pPr>
      <w:r w:rsidRPr="00CC3401">
        <w:rPr>
          <w:lang w:val="da-DK"/>
        </w:rPr>
        <w:tab/>
        <w:t xml:space="preserve">Denne pakke er en </w:t>
      </w:r>
      <w:r>
        <w:rPr>
          <w:lang w:val="da-DK"/>
        </w:rPr>
        <w:t>”rode” kasse for klasser som ikke tilhøre</w:t>
      </w:r>
      <w:r w:rsidR="00651B0C">
        <w:rPr>
          <w:lang w:val="da-DK"/>
        </w:rPr>
        <w:t>r</w:t>
      </w:r>
      <w:r>
        <w:rPr>
          <w:lang w:val="da-DK"/>
        </w:rPr>
        <w:t xml:space="preserve"> de tre centrale pakker, som er beskrevet ovenover. </w:t>
      </w:r>
    </w:p>
    <w:p w:rsidR="00651B0C" w:rsidRDefault="00651B0C" w:rsidP="00CC3401">
      <w:pPr>
        <w:rPr>
          <w:lang w:val="da-DK"/>
        </w:rPr>
      </w:pPr>
    </w:p>
    <w:p w:rsidR="00CC3401" w:rsidRDefault="00CC3401" w:rsidP="00CC3401">
      <w:pPr>
        <w:rPr>
          <w:lang w:val="da-DK"/>
        </w:rPr>
      </w:pPr>
      <w:r>
        <w:rPr>
          <w:lang w:val="da-DK"/>
        </w:rPr>
        <w:t>Følgende er en kort beskrivelse af de enkelte klasser:</w:t>
      </w:r>
    </w:p>
    <w:p w:rsidR="00CC3401" w:rsidRDefault="00CC3401" w:rsidP="00CC3401">
      <w:pPr>
        <w:pStyle w:val="ListParagraph"/>
        <w:numPr>
          <w:ilvl w:val="0"/>
          <w:numId w:val="40"/>
        </w:numPr>
        <w:rPr>
          <w:lang w:val="da-DK"/>
        </w:rPr>
      </w:pPr>
      <w:r>
        <w:rPr>
          <w:lang w:val="da-DK"/>
        </w:rPr>
        <w:t xml:space="preserve">ConvertVideo – klasse til konvertering af videofiler fra f.eks. avi formatet til ogg formatet. Vha. det eksterne program </w:t>
      </w:r>
      <w:bookmarkStart w:id="136" w:name="_Ref310941435"/>
      <w:r w:rsidR="0047299B">
        <w:rPr>
          <w:lang w:val="da-DK"/>
        </w:rPr>
        <w:t>FFMPEG</w:t>
      </w:r>
      <w:bookmarkStart w:id="137" w:name="_Ref310941637"/>
      <w:r>
        <w:rPr>
          <w:rStyle w:val="EndnoteReference"/>
          <w:lang w:val="da-DK"/>
        </w:rPr>
        <w:endnoteReference w:id="15"/>
      </w:r>
      <w:bookmarkEnd w:id="136"/>
      <w:bookmarkEnd w:id="137"/>
      <w:r>
        <w:rPr>
          <w:lang w:val="da-DK"/>
        </w:rPr>
        <w:t>.</w:t>
      </w:r>
    </w:p>
    <w:p w:rsidR="0044764E" w:rsidRDefault="0044764E" w:rsidP="00CC3401">
      <w:pPr>
        <w:pStyle w:val="ListParagraph"/>
        <w:numPr>
          <w:ilvl w:val="0"/>
          <w:numId w:val="40"/>
        </w:numPr>
        <w:rPr>
          <w:lang w:val="da-DK"/>
        </w:rPr>
      </w:pPr>
      <w:r>
        <w:rPr>
          <w:lang w:val="da-DK"/>
        </w:rPr>
        <w:t>EmailSender – klasse til at sende e-mails til en e-mail server. Jeg har benyttet Apache James</w:t>
      </w:r>
      <w:bookmarkStart w:id="138" w:name="_Ref310967126"/>
      <w:r>
        <w:rPr>
          <w:rStyle w:val="EndnoteReference"/>
          <w:lang w:val="da-DK"/>
        </w:rPr>
        <w:endnoteReference w:id="16"/>
      </w:r>
      <w:bookmarkEnd w:id="138"/>
      <w:r>
        <w:rPr>
          <w:lang w:val="da-DK"/>
        </w:rPr>
        <w:t xml:space="preserve"> som e-mail server under udviklingen. Denne server har jeg sat op til at rute alle e-mail modtagere til den samme e-mail modtager.</w:t>
      </w:r>
    </w:p>
    <w:p w:rsidR="001E0260" w:rsidRPr="00CC3401" w:rsidRDefault="001E0260" w:rsidP="00CC3401">
      <w:pPr>
        <w:pStyle w:val="ListParagraph"/>
        <w:numPr>
          <w:ilvl w:val="0"/>
          <w:numId w:val="40"/>
        </w:numPr>
        <w:rPr>
          <w:lang w:val="da-DK"/>
        </w:rPr>
      </w:pPr>
      <w:r>
        <w:rPr>
          <w:lang w:val="da-DK"/>
        </w:rPr>
        <w:t xml:space="preserve">HibernateUtil – klasse til Hibernate frameworket, som bruges til at få en Hibernate session (ikke en web session). Disse sessioner bruges til at samle database transaktionen, så det kan laves en commet eller en rollback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6A5201" w:rsidP="00646BFA">
      <w:pPr>
        <w:keepNext/>
        <w:jc w:val="center"/>
        <w:rPr>
          <w:noProof/>
          <w:lang w:val="da-DK" w:eastAsia="da-DK" w:bidi="ar-SA"/>
        </w:rPr>
      </w:pPr>
      <w:r>
        <w:rPr>
          <w:noProof/>
          <w:lang w:val="da-DK" w:eastAsia="da-DK" w:bidi="ar-SA"/>
        </w:rPr>
        <w:drawing>
          <wp:inline distT="0" distB="0" distL="0" distR="0">
            <wp:extent cx="4124251" cy="8013700"/>
            <wp:effectExtent l="19050" t="0" r="0" b="0"/>
            <wp:docPr id="19" name="Design package diagram.jpg" descr="C:\GoogleCode\user-driven-sign-language-dictionary\Analysis and design\Diagrams\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24" r:link="rId25" cstate="print"/>
                    <a:stretch>
                      <a:fillRect/>
                    </a:stretch>
                  </pic:blipFill>
                  <pic:spPr>
                    <a:xfrm>
                      <a:off x="0" y="0"/>
                      <a:ext cx="4126928" cy="8018902"/>
                    </a:xfrm>
                    <a:prstGeom prst="rect">
                      <a:avLst/>
                    </a:prstGeom>
                  </pic:spPr>
                </pic:pic>
              </a:graphicData>
            </a:graphic>
          </wp:inline>
        </w:drawing>
      </w:r>
    </w:p>
    <w:p w:rsidR="006A5201" w:rsidRDefault="006A5201" w:rsidP="007F3B41">
      <w:pPr>
        <w:keepNext/>
      </w:pPr>
    </w:p>
    <w:p w:rsidR="00B70069" w:rsidRDefault="007F3B41" w:rsidP="007F3B41">
      <w:pPr>
        <w:pStyle w:val="Caption"/>
        <w:rPr>
          <w:lang w:val="da-DK"/>
        </w:rPr>
      </w:pPr>
      <w:r w:rsidRPr="007B5F96">
        <w:rPr>
          <w:lang w:val="da-DK"/>
        </w:rPr>
        <w:t xml:space="preserve">Figur </w:t>
      </w:r>
      <w:r w:rsidR="008026DD">
        <w:fldChar w:fldCharType="begin"/>
      </w:r>
      <w:r w:rsidR="00452680" w:rsidRPr="007B5F96">
        <w:rPr>
          <w:lang w:val="da-DK"/>
        </w:rPr>
        <w:instrText xml:space="preserve"> SEQ Figur \* ARABIC </w:instrText>
      </w:r>
      <w:r w:rsidR="008026DD">
        <w:fldChar w:fldCharType="separate"/>
      </w:r>
      <w:r w:rsidR="005D1F1C">
        <w:rPr>
          <w:noProof/>
          <w:lang w:val="da-DK"/>
        </w:rPr>
        <w:t>8</w:t>
      </w:r>
      <w:r w:rsidR="008026DD">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lastRenderedPageBreak/>
        <w:tab/>
      </w:r>
      <w:r w:rsidR="00646BFA">
        <w:rPr>
          <w:lang w:val="da-DK"/>
        </w:rPr>
        <w:t>Som det ses af pakke</w:t>
      </w:r>
      <w:r w:rsidR="0088361F">
        <w:rPr>
          <w:lang w:val="da-DK"/>
        </w:rPr>
        <w:t>diagrammet, er det opdelt i følgende 3 lag:</w:t>
      </w:r>
    </w:p>
    <w:p w:rsidR="00B70069" w:rsidRDefault="0088361F" w:rsidP="00774BEB">
      <w:pPr>
        <w:pStyle w:val="ListParagraph"/>
        <w:numPr>
          <w:ilvl w:val="0"/>
          <w:numId w:val="10"/>
        </w:numPr>
        <w:rPr>
          <w:lang w:val="da-DK"/>
        </w:rPr>
      </w:pPr>
      <w:r>
        <w:rPr>
          <w:lang w:val="da-DK"/>
        </w:rPr>
        <w:t>User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Business logic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Hibernate</w:t>
      </w:r>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og dk.jsh.</w:t>
      </w:r>
      <w:r>
        <w:rPr>
          <w:lang w:val="da-DK"/>
        </w:rPr>
        <w:t>itdiplom.userdrivensignlanguage.entity</w:t>
      </w:r>
      <w:r w:rsidR="00F55ADA">
        <w:rPr>
          <w:lang w:val="da-DK"/>
        </w:rPr>
        <w:t xml:space="preserve">, er til transport klasser mellem lagene. Derudover skal klasserne i entity pakkes have tilføjet Hibernate annotations, så Hibernate kan finde ud at mappe disse klasser til tabeller i databasen. Hibernate kan også ud fra disse annotations danne 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Pakkerne Apache Wicket og Hibernate</w:t>
      </w:r>
      <w:r w:rsidR="0041559F">
        <w:rPr>
          <w:lang w:val="da-DK"/>
        </w:rPr>
        <w:t>,</w:t>
      </w:r>
      <w:r>
        <w:rPr>
          <w:lang w:val="da-DK"/>
        </w:rPr>
        <w:t xml:space="preserve"> er med for at illustrere at disse to framework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139" w:name="_Toc311477396"/>
      <w:r>
        <w:rPr>
          <w:lang w:val="da-DK"/>
        </w:rPr>
        <w:lastRenderedPageBreak/>
        <w:t>W</w:t>
      </w:r>
      <w:r w:rsidR="007A4E24">
        <w:rPr>
          <w:lang w:val="da-DK"/>
        </w:rPr>
        <w:t>ebside design</w:t>
      </w:r>
      <w:bookmarkEnd w:id="139"/>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6C707C">
        <w:rPr>
          <w:lang w:val="da-DK"/>
        </w:rPr>
        <w:t>Tegn til tiden</w:t>
      </w:r>
      <w:r w:rsidR="00FB1A2B">
        <w:rPr>
          <w:lang w:val="da-DK"/>
        </w:rPr>
        <w:t>.</w:t>
      </w:r>
    </w:p>
    <w:p w:rsidR="009906DA" w:rsidRDefault="006C707C" w:rsidP="00E11690">
      <w:pPr>
        <w:pStyle w:val="BodyTex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8026DD">
        <w:fldChar w:fldCharType="begin"/>
      </w:r>
      <w:r w:rsidR="006D72A4" w:rsidRPr="00F61175">
        <w:rPr>
          <w:lang w:val="da-DK"/>
        </w:rPr>
        <w:instrText xml:space="preserve"> SEQ Figur \* ARABIC </w:instrText>
      </w:r>
      <w:r w:rsidR="008026DD">
        <w:fldChar w:fldCharType="separate"/>
      </w:r>
      <w:r w:rsidR="005D1F1C">
        <w:rPr>
          <w:noProof/>
          <w:lang w:val="da-DK"/>
        </w:rPr>
        <w:t>9</w:t>
      </w:r>
      <w:r w:rsidR="008026DD">
        <w:fldChar w:fldCharType="end"/>
      </w:r>
      <w:r w:rsidRPr="00F61175">
        <w:rPr>
          <w:lang w:val="da-DK"/>
        </w:rPr>
        <w:t xml:space="preserve"> - Side flow</w:t>
      </w:r>
    </w:p>
    <w:p w:rsidR="006C707C" w:rsidRDefault="006C707C" w:rsidP="00063F77">
      <w:pPr>
        <w:pStyle w:val="BodyText"/>
        <w:jc w:val="left"/>
        <w:rPr>
          <w:lang w:val="da-DK"/>
        </w:rPr>
      </w:pPr>
      <w:r>
        <w:rPr>
          <w:lang w:val="da-DK"/>
        </w:rPr>
        <w:t>Som det fremgår af diagrammet, kan nogle sider</w:t>
      </w:r>
      <w:r w:rsidR="00FF05AA">
        <w:rPr>
          <w:lang w:val="da-DK"/>
        </w:rPr>
        <w:t>/menupunkter</w:t>
      </w:r>
      <w:r>
        <w:rPr>
          <w:lang w:val="da-DK"/>
        </w:rPr>
        <w:t xml:space="preserve"> tilgås af alle.</w:t>
      </w:r>
      <w:r w:rsidR="00FF05AA">
        <w:rPr>
          <w:lang w:val="da-DK"/>
        </w:rPr>
        <w:t xml:space="preserve"> Mens andre kræver login. Upload siden kræver også login.</w:t>
      </w:r>
      <w:r w:rsidR="00E34868">
        <w:rPr>
          <w:lang w:val="da-DK"/>
        </w:rPr>
        <w:t xml:space="preserve"> Verificer e-mail siden kan kun nås via et link fra en e-mail, som systemet har sendt til brugeren.</w:t>
      </w:r>
    </w:p>
    <w:p w:rsidR="00157A31" w:rsidRDefault="00E34868" w:rsidP="00063F77">
      <w:pPr>
        <w:pStyle w:val="BodyText"/>
        <w:jc w:val="left"/>
        <w:rPr>
          <w:lang w:val="da-DK"/>
        </w:rPr>
      </w:pPr>
      <w:r>
        <w:rPr>
          <w:lang w:val="da-DK"/>
        </w:rPr>
        <w:t>I det følgende vil jeg beskrive sideopbygningen for de vigtigste sider.</w:t>
      </w:r>
      <w:r w:rsidR="006E6ED0">
        <w:rPr>
          <w:lang w:val="da-DK"/>
        </w:rPr>
        <w:t xml:space="preserve"> Til dette har jeg også brugt MagicDraw, som har mulighed for at designe brugerflader.</w:t>
      </w:r>
      <w:r w:rsidR="00B37294">
        <w:rPr>
          <w:lang w:val="da-DK"/>
        </w:rPr>
        <w:t xml:space="preserve"> Det er derfor de</w:t>
      </w:r>
      <w:r w:rsidR="00EC2B96">
        <w:rPr>
          <w:lang w:val="da-DK"/>
        </w:rPr>
        <w:t xml:space="preserve"> følgende sidelayouts</w:t>
      </w:r>
      <w:r w:rsidR="00B37294">
        <w:rPr>
          <w:lang w:val="da-DK"/>
        </w:rPr>
        <w:t xml:space="preserve"> minder</w:t>
      </w:r>
      <w:r w:rsidR="00157A31">
        <w:rPr>
          <w:lang w:val="da-DK"/>
        </w:rPr>
        <w:t xml:space="preserve"> lidt om en Windows brugerflade</w:t>
      </w:r>
      <w:r w:rsidR="00EC2B96">
        <w:rPr>
          <w:lang w:val="da-DK"/>
        </w:rPr>
        <w:t>r</w:t>
      </w:r>
      <w:r w:rsidR="00157A31">
        <w:rPr>
          <w:lang w:val="da-DK"/>
        </w:rPr>
        <w:t xml:space="preserve">. </w:t>
      </w:r>
    </w:p>
    <w:p w:rsidR="00646BFA" w:rsidRDefault="00646BFA">
      <w:pPr>
        <w:rPr>
          <w:lang w:val="da-DK"/>
        </w:rPr>
      </w:pPr>
      <w:r>
        <w:rPr>
          <w:lang w:val="da-DK"/>
        </w:rPr>
        <w:br w:type="page"/>
      </w:r>
    </w:p>
    <w:p w:rsidR="00985CAB" w:rsidRDefault="00B37294" w:rsidP="00063F77">
      <w:pPr>
        <w:pStyle w:val="BodyText"/>
        <w:jc w:val="left"/>
        <w:rPr>
          <w:lang w:val="da-DK"/>
        </w:rPr>
      </w:pPr>
      <w:r>
        <w:rPr>
          <w:lang w:val="da-DK"/>
        </w:rPr>
        <w:lastRenderedPageBreak/>
        <w:t>Det første side layout er startsiden, som også er søgesiden.</w:t>
      </w:r>
    </w:p>
    <w:p w:rsidR="00157A31" w:rsidRDefault="00157A31" w:rsidP="00157A31">
      <w:pPr>
        <w:pStyle w:val="BodyText"/>
        <w:keepNext/>
      </w:pPr>
      <w:r>
        <w:rPr>
          <w:noProof/>
          <w:lang w:val="da-DK" w:eastAsia="da-DK" w:bidi="ar-SA"/>
        </w:rPr>
        <w:drawing>
          <wp:inline distT="0" distB="0" distL="0" distR="0">
            <wp:extent cx="5665478" cy="3270250"/>
            <wp:effectExtent l="19050" t="0" r="0" b="0"/>
            <wp:docPr id="10" name="SearchAndHomePage.jpg" descr="C:\GoogleCode\user-driven-sign-language-dictionary\Analysis and design\Diagrams\SearchAn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ndHomePage.jpg"/>
                    <pic:cNvPicPr/>
                  </pic:nvPicPr>
                  <pic:blipFill>
                    <a:blip r:embed="rId28" r:link="rId29" cstate="print"/>
                    <a:stretch>
                      <a:fillRect/>
                    </a:stretch>
                  </pic:blipFill>
                  <pic:spPr>
                    <a:xfrm>
                      <a:off x="0" y="0"/>
                      <a:ext cx="5665478" cy="3270250"/>
                    </a:xfrm>
                    <a:prstGeom prst="rect">
                      <a:avLst/>
                    </a:prstGeom>
                  </pic:spPr>
                </pic:pic>
              </a:graphicData>
            </a:graphic>
          </wp:inline>
        </w:drawing>
      </w:r>
    </w:p>
    <w:p w:rsidR="00B37294" w:rsidRDefault="00157A31" w:rsidP="00157A31">
      <w:pPr>
        <w:pStyle w:val="Caption"/>
        <w:rPr>
          <w:lang w:val="da-DK"/>
        </w:rPr>
      </w:pPr>
      <w:r>
        <w:t xml:space="preserve">Figur </w:t>
      </w:r>
      <w:fldSimple w:instr=" SEQ Figur \* ARABIC ">
        <w:r w:rsidR="005D1F1C">
          <w:rPr>
            <w:noProof/>
          </w:rPr>
          <w:t>10</w:t>
        </w:r>
      </w:fldSimple>
      <w:r>
        <w:t xml:space="preserve"> – Start side</w:t>
      </w:r>
    </w:p>
    <w:p w:rsidR="00B37294" w:rsidRDefault="00B37294" w:rsidP="00063F77">
      <w:pPr>
        <w:pStyle w:val="BodyText"/>
        <w:jc w:val="left"/>
        <w:rPr>
          <w:lang w:val="da-DK"/>
        </w:rPr>
      </w:pPr>
      <w:r>
        <w:rPr>
          <w:lang w:val="da-DK"/>
        </w:rPr>
        <w:t xml:space="preserve">I det efterfølgende </w:t>
      </w:r>
      <w:r w:rsidR="009C6F3C">
        <w:rPr>
          <w:lang w:val="da-DK"/>
        </w:rPr>
        <w:t xml:space="preserve">følger nogle eksempler på hvordan </w:t>
      </w:r>
      <w:r>
        <w:rPr>
          <w:lang w:val="da-DK"/>
        </w:rPr>
        <w:t xml:space="preserve">arbejdsområdet </w:t>
      </w:r>
      <w:r w:rsidR="009C6F3C">
        <w:rPr>
          <w:lang w:val="da-DK"/>
        </w:rPr>
        <w:t>kan se ud</w:t>
      </w:r>
      <w:r>
        <w:rPr>
          <w:lang w:val="da-DK"/>
        </w:rPr>
        <w:t>.</w:t>
      </w:r>
      <w:r w:rsidR="009C6F3C">
        <w:rPr>
          <w:lang w:val="da-DK"/>
        </w:rPr>
        <w:t xml:space="preserve"> For at afgrænse opgaven, har jeg ikke medtaget alle sider.</w:t>
      </w:r>
      <w:r w:rsidR="00727125">
        <w:rPr>
          <w:lang w:val="da-DK"/>
        </w:rPr>
        <w:t xml:space="preserve"> </w:t>
      </w:r>
      <w:r w:rsidR="009C6F3C">
        <w:rPr>
          <w:lang w:val="da-DK"/>
        </w:rPr>
        <w:t>Det første arbejdsområde er ”Log på”.</w:t>
      </w:r>
    </w:p>
    <w:p w:rsidR="00727125" w:rsidRDefault="00727125" w:rsidP="00727125">
      <w:pPr>
        <w:pStyle w:val="BodyText"/>
        <w:keepNext/>
        <w:jc w:val="center"/>
      </w:pPr>
      <w:r>
        <w:rPr>
          <w:noProof/>
          <w:lang w:val="da-DK" w:eastAsia="da-DK" w:bidi="ar-SA"/>
        </w:rPr>
        <w:drawing>
          <wp:inline distT="0" distB="0" distL="0" distR="0">
            <wp:extent cx="3568700" cy="1576208"/>
            <wp:effectExtent l="19050" t="0" r="0" b="0"/>
            <wp:docPr id="11" name="Logon.jpg" descr="C:\GoogleCode\user-driven-sign-language-dictionary\Analysis and design\Diagrams\Lo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jpg"/>
                    <pic:cNvPicPr/>
                  </pic:nvPicPr>
                  <pic:blipFill>
                    <a:blip r:embed="rId30" r:link="rId31" cstate="print"/>
                    <a:stretch>
                      <a:fillRect/>
                    </a:stretch>
                  </pic:blipFill>
                  <pic:spPr>
                    <a:xfrm>
                      <a:off x="0" y="0"/>
                      <a:ext cx="3568700" cy="1576208"/>
                    </a:xfrm>
                    <a:prstGeom prst="rect">
                      <a:avLst/>
                    </a:prstGeom>
                  </pic:spPr>
                </pic:pic>
              </a:graphicData>
            </a:graphic>
          </wp:inline>
        </w:drawing>
      </w:r>
    </w:p>
    <w:p w:rsidR="00764012" w:rsidRDefault="00727125" w:rsidP="00727125">
      <w:pPr>
        <w:pStyle w:val="Caption"/>
      </w:pPr>
      <w:r>
        <w:t xml:space="preserve">Figur </w:t>
      </w:r>
      <w:fldSimple w:instr=" SEQ Figur \* ARABIC ">
        <w:r w:rsidR="005D1F1C">
          <w:rPr>
            <w:noProof/>
          </w:rPr>
          <w:t>11</w:t>
        </w:r>
      </w:fldSimple>
      <w:r>
        <w:t xml:space="preserve"> - Login side</w:t>
      </w:r>
    </w:p>
    <w:p w:rsidR="00430DAE" w:rsidRDefault="00727125" w:rsidP="00063F77">
      <w:pPr>
        <w:pStyle w:val="BodyText"/>
        <w:jc w:val="left"/>
        <w:rPr>
          <w:lang w:val="da-DK"/>
        </w:rPr>
      </w:pPr>
      <w:r w:rsidRPr="00727125">
        <w:rPr>
          <w:lang w:val="da-DK"/>
        </w:rPr>
        <w:t xml:space="preserve">Login siden, linker til en </w:t>
      </w:r>
      <w:r w:rsidR="00063F77">
        <w:rPr>
          <w:lang w:val="da-DK"/>
        </w:rPr>
        <w:t>”G</w:t>
      </w:r>
      <w:r w:rsidRPr="00727125">
        <w:rPr>
          <w:lang w:val="da-DK"/>
        </w:rPr>
        <w:t>lemt password</w:t>
      </w:r>
      <w:r w:rsidR="00063F77">
        <w:rPr>
          <w:lang w:val="da-DK"/>
        </w:rPr>
        <w:t>”</w:t>
      </w:r>
      <w:r w:rsidRPr="00727125">
        <w:rPr>
          <w:lang w:val="da-DK"/>
        </w:rPr>
        <w:t xml:space="preserve"> side, hvor burger bliver bed</w:t>
      </w:r>
      <w:r w:rsidR="00063F77">
        <w:rPr>
          <w:lang w:val="da-DK"/>
        </w:rPr>
        <w:t xml:space="preserve">t </w:t>
      </w:r>
      <w:r w:rsidRPr="00727125">
        <w:rPr>
          <w:lang w:val="da-DK"/>
        </w:rPr>
        <w:t>om at indtaste sin e-mail</w:t>
      </w:r>
      <w:r>
        <w:rPr>
          <w:lang w:val="da-DK"/>
        </w:rPr>
        <w:t xml:space="preserve"> adresse. Hvis denne er kendt af systemet, så sendes der en e-mail med et nyt password.</w:t>
      </w:r>
      <w:r w:rsidR="009C6F3C">
        <w:rPr>
          <w:lang w:val="da-DK"/>
        </w:rPr>
        <w:t xml:space="preserve"> Næste arbejdsområde er ”Ord”</w:t>
      </w:r>
      <w:r w:rsidR="00063F77">
        <w:rPr>
          <w:lang w:val="da-DK"/>
        </w:rPr>
        <w:t>.</w:t>
      </w:r>
      <w:r w:rsidR="009C6F3C">
        <w:rPr>
          <w:lang w:val="da-DK"/>
        </w:rPr>
        <w:t xml:space="preserve"> </w:t>
      </w:r>
    </w:p>
    <w:p w:rsidR="00F61210" w:rsidRDefault="003C0804" w:rsidP="00F61210">
      <w:pPr>
        <w:pStyle w:val="BodyText"/>
        <w:keepNext/>
      </w:pPr>
      <w:r>
        <w:rPr>
          <w:noProof/>
          <w:lang w:val="da-DK" w:eastAsia="da-DK" w:bidi="ar-SA"/>
        </w:rPr>
        <w:lastRenderedPageBreak/>
        <w:drawing>
          <wp:inline distT="0" distB="0" distL="0" distR="0">
            <wp:extent cx="5274945" cy="2344420"/>
            <wp:effectExtent l="19050" t="0" r="1905" b="0"/>
            <wp:docPr id="12" name="Word.jpg" descr="C:\GoogleCode\user-driven-sign-language-dictionary\Analysis and design\Diagram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g"/>
                    <pic:cNvPicPr/>
                  </pic:nvPicPr>
                  <pic:blipFill>
                    <a:blip r:embed="rId32" r:link="rId33" cstate="print"/>
                    <a:stretch>
                      <a:fillRect/>
                    </a:stretch>
                  </pic:blipFill>
                  <pic:spPr>
                    <a:xfrm>
                      <a:off x="0" y="0"/>
                      <a:ext cx="5274945" cy="2344420"/>
                    </a:xfrm>
                    <a:prstGeom prst="rect">
                      <a:avLst/>
                    </a:prstGeom>
                  </pic:spPr>
                </pic:pic>
              </a:graphicData>
            </a:graphic>
          </wp:inline>
        </w:drawing>
      </w:r>
    </w:p>
    <w:p w:rsidR="00727125" w:rsidRDefault="00F61210" w:rsidP="00F61210">
      <w:pPr>
        <w:pStyle w:val="Caption"/>
      </w:pPr>
      <w:r>
        <w:t xml:space="preserve">Figur </w:t>
      </w:r>
      <w:fldSimple w:instr=" SEQ Figur \* ARABIC ">
        <w:r w:rsidR="005D1F1C">
          <w:rPr>
            <w:noProof/>
          </w:rPr>
          <w:t>12</w:t>
        </w:r>
      </w:fldSimple>
      <w:r w:rsidR="001A2628">
        <w:t xml:space="preserve"> – Ord side</w:t>
      </w:r>
    </w:p>
    <w:p w:rsidR="00861633" w:rsidRDefault="009F3114" w:rsidP="00063F77">
      <w:pPr>
        <w:pStyle w:val="BodyText"/>
        <w:jc w:val="left"/>
        <w:rPr>
          <w:lang w:val="da-DK"/>
        </w:rPr>
      </w:pPr>
      <w:r w:rsidRPr="009F3114">
        <w:rPr>
          <w:lang w:val="da-DK"/>
        </w:rPr>
        <w:t xml:space="preserve">Bedømmelsen på denne side, er et gennemsnit af alle bedømmelser til den aktuelle video. </w:t>
      </w:r>
      <w:r w:rsidR="00861633">
        <w:rPr>
          <w:lang w:val="da-DK"/>
        </w:rPr>
        <w:t>Man kunne overveje at bruge to faneblade til ovenståen</w:t>
      </w:r>
      <w:r w:rsidR="0058365F">
        <w:rPr>
          <w:lang w:val="da-DK"/>
        </w:rPr>
        <w:t>de side, så Diskussion delen får</w:t>
      </w:r>
      <w:r w:rsidR="00861633">
        <w:rPr>
          <w:lang w:val="da-DK"/>
        </w:rPr>
        <w:t xml:space="preserve"> en fane for sig selv.</w:t>
      </w:r>
      <w:r>
        <w:rPr>
          <w:lang w:val="da-DK"/>
        </w:rPr>
        <w:t xml:space="preserve"> På de diskussionsindlæg man selv har lavet, vil der være et slet link.</w:t>
      </w:r>
      <w:r w:rsidR="0039169B">
        <w:rPr>
          <w:lang w:val="da-DK"/>
        </w:rPr>
        <w:t xml:space="preserve"> Muligheden for at tilføje indlæg for indloggede brugere.</w:t>
      </w:r>
      <w:r>
        <w:rPr>
          <w:lang w:val="da-DK"/>
        </w:rPr>
        <w:t xml:space="preserve"> </w:t>
      </w:r>
    </w:p>
    <w:p w:rsidR="00AE40F5" w:rsidRDefault="00F61210" w:rsidP="00063F77">
      <w:pPr>
        <w:pStyle w:val="BodyText"/>
        <w:jc w:val="left"/>
        <w:rPr>
          <w:lang w:val="da-DK"/>
        </w:rPr>
      </w:pPr>
      <w:r w:rsidRPr="00F61210">
        <w:rPr>
          <w:lang w:val="da-DK"/>
        </w:rPr>
        <w:t>Næste side</w:t>
      </w:r>
      <w:r w:rsidR="00AE40F5">
        <w:rPr>
          <w:lang w:val="da-DK"/>
        </w:rPr>
        <w:t>r</w:t>
      </w:r>
      <w:r w:rsidRPr="00F61210">
        <w:rPr>
          <w:lang w:val="da-DK"/>
        </w:rPr>
        <w:t xml:space="preserve">, </w:t>
      </w:r>
      <w:r w:rsidR="0043039A">
        <w:rPr>
          <w:lang w:val="da-DK"/>
        </w:rPr>
        <w:t xml:space="preserve">”Vis forslag” </w:t>
      </w:r>
      <w:r w:rsidR="00AE40F5">
        <w:rPr>
          <w:lang w:val="da-DK"/>
        </w:rPr>
        <w:t xml:space="preserve">siden og </w:t>
      </w:r>
      <w:r w:rsidR="0043039A">
        <w:rPr>
          <w:lang w:val="da-DK"/>
        </w:rPr>
        <w:t>”</w:t>
      </w:r>
      <w:r>
        <w:rPr>
          <w:lang w:val="da-DK"/>
        </w:rPr>
        <w:t>upload</w:t>
      </w:r>
      <w:r w:rsidR="0043039A">
        <w:rPr>
          <w:lang w:val="da-DK"/>
        </w:rPr>
        <w:t>”</w:t>
      </w:r>
      <w:r>
        <w:rPr>
          <w:lang w:val="da-DK"/>
        </w:rPr>
        <w:t xml:space="preserve"> </w:t>
      </w:r>
      <w:r w:rsidRPr="00F61210">
        <w:rPr>
          <w:lang w:val="da-DK"/>
        </w:rPr>
        <w:t xml:space="preserve">siden som ovenstående </w:t>
      </w:r>
      <w:r w:rsidR="00AE40F5">
        <w:rPr>
          <w:lang w:val="da-DK"/>
        </w:rPr>
        <w:t xml:space="preserve">side </w:t>
      </w:r>
      <w:r w:rsidRPr="00F61210">
        <w:rPr>
          <w:lang w:val="da-DK"/>
        </w:rPr>
        <w:t>linker til</w:t>
      </w:r>
      <w:r w:rsidR="00AE40F5">
        <w:rPr>
          <w:lang w:val="da-DK"/>
        </w:rPr>
        <w:t>.</w:t>
      </w:r>
    </w:p>
    <w:p w:rsidR="001A2628" w:rsidRDefault="00F61210" w:rsidP="001A2628">
      <w:pPr>
        <w:pStyle w:val="BodyText"/>
        <w:keepNext/>
      </w:pPr>
      <w:r w:rsidRPr="00F61210">
        <w:rPr>
          <w:lang w:val="da-DK"/>
        </w:rPr>
        <w:t xml:space="preserve"> </w:t>
      </w:r>
      <w:r w:rsidR="00733414">
        <w:rPr>
          <w:noProof/>
          <w:lang w:val="da-DK" w:eastAsia="da-DK" w:bidi="ar-SA"/>
        </w:rPr>
        <w:drawing>
          <wp:inline distT="0" distB="0" distL="0" distR="0">
            <wp:extent cx="5274945" cy="3911600"/>
            <wp:effectExtent l="19050" t="0" r="1905" b="0"/>
            <wp:docPr id="14" name="ShowVideo.jpg" descr="C:\GoogleCode\user-driven-sign-language-dictionary\Analysis and design\Diagrams\Show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Video.jpg"/>
                    <pic:cNvPicPr/>
                  </pic:nvPicPr>
                  <pic:blipFill>
                    <a:blip r:embed="rId34" r:link="rId35" cstate="print"/>
                    <a:stretch>
                      <a:fillRect/>
                    </a:stretch>
                  </pic:blipFill>
                  <pic:spPr>
                    <a:xfrm>
                      <a:off x="0" y="0"/>
                      <a:ext cx="5274945" cy="3911600"/>
                    </a:xfrm>
                    <a:prstGeom prst="rect">
                      <a:avLst/>
                    </a:prstGeom>
                  </pic:spPr>
                </pic:pic>
              </a:graphicData>
            </a:graphic>
          </wp:inline>
        </w:drawing>
      </w:r>
    </w:p>
    <w:p w:rsidR="00F61210" w:rsidRDefault="001A2628" w:rsidP="001A2628">
      <w:pPr>
        <w:pStyle w:val="Caption"/>
      </w:pPr>
      <w:r>
        <w:t xml:space="preserve">Figur </w:t>
      </w:r>
      <w:fldSimple w:instr=" SEQ Figur \* ARABIC ">
        <w:r w:rsidR="005D1F1C">
          <w:rPr>
            <w:noProof/>
          </w:rPr>
          <w:t>13</w:t>
        </w:r>
      </w:fldSimple>
      <w:r>
        <w:t xml:space="preserve"> – Vis forslag side</w:t>
      </w:r>
    </w:p>
    <w:p w:rsidR="0063028E" w:rsidRDefault="0063028E" w:rsidP="00063F77">
      <w:pPr>
        <w:pStyle w:val="BodyText"/>
        <w:jc w:val="left"/>
        <w:rPr>
          <w:lang w:val="da-DK"/>
        </w:rPr>
      </w:pPr>
      <w:r w:rsidRPr="0063028E">
        <w:rPr>
          <w:lang w:val="da-DK"/>
        </w:rPr>
        <w:t xml:space="preserve">Her </w:t>
      </w:r>
      <w:r>
        <w:rPr>
          <w:lang w:val="da-DK"/>
        </w:rPr>
        <w:t>kunne man også opdele siden i to faneblade,</w:t>
      </w:r>
      <w:r w:rsidR="0058365F">
        <w:rPr>
          <w:lang w:val="da-DK"/>
        </w:rPr>
        <w:t xml:space="preserve"> så bedømmelsesdelen får</w:t>
      </w:r>
      <w:r>
        <w:rPr>
          <w:lang w:val="da-DK"/>
        </w:rPr>
        <w:t xml:space="preserve"> sin egen fane. Også her vil der være et slet link på den aktuelle brugers bedømmelser.</w:t>
      </w:r>
      <w:r w:rsidR="0039169B">
        <w:rPr>
          <w:lang w:val="da-DK"/>
        </w:rPr>
        <w:t xml:space="preserve"> Muligheden for at </w:t>
      </w:r>
      <w:r w:rsidR="0039169B">
        <w:rPr>
          <w:lang w:val="da-DK"/>
        </w:rPr>
        <w:lastRenderedPageBreak/>
        <w:t>bedømme videoen</w:t>
      </w:r>
      <w:r w:rsidR="0058365F">
        <w:rPr>
          <w:lang w:val="da-DK"/>
        </w:rPr>
        <w:t xml:space="preserve"> og anmelde som upassende</w:t>
      </w:r>
      <w:r w:rsidR="0039169B">
        <w:rPr>
          <w:lang w:val="da-DK"/>
        </w:rPr>
        <w:t xml:space="preserve"> vil kun være for indloggede brugere.</w:t>
      </w:r>
      <w:r w:rsidR="0058365F">
        <w:rPr>
          <w:lang w:val="da-DK"/>
        </w:rPr>
        <w:t xml:space="preserve"> </w:t>
      </w:r>
      <w:r w:rsidR="0058365F" w:rsidRPr="0058365F">
        <w:rPr>
          <w:lang w:val="da-DK"/>
        </w:rPr>
        <w:t>”Anmeld som upassende” linker til en ny side med en enkelt tekstboks og en Anmeld knap.</w:t>
      </w:r>
      <w:r w:rsidR="0058365F">
        <w:rPr>
          <w:lang w:val="da-DK"/>
        </w:rPr>
        <w:t xml:space="preserve"> De 5 stjerner skal indikere hvordan man bedømmer, ved at vælge det antal stjerner som man mener video fortjener. Som man kender det for mange andre web sider. Når man ”hover” </w:t>
      </w:r>
      <w:r w:rsidR="00CC3035">
        <w:rPr>
          <w:lang w:val="da-DK"/>
        </w:rPr>
        <w:t xml:space="preserve">med musen </w:t>
      </w:r>
      <w:r w:rsidR="0058365F">
        <w:rPr>
          <w:lang w:val="da-DK"/>
        </w:rPr>
        <w:t xml:space="preserve">over </w:t>
      </w:r>
      <w:r w:rsidR="00CC3035">
        <w:rPr>
          <w:lang w:val="da-DK"/>
        </w:rPr>
        <w:t>en af stjerner, skal følgende tekster fremkomme: ”Dårlig”, ”Under middel”, ”Middel”, ”God” og ”Perfekt”.</w:t>
      </w:r>
    </w:p>
    <w:p w:rsidR="00EC2B96" w:rsidRDefault="007525D2" w:rsidP="00EC2B96">
      <w:pPr>
        <w:pStyle w:val="BodyText"/>
        <w:keepNext/>
        <w:jc w:val="center"/>
      </w:pPr>
      <w:r>
        <w:rPr>
          <w:noProof/>
          <w:lang w:val="da-DK" w:eastAsia="da-DK" w:bidi="ar-SA"/>
        </w:rPr>
        <w:drawing>
          <wp:inline distT="0" distB="0" distL="0" distR="0">
            <wp:extent cx="4222750" cy="2633182"/>
            <wp:effectExtent l="19050" t="0" r="6350" b="0"/>
            <wp:docPr id="9" name="Upload.jpg" descr="C:\GoogleCode\user-driven-sign-language-dictionary\Analysis and design\Diagram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36" r:link="rId37" cstate="print"/>
                    <a:stretch>
                      <a:fillRect/>
                    </a:stretch>
                  </pic:blipFill>
                  <pic:spPr>
                    <a:xfrm>
                      <a:off x="0" y="0"/>
                      <a:ext cx="4222750" cy="2633182"/>
                    </a:xfrm>
                    <a:prstGeom prst="rect">
                      <a:avLst/>
                    </a:prstGeom>
                  </pic:spPr>
                </pic:pic>
              </a:graphicData>
            </a:graphic>
          </wp:inline>
        </w:drawing>
      </w:r>
    </w:p>
    <w:p w:rsidR="007525D2" w:rsidRDefault="00EC2B96" w:rsidP="00EC2B96">
      <w:pPr>
        <w:pStyle w:val="Caption"/>
        <w:rPr>
          <w:lang w:val="da-DK"/>
        </w:rPr>
      </w:pPr>
      <w:r>
        <w:t xml:space="preserve">Figur </w:t>
      </w:r>
      <w:fldSimple w:instr=" SEQ Figur \* ARABIC ">
        <w:r w:rsidR="005D1F1C">
          <w:rPr>
            <w:noProof/>
          </w:rPr>
          <w:t>14</w:t>
        </w:r>
      </w:fldSimple>
      <w:r>
        <w:t xml:space="preserve"> – Upload video side</w:t>
      </w:r>
    </w:p>
    <w:p w:rsidR="0063028E" w:rsidRDefault="00512E83" w:rsidP="00063F77">
      <w:pPr>
        <w:pStyle w:val="BodyText"/>
        <w:jc w:val="left"/>
        <w:rPr>
          <w:lang w:val="da-DK"/>
        </w:rPr>
      </w:pPr>
      <w:r>
        <w:rPr>
          <w:lang w:val="da-DK"/>
        </w:rPr>
        <w:t>Den næste side er ”Mine forespørgsler”, den bruges også som udgangspunkt for de andre ”liste” sider, som er ”Mine grupper”, ”Mine uploads”, ”Alle forespørgsler” og ”Alle grupper”.</w:t>
      </w:r>
    </w:p>
    <w:p w:rsidR="00512E83" w:rsidRDefault="00512E83" w:rsidP="00512E83">
      <w:pPr>
        <w:pStyle w:val="BodyText"/>
        <w:keepNext/>
        <w:jc w:val="center"/>
      </w:pPr>
      <w:r>
        <w:rPr>
          <w:noProof/>
          <w:lang w:val="da-DK" w:eastAsia="da-DK" w:bidi="ar-SA"/>
        </w:rPr>
        <w:drawing>
          <wp:inline distT="0" distB="0" distL="0" distR="0">
            <wp:extent cx="3721100" cy="2537175"/>
            <wp:effectExtent l="19050" t="0" r="0" b="0"/>
            <wp:docPr id="13" name="Requests.jpg" descr="C:\GoogleCode\user-driven-sign-language-dictionary\Analysis and design\Diagrams\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jpg"/>
                    <pic:cNvPicPr/>
                  </pic:nvPicPr>
                  <pic:blipFill>
                    <a:blip r:embed="rId38" r:link="rId39" cstate="print"/>
                    <a:stretch>
                      <a:fillRect/>
                    </a:stretch>
                  </pic:blipFill>
                  <pic:spPr>
                    <a:xfrm>
                      <a:off x="0" y="0"/>
                      <a:ext cx="3723730" cy="2538968"/>
                    </a:xfrm>
                    <a:prstGeom prst="rect">
                      <a:avLst/>
                    </a:prstGeom>
                  </pic:spPr>
                </pic:pic>
              </a:graphicData>
            </a:graphic>
          </wp:inline>
        </w:drawing>
      </w:r>
    </w:p>
    <w:p w:rsidR="00512E83" w:rsidRDefault="00512E83" w:rsidP="00512E83">
      <w:pPr>
        <w:pStyle w:val="Caption"/>
      </w:pPr>
      <w:r>
        <w:t xml:space="preserve">Figur </w:t>
      </w:r>
      <w:fldSimple w:instr=" SEQ Figur \* ARABIC ">
        <w:r w:rsidR="005D1F1C">
          <w:rPr>
            <w:noProof/>
          </w:rPr>
          <w:t>15</w:t>
        </w:r>
      </w:fldSimple>
      <w:r>
        <w:t xml:space="preserve"> – Mine forespørgsler side</w:t>
      </w:r>
    </w:p>
    <w:p w:rsidR="00174AC2" w:rsidRDefault="00B600D1" w:rsidP="00063F77">
      <w:pPr>
        <w:pStyle w:val="BodyText"/>
        <w:jc w:val="left"/>
        <w:rPr>
          <w:lang w:val="da-DK"/>
        </w:rPr>
      </w:pPr>
      <w:r w:rsidRPr="00B600D1">
        <w:rPr>
          <w:lang w:val="da-DK"/>
        </w:rPr>
        <w:t>Her har man mulighed for at oprette nye for</w:t>
      </w:r>
      <w:r>
        <w:rPr>
          <w:lang w:val="da-DK"/>
        </w:rPr>
        <w:t>e</w:t>
      </w:r>
      <w:r w:rsidRPr="00B600D1">
        <w:rPr>
          <w:lang w:val="da-DK"/>
        </w:rPr>
        <w:t>spør</w:t>
      </w:r>
      <w:r>
        <w:rPr>
          <w:lang w:val="da-DK"/>
        </w:rPr>
        <w:t>gsler vha. ”Opret ny forespørgsel” linket. I listen har hver forespørgsel to links, selve ordet som linker til ”Ord” siden, og ”Ret” siden som linker til en ny side hvor forespørgslen kan rettes.</w:t>
      </w:r>
    </w:p>
    <w:p w:rsidR="00174AC2" w:rsidRDefault="00174AC2" w:rsidP="00174AC2">
      <w:pPr>
        <w:pStyle w:val="BodyText"/>
        <w:keepNext/>
        <w:jc w:val="center"/>
      </w:pPr>
      <w:r>
        <w:rPr>
          <w:noProof/>
          <w:lang w:val="da-DK" w:eastAsia="da-DK" w:bidi="ar-SA"/>
        </w:rPr>
        <w:lastRenderedPageBreak/>
        <w:drawing>
          <wp:inline distT="0" distB="0" distL="0" distR="0">
            <wp:extent cx="4432300" cy="2352475"/>
            <wp:effectExtent l="19050" t="0" r="6350" b="0"/>
            <wp:docPr id="15" name="CreateRequest.jpg" descr="C:\GoogleCode\user-driven-sign-language-dictionary\Analysis and design\Diagrams\Create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jpg"/>
                    <pic:cNvPicPr/>
                  </pic:nvPicPr>
                  <pic:blipFill>
                    <a:blip r:embed="rId40" r:link="rId41" cstate="print"/>
                    <a:stretch>
                      <a:fillRect/>
                    </a:stretch>
                  </pic:blipFill>
                  <pic:spPr>
                    <a:xfrm>
                      <a:off x="0" y="0"/>
                      <a:ext cx="4436267" cy="2354580"/>
                    </a:xfrm>
                    <a:prstGeom prst="rect">
                      <a:avLst/>
                    </a:prstGeom>
                  </pic:spPr>
                </pic:pic>
              </a:graphicData>
            </a:graphic>
          </wp:inline>
        </w:drawing>
      </w:r>
    </w:p>
    <w:p w:rsidR="00512E83" w:rsidRDefault="00174AC2" w:rsidP="00174AC2">
      <w:pPr>
        <w:pStyle w:val="Caption"/>
      </w:pPr>
      <w:r>
        <w:t xml:space="preserve">Figur </w:t>
      </w:r>
      <w:fldSimple w:instr=" SEQ Figur \* ARABIC ">
        <w:r w:rsidR="005D1F1C">
          <w:rPr>
            <w:noProof/>
          </w:rPr>
          <w:t>16</w:t>
        </w:r>
      </w:fldSimple>
      <w:r>
        <w:t xml:space="preserve"> – Opret forespørgsel side</w:t>
      </w:r>
    </w:p>
    <w:p w:rsidR="00EA7453" w:rsidRDefault="00174AC2" w:rsidP="00063F77">
      <w:pPr>
        <w:pStyle w:val="BodyText"/>
        <w:jc w:val="left"/>
        <w:rPr>
          <w:lang w:val="da-DK"/>
        </w:rPr>
      </w:pPr>
      <w:r w:rsidRPr="00174AC2">
        <w:rPr>
          <w:lang w:val="da-DK"/>
        </w:rPr>
        <w:t xml:space="preserve">Ovenstående </w:t>
      </w:r>
      <w:r>
        <w:rPr>
          <w:lang w:val="da-DK"/>
        </w:rPr>
        <w:t>side er til oprettelse af en ny forespørgsel. Ret/slet forespørgsel siden være som denne bare med en ”Slet” knap.</w:t>
      </w:r>
      <w:r w:rsidR="004C306A">
        <w:rPr>
          <w:lang w:val="da-DK"/>
        </w:rPr>
        <w:t xml:space="preserve"> Som ikke kan benyttes hvis der er uploads til ordet.</w:t>
      </w:r>
      <w:r w:rsidR="00EA7453">
        <w:rPr>
          <w:lang w:val="da-DK"/>
        </w:rPr>
        <w:t xml:space="preserve"> Den sidste side jeg vil gennemgå er ”Tilføj/fjern grupper” som man kommer til ved at trykke på knappen ”Gem og tilknyt grupper”.</w:t>
      </w:r>
    </w:p>
    <w:p w:rsidR="009B683C" w:rsidRDefault="009B683C" w:rsidP="009B683C">
      <w:pPr>
        <w:pStyle w:val="BodyText"/>
        <w:keepNext/>
        <w:jc w:val="center"/>
      </w:pPr>
      <w:r>
        <w:rPr>
          <w:noProof/>
          <w:lang w:val="da-DK" w:eastAsia="da-DK" w:bidi="ar-SA"/>
        </w:rPr>
        <w:drawing>
          <wp:inline distT="0" distB="0" distL="0" distR="0">
            <wp:extent cx="4375150" cy="3955384"/>
            <wp:effectExtent l="19050" t="0" r="6350" b="0"/>
            <wp:docPr id="16" name="AddRemoveGroups.jpg" descr="C:\GoogleCode\user-driven-sign-language-dictionary\Analysis and design\Diagrams\AddRemove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moveGroups.jpg"/>
                    <pic:cNvPicPr/>
                  </pic:nvPicPr>
                  <pic:blipFill>
                    <a:blip r:embed="rId42" r:link="rId43" cstate="print"/>
                    <a:stretch>
                      <a:fillRect/>
                    </a:stretch>
                  </pic:blipFill>
                  <pic:spPr>
                    <a:xfrm>
                      <a:off x="0" y="0"/>
                      <a:ext cx="4377055" cy="3957106"/>
                    </a:xfrm>
                    <a:prstGeom prst="rect">
                      <a:avLst/>
                    </a:prstGeom>
                  </pic:spPr>
                </pic:pic>
              </a:graphicData>
            </a:graphic>
          </wp:inline>
        </w:drawing>
      </w:r>
    </w:p>
    <w:p w:rsidR="00174AC2" w:rsidRPr="00174AC2" w:rsidRDefault="009B683C" w:rsidP="009B683C">
      <w:pPr>
        <w:pStyle w:val="Caption"/>
        <w:rPr>
          <w:lang w:val="da-DK"/>
        </w:rPr>
      </w:pPr>
      <w:r>
        <w:t xml:space="preserve">Figur </w:t>
      </w:r>
      <w:fldSimple w:instr=" SEQ Figur \* ARABIC ">
        <w:r w:rsidR="005D1F1C">
          <w:rPr>
            <w:noProof/>
          </w:rPr>
          <w:t>17</w:t>
        </w:r>
      </w:fldSimple>
      <w:r>
        <w:t xml:space="preserve"> – Tilføj/fjern grupper side</w:t>
      </w:r>
    </w:p>
    <w:p w:rsidR="00174AC2" w:rsidRDefault="009B683C" w:rsidP="00063F77">
      <w:pPr>
        <w:pStyle w:val="BodyText"/>
        <w:jc w:val="left"/>
        <w:rPr>
          <w:lang w:val="da-DK"/>
        </w:rPr>
      </w:pPr>
      <w:r>
        <w:rPr>
          <w:lang w:val="da-DK"/>
        </w:rPr>
        <w:t>Denne side benyttes til at tilføje og fjerne grupper til en ord. Vha. to lister, en med alle ikke valgte grupper og en med valgte grupper. Så har brugeren mulighed for at flytte grupper frem og tilbage med de ”&lt;” og ”&gt;” knapperne. Hvis musen holdes stille over en af grupperne i de to lister, så fremkommer gruppebeskrivelsen. Siden giver også mulighed for at oprette nye grupper.</w:t>
      </w:r>
    </w:p>
    <w:p w:rsidR="005925B2" w:rsidRDefault="005925B2" w:rsidP="00063F77">
      <w:pPr>
        <w:pStyle w:val="BodyText"/>
        <w:jc w:val="left"/>
        <w:rPr>
          <w:lang w:val="da-DK"/>
        </w:rPr>
      </w:pPr>
      <w:r>
        <w:rPr>
          <w:lang w:val="da-DK"/>
        </w:rPr>
        <w:lastRenderedPageBreak/>
        <w:t>Jeg vil slutte af med ”Opret ny bruger” og verificer e-mail siden.</w:t>
      </w:r>
    </w:p>
    <w:p w:rsidR="005925B2" w:rsidRDefault="005925B2" w:rsidP="005925B2">
      <w:pPr>
        <w:pStyle w:val="BodyText"/>
        <w:keepNext/>
        <w:jc w:val="center"/>
      </w:pPr>
      <w:r>
        <w:rPr>
          <w:noProof/>
          <w:lang w:val="da-DK" w:eastAsia="da-DK" w:bidi="ar-SA"/>
        </w:rPr>
        <w:drawing>
          <wp:inline distT="0" distB="0" distL="0" distR="0">
            <wp:extent cx="4222750" cy="2751116"/>
            <wp:effectExtent l="19050" t="0" r="6350" b="0"/>
            <wp:docPr id="17" name="NewUser.jpg" descr="C:\GoogleCode\user-driven-sign-language-dictionary\Analysis and design\Diagrams\N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r.jpg"/>
                    <pic:cNvPicPr/>
                  </pic:nvPicPr>
                  <pic:blipFill>
                    <a:blip r:embed="rId44" r:link="rId45" cstate="print"/>
                    <a:stretch>
                      <a:fillRect/>
                    </a:stretch>
                  </pic:blipFill>
                  <pic:spPr>
                    <a:xfrm>
                      <a:off x="0" y="0"/>
                      <a:ext cx="4224311" cy="2752133"/>
                    </a:xfrm>
                    <a:prstGeom prst="rect">
                      <a:avLst/>
                    </a:prstGeom>
                  </pic:spPr>
                </pic:pic>
              </a:graphicData>
            </a:graphic>
          </wp:inline>
        </w:drawing>
      </w:r>
    </w:p>
    <w:p w:rsidR="005925B2" w:rsidRDefault="005925B2" w:rsidP="005925B2">
      <w:pPr>
        <w:pStyle w:val="Caption"/>
      </w:pPr>
      <w:r>
        <w:t xml:space="preserve">Figur </w:t>
      </w:r>
      <w:fldSimple w:instr=" SEQ Figur \* ARABIC ">
        <w:r w:rsidR="005D1F1C">
          <w:rPr>
            <w:noProof/>
          </w:rPr>
          <w:t>18</w:t>
        </w:r>
      </w:fldSimple>
      <w:r>
        <w:t xml:space="preserve"> – Opret ny burger side</w:t>
      </w:r>
    </w:p>
    <w:p w:rsidR="005925B2" w:rsidRDefault="005D1F1C" w:rsidP="00063F77">
      <w:pPr>
        <w:pStyle w:val="BodyText"/>
        <w:jc w:val="left"/>
        <w:rPr>
          <w:lang w:val="da-DK"/>
        </w:rPr>
      </w:pPr>
      <w:r>
        <w:rPr>
          <w:lang w:val="da-DK"/>
        </w:rPr>
        <w:t>Siden ”Ret brugeroplysninger” vil være som ovenstående side</w:t>
      </w:r>
      <w:r w:rsidR="00013F91">
        <w:rPr>
          <w:lang w:val="da-DK"/>
        </w:rPr>
        <w:t>, bortset fra at ”Brugerkode” ikke kan rettes.</w:t>
      </w:r>
      <w:r>
        <w:rPr>
          <w:lang w:val="da-DK"/>
        </w:rPr>
        <w:t xml:space="preserve"> </w:t>
      </w:r>
      <w:r w:rsidR="005925B2" w:rsidRPr="005925B2">
        <w:rPr>
          <w:lang w:val="da-DK"/>
        </w:rPr>
        <w:t>Hvis der ikke er</w:t>
      </w:r>
      <w:r w:rsidR="005925B2">
        <w:rPr>
          <w:lang w:val="da-DK"/>
        </w:rPr>
        <w:t xml:space="preserve"> problemer på ovenstående side, dvs. alle felter er udfyldt og ”Brugerkode” er ikke brugt af en anden, ”Password” og ”Gentag password” er ens og opfylder password krav, så sendes der en mail til den indtastede e-mail adresse med følgende tekst:</w:t>
      </w:r>
    </w:p>
    <w:tbl>
      <w:tblPr>
        <w:tblStyle w:val="TableGrid"/>
        <w:tblW w:w="0" w:type="auto"/>
        <w:tblLook w:val="04A0"/>
      </w:tblPr>
      <w:tblGrid>
        <w:gridCol w:w="8447"/>
      </w:tblGrid>
      <w:tr w:rsidR="005925B2" w:rsidTr="005925B2">
        <w:tc>
          <w:tcPr>
            <w:tcW w:w="8447" w:type="dxa"/>
          </w:tcPr>
          <w:p w:rsidR="005925B2" w:rsidRPr="005925B2" w:rsidRDefault="005925B2" w:rsidP="005925B2">
            <w:pPr>
              <w:pStyle w:val="BodyText"/>
              <w:ind w:firstLine="0"/>
              <w:rPr>
                <w:lang w:val="da-DK"/>
              </w:rPr>
            </w:pPr>
            <w:r w:rsidRPr="005925B2">
              <w:rPr>
                <w:lang w:val="da-DK"/>
              </w:rPr>
              <w:t xml:space="preserve">Velkommen til Tegn til tiden. </w:t>
            </w:r>
          </w:p>
          <w:p w:rsidR="005925B2" w:rsidRPr="005925B2" w:rsidRDefault="005925B2" w:rsidP="005925B2">
            <w:pPr>
              <w:pStyle w:val="BodyText"/>
              <w:ind w:firstLine="0"/>
              <w:rPr>
                <w:lang w:val="da-DK"/>
              </w:rPr>
            </w:pPr>
            <w:r w:rsidRPr="005925B2">
              <w:rPr>
                <w:lang w:val="da-DK"/>
              </w:rPr>
              <w:t>Før du kan logge på systemet skal du trykke på følgende link, for at bekrærft din mail adresse.</w:t>
            </w:r>
          </w:p>
          <w:p w:rsidR="005925B2" w:rsidRPr="005925B2" w:rsidRDefault="005925B2" w:rsidP="005925B2">
            <w:pPr>
              <w:pStyle w:val="BodyText"/>
              <w:rPr>
                <w:lang w:val="da-DK"/>
              </w:rPr>
            </w:pPr>
            <w:r w:rsidRPr="005925B2">
              <w:rPr>
                <w:lang w:val="da-DK"/>
              </w:rPr>
              <w:t xml:space="preserve">    </w:t>
            </w:r>
            <w:hyperlink r:id="rId46" w:history="1">
              <w:r w:rsidRPr="005925B2">
                <w:rPr>
                  <w:rStyle w:val="Hyperlink"/>
                  <w:lang w:val="da-DK"/>
                </w:rPr>
                <w:t>Bekræft e-mail</w:t>
              </w:r>
            </w:hyperlink>
          </w:p>
          <w:p w:rsidR="005925B2" w:rsidRPr="005925B2" w:rsidRDefault="005925B2" w:rsidP="005925B2">
            <w:pPr>
              <w:pStyle w:val="BodyText"/>
              <w:ind w:firstLine="0"/>
              <w:rPr>
                <w:lang w:val="da-DK"/>
              </w:rPr>
            </w:pPr>
            <w:r w:rsidRPr="005925B2">
              <w:rPr>
                <w:lang w:val="da-DK"/>
              </w:rPr>
              <w:t>OBS! - Denne mail kan ikke besvares.</w:t>
            </w:r>
          </w:p>
          <w:p w:rsidR="005925B2" w:rsidRPr="005925B2" w:rsidRDefault="005925B2" w:rsidP="005925B2">
            <w:pPr>
              <w:pStyle w:val="BodyText"/>
              <w:ind w:firstLine="0"/>
              <w:rPr>
                <w:lang w:val="da-DK"/>
              </w:rPr>
            </w:pPr>
            <w:r w:rsidRPr="005925B2">
              <w:rPr>
                <w:lang w:val="da-DK"/>
              </w:rPr>
              <w:t>Eventuelle spørgsmål kan rettes til Jan Scrhøder Hansen på e-mail: jan.sch.hansen@gmail.com</w:t>
            </w:r>
          </w:p>
          <w:p w:rsidR="005925B2" w:rsidRDefault="005925B2" w:rsidP="005925B2">
            <w:pPr>
              <w:pStyle w:val="BodyText"/>
              <w:ind w:firstLine="0"/>
              <w:rPr>
                <w:lang w:val="da-DK"/>
              </w:rPr>
            </w:pPr>
          </w:p>
          <w:p w:rsidR="005925B2" w:rsidRDefault="005925B2" w:rsidP="005925B2">
            <w:pPr>
              <w:pStyle w:val="BodyText"/>
              <w:ind w:firstLine="0"/>
              <w:rPr>
                <w:lang w:val="da-DK"/>
              </w:rPr>
            </w:pPr>
            <w:r w:rsidRPr="005925B2">
              <w:rPr>
                <w:lang w:val="da-DK"/>
              </w:rPr>
              <w:t>Med venlig hilsen</w:t>
            </w:r>
          </w:p>
          <w:p w:rsidR="005925B2" w:rsidRDefault="005925B2" w:rsidP="005925B2">
            <w:pPr>
              <w:pStyle w:val="BodyText"/>
              <w:ind w:firstLine="0"/>
              <w:rPr>
                <w:lang w:val="da-DK"/>
              </w:rPr>
            </w:pPr>
            <w:r w:rsidRPr="005925B2">
              <w:rPr>
                <w:lang w:val="da-DK"/>
              </w:rPr>
              <w:t xml:space="preserve">Tegn til tiden  </w:t>
            </w:r>
          </w:p>
        </w:tc>
      </w:tr>
    </w:tbl>
    <w:p w:rsidR="005925B2" w:rsidRDefault="005925B2" w:rsidP="005925B2">
      <w:pPr>
        <w:pStyle w:val="BodyText"/>
        <w:rPr>
          <w:lang w:val="da-DK"/>
        </w:rPr>
      </w:pPr>
    </w:p>
    <w:p w:rsidR="005925B2" w:rsidRDefault="005925B2" w:rsidP="00063F77">
      <w:pPr>
        <w:pStyle w:val="BodyText"/>
        <w:jc w:val="left"/>
        <w:rPr>
          <w:lang w:val="da-DK"/>
        </w:rPr>
      </w:pPr>
      <w:r>
        <w:rPr>
          <w:lang w:val="da-DK"/>
        </w:rPr>
        <w:t>Når brugeren trykker på linket i mailen, kommer denn</w:t>
      </w:r>
      <w:r w:rsidR="00646BFA">
        <w:rPr>
          <w:lang w:val="da-DK"/>
        </w:rPr>
        <w:t>e til følgende</w:t>
      </w:r>
      <w:r>
        <w:rPr>
          <w:lang w:val="da-DK"/>
        </w:rPr>
        <w:t xml:space="preserve"> side:</w:t>
      </w:r>
    </w:p>
    <w:p w:rsidR="005D1F1C" w:rsidRDefault="005D1F1C" w:rsidP="005D1F1C">
      <w:pPr>
        <w:pStyle w:val="BodyText"/>
        <w:keepNext/>
        <w:jc w:val="center"/>
      </w:pPr>
      <w:r>
        <w:rPr>
          <w:noProof/>
          <w:lang w:val="da-DK" w:eastAsia="da-DK" w:bidi="ar-SA"/>
        </w:rPr>
        <w:lastRenderedPageBreak/>
        <w:drawing>
          <wp:inline distT="0" distB="0" distL="0" distR="0">
            <wp:extent cx="3886200" cy="1184994"/>
            <wp:effectExtent l="19050" t="0" r="0" b="0"/>
            <wp:docPr id="18" name="E-mailVerified.jpg" descr="C:\GoogleCode\user-driven-sign-language-dictionary\Analysis and design\Diagrams\E-mailVer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Verified.jpg"/>
                    <pic:cNvPicPr/>
                  </pic:nvPicPr>
                  <pic:blipFill>
                    <a:blip r:embed="rId47" r:link="rId48" cstate="print"/>
                    <a:stretch>
                      <a:fillRect/>
                    </a:stretch>
                  </pic:blipFill>
                  <pic:spPr>
                    <a:xfrm>
                      <a:off x="0" y="0"/>
                      <a:ext cx="3890808" cy="1186399"/>
                    </a:xfrm>
                    <a:prstGeom prst="rect">
                      <a:avLst/>
                    </a:prstGeom>
                  </pic:spPr>
                </pic:pic>
              </a:graphicData>
            </a:graphic>
          </wp:inline>
        </w:drawing>
      </w:r>
    </w:p>
    <w:p w:rsidR="005925B2" w:rsidRPr="005D1F1C" w:rsidRDefault="005D1F1C" w:rsidP="005D1F1C">
      <w:pPr>
        <w:pStyle w:val="Caption"/>
        <w:rPr>
          <w:lang w:val="da-DK"/>
        </w:rPr>
      </w:pPr>
      <w:r w:rsidRPr="005D1F1C">
        <w:rPr>
          <w:lang w:val="da-DK"/>
        </w:rPr>
        <w:t xml:space="preserve">Figur </w:t>
      </w:r>
      <w:r w:rsidR="008026DD" w:rsidRPr="005D1F1C">
        <w:rPr>
          <w:lang w:val="da-DK"/>
        </w:rPr>
        <w:fldChar w:fldCharType="begin"/>
      </w:r>
      <w:r w:rsidRPr="005D1F1C">
        <w:rPr>
          <w:lang w:val="da-DK"/>
        </w:rPr>
        <w:instrText xml:space="preserve"> SEQ Figur \* ARABIC </w:instrText>
      </w:r>
      <w:r w:rsidR="008026DD" w:rsidRPr="005D1F1C">
        <w:rPr>
          <w:lang w:val="da-DK"/>
        </w:rPr>
        <w:fldChar w:fldCharType="separate"/>
      </w:r>
      <w:r w:rsidRPr="005D1F1C">
        <w:rPr>
          <w:noProof/>
          <w:lang w:val="da-DK"/>
        </w:rPr>
        <w:t>19</w:t>
      </w:r>
      <w:r w:rsidR="008026DD" w:rsidRPr="005D1F1C">
        <w:rPr>
          <w:lang w:val="da-DK"/>
        </w:rPr>
        <w:fldChar w:fldCharType="end"/>
      </w:r>
      <w:r w:rsidRPr="005D1F1C">
        <w:rPr>
          <w:lang w:val="da-DK"/>
        </w:rPr>
        <w:t xml:space="preserve"> – E-mail verificeret side</w:t>
      </w:r>
    </w:p>
    <w:p w:rsidR="005925B2" w:rsidRDefault="005925B2" w:rsidP="005925B2">
      <w:pPr>
        <w:pStyle w:val="BodyText"/>
        <w:rPr>
          <w:lang w:val="da-DK"/>
        </w:rPr>
      </w:pPr>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40" w:name="_Toc310860761"/>
      <w:bookmarkStart w:id="141" w:name="_Toc310880148"/>
      <w:bookmarkStart w:id="142" w:name="_Toc310880849"/>
      <w:bookmarkStart w:id="143" w:name="_Toc310881084"/>
      <w:bookmarkStart w:id="144" w:name="_Toc310882220"/>
      <w:bookmarkStart w:id="145" w:name="_Toc310966413"/>
      <w:bookmarkStart w:id="146" w:name="_Toc310966492"/>
      <w:bookmarkStart w:id="147" w:name="_Toc310967782"/>
      <w:bookmarkStart w:id="148" w:name="_Toc311380166"/>
      <w:bookmarkStart w:id="149" w:name="_Toc311399791"/>
      <w:bookmarkStart w:id="150" w:name="_Toc311477397"/>
      <w:bookmarkEnd w:id="140"/>
      <w:bookmarkEnd w:id="141"/>
      <w:bookmarkEnd w:id="142"/>
      <w:bookmarkEnd w:id="143"/>
      <w:bookmarkEnd w:id="144"/>
      <w:bookmarkEnd w:id="145"/>
      <w:bookmarkEnd w:id="146"/>
      <w:bookmarkEnd w:id="147"/>
      <w:bookmarkEnd w:id="148"/>
      <w:bookmarkEnd w:id="149"/>
      <w:bookmarkEnd w:id="150"/>
    </w:p>
    <w:p w:rsidR="005974F4" w:rsidRPr="005974F4" w:rsidRDefault="005974F4" w:rsidP="005974F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51" w:name="_Toc310860762"/>
      <w:bookmarkStart w:id="152" w:name="_Toc310880149"/>
      <w:bookmarkStart w:id="153" w:name="_Toc310880850"/>
      <w:bookmarkStart w:id="154" w:name="_Toc310881085"/>
      <w:bookmarkStart w:id="155" w:name="_Toc310882221"/>
      <w:bookmarkStart w:id="156" w:name="_Toc310966414"/>
      <w:bookmarkStart w:id="157" w:name="_Toc310966493"/>
      <w:bookmarkStart w:id="158" w:name="_Toc310967783"/>
      <w:bookmarkStart w:id="159" w:name="_Toc311380167"/>
      <w:bookmarkStart w:id="160" w:name="_Toc311399792"/>
      <w:bookmarkStart w:id="161" w:name="_Toc311477398"/>
      <w:bookmarkEnd w:id="151"/>
      <w:bookmarkEnd w:id="152"/>
      <w:bookmarkEnd w:id="153"/>
      <w:bookmarkEnd w:id="154"/>
      <w:bookmarkEnd w:id="155"/>
      <w:bookmarkEnd w:id="156"/>
      <w:bookmarkEnd w:id="157"/>
      <w:bookmarkEnd w:id="158"/>
      <w:bookmarkEnd w:id="159"/>
      <w:bookmarkEnd w:id="160"/>
      <w:bookmarkEnd w:id="161"/>
    </w:p>
    <w:p w:rsidR="009906DA" w:rsidRPr="005974F4" w:rsidRDefault="005974F4" w:rsidP="005974F4">
      <w:pPr>
        <w:pStyle w:val="Heading2"/>
        <w:numPr>
          <w:ilvl w:val="1"/>
          <w:numId w:val="19"/>
        </w:numPr>
      </w:pPr>
      <w:bookmarkStart w:id="162" w:name="_Toc311477399"/>
      <w:r>
        <w:t>Frameworks</w:t>
      </w:r>
      <w:bookmarkEnd w:id="162"/>
    </w:p>
    <w:p w:rsidR="000761AE" w:rsidRDefault="005318EC" w:rsidP="00063F77">
      <w:pPr>
        <w:pStyle w:val="BodyText"/>
        <w:jc w:val="left"/>
        <w:rPr>
          <w:lang w:val="da-DK"/>
        </w:rPr>
      </w:pPr>
      <w:r>
        <w:rPr>
          <w:lang w:val="da-DK"/>
        </w:rPr>
        <w:t xml:space="preserve">Følgende afsnit er en kort gennemgang af de to frameworks jeg har valgt at benytte. Dvs. Wicket frameworket til webside programmering og Hibernate frameworket som bruges til at komme fra den objekt orienteret domaine til en relationel database. </w:t>
      </w:r>
    </w:p>
    <w:p w:rsidR="000761AE" w:rsidRDefault="005974F4" w:rsidP="00063F77">
      <w:pPr>
        <w:rPr>
          <w:b/>
          <w:lang w:val="da-DK"/>
        </w:rPr>
      </w:pPr>
      <w:r w:rsidRPr="00EC6764">
        <w:rPr>
          <w:b/>
          <w:lang w:val="da-DK"/>
        </w:rPr>
        <w:t>Wicket</w:t>
      </w:r>
      <w:r w:rsidR="00EC6764">
        <w:rPr>
          <w:b/>
          <w:lang w:val="da-DK"/>
        </w:rPr>
        <w:t>:</w:t>
      </w:r>
    </w:p>
    <w:p w:rsidR="00EC6764" w:rsidRPr="00EC6764" w:rsidRDefault="00EC6764" w:rsidP="00063F77">
      <w:pPr>
        <w:rPr>
          <w:b/>
          <w:lang w:val="da-DK"/>
        </w:rPr>
      </w:pPr>
    </w:p>
    <w:p w:rsidR="005318EC" w:rsidRDefault="005318EC" w:rsidP="00063F77">
      <w:pPr>
        <w:pStyle w:val="BodyText"/>
        <w:jc w:val="left"/>
        <w:rPr>
          <w:lang w:val="da-DK"/>
        </w:rPr>
      </w:pPr>
      <w:r>
        <w:rPr>
          <w:lang w:val="da-DK"/>
        </w:rPr>
        <w:t>På Wickets hjemmeside kan man læse om de mål, udviklerne har haft med Wicket</w:t>
      </w:r>
      <w:r>
        <w:rPr>
          <w:rStyle w:val="EndnoteReference"/>
          <w:lang w:val="da-DK"/>
        </w:rPr>
        <w:endnoteReference w:id="17"/>
      </w:r>
      <w:r>
        <w:rPr>
          <w:lang w:val="da-DK"/>
        </w:rPr>
        <w:t>. Jeg vil her komme ind på de punkter, jeg selv som udvikler lægger vægt på.</w:t>
      </w:r>
    </w:p>
    <w:p w:rsidR="005318EC" w:rsidRDefault="005318EC" w:rsidP="00063F77">
      <w:pPr>
        <w:pStyle w:val="BodyText"/>
        <w:jc w:val="left"/>
        <w:rPr>
          <w:lang w:val="da-DK"/>
        </w:rPr>
      </w:pPr>
      <w:r>
        <w:rPr>
          <w:lang w:val="da-DK"/>
        </w:rPr>
        <w:t>Som udvikler har jeg arbejdet med Struts</w:t>
      </w:r>
      <w:r w:rsidR="00500095">
        <w:rPr>
          <w:rStyle w:val="EndnoteReference"/>
          <w:lang w:val="da-DK"/>
        </w:rPr>
        <w:endnoteReference w:id="18"/>
      </w:r>
      <w:r>
        <w:rPr>
          <w:lang w:val="da-DK"/>
        </w:rPr>
        <w:t xml:space="preserve"> 1.3, samt med ASP.NET</w:t>
      </w:r>
      <w:r w:rsidR="00B06376">
        <w:rPr>
          <w:rStyle w:val="EndnoteReference"/>
          <w:lang w:val="da-DK"/>
        </w:rPr>
        <w:endnoteReference w:id="19"/>
      </w:r>
      <w:r>
        <w:rPr>
          <w:lang w:val="da-DK"/>
        </w:rPr>
        <w:t>, og en af de problemer som er i disse frameworks, er bl.a. at man blander kode med html.</w:t>
      </w:r>
    </w:p>
    <w:p w:rsidR="005318EC" w:rsidRDefault="005318EC" w:rsidP="00063F77">
      <w:pPr>
        <w:pStyle w:val="BodyText"/>
        <w:jc w:val="left"/>
        <w:rPr>
          <w:lang w:val="da-DK"/>
        </w:rPr>
      </w:pPr>
      <w:r>
        <w:rPr>
          <w:lang w:val="da-DK"/>
        </w:rPr>
        <w:t>I Struts arbej</w:t>
      </w:r>
      <w:r w:rsidR="00070708">
        <w:rPr>
          <w:lang w:val="da-DK"/>
        </w:rPr>
        <w:t>des der med Java, JSP</w:t>
      </w:r>
      <w:r w:rsidR="003E40E9">
        <w:rPr>
          <w:rStyle w:val="EndnoteReference"/>
          <w:lang w:val="da-DK"/>
        </w:rPr>
        <w:endnoteReference w:id="20"/>
      </w:r>
      <w:r w:rsidR="00B21C09">
        <w:rPr>
          <w:lang w:val="da-DK"/>
        </w:rPr>
        <w:t xml:space="preserve"> tags, HTML</w:t>
      </w:r>
      <w:r w:rsidR="00677664">
        <w:rPr>
          <w:rStyle w:val="EndnoteReference"/>
          <w:lang w:val="da-DK"/>
        </w:rPr>
        <w:endnoteReference w:id="21"/>
      </w:r>
      <w:r w:rsidR="00070708">
        <w:rPr>
          <w:lang w:val="da-DK"/>
        </w:rPr>
        <w:t xml:space="preserve"> tags, JavaS</w:t>
      </w:r>
      <w:r>
        <w:rPr>
          <w:lang w:val="da-DK"/>
        </w:rPr>
        <w:t>cript</w:t>
      </w:r>
      <w:r w:rsidR="00B83333">
        <w:rPr>
          <w:rStyle w:val="EndnoteReference"/>
          <w:lang w:val="da-DK"/>
        </w:rPr>
        <w:endnoteReference w:id="22"/>
      </w:r>
      <w:r>
        <w:rPr>
          <w:lang w:val="da-DK"/>
        </w:rPr>
        <w:t xml:space="preserve"> i en og samme fil. Det samme gør sig også gældende i ASP.NET, hvor det så bare er C#</w:t>
      </w:r>
      <w:r w:rsidR="003C0362">
        <w:rPr>
          <w:rStyle w:val="EndnoteReference"/>
          <w:lang w:val="da-DK"/>
        </w:rPr>
        <w:endnoteReference w:id="23"/>
      </w:r>
      <w:r>
        <w:rPr>
          <w:lang w:val="da-DK"/>
        </w:rPr>
        <w:t xml:space="preserve"> kode, ASP tags, html tags. Og det giver nogle filer som er svære at overskue, svære at genbruge og vedligeholde.</w:t>
      </w:r>
    </w:p>
    <w:p w:rsidR="005318EC" w:rsidRDefault="005318EC" w:rsidP="00063F77">
      <w:pPr>
        <w:pStyle w:val="BodyText"/>
        <w:jc w:val="left"/>
        <w:rPr>
          <w:lang w:val="da-DK"/>
        </w:rPr>
      </w:pPr>
      <w:r>
        <w:rPr>
          <w:lang w:val="da-DK"/>
        </w:rPr>
        <w:t>Helt grundlæggende prøver Wicket, at adskille html og kode. Det giver mulighed for, at det fak</w:t>
      </w:r>
      <w:r w:rsidR="00945043">
        <w:rPr>
          <w:lang w:val="da-DK"/>
        </w:rPr>
        <w:t>tisk er muligt at få en HTML/CSS</w:t>
      </w:r>
      <w:r w:rsidR="00945043">
        <w:rPr>
          <w:rStyle w:val="EndnoteReference"/>
          <w:lang w:val="da-DK"/>
        </w:rPr>
        <w:endnoteReference w:id="24"/>
      </w:r>
      <w:r>
        <w:rPr>
          <w:lang w:val="da-DK"/>
        </w:rPr>
        <w:t xml:space="preserve"> sp</w:t>
      </w:r>
      <w:r w:rsidR="00617E4E">
        <w:rPr>
          <w:lang w:val="da-DK"/>
        </w:rPr>
        <w:t>ecialist, til at lave selve HTML</w:t>
      </w:r>
      <w:r>
        <w:rPr>
          <w:lang w:val="da-DK"/>
        </w:rPr>
        <w:t>/</w:t>
      </w:r>
      <w:r w:rsidR="00617E4E">
        <w:rPr>
          <w:lang w:val="da-DK"/>
        </w:rPr>
        <w:t>CSS</w:t>
      </w:r>
      <w:r>
        <w:rPr>
          <w:lang w:val="da-DK"/>
        </w:rPr>
        <w:t xml:space="preserve"> koden. Som så kan overtages af en programmør. Det er</w:t>
      </w:r>
      <w:r w:rsidR="00E21890">
        <w:rPr>
          <w:lang w:val="da-DK"/>
        </w:rPr>
        <w:t xml:space="preserve"> ikke rigtigt muligt med f.eks. S</w:t>
      </w:r>
      <w:r>
        <w:rPr>
          <w:lang w:val="da-DK"/>
        </w:rPr>
        <w:t xml:space="preserve">truts og ASP.NET, da der er så mange specielle tags, som en html specialist ikke kender til, og som ikke kan håndteres af webdesigners værktøjer. </w:t>
      </w:r>
    </w:p>
    <w:p w:rsidR="005318EC" w:rsidRDefault="005318EC" w:rsidP="00063F77">
      <w:pPr>
        <w:pStyle w:val="BodyText"/>
        <w:jc w:val="left"/>
        <w:rPr>
          <w:lang w:val="da-DK"/>
        </w:rPr>
      </w:pPr>
      <w:r>
        <w:rPr>
          <w:lang w:val="da-DK"/>
        </w:rPr>
        <w:t>Wicket benytter også nogle gamle</w:t>
      </w:r>
      <w:r w:rsidR="002C79F9">
        <w:rPr>
          <w:lang w:val="da-DK"/>
        </w:rPr>
        <w:t xml:space="preserve"> J</w:t>
      </w:r>
      <w:r w:rsidR="00E21890">
        <w:rPr>
          <w:lang w:val="da-DK"/>
        </w:rPr>
        <w:t>ava dyder som, en klasse, en J</w:t>
      </w:r>
      <w:r>
        <w:rPr>
          <w:lang w:val="da-DK"/>
        </w:rPr>
        <w:t>ava fil. I Wicket kan en Wicket webside, beskrives vha. en</w:t>
      </w:r>
      <w:r w:rsidR="00070708">
        <w:rPr>
          <w:lang w:val="da-DK"/>
        </w:rPr>
        <w:t xml:space="preserve"> HTML fil og en J</w:t>
      </w:r>
      <w:r>
        <w:rPr>
          <w:lang w:val="da-DK"/>
        </w:rPr>
        <w:t xml:space="preserve">ava fil. Begge ligger i samme katalog og hedder det samme, på nær fil endelsen. Det eneste krav Wicket stiller til </w:t>
      </w:r>
      <w:r w:rsidR="0092538C">
        <w:rPr>
          <w:lang w:val="da-DK"/>
        </w:rPr>
        <w:t>HTML</w:t>
      </w:r>
      <w:r>
        <w:rPr>
          <w:lang w:val="da-DK"/>
        </w:rPr>
        <w:t xml:space="preserve"> filerne er, at de html elementer der skal være dynamiske, skal have en entydigt Wicket identifikation.</w:t>
      </w:r>
    </w:p>
    <w:p w:rsidR="000761AE" w:rsidRPr="00EC6764" w:rsidRDefault="005974F4" w:rsidP="00063F77">
      <w:pPr>
        <w:rPr>
          <w:b/>
        </w:rPr>
      </w:pPr>
      <w:r w:rsidRPr="00EC6764">
        <w:rPr>
          <w:b/>
        </w:rPr>
        <w:t>Hibernate</w:t>
      </w:r>
      <w:r w:rsidR="00EC6764">
        <w:rPr>
          <w:b/>
        </w:rPr>
        <w:t>:</w:t>
      </w:r>
    </w:p>
    <w:p w:rsidR="007F565C" w:rsidRPr="007F565C" w:rsidRDefault="007F565C" w:rsidP="00063F77">
      <w:pPr>
        <w:pStyle w:val="BodyText"/>
        <w:jc w:val="left"/>
        <w:rPr>
          <w:lang w:val="da-DK"/>
        </w:rPr>
      </w:pPr>
      <w:r w:rsidRPr="007F565C">
        <w:rPr>
          <w:lang w:val="da-DK"/>
        </w:rPr>
        <w:t xml:space="preserve">Hibernate bruges til at komme fra den </w:t>
      </w:r>
      <w:r>
        <w:rPr>
          <w:lang w:val="da-DK"/>
        </w:rPr>
        <w:t>objek</w:t>
      </w:r>
      <w:r w:rsidRPr="007F565C">
        <w:rPr>
          <w:lang w:val="da-DK"/>
        </w:rPr>
        <w:t>t orienterer verden</w:t>
      </w:r>
      <w:r>
        <w:rPr>
          <w:lang w:val="da-DK"/>
        </w:rPr>
        <w:t xml:space="preserve"> til den relationelle databasen verden. Med Hibernate kan man selv bestemme om men vil starte med et database design eller med en nogle entitets klasser. Hvis man vælger at starte med et DDL</w:t>
      </w:r>
      <w:fldSimple w:instr=" NOTEREF _Ref310880689  \* MERGEFORMAT ">
        <w:r w:rsidR="00A842A9" w:rsidRPr="00A842A9">
          <w:rPr>
            <w:vertAlign w:val="superscript"/>
            <w:lang w:val="da-DK"/>
          </w:rPr>
          <w:t>10</w:t>
        </w:r>
      </w:fldSimple>
      <w:r>
        <w:rPr>
          <w:lang w:val="da-DK"/>
        </w:rPr>
        <w:t xml:space="preserve"> sk</w:t>
      </w:r>
      <w:r w:rsidR="00A842A9">
        <w:rPr>
          <w:lang w:val="da-DK"/>
        </w:rPr>
        <w:t>e</w:t>
      </w:r>
      <w:r>
        <w:rPr>
          <w:lang w:val="da-DK"/>
        </w:rPr>
        <w:t>ma, så kan Hibernate danne Java eller C# klasser som matcher skemaet. Eller omvendt som jeg har valgt at få lavet et DDL skema</w:t>
      </w:r>
      <w:r w:rsidR="009F669A">
        <w:rPr>
          <w:lang w:val="da-DK"/>
        </w:rPr>
        <w:t xml:space="preserve"> (se skema under Bilag TO</w:t>
      </w:r>
      <w:r w:rsidR="00A842A9">
        <w:rPr>
          <w:lang w:val="da-DK"/>
        </w:rPr>
        <w:t>D</w:t>
      </w:r>
      <w:r w:rsidR="009F669A">
        <w:rPr>
          <w:lang w:val="da-DK"/>
        </w:rPr>
        <w:t>O)</w:t>
      </w:r>
      <w:r>
        <w:rPr>
          <w:lang w:val="da-DK"/>
        </w:rPr>
        <w:t xml:space="preserve"> ud fra mine Java entitetsklasser vha. annotations. </w:t>
      </w:r>
      <w:r w:rsidR="009F669A">
        <w:rPr>
          <w:lang w:val="da-DK"/>
        </w:rPr>
        <w:t>(</w:t>
      </w:r>
      <w:r>
        <w:rPr>
          <w:lang w:val="da-DK"/>
        </w:rPr>
        <w:t>Se Bilag TODO for eksempler for dette</w:t>
      </w:r>
      <w:r w:rsidR="009F669A">
        <w:rPr>
          <w:lang w:val="da-DK"/>
        </w:rPr>
        <w:t>).</w:t>
      </w:r>
    </w:p>
    <w:p w:rsidR="006756E3" w:rsidRDefault="007F565C" w:rsidP="00063F77">
      <w:pPr>
        <w:pStyle w:val="BodyText"/>
        <w:jc w:val="left"/>
        <w:rPr>
          <w:lang w:val="da-DK"/>
        </w:rPr>
      </w:pPr>
      <w:r>
        <w:rPr>
          <w:lang w:val="da-DK"/>
        </w:rPr>
        <w:t xml:space="preserve">En anden fordel ved Hibernate er at det er nemt at lave </w:t>
      </w:r>
      <w:r w:rsidR="006756E3">
        <w:rPr>
          <w:lang w:val="da-DK"/>
        </w:rPr>
        <w:t>optimistisk låsning, som i korte træk består i, at systemet går ud fra, at de enkelte brugere ikke arbejder på samme data. Hvis der så er konflikter, så er det først til møllen princippet, der bestemmer, hvem der kommer af med sin opdatering.</w:t>
      </w:r>
      <w:r>
        <w:rPr>
          <w:lang w:val="da-DK"/>
        </w:rPr>
        <w:t xml:space="preserve"> Det er derfor alle entitetsklasserne under design alle fik attributter version tilføjet. Så kan Hibernate vha. af denne attribut samt en annotation selv lave optimistisk låsning.</w:t>
      </w:r>
      <w:r w:rsidR="00E04ECB">
        <w:rPr>
          <w:lang w:val="da-DK"/>
        </w:rPr>
        <w:t xml:space="preserve"> Derudover giver Hibernate mulighed for at bruge HQL</w:t>
      </w:r>
      <w:r w:rsidR="00490EFE">
        <w:rPr>
          <w:rStyle w:val="EndnoteReference"/>
          <w:lang w:val="da-DK"/>
        </w:rPr>
        <w:endnoteReference w:id="25"/>
      </w:r>
      <w:r w:rsidR="00E04ECB">
        <w:rPr>
          <w:lang w:val="da-DK"/>
        </w:rPr>
        <w:t>, som er det samme som SQL</w:t>
      </w:r>
      <w:r w:rsidR="00A842A9">
        <w:rPr>
          <w:rStyle w:val="EndnoteReference"/>
          <w:lang w:val="da-DK"/>
        </w:rPr>
        <w:endnoteReference w:id="26"/>
      </w:r>
      <w:r w:rsidR="00E04ECB">
        <w:rPr>
          <w:lang w:val="da-DK"/>
        </w:rPr>
        <w:t xml:space="preserve"> med den krølle at i </w:t>
      </w:r>
      <w:r w:rsidR="00E04ECB">
        <w:rPr>
          <w:lang w:val="da-DK"/>
        </w:rPr>
        <w:lastRenderedPageBreak/>
        <w:t xml:space="preserve">stedet for tabelnavne og </w:t>
      </w:r>
      <w:r w:rsidR="00D05D8F">
        <w:rPr>
          <w:lang w:val="da-DK"/>
        </w:rPr>
        <w:t>kolonne</w:t>
      </w:r>
      <w:r w:rsidR="00E04ECB">
        <w:rPr>
          <w:lang w:val="da-DK"/>
        </w:rPr>
        <w:t xml:space="preserve">navne benyttes der klassenavne og </w:t>
      </w:r>
      <w:r w:rsidR="00D05D8F">
        <w:rPr>
          <w:lang w:val="da-DK"/>
        </w:rPr>
        <w:t xml:space="preserve">klasse </w:t>
      </w:r>
      <w:r w:rsidR="00E04ECB">
        <w:rPr>
          <w:lang w:val="da-DK"/>
        </w:rPr>
        <w:t>attributter. Se eksemplet i næste afsnit om sikkerhed.</w:t>
      </w:r>
    </w:p>
    <w:p w:rsidR="006756E3" w:rsidRDefault="006756E3" w:rsidP="00063F77">
      <w:pPr>
        <w:pStyle w:val="BodyText"/>
        <w:jc w:val="left"/>
        <w:rPr>
          <w:lang w:val="da-DK"/>
        </w:rPr>
      </w:pPr>
      <w:r>
        <w:rPr>
          <w:lang w:val="da-DK"/>
        </w:rPr>
        <w:t>F. eks. hvis bruger A læser en række med id = 1 og version = 1, og en bruger B læser den samme række. Bruger A opdatere rækken, hvor Hibernate øger version med 1, så den nu er 2. Nu vil bruger B også opdatere denne række, men bruger B får en fejl. Fordi Hibernate prøver at lave en update med følgende where sætning: ”where id = 1 and version = 1”. Da denne række ikke findes mere, vil Hibernate returnere en exception, som fanges af systemet, og fortæller brugeren at de data han forsøgte at gemme, er rettet af en anden bruger i mellemtiden.</w:t>
      </w:r>
    </w:p>
    <w:p w:rsidR="002A0E05" w:rsidRDefault="002A0E05" w:rsidP="00063F77">
      <w:pPr>
        <w:pStyle w:val="BodyText"/>
        <w:jc w:val="left"/>
        <w:rPr>
          <w:lang w:val="da-DK"/>
        </w:rPr>
      </w:pPr>
      <w:r>
        <w:rPr>
          <w:lang w:val="da-DK"/>
        </w:rPr>
        <w:t>Men som min applikation er designet, vil der ikke være mange konflikter. Da brugerne kun kan rette og slette egne ord, grupper m.fl. Det er kun i de sjældne tilfælde hvor en administrator retter i det samme som en alm. bruger.</w:t>
      </w:r>
    </w:p>
    <w:p w:rsidR="00990081" w:rsidRDefault="00990081" w:rsidP="00063F77">
      <w:pPr>
        <w:pStyle w:val="BodyText"/>
        <w:jc w:val="left"/>
        <w:rPr>
          <w:lang w:val="da-DK"/>
        </w:rPr>
      </w:pPr>
    </w:p>
    <w:p w:rsidR="000761AE" w:rsidRDefault="00764012" w:rsidP="00764012">
      <w:pPr>
        <w:pStyle w:val="Heading2"/>
        <w:numPr>
          <w:ilvl w:val="1"/>
          <w:numId w:val="19"/>
        </w:numPr>
        <w:rPr>
          <w:lang w:val="da-DK"/>
        </w:rPr>
      </w:pPr>
      <w:bookmarkStart w:id="163" w:name="_Toc311477400"/>
      <w:r>
        <w:rPr>
          <w:lang w:val="da-DK"/>
        </w:rPr>
        <w:t>Sikkerhed</w:t>
      </w:r>
      <w:bookmarkEnd w:id="163"/>
    </w:p>
    <w:p w:rsidR="008A423D" w:rsidRDefault="008A423D" w:rsidP="00990081">
      <w:pPr>
        <w:pStyle w:val="BodyText"/>
        <w:jc w:val="left"/>
        <w:rPr>
          <w:lang w:val="da-DK"/>
        </w:rPr>
      </w:pPr>
      <w:r>
        <w:rPr>
          <w:lang w:val="da-DK"/>
        </w:rPr>
        <w:t>Man kan ikke lave en offentlig webapplikation uden at komme ind på sikkerhed. Så her følger de tanker jeg har gjort mig om sikkerhed.</w:t>
      </w:r>
    </w:p>
    <w:p w:rsidR="00764012" w:rsidRDefault="008A423D" w:rsidP="00990081">
      <w:pPr>
        <w:pStyle w:val="BodyText"/>
        <w:jc w:val="left"/>
        <w:rPr>
          <w:lang w:val="da-DK"/>
        </w:rPr>
      </w:pPr>
      <w:r>
        <w:rPr>
          <w:lang w:val="da-DK"/>
        </w:rPr>
        <w:t xml:space="preserve"> </w:t>
      </w:r>
      <w:r w:rsidR="00764012">
        <w:rPr>
          <w:lang w:val="da-DK"/>
        </w:rPr>
        <w:t>Wicket er ifølge wickets hjemmeside</w:t>
      </w:r>
      <w:r w:rsidR="00764012">
        <w:rPr>
          <w:rStyle w:val="EndnoteReference"/>
          <w:lang w:val="da-DK"/>
        </w:rPr>
        <w:endnoteReference w:id="27"/>
      </w:r>
      <w:r w:rsidR="00764012">
        <w:rPr>
          <w:lang w:val="da-DK"/>
        </w:rPr>
        <w:t xml:space="preserve"> ”</w:t>
      </w:r>
      <w:r w:rsidR="00764012" w:rsidRPr="00CB6E3B">
        <w:rPr>
          <w:lang w:val="da-DK"/>
        </w:rPr>
        <w:t>secure by default</w:t>
      </w:r>
      <w:r w:rsidR="00764012">
        <w:rPr>
          <w:lang w:val="da-DK"/>
        </w:rPr>
        <w:t>”. Og jeg har heller ikke kunne fremprovokere diverse ”</w:t>
      </w:r>
      <w:r w:rsidR="00764012" w:rsidRPr="00CB6E3B">
        <w:rPr>
          <w:lang w:val="da-DK"/>
        </w:rPr>
        <w:t>Injection flaws</w:t>
      </w:r>
      <w:r w:rsidR="00764012">
        <w:rPr>
          <w:lang w:val="da-DK"/>
        </w:rPr>
        <w:t>”</w:t>
      </w:r>
      <w:r w:rsidR="00C63B30">
        <w:rPr>
          <w:rStyle w:val="EndnoteReference"/>
          <w:lang w:val="da-DK"/>
        </w:rPr>
        <w:endnoteReference w:id="28"/>
      </w:r>
      <w:r w:rsidR="00764012">
        <w:rPr>
          <w:lang w:val="da-DK"/>
        </w:rPr>
        <w:t xml:space="preserve"> angreb.</w:t>
      </w:r>
    </w:p>
    <w:p w:rsidR="00E04ECB" w:rsidRDefault="00764012" w:rsidP="00990081">
      <w:pPr>
        <w:pStyle w:val="BodyText"/>
        <w:jc w:val="left"/>
        <w:rPr>
          <w:lang w:val="da-DK"/>
        </w:rPr>
      </w:pPr>
      <w:r>
        <w:rPr>
          <w:lang w:val="da-DK"/>
        </w:rPr>
        <w:t xml:space="preserve">SQL injections forebygger </w:t>
      </w:r>
      <w:r w:rsidR="00DA6B56">
        <w:rPr>
          <w:lang w:val="da-DK"/>
        </w:rPr>
        <w:t xml:space="preserve">også </w:t>
      </w:r>
      <w:r>
        <w:rPr>
          <w:lang w:val="da-DK"/>
        </w:rPr>
        <w:t xml:space="preserve">vha. Hibernate’s måde at lave </w:t>
      </w:r>
      <w:r w:rsidR="00DA6B56">
        <w:rPr>
          <w:lang w:val="da-DK"/>
        </w:rPr>
        <w:t>HQL</w:t>
      </w:r>
      <w:r>
        <w:rPr>
          <w:lang w:val="da-DK"/>
        </w:rPr>
        <w:t xml:space="preserve"> statement på, f.eks som i følgende kode:</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StringBuilder hql = new StringBuilder();</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hql.append("select word from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hql.append("dk.jsh.itdiplom.userdrivensignlanguagedictionary.entity.");</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hql.append("Word word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if (useLike)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hql.append("where lower(word.word) like :search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else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hql.append("where lower(word.word) = :search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hql.append("order by word.word");</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Query query = session.createQuery(hql.toString());</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query.setString("search", search);</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990081">
      <w:pPr>
        <w:ind w:firstLine="360"/>
        <w:rPr>
          <w:lang w:val="da-DK"/>
        </w:rPr>
      </w:pPr>
      <w:r w:rsidRPr="00764012">
        <w:rPr>
          <w:lang w:val="da-DK"/>
        </w:rPr>
        <w:t xml:space="preserve">Som det fremgår af koden, bliver ingen variabler direkte indsat i SQL strengen, men via metoden </w:t>
      </w:r>
      <w:r w:rsidR="00DE7E9D">
        <w:rPr>
          <w:lang w:val="da-DK"/>
        </w:rPr>
        <w:t>query.</w:t>
      </w:r>
      <w:r w:rsidRPr="00764012">
        <w:rPr>
          <w:lang w:val="da-DK"/>
        </w:rPr>
        <w:t>setString</w:t>
      </w:r>
      <w:r w:rsidR="00DE7E9D">
        <w:rPr>
          <w:lang w:val="da-DK"/>
        </w:rPr>
        <w:t>(”search”, search</w:t>
      </w:r>
      <w:r w:rsidRPr="00764012">
        <w:rPr>
          <w:lang w:val="da-DK"/>
        </w:rPr>
        <w:t>).</w:t>
      </w:r>
      <w:r w:rsidR="00F635CB">
        <w:rPr>
          <w:lang w:val="da-DK"/>
        </w:rPr>
        <w:t xml:space="preserve"> Som er en Hibernate metode, som er med til at beskytte mod Injections.</w:t>
      </w:r>
      <w:r w:rsidRPr="00764012">
        <w:rPr>
          <w:lang w:val="da-DK"/>
        </w:rPr>
        <w:t xml:space="preserve"> </w:t>
      </w:r>
    </w:p>
    <w:p w:rsidR="00764012" w:rsidRPr="00764012" w:rsidRDefault="00764012" w:rsidP="00990081">
      <w:pPr>
        <w:pStyle w:val="ListParagraph"/>
        <w:ind w:left="360"/>
        <w:rPr>
          <w:lang w:val="da-DK"/>
        </w:rPr>
      </w:pPr>
    </w:p>
    <w:p w:rsidR="00764012" w:rsidRPr="00764012" w:rsidRDefault="00764012" w:rsidP="00990081">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r w:rsidR="00DE7E9D">
        <w:rPr>
          <w:rStyle w:val="EndnoteReference"/>
          <w:lang w:val="da-DK"/>
        </w:rPr>
        <w:endnoteReference w:id="29"/>
      </w:r>
      <w:r w:rsidR="00002CD8">
        <w:rPr>
          <w:lang w:val="da-DK"/>
        </w:rPr>
        <w:t xml:space="preserve"> under selve login</w:t>
      </w:r>
      <w:r w:rsidRPr="00764012">
        <w:rPr>
          <w:lang w:val="da-DK"/>
        </w:rPr>
        <w:t>,</w:t>
      </w:r>
      <w:r w:rsidR="00002CD8">
        <w:rPr>
          <w:lang w:val="da-DK"/>
        </w:rPr>
        <w:t xml:space="preserve"> opret by bruger og ret brugeroplysninger</w:t>
      </w:r>
      <w:r w:rsidR="00DE7E9D">
        <w:rPr>
          <w:lang w:val="da-DK"/>
        </w:rPr>
        <w:t xml:space="preserve"> for at sikre at login og password</w:t>
      </w:r>
      <w:r w:rsidRPr="00764012">
        <w:rPr>
          <w:lang w:val="da-DK"/>
        </w:rPr>
        <w:t xml:space="preserve"> ikke bliver opsnappet. Men derudover mener jeg ikke, at der er noget i denne Webapplikation, som er så følsomt at det kræver HTTPS. </w:t>
      </w:r>
    </w:p>
    <w:p w:rsidR="00764012" w:rsidRDefault="00764012" w:rsidP="00990081">
      <w:pPr>
        <w:ind w:firstLine="360"/>
        <w:rPr>
          <w:lang w:val="da-DK"/>
        </w:rPr>
      </w:pPr>
    </w:p>
    <w:p w:rsidR="00DA6B56" w:rsidRDefault="00DE7E9D" w:rsidP="00990081">
      <w:pPr>
        <w:pStyle w:val="BodyText"/>
        <w:jc w:val="left"/>
        <w:rPr>
          <w:lang w:val="da-DK"/>
        </w:rPr>
      </w:pPr>
      <w:r>
        <w:rPr>
          <w:lang w:val="da-DK"/>
        </w:rPr>
        <w:t>I databasen bør passw</w:t>
      </w:r>
      <w:r w:rsidR="00665D25">
        <w:rPr>
          <w:lang w:val="da-DK"/>
        </w:rPr>
        <w:t xml:space="preserve">ord ikke stå i klar </w:t>
      </w:r>
      <w:r w:rsidR="00BD00B9">
        <w:rPr>
          <w:lang w:val="da-DK"/>
        </w:rPr>
        <w:t>tekst, men som</w:t>
      </w:r>
      <w:r>
        <w:rPr>
          <w:lang w:val="da-DK"/>
        </w:rPr>
        <w:t xml:space="preserve"> en hashed</w:t>
      </w:r>
      <w:r w:rsidR="00DA6B56">
        <w:rPr>
          <w:rStyle w:val="EndnoteReference"/>
          <w:lang w:val="da-DK"/>
        </w:rPr>
        <w:endnoteReference w:id="30"/>
      </w:r>
      <w:r>
        <w:rPr>
          <w:lang w:val="da-DK"/>
        </w:rPr>
        <w:t xml:space="preserve"> værdi</w:t>
      </w:r>
      <w:r w:rsidR="00DA6B56">
        <w:rPr>
          <w:lang w:val="da-DK"/>
        </w:rPr>
        <w:t>,</w:t>
      </w:r>
      <w:r>
        <w:rPr>
          <w:lang w:val="da-DK"/>
        </w:rPr>
        <w:t xml:space="preserve"> som kun kan benyttes til at validere et password</w:t>
      </w:r>
      <w:r w:rsidR="00665D25">
        <w:rPr>
          <w:lang w:val="da-DK"/>
        </w:rPr>
        <w:t xml:space="preserve"> med</w:t>
      </w:r>
      <w:r>
        <w:rPr>
          <w:lang w:val="da-DK"/>
        </w:rPr>
        <w:t>.</w:t>
      </w:r>
    </w:p>
    <w:p w:rsidR="00764012" w:rsidRPr="00764012" w:rsidRDefault="00DA6B56" w:rsidP="00990081">
      <w:pPr>
        <w:pStyle w:val="BodyText"/>
        <w:jc w:val="left"/>
        <w:rPr>
          <w:lang w:val="da-DK"/>
        </w:rPr>
      </w:pPr>
      <w:r>
        <w:rPr>
          <w:lang w:val="da-DK"/>
        </w:rPr>
        <w:t xml:space="preserve">OWASP siden </w:t>
      </w:r>
      <w:r w:rsidR="00665D25">
        <w:rPr>
          <w:lang w:val="da-DK"/>
        </w:rPr>
        <w:t xml:space="preserve">(se </w:t>
      </w:r>
      <w:hyperlink r:id="rId49" w:history="1">
        <w:r w:rsidRPr="00DA6B56">
          <w:rPr>
            <w:rStyle w:val="Hyperlink"/>
            <w:lang w:val="da-DK"/>
          </w:rPr>
          <w:t>www.owasp.org</w:t>
        </w:r>
      </w:hyperlink>
      <w:r w:rsidR="00665D25">
        <w:t xml:space="preserve">) </w:t>
      </w:r>
      <w:r w:rsidR="00BD00B9">
        <w:rPr>
          <w:lang w:val="da-DK"/>
        </w:rPr>
        <w:t>er et rigtigt god side</w:t>
      </w:r>
      <w:r w:rsidR="00665D25">
        <w:rPr>
          <w:lang w:val="da-DK"/>
        </w:rPr>
        <w:t>,</w:t>
      </w:r>
      <w:r w:rsidR="00BD00B9">
        <w:rPr>
          <w:lang w:val="da-DK"/>
        </w:rPr>
        <w:t xml:space="preserve"> om</w:t>
      </w:r>
      <w:r>
        <w:rPr>
          <w:lang w:val="da-DK"/>
        </w:rPr>
        <w:t xml:space="preserve"> sikkerhedsproblematikker i webapplikationer. </w:t>
      </w:r>
    </w:p>
    <w:p w:rsidR="00B415B9" w:rsidRDefault="00B415B9">
      <w:pPr>
        <w:rPr>
          <w:lang w:val="da-DK"/>
        </w:rPr>
      </w:pPr>
      <w:r>
        <w:rPr>
          <w:lang w:val="da-DK"/>
        </w:rPr>
        <w:br w:type="page"/>
      </w:r>
    </w:p>
    <w:p w:rsidR="002E62E3" w:rsidRDefault="00A67001" w:rsidP="00774BEB">
      <w:pPr>
        <w:pStyle w:val="Heading1"/>
        <w:numPr>
          <w:ilvl w:val="0"/>
          <w:numId w:val="11"/>
        </w:numPr>
      </w:pPr>
      <w:bookmarkStart w:id="164" w:name="_Toc311477401"/>
      <w:r>
        <w:lastRenderedPageBreak/>
        <w:t>Idriftsættelse</w:t>
      </w:r>
      <w:bookmarkEnd w:id="164"/>
    </w:p>
    <w:p w:rsidR="002E62E3" w:rsidRDefault="002E62E3" w:rsidP="00990081">
      <w:pPr>
        <w:pStyle w:val="BodyText"/>
        <w:jc w:val="left"/>
        <w:rPr>
          <w:lang w:val="da-DK"/>
        </w:rPr>
      </w:pPr>
      <w:r w:rsidRPr="002E62E3">
        <w:rPr>
          <w:lang w:val="da-DK"/>
        </w:rPr>
        <w:t xml:space="preserve">Da </w:t>
      </w:r>
      <w:r w:rsidR="00CC5614">
        <w:rPr>
          <w:lang w:val="da-DK"/>
        </w:rPr>
        <w:t>Tegn til tiden</w:t>
      </w:r>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Tomcat Web Server</w:t>
      </w:r>
      <w:fldSimple w:instr=" NOTEREF _Ref310939216 \h  \* MERGEFORMAT ">
        <w:r w:rsidR="00CC5614" w:rsidRPr="00CC5614">
          <w:rPr>
            <w:vertAlign w:val="superscript"/>
            <w:lang w:val="da-DK"/>
          </w:rPr>
          <w:t>2</w:t>
        </w:r>
      </w:fldSimple>
      <w:r>
        <w:rPr>
          <w:lang w:val="da-DK"/>
        </w:rPr>
        <w:t>, samt en Java DB</w:t>
      </w:r>
      <w:fldSimple w:instr=" NOTEREF _Ref310939252 \h  \* MERGEFORMAT ">
        <w:r w:rsidR="00CC5614" w:rsidRPr="00CC5614">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gen specielle krav til operativsystem, da Tomcat</w:t>
      </w:r>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47299B" w:rsidRPr="0047299B">
          <w:rPr>
            <w:vertAlign w:val="superscript"/>
            <w:lang w:val="da-DK"/>
          </w:rPr>
          <w:t>14</w:t>
        </w:r>
      </w:fldSimple>
      <w:r w:rsidR="00D6783A">
        <w:rPr>
          <w:lang w:val="da-DK"/>
        </w:rPr>
        <w:t>. Programmet er open source</w:t>
      </w:r>
      <w:r w:rsidR="00E164BB">
        <w:rPr>
          <w:lang w:val="da-DK"/>
        </w:rPr>
        <w:t xml:space="preserve"> </w:t>
      </w:r>
      <w:r w:rsidR="00D6783A">
        <w:rPr>
          <w:lang w:val="da-DK"/>
        </w:rPr>
        <w:t>og findes både til Linux og Windows.</w:t>
      </w:r>
      <w:r w:rsidR="0047299B">
        <w:rPr>
          <w:lang w:val="da-DK"/>
        </w:rPr>
        <w:t xml:space="preserve"> </w:t>
      </w:r>
    </w:p>
    <w:p w:rsidR="002E62E3" w:rsidRDefault="002E62E3" w:rsidP="00990081">
      <w:pPr>
        <w:pStyle w:val="BodyText"/>
        <w:jc w:val="left"/>
        <w:rPr>
          <w:lang w:val="da-DK"/>
        </w:rPr>
      </w:pPr>
      <w:r>
        <w:rPr>
          <w:lang w:val="da-DK"/>
        </w:rPr>
        <w:t xml:space="preserve">Følgende er et </w:t>
      </w:r>
      <w:r w:rsidRPr="005F7A8C">
        <w:rPr>
          <w:lang w:val="da-DK"/>
        </w:rPr>
        <w:t>deployment</w:t>
      </w:r>
      <w:r>
        <w:rPr>
          <w:lang w:val="da-DK"/>
        </w:rPr>
        <w:t xml:space="preserve"> diagram.</w:t>
      </w:r>
    </w:p>
    <w:p w:rsidR="00267944" w:rsidRDefault="00E51665" w:rsidP="00267944">
      <w:pPr>
        <w:pStyle w:val="BodyTex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50" r:link="rId51"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8026DD">
        <w:fldChar w:fldCharType="begin"/>
      </w:r>
      <w:r w:rsidR="006D72A4" w:rsidRPr="00F61175">
        <w:rPr>
          <w:lang w:val="da-DK"/>
        </w:rPr>
        <w:instrText xml:space="preserve"> SEQ Figur \* ARABIC </w:instrText>
      </w:r>
      <w:r w:rsidR="008026DD">
        <w:fldChar w:fldCharType="separate"/>
      </w:r>
      <w:r w:rsidR="005D1F1C">
        <w:rPr>
          <w:noProof/>
          <w:lang w:val="da-DK"/>
        </w:rPr>
        <w:t>20</w:t>
      </w:r>
      <w:r w:rsidR="008026DD">
        <w:fldChar w:fldCharType="end"/>
      </w:r>
      <w:r w:rsidRPr="00F61175">
        <w:rPr>
          <w:lang w:val="da-DK"/>
        </w:rPr>
        <w:t xml:space="preserve"> - Deployment diagram</w:t>
      </w:r>
    </w:p>
    <w:p w:rsidR="0047299B" w:rsidRDefault="002A78B9" w:rsidP="002F5807">
      <w:pPr>
        <w:pStyle w:val="BodyText"/>
        <w:jc w:val="left"/>
        <w:rPr>
          <w:lang w:val="da-DK"/>
        </w:rPr>
      </w:pPr>
      <w:r>
        <w:rPr>
          <w:lang w:val="da-DK"/>
        </w:rPr>
        <w:t xml:space="preserve">For at </w:t>
      </w:r>
      <w:r w:rsidR="007C28DA">
        <w:rPr>
          <w:lang w:val="da-DK"/>
        </w:rPr>
        <w:t>idriftsætte</w:t>
      </w:r>
      <w:r>
        <w:rPr>
          <w:lang w:val="da-DK"/>
        </w:rPr>
        <w:t xml:space="preserve"> en webapplikation i en Tomcat</w:t>
      </w:r>
      <w:r w:rsidR="00A8266A">
        <w:rPr>
          <w:lang w:val="da-DK"/>
        </w:rPr>
        <w:t xml:space="preserve"> server, bygges</w:t>
      </w:r>
      <w:r>
        <w:rPr>
          <w:lang w:val="da-DK"/>
        </w:rPr>
        <w:t xml:space="preserve"> der en </w:t>
      </w:r>
      <w:r w:rsidR="00E51665">
        <w:rPr>
          <w:lang w:val="da-DK"/>
        </w:rPr>
        <w:t>WAR</w:t>
      </w:r>
      <w:r w:rsidR="00CC5614">
        <w:rPr>
          <w:rStyle w:val="EndnoteReference"/>
          <w:lang w:val="da-DK"/>
        </w:rPr>
        <w:endnoteReference w:id="31"/>
      </w:r>
      <w:r>
        <w:rPr>
          <w:lang w:val="da-DK"/>
        </w:rPr>
        <w:t xml:space="preserve"> fil, vha. et</w:t>
      </w:r>
      <w:r w:rsidR="00E51665">
        <w:rPr>
          <w:lang w:val="da-DK"/>
        </w:rPr>
        <w:t xml:space="preserve"> udviklingssystem. Og denne WAR</w:t>
      </w:r>
      <w:r w:rsidR="00267944">
        <w:rPr>
          <w:lang w:val="da-DK"/>
        </w:rPr>
        <w:t xml:space="preserve"> fil kopieres over i </w:t>
      </w:r>
      <w:r>
        <w:rPr>
          <w:lang w:val="da-DK"/>
        </w:rPr>
        <w:t>et specielt Tomcat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r w:rsidR="00020486">
        <w:rPr>
          <w:lang w:val="da-DK"/>
        </w:rPr>
        <w:t xml:space="preserve"> </w:t>
      </w:r>
    </w:p>
    <w:p w:rsidR="00267944" w:rsidRDefault="00267944" w:rsidP="002F5807">
      <w:pPr>
        <w:pStyle w:val="BodyText"/>
        <w:jc w:val="left"/>
        <w:rPr>
          <w:lang w:val="da-DK"/>
        </w:rPr>
      </w:pPr>
      <w:r>
        <w:rPr>
          <w:lang w:val="da-DK"/>
        </w:rPr>
        <w:t>Som det også fr</w:t>
      </w:r>
      <w:r w:rsidR="00D202D7">
        <w:rPr>
          <w:lang w:val="da-DK"/>
        </w:rPr>
        <w:t>emgår af ovenstående diagram,</w:t>
      </w:r>
      <w:r w:rsidR="00020486">
        <w:rPr>
          <w:lang w:val="da-DK"/>
        </w:rPr>
        <w:t xml:space="preserve"> skal Tegn til tiden</w:t>
      </w:r>
      <w:r>
        <w:rPr>
          <w:lang w:val="da-DK"/>
        </w:rPr>
        <w:t xml:space="preserve"> virke samme</w:t>
      </w:r>
      <w:r w:rsidR="00D202D7">
        <w:rPr>
          <w:lang w:val="da-DK"/>
        </w:rPr>
        <w:t>n med gængse browsere på markedet</w:t>
      </w:r>
      <w:r>
        <w:rPr>
          <w:lang w:val="da-DK"/>
        </w:rPr>
        <w:t xml:space="preserve">. Dvs. Internet Explore, Firefox, Opera, Chrome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B415B9" w:rsidRDefault="00B415B9">
      <w:pPr>
        <w:rPr>
          <w:lang w:val="da-DK"/>
        </w:rPr>
      </w:pPr>
      <w:r>
        <w:rPr>
          <w:lang w:val="da-DK"/>
        </w:rPr>
        <w:br w:type="page"/>
      </w:r>
    </w:p>
    <w:p w:rsidR="00C61A49" w:rsidRDefault="00C61A49" w:rsidP="00774BEB">
      <w:pPr>
        <w:pStyle w:val="Heading1"/>
        <w:numPr>
          <w:ilvl w:val="0"/>
          <w:numId w:val="12"/>
        </w:numPr>
        <w:rPr>
          <w:lang w:val="da-DK"/>
        </w:rPr>
      </w:pPr>
      <w:bookmarkStart w:id="165" w:name="_Toc311477402"/>
      <w:r>
        <w:rPr>
          <w:lang w:val="da-DK"/>
        </w:rPr>
        <w:lastRenderedPageBreak/>
        <w:t>UP Iterationer</w:t>
      </w:r>
      <w:bookmarkEnd w:id="165"/>
    </w:p>
    <w:p w:rsidR="00E35FA4" w:rsidRDefault="00E35FA4" w:rsidP="0003321C">
      <w:pPr>
        <w:ind w:firstLine="360"/>
        <w:rPr>
          <w:lang w:val="da-DK"/>
        </w:rPr>
      </w:pPr>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w:t>
      </w:r>
      <w:fldSimple w:instr=" NOTEREF _Ref311039912 \h  \* MERGEFORMAT ">
        <w:r w:rsidR="000D0226" w:rsidRPr="000D0226">
          <w:rPr>
            <w:vertAlign w:val="superscript"/>
            <w:lang w:val="da-DK"/>
          </w:rPr>
          <w:t>8</w:t>
        </w:r>
      </w:fldSimple>
      <w:r w:rsidR="0003321C">
        <w:rPr>
          <w:lang w:val="da-DK"/>
        </w:rPr>
        <w:t>, har jeg valgt at beskrive</w:t>
      </w:r>
      <w:r w:rsidR="0079324F">
        <w:rPr>
          <w:lang w:val="da-DK"/>
        </w:rPr>
        <w:t xml:space="preserve"> hvilke</w:t>
      </w:r>
      <w:r w:rsidR="002B7424">
        <w:rPr>
          <w:lang w:val="da-DK"/>
        </w:rPr>
        <w:t xml:space="preserve"> </w:t>
      </w:r>
      <w:r w:rsidR="0003321C">
        <w:rPr>
          <w:lang w:val="da-DK"/>
        </w:rPr>
        <w:t>iterationer</w:t>
      </w:r>
      <w:r w:rsidR="002B7424">
        <w:rPr>
          <w:lang w:val="da-DK"/>
        </w:rPr>
        <w:t>, som</w:t>
      </w:r>
      <w:r w:rsidR="0003321C">
        <w:rPr>
          <w:lang w:val="da-DK"/>
        </w:rPr>
        <w:t xml:space="preserve"> </w:t>
      </w:r>
      <w:r w:rsidR="000910F2">
        <w:rPr>
          <w:lang w:val="da-DK"/>
        </w:rPr>
        <w:t xml:space="preserve">kunne benyttes til at udvikle </w:t>
      </w:r>
      <w:r w:rsidR="0079324F">
        <w:rPr>
          <w:lang w:val="da-DK"/>
        </w:rPr>
        <w:t>”Tegn til tiden”</w:t>
      </w:r>
      <w:r w:rsidR="000910F2">
        <w:rPr>
          <w:lang w:val="da-DK"/>
        </w:rPr>
        <w:t>.</w:t>
      </w:r>
      <w:r w:rsidR="000D0226">
        <w:rPr>
          <w:lang w:val="da-DK"/>
        </w:rPr>
        <w:t xml:space="preserve"> Iterationer jeg har valgt bygger mest på de områder som hører sammen i applikationen, end på hvor lang tid de enkelte iterationer tager.</w:t>
      </w:r>
      <w:r w:rsidR="0079324F">
        <w:rPr>
          <w:lang w:val="da-DK"/>
        </w:rPr>
        <w:t xml:space="preserve"> </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79324F" w:rsidP="0003321C">
            <w:pPr>
              <w:rPr>
                <w:lang w:val="da-DK"/>
              </w:rPr>
            </w:pPr>
            <w:r>
              <w:rPr>
                <w:lang w:val="da-DK"/>
              </w:rPr>
              <w:t>Indsamle krav, starte på use case beskrivelser, som skal bruges til login, brugeroprettelse</w:t>
            </w:r>
            <w:r w:rsidR="00545D21">
              <w:rPr>
                <w:lang w:val="da-DK"/>
              </w:rPr>
              <w:t>/rettelse</w:t>
            </w:r>
            <w:r>
              <w:rPr>
                <w:lang w:val="da-DK"/>
              </w:rPr>
              <w:t xml:space="preserve"> og e-mail verificering.</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545D21" w:rsidP="00545D21">
            <w:pPr>
              <w:rPr>
                <w:lang w:val="da-DK"/>
              </w:rPr>
            </w:pPr>
            <w:r>
              <w:rPr>
                <w:lang w:val="da-DK"/>
              </w:rPr>
              <w:t xml:space="preserve">Starte på </w:t>
            </w:r>
            <w:r w:rsidR="0079324F">
              <w:rPr>
                <w:lang w:val="da-DK"/>
              </w:rPr>
              <w:t>analyse og design for bruger vedligeholdelse</w:t>
            </w:r>
            <w:r w:rsidR="000910F2">
              <w:rPr>
                <w:lang w:val="da-DK"/>
              </w:rPr>
              <w:t>.</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79324F" w:rsidP="00545D21">
            <w:pPr>
              <w:rPr>
                <w:lang w:val="da-DK"/>
              </w:rPr>
            </w:pPr>
            <w:r>
              <w:rPr>
                <w:lang w:val="da-DK"/>
              </w:rPr>
              <w:t xml:space="preserve">Udvikle en </w:t>
            </w:r>
            <w:r w:rsidR="00545D21">
              <w:rPr>
                <w:lang w:val="da-DK"/>
              </w:rPr>
              <w:t xml:space="preserve">web </w:t>
            </w:r>
            <w:r>
              <w:rPr>
                <w:lang w:val="da-DK"/>
              </w:rPr>
              <w:t xml:space="preserve">ramme med header, menu, login og brugeroprettelse </w:t>
            </w:r>
            <w:r w:rsidR="00545D21">
              <w:rPr>
                <w:lang w:val="da-DK"/>
              </w:rPr>
              <w:t>forretningslogik og database adgang</w:t>
            </w:r>
            <w:r>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79324F" w:rsidP="0003321C">
            <w:pPr>
              <w:rPr>
                <w:lang w:val="da-DK"/>
              </w:rPr>
            </w:pPr>
            <w:r>
              <w:rPr>
                <w:lang w:val="da-DK"/>
              </w:rPr>
              <w:t>Use case, analyse, design og udvikling af ”Mine forespørgsler” siden samt ”Opret ny forespørgsel” og ”Ret forespørgsel”. Men ikke noget med grupper</w:t>
            </w:r>
            <w:r w:rsidR="00545D21">
              <w:rPr>
                <w:lang w:val="da-DK"/>
              </w:rPr>
              <w:t>. I de følgende iterationer er alle faser med, dvs. use case, analyse, design, programmering og test.</w:t>
            </w:r>
          </w:p>
        </w:tc>
      </w:tr>
      <w:tr w:rsidR="00545D21" w:rsidRPr="008A093E" w:rsidTr="0003321C">
        <w:tc>
          <w:tcPr>
            <w:tcW w:w="1101" w:type="dxa"/>
          </w:tcPr>
          <w:p w:rsidR="00545D21" w:rsidRDefault="00545D21" w:rsidP="0003321C">
            <w:pPr>
              <w:rPr>
                <w:lang w:val="da-DK"/>
              </w:rPr>
            </w:pPr>
            <w:r>
              <w:rPr>
                <w:lang w:val="da-DK"/>
              </w:rPr>
              <w:t>5</w:t>
            </w:r>
          </w:p>
        </w:tc>
        <w:tc>
          <w:tcPr>
            <w:tcW w:w="7346" w:type="dxa"/>
          </w:tcPr>
          <w:p w:rsidR="00545D21" w:rsidRDefault="00545D21" w:rsidP="0003321C">
            <w:pPr>
              <w:rPr>
                <w:lang w:val="da-DK"/>
              </w:rPr>
            </w:pPr>
            <w:r>
              <w:rPr>
                <w:lang w:val="da-DK"/>
              </w:rPr>
              <w:t>Tilføje ”Søg” siden.</w:t>
            </w:r>
          </w:p>
        </w:tc>
      </w:tr>
      <w:tr w:rsidR="00545D21" w:rsidRPr="008A093E" w:rsidTr="0003321C">
        <w:tc>
          <w:tcPr>
            <w:tcW w:w="1101" w:type="dxa"/>
          </w:tcPr>
          <w:p w:rsidR="00545D21" w:rsidRDefault="00545D21" w:rsidP="0003321C">
            <w:pPr>
              <w:rPr>
                <w:lang w:val="da-DK"/>
              </w:rPr>
            </w:pPr>
            <w:r>
              <w:rPr>
                <w:lang w:val="da-DK"/>
              </w:rPr>
              <w:t>6</w:t>
            </w:r>
          </w:p>
        </w:tc>
        <w:tc>
          <w:tcPr>
            <w:tcW w:w="7346" w:type="dxa"/>
          </w:tcPr>
          <w:p w:rsidR="00545D21" w:rsidRDefault="00545D21" w:rsidP="0003321C">
            <w:pPr>
              <w:rPr>
                <w:lang w:val="da-DK"/>
              </w:rPr>
            </w:pPr>
            <w:r>
              <w:rPr>
                <w:lang w:val="da-DK"/>
              </w:rPr>
              <w:t>Tilføje</w:t>
            </w:r>
            <w:r w:rsidR="000910F2">
              <w:rPr>
                <w:lang w:val="da-DK"/>
              </w:rPr>
              <w:t xml:space="preserve"> ”Ord” siden, som udbygges når ”U</w:t>
            </w:r>
            <w:r>
              <w:rPr>
                <w:lang w:val="da-DK"/>
              </w:rPr>
              <w:t>pload</w:t>
            </w:r>
            <w:r w:rsidR="000910F2">
              <w:rPr>
                <w:lang w:val="da-DK"/>
              </w:rPr>
              <w:t>” siden</w:t>
            </w:r>
            <w:r>
              <w:rPr>
                <w:lang w:val="da-DK"/>
              </w:rPr>
              <w:t xml:space="preserve"> er færdig</w:t>
            </w:r>
            <w:r w:rsidR="000910F2">
              <w:rPr>
                <w:lang w:val="da-DK"/>
              </w:rPr>
              <w:t>.</w:t>
            </w:r>
          </w:p>
        </w:tc>
      </w:tr>
      <w:tr w:rsidR="0003321C" w:rsidRPr="008A093E" w:rsidTr="0003321C">
        <w:tc>
          <w:tcPr>
            <w:tcW w:w="1101" w:type="dxa"/>
          </w:tcPr>
          <w:p w:rsidR="0003321C" w:rsidRDefault="00545D21" w:rsidP="0003321C">
            <w:pPr>
              <w:rPr>
                <w:lang w:val="da-DK"/>
              </w:rPr>
            </w:pPr>
            <w:r>
              <w:rPr>
                <w:lang w:val="da-DK"/>
              </w:rPr>
              <w:t>7</w:t>
            </w:r>
          </w:p>
        </w:tc>
        <w:tc>
          <w:tcPr>
            <w:tcW w:w="7346" w:type="dxa"/>
          </w:tcPr>
          <w:p w:rsidR="0003321C" w:rsidRDefault="0079324F" w:rsidP="0003321C">
            <w:pPr>
              <w:rPr>
                <w:lang w:val="da-DK"/>
              </w:rPr>
            </w:pPr>
            <w:r>
              <w:rPr>
                <w:lang w:val="da-DK"/>
              </w:rPr>
              <w:t>Tilføje ”Mine grupper”, ”Ret grupper” og ”Tilf</w:t>
            </w:r>
            <w:r w:rsidR="00545D21">
              <w:rPr>
                <w:lang w:val="da-DK"/>
              </w:rPr>
              <w:t>øj/fjern grupper” siderne.</w:t>
            </w:r>
          </w:p>
        </w:tc>
      </w:tr>
      <w:tr w:rsidR="0003321C" w:rsidRPr="00F0715B" w:rsidTr="0003321C">
        <w:tc>
          <w:tcPr>
            <w:tcW w:w="1101" w:type="dxa"/>
          </w:tcPr>
          <w:p w:rsidR="0003321C" w:rsidRDefault="00545D21" w:rsidP="0003321C">
            <w:pPr>
              <w:rPr>
                <w:lang w:val="da-DK"/>
              </w:rPr>
            </w:pPr>
            <w:r>
              <w:rPr>
                <w:lang w:val="da-DK"/>
              </w:rPr>
              <w:t>8</w:t>
            </w:r>
          </w:p>
        </w:tc>
        <w:tc>
          <w:tcPr>
            <w:tcW w:w="7346" w:type="dxa"/>
          </w:tcPr>
          <w:p w:rsidR="0003321C" w:rsidRDefault="0079324F" w:rsidP="000D0226">
            <w:pPr>
              <w:rPr>
                <w:lang w:val="da-DK"/>
              </w:rPr>
            </w:pPr>
            <w:r>
              <w:rPr>
                <w:lang w:val="da-DK"/>
              </w:rPr>
              <w:t>Tilføje ”Upload”</w:t>
            </w:r>
            <w:r w:rsidR="000910F2">
              <w:rPr>
                <w:lang w:val="da-DK"/>
              </w:rPr>
              <w:t>,</w:t>
            </w:r>
            <w:r>
              <w:rPr>
                <w:lang w:val="da-DK"/>
              </w:rPr>
              <w:t xml:space="preserve"> ”Mine uploads”</w:t>
            </w:r>
            <w:r w:rsidR="000910F2">
              <w:rPr>
                <w:lang w:val="da-DK"/>
              </w:rPr>
              <w:t xml:space="preserve"> og ”Ret upload”.</w:t>
            </w:r>
          </w:p>
        </w:tc>
      </w:tr>
      <w:tr w:rsidR="00117C90" w:rsidTr="0003321C">
        <w:tc>
          <w:tcPr>
            <w:tcW w:w="1101" w:type="dxa"/>
          </w:tcPr>
          <w:p w:rsidR="00117C90" w:rsidRDefault="00545D21" w:rsidP="0003321C">
            <w:pPr>
              <w:rPr>
                <w:lang w:val="da-DK"/>
              </w:rPr>
            </w:pPr>
            <w:r>
              <w:rPr>
                <w:lang w:val="da-DK"/>
              </w:rPr>
              <w:t>9</w:t>
            </w:r>
          </w:p>
        </w:tc>
        <w:tc>
          <w:tcPr>
            <w:tcW w:w="7346" w:type="dxa"/>
          </w:tcPr>
          <w:p w:rsidR="00117C90" w:rsidRDefault="00545D21" w:rsidP="0003321C">
            <w:pPr>
              <w:rPr>
                <w:lang w:val="da-DK"/>
              </w:rPr>
            </w:pPr>
            <w:r>
              <w:rPr>
                <w:lang w:val="da-DK"/>
              </w:rPr>
              <w:t>Tilføje ”Alle for</w:t>
            </w:r>
            <w:r w:rsidR="000910F2">
              <w:rPr>
                <w:lang w:val="da-DK"/>
              </w:rPr>
              <w:t>e</w:t>
            </w:r>
            <w:r>
              <w:rPr>
                <w:lang w:val="da-DK"/>
              </w:rPr>
              <w:t>spørgsler” siden.</w:t>
            </w:r>
          </w:p>
        </w:tc>
      </w:tr>
      <w:tr w:rsidR="00117C90" w:rsidTr="0003321C">
        <w:tc>
          <w:tcPr>
            <w:tcW w:w="1101" w:type="dxa"/>
          </w:tcPr>
          <w:p w:rsidR="00117C90" w:rsidRDefault="00545D21" w:rsidP="0003321C">
            <w:pPr>
              <w:rPr>
                <w:lang w:val="da-DK"/>
              </w:rPr>
            </w:pPr>
            <w:r>
              <w:rPr>
                <w:lang w:val="da-DK"/>
              </w:rPr>
              <w:t>10</w:t>
            </w:r>
          </w:p>
        </w:tc>
        <w:tc>
          <w:tcPr>
            <w:tcW w:w="7346" w:type="dxa"/>
          </w:tcPr>
          <w:p w:rsidR="00117C90" w:rsidRDefault="00545D21" w:rsidP="0003321C">
            <w:pPr>
              <w:rPr>
                <w:lang w:val="da-DK"/>
              </w:rPr>
            </w:pPr>
            <w:r>
              <w:rPr>
                <w:lang w:val="da-DK"/>
              </w:rPr>
              <w:t>Tilføje ”Alle grupper” siden.</w:t>
            </w:r>
          </w:p>
        </w:tc>
      </w:tr>
      <w:tr w:rsidR="00545D21" w:rsidTr="0003321C">
        <w:tc>
          <w:tcPr>
            <w:tcW w:w="1101" w:type="dxa"/>
          </w:tcPr>
          <w:p w:rsidR="00545D21" w:rsidRDefault="00545D21" w:rsidP="0003321C">
            <w:pPr>
              <w:rPr>
                <w:lang w:val="da-DK"/>
              </w:rPr>
            </w:pPr>
            <w:r>
              <w:rPr>
                <w:lang w:val="da-DK"/>
              </w:rPr>
              <w:t>11</w:t>
            </w:r>
          </w:p>
        </w:tc>
        <w:tc>
          <w:tcPr>
            <w:tcW w:w="7346" w:type="dxa"/>
          </w:tcPr>
          <w:p w:rsidR="00545D21" w:rsidRDefault="00545D21" w:rsidP="0003321C">
            <w:pPr>
              <w:rPr>
                <w:lang w:val="da-DK"/>
              </w:rPr>
            </w:pPr>
            <w:r>
              <w:rPr>
                <w:lang w:val="da-DK"/>
              </w:rPr>
              <w:t>Tilføje E-mail noti</w:t>
            </w:r>
            <w:r w:rsidR="000910F2">
              <w:rPr>
                <w:lang w:val="da-DK"/>
              </w:rPr>
              <w:t>fikation.</w:t>
            </w:r>
          </w:p>
        </w:tc>
      </w:tr>
      <w:tr w:rsidR="00545D21" w:rsidTr="0003321C">
        <w:tc>
          <w:tcPr>
            <w:tcW w:w="1101" w:type="dxa"/>
          </w:tcPr>
          <w:p w:rsidR="00545D21" w:rsidRDefault="00545D21" w:rsidP="0003321C">
            <w:pPr>
              <w:rPr>
                <w:lang w:val="da-DK"/>
              </w:rPr>
            </w:pPr>
            <w:r>
              <w:rPr>
                <w:lang w:val="da-DK"/>
              </w:rPr>
              <w:t>12</w:t>
            </w:r>
          </w:p>
        </w:tc>
        <w:tc>
          <w:tcPr>
            <w:tcW w:w="7346" w:type="dxa"/>
          </w:tcPr>
          <w:p w:rsidR="00545D21" w:rsidRDefault="00545D21" w:rsidP="0003321C">
            <w:pPr>
              <w:rPr>
                <w:lang w:val="da-DK"/>
              </w:rPr>
            </w:pPr>
            <w:r>
              <w:rPr>
                <w:lang w:val="da-DK"/>
              </w:rPr>
              <w:t>Afsluttende test.</w:t>
            </w:r>
          </w:p>
        </w:tc>
      </w:tr>
      <w:tr w:rsidR="00545D21" w:rsidTr="0003321C">
        <w:tc>
          <w:tcPr>
            <w:tcW w:w="1101" w:type="dxa"/>
          </w:tcPr>
          <w:p w:rsidR="00545D21" w:rsidRDefault="00545D21" w:rsidP="0003321C">
            <w:pPr>
              <w:rPr>
                <w:lang w:val="da-DK"/>
              </w:rPr>
            </w:pPr>
            <w:r>
              <w:rPr>
                <w:lang w:val="da-DK"/>
              </w:rPr>
              <w:t>13</w:t>
            </w:r>
          </w:p>
        </w:tc>
        <w:tc>
          <w:tcPr>
            <w:tcW w:w="7346" w:type="dxa"/>
          </w:tcPr>
          <w:p w:rsidR="00545D21" w:rsidRDefault="00545D21" w:rsidP="0003321C">
            <w:pPr>
              <w:rPr>
                <w:lang w:val="da-DK"/>
              </w:rPr>
            </w:pPr>
            <w:r>
              <w:rPr>
                <w:lang w:val="da-DK"/>
              </w:rPr>
              <w:t>Idriftsættelse</w:t>
            </w:r>
            <w:r w:rsidR="000910F2">
              <w:rPr>
                <w:lang w:val="da-DK"/>
              </w:rPr>
              <w:t>.</w:t>
            </w:r>
          </w:p>
        </w:tc>
      </w:tr>
      <w:tr w:rsidR="000D0226" w:rsidTr="0003321C">
        <w:tc>
          <w:tcPr>
            <w:tcW w:w="1101" w:type="dxa"/>
          </w:tcPr>
          <w:p w:rsidR="000D0226" w:rsidRDefault="000D0226" w:rsidP="0003321C">
            <w:pPr>
              <w:rPr>
                <w:lang w:val="da-DK"/>
              </w:rPr>
            </w:pPr>
            <w:r>
              <w:rPr>
                <w:lang w:val="da-DK"/>
              </w:rPr>
              <w:t>14</w:t>
            </w:r>
          </w:p>
        </w:tc>
        <w:tc>
          <w:tcPr>
            <w:tcW w:w="7346" w:type="dxa"/>
          </w:tcPr>
          <w:p w:rsidR="000D0226" w:rsidRDefault="000D0226" w:rsidP="0003321C">
            <w:pPr>
              <w:rPr>
                <w:lang w:val="da-DK"/>
              </w:rPr>
            </w:pPr>
            <w:r>
              <w:rPr>
                <w:lang w:val="da-DK"/>
              </w:rPr>
              <w:t>Vedligeholde</w:t>
            </w:r>
            <w:r w:rsidR="00990081">
              <w:rPr>
                <w:lang w:val="da-DK"/>
              </w:rPr>
              <w:t>lse.</w:t>
            </w:r>
          </w:p>
        </w:tc>
      </w:tr>
    </w:tbl>
    <w:p w:rsidR="000D0226" w:rsidRDefault="0003321C" w:rsidP="000D0226">
      <w:pPr>
        <w:ind w:firstLine="360"/>
        <w:rPr>
          <w:lang w:val="da-DK"/>
        </w:rPr>
      </w:pPr>
      <w:r>
        <w:rPr>
          <w:lang w:val="da-DK"/>
        </w:rPr>
        <w:t xml:space="preserve">  </w:t>
      </w:r>
    </w:p>
    <w:p w:rsidR="00B415B9" w:rsidRDefault="000910F2" w:rsidP="000D0226">
      <w:pPr>
        <w:ind w:firstLine="360"/>
        <w:rPr>
          <w:lang w:val="da-DK"/>
        </w:rPr>
      </w:pPr>
      <w:r>
        <w:rPr>
          <w:lang w:val="da-DK"/>
        </w:rPr>
        <w:t>Jeg kan desværre ikke påstå at jeg har fulgt ovenstående. Men de iterative processer som UP, SCRUM</w:t>
      </w:r>
      <w:r w:rsidR="000D0226">
        <w:rPr>
          <w:rStyle w:val="EndnoteReference"/>
          <w:lang w:val="da-DK"/>
        </w:rPr>
        <w:endnoteReference w:id="32"/>
      </w:r>
      <w:r>
        <w:rPr>
          <w:lang w:val="da-DK"/>
        </w:rPr>
        <w:t xml:space="preserve"> og XP</w:t>
      </w:r>
      <w:r w:rsidR="000D0226">
        <w:rPr>
          <w:rStyle w:val="EndnoteReference"/>
          <w:lang w:val="da-DK"/>
        </w:rPr>
        <w:endnoteReference w:id="33"/>
      </w:r>
      <w:r>
        <w:rPr>
          <w:lang w:val="da-DK"/>
        </w:rPr>
        <w:t xml:space="preserve">. Ligger alle op til at man bliver klogere undervejs og må omprioriterer.  </w:t>
      </w:r>
      <w:r w:rsidR="00B415B9">
        <w:rPr>
          <w:lang w:val="da-DK"/>
        </w:rPr>
        <w:br w:type="page"/>
      </w:r>
    </w:p>
    <w:p w:rsidR="00CE4938" w:rsidRPr="00CE4938" w:rsidRDefault="00063B88" w:rsidP="00774BEB">
      <w:pPr>
        <w:pStyle w:val="Heading1"/>
        <w:numPr>
          <w:ilvl w:val="0"/>
          <w:numId w:val="12"/>
        </w:numPr>
        <w:rPr>
          <w:lang w:val="da-DK"/>
        </w:rPr>
      </w:pPr>
      <w:bookmarkStart w:id="166" w:name="_Toc229650073"/>
      <w:bookmarkStart w:id="167" w:name="_Toc230252508"/>
      <w:bookmarkStart w:id="168" w:name="_Toc311477403"/>
      <w:r>
        <w:rPr>
          <w:lang w:val="da-DK"/>
        </w:rPr>
        <w:lastRenderedPageBreak/>
        <w:t>K</w:t>
      </w:r>
      <w:r w:rsidR="00CE4938">
        <w:rPr>
          <w:lang w:val="da-DK"/>
        </w:rPr>
        <w:t>onklusion</w:t>
      </w:r>
      <w:bookmarkEnd w:id="166"/>
      <w:bookmarkEnd w:id="167"/>
      <w:bookmarkEnd w:id="168"/>
    </w:p>
    <w:p w:rsidR="00575402" w:rsidRDefault="00C6408A" w:rsidP="00C61A49">
      <w:pPr>
        <w:ind w:firstLine="360"/>
        <w:rPr>
          <w:lang w:val="da-DK"/>
        </w:rPr>
      </w:pPr>
      <w:r>
        <w:rPr>
          <w:lang w:val="da-DK"/>
        </w:rPr>
        <w:t xml:space="preserve">Jeg er desværre ikke blevet helt færdig med selve programmeringen. For at illustrere hvor meget jeg har nået, har jeg under bilag lavet en brugervejledning, med skærmdumps. Men kun af det jeg har udviklet indtil nu. Håber jeg får lidt tid mellem aflevering af denne opgave og til eksamen, til at udvikle lidt mere. Se brugervejledningen under bilag afsnit </w:t>
      </w:r>
      <w:r w:rsidR="008026DD">
        <w:rPr>
          <w:lang w:val="da-DK"/>
        </w:rPr>
        <w:fldChar w:fldCharType="begin"/>
      </w:r>
      <w:r>
        <w:rPr>
          <w:lang w:val="da-DK"/>
        </w:rPr>
        <w:instrText xml:space="preserve"> REF _Ref311047348 \r \h </w:instrText>
      </w:r>
      <w:r w:rsidR="008026DD">
        <w:rPr>
          <w:lang w:val="da-DK"/>
        </w:rPr>
      </w:r>
      <w:r w:rsidR="008026DD">
        <w:rPr>
          <w:lang w:val="da-DK"/>
        </w:rPr>
        <w:fldChar w:fldCharType="separate"/>
      </w:r>
      <w:r>
        <w:rPr>
          <w:lang w:val="da-DK"/>
        </w:rPr>
        <w:t>9.2</w:t>
      </w:r>
      <w:r w:rsidR="008026DD">
        <w:rPr>
          <w:lang w:val="da-DK"/>
        </w:rPr>
        <w:fldChar w:fldCharType="end"/>
      </w:r>
      <w:r>
        <w:rPr>
          <w:lang w:val="da-DK"/>
        </w:rPr>
        <w:t xml:space="preserve">. Ligeledes </w:t>
      </w:r>
      <w:r w:rsidR="00812B9F">
        <w:rPr>
          <w:lang w:val="da-DK"/>
        </w:rPr>
        <w:t>under bilag har jeg koden og lidt om det</w:t>
      </w:r>
      <w:r>
        <w:rPr>
          <w:lang w:val="da-DK"/>
        </w:rPr>
        <w:t xml:space="preserve"> udviklingsmiljø jeg har brugt. Se bilag afsnit </w:t>
      </w:r>
      <w:r w:rsidR="008026DD">
        <w:rPr>
          <w:lang w:val="da-DK"/>
        </w:rPr>
        <w:fldChar w:fldCharType="begin"/>
      </w:r>
      <w:r w:rsidR="00575402">
        <w:rPr>
          <w:lang w:val="da-DK"/>
        </w:rPr>
        <w:instrText xml:space="preserve"> REF _Ref311047491 \r \h </w:instrText>
      </w:r>
      <w:r w:rsidR="008026DD">
        <w:rPr>
          <w:lang w:val="da-DK"/>
        </w:rPr>
      </w:r>
      <w:r w:rsidR="008026DD">
        <w:rPr>
          <w:lang w:val="da-DK"/>
        </w:rPr>
        <w:fldChar w:fldCharType="separate"/>
      </w:r>
      <w:r w:rsidR="00575402">
        <w:rPr>
          <w:lang w:val="da-DK"/>
        </w:rPr>
        <w:t>9.3</w:t>
      </w:r>
      <w:r w:rsidR="008026DD">
        <w:rPr>
          <w:lang w:val="da-DK"/>
        </w:rPr>
        <w:fldChar w:fldCharType="end"/>
      </w:r>
      <w:r>
        <w:rPr>
          <w:lang w:val="da-DK"/>
        </w:rPr>
        <w:t xml:space="preserve"> for udviklingsmiljø og afsnit</w:t>
      </w:r>
      <w:r w:rsidR="00575402">
        <w:rPr>
          <w:lang w:val="da-DK"/>
        </w:rPr>
        <w:t xml:space="preserve"> </w:t>
      </w:r>
      <w:r w:rsidR="008026DD">
        <w:rPr>
          <w:lang w:val="da-DK"/>
        </w:rPr>
        <w:fldChar w:fldCharType="begin"/>
      </w:r>
      <w:r w:rsidR="00575402">
        <w:rPr>
          <w:lang w:val="da-DK"/>
        </w:rPr>
        <w:instrText xml:space="preserve"> REF _Ref311047516 \r \h </w:instrText>
      </w:r>
      <w:r w:rsidR="008026DD">
        <w:rPr>
          <w:lang w:val="da-DK"/>
        </w:rPr>
      </w:r>
      <w:r w:rsidR="008026DD">
        <w:rPr>
          <w:lang w:val="da-DK"/>
        </w:rPr>
        <w:fldChar w:fldCharType="separate"/>
      </w:r>
      <w:r w:rsidR="00575402">
        <w:rPr>
          <w:lang w:val="da-DK"/>
        </w:rPr>
        <w:t>9.4</w:t>
      </w:r>
      <w:r w:rsidR="008026DD">
        <w:rPr>
          <w:lang w:val="da-DK"/>
        </w:rPr>
        <w:fldChar w:fldCharType="end"/>
      </w:r>
      <w:r>
        <w:rPr>
          <w:lang w:val="da-DK"/>
        </w:rPr>
        <w:t xml:space="preserve"> for selve koden.</w:t>
      </w:r>
    </w:p>
    <w:p w:rsidR="00575402" w:rsidRDefault="00575402" w:rsidP="00C61A49">
      <w:pPr>
        <w:ind w:firstLine="360"/>
        <w:rPr>
          <w:lang w:val="da-DK"/>
        </w:rPr>
      </w:pPr>
    </w:p>
    <w:p w:rsidR="007204DA" w:rsidRDefault="00575402" w:rsidP="00C61A49">
      <w:pPr>
        <w:ind w:firstLine="360"/>
        <w:rPr>
          <w:lang w:val="da-DK"/>
        </w:rPr>
      </w:pPr>
      <w:r>
        <w:rPr>
          <w:lang w:val="da-DK"/>
        </w:rPr>
        <w:t>Jeg har været så heldig</w:t>
      </w:r>
      <w:r w:rsidR="00812B9F">
        <w:rPr>
          <w:lang w:val="da-DK"/>
        </w:rPr>
        <w:t>,</w:t>
      </w:r>
      <w:r>
        <w:rPr>
          <w:lang w:val="da-DK"/>
        </w:rPr>
        <w:t xml:space="preserve"> at jeg kunne genbruge lidt fra mine tidligere </w:t>
      </w:r>
      <w:r w:rsidR="005D0296">
        <w:rPr>
          <w:lang w:val="da-DK"/>
        </w:rPr>
        <w:t xml:space="preserve">eksamensopgaver på </w:t>
      </w:r>
      <w:r>
        <w:rPr>
          <w:lang w:val="da-DK"/>
        </w:rPr>
        <w:t>IT-Diplom</w:t>
      </w:r>
      <w:r w:rsidR="005D0296">
        <w:rPr>
          <w:lang w:val="da-DK"/>
        </w:rPr>
        <w:t>uddannelsen. Bl.a. fra faget ”</w:t>
      </w:r>
      <w:r w:rsidR="005D0296" w:rsidRPr="005D0296">
        <w:rPr>
          <w:lang w:val="da-DK"/>
        </w:rPr>
        <w:t>Objektorienterede metoder</w:t>
      </w:r>
      <w:r w:rsidR="005D0296">
        <w:rPr>
          <w:lang w:val="da-DK"/>
        </w:rPr>
        <w:t>” hvor jeg har genbrugt selve rapportopbygningen. Derudover har jeg genbrugt lidt fra opgaven til faget ”</w:t>
      </w:r>
      <w:r w:rsidR="005D0296" w:rsidRPr="005D0296">
        <w:rPr>
          <w:lang w:val="da-DK"/>
        </w:rPr>
        <w:t>Databasesystemer og Web</w:t>
      </w:r>
      <w:r w:rsidR="005D0296">
        <w:rPr>
          <w:lang w:val="da-DK"/>
        </w:rPr>
        <w:t>”</w:t>
      </w:r>
      <w:r w:rsidR="008D6457">
        <w:rPr>
          <w:lang w:val="da-DK"/>
        </w:rPr>
        <w:t>,</w:t>
      </w:r>
      <w:r w:rsidR="005D0296">
        <w:rPr>
          <w:lang w:val="da-DK"/>
        </w:rPr>
        <w:t xml:space="preserve"> hvor jeg har lånt lidt om Hibernate og optimistisk låsning. Og til slut har jeg lånt lidt fra opgaven til faget ”Web</w:t>
      </w:r>
      <w:r w:rsidR="005D0296" w:rsidRPr="005D0296">
        <w:t xml:space="preserve"> </w:t>
      </w:r>
      <w:r w:rsidR="005D0296" w:rsidRPr="005D0296">
        <w:rPr>
          <w:lang w:val="da-DK"/>
        </w:rPr>
        <w:t>og serverprogrammering</w:t>
      </w:r>
      <w:r w:rsidR="005D0296">
        <w:rPr>
          <w:lang w:val="da-DK"/>
        </w:rPr>
        <w:t>” hvor jeg har lånt lidt om Wicket</w:t>
      </w:r>
      <w:r w:rsidR="00990081">
        <w:rPr>
          <w:lang w:val="da-DK"/>
        </w:rPr>
        <w:t xml:space="preserve"> og sikkerhed</w:t>
      </w:r>
      <w:r w:rsidR="005D0296">
        <w:rPr>
          <w:lang w:val="da-DK"/>
        </w:rPr>
        <w:t>.</w:t>
      </w:r>
    </w:p>
    <w:p w:rsidR="007204DA" w:rsidRDefault="007204DA" w:rsidP="00C61A49">
      <w:pPr>
        <w:ind w:firstLine="360"/>
        <w:rPr>
          <w:lang w:val="da-DK"/>
        </w:rPr>
      </w:pPr>
    </w:p>
    <w:p w:rsidR="00A35890" w:rsidRDefault="007204DA" w:rsidP="00C61A49">
      <w:pPr>
        <w:ind w:firstLine="360"/>
        <w:rPr>
          <w:lang w:val="da-DK"/>
        </w:rPr>
      </w:pPr>
      <w:r>
        <w:rPr>
          <w:lang w:val="da-DK"/>
        </w:rPr>
        <w:t>Det er altid god skik at komme med ”billige” alternative løsninger, og i dette tilfælde burde man undersøge diverse CMS</w:t>
      </w:r>
      <w:r>
        <w:rPr>
          <w:rStyle w:val="EndnoteReference"/>
          <w:lang w:val="da-DK"/>
        </w:rPr>
        <w:endnoteReference w:id="34"/>
      </w:r>
      <w:r>
        <w:rPr>
          <w:lang w:val="da-DK"/>
        </w:rPr>
        <w:t xml:space="preserve"> løsninger. For at se om de ikke kunne bruges. Det er desværre ikke noget jeg har haft tid til.</w:t>
      </w:r>
      <w:r w:rsidR="005D0296">
        <w:rPr>
          <w:lang w:val="da-DK"/>
        </w:rPr>
        <w:t xml:space="preserve"> </w:t>
      </w:r>
      <w:r>
        <w:rPr>
          <w:lang w:val="da-DK"/>
        </w:rPr>
        <w:t>En anden</w:t>
      </w:r>
      <w:r w:rsidR="008D6457">
        <w:rPr>
          <w:lang w:val="da-DK"/>
        </w:rPr>
        <w:t>,</w:t>
      </w:r>
      <w:r>
        <w:rPr>
          <w:lang w:val="da-DK"/>
        </w:rPr>
        <w:t xml:space="preserve"> efter min mening oplagt mulighed er Wikipedia, eller en løsning som bygger på Wiki teknologi. Men mig bekendt understøtter disse ikke video. Men det ville være opl</w:t>
      </w:r>
      <w:r w:rsidR="00812B9F">
        <w:rPr>
          <w:lang w:val="da-DK"/>
        </w:rPr>
        <w:t>agt at på f.eks. den danske Wiki</w:t>
      </w:r>
      <w:r>
        <w:rPr>
          <w:lang w:val="da-DK"/>
        </w:rPr>
        <w:t>pedia, kunne der være en lille videosekvens for de opslag</w:t>
      </w:r>
      <w:r w:rsidR="00812B9F">
        <w:rPr>
          <w:lang w:val="da-DK"/>
        </w:rPr>
        <w:t>/ord,</w:t>
      </w:r>
      <w:r>
        <w:rPr>
          <w:lang w:val="da-DK"/>
        </w:rPr>
        <w:t xml:space="preserve"> som det giver mening at kunne på tegnsprog.</w:t>
      </w:r>
      <w:r w:rsidR="00812B9F">
        <w:rPr>
          <w:lang w:val="da-DK"/>
        </w:rPr>
        <w:t xml:space="preserve"> </w:t>
      </w:r>
    </w:p>
    <w:p w:rsidR="007204DA" w:rsidRDefault="007204DA" w:rsidP="00C61A49">
      <w:pPr>
        <w:ind w:firstLine="360"/>
        <w:rPr>
          <w:lang w:val="da-DK"/>
        </w:rPr>
      </w:pPr>
    </w:p>
    <w:p w:rsidR="007204DA" w:rsidRDefault="007204DA" w:rsidP="00C61A49">
      <w:pPr>
        <w:ind w:firstLine="360"/>
        <w:rPr>
          <w:lang w:val="da-DK"/>
        </w:rPr>
      </w:pPr>
      <w:r>
        <w:rPr>
          <w:lang w:val="da-DK"/>
        </w:rPr>
        <w:t xml:space="preserve">En oplagt vider udviklings mulighed for denne løsning, ville være at udvikle smartphone applikationer (apps). </w:t>
      </w:r>
      <w:r w:rsidR="00564E2C">
        <w:rPr>
          <w:lang w:val="da-DK"/>
        </w:rPr>
        <w:t>Dette er der mange grunde til. En er at døve har taget smartphonen til sig, specielt dem med et kamera</w:t>
      </w:r>
      <w:r w:rsidR="00812B9F">
        <w:rPr>
          <w:lang w:val="da-DK"/>
        </w:rPr>
        <w:t>,</w:t>
      </w:r>
      <w:r w:rsidR="00564E2C">
        <w:rPr>
          <w:lang w:val="da-DK"/>
        </w:rPr>
        <w:t xml:space="preserve"> som vender mod brugeren selv. Da de p</w:t>
      </w:r>
      <w:r w:rsidR="00812B9F">
        <w:rPr>
          <w:lang w:val="da-DK"/>
        </w:rPr>
        <w:t>å denne måde kan kommunikere på</w:t>
      </w:r>
      <w:r w:rsidR="00564E2C">
        <w:rPr>
          <w:lang w:val="da-DK"/>
        </w:rPr>
        <w:t xml:space="preserve"> tegnsprog. Og selve telefonen kan jo også bruges til at optage forslag med.</w:t>
      </w:r>
      <w:r>
        <w:rPr>
          <w:lang w:val="da-DK"/>
        </w:rPr>
        <w:t xml:space="preserve"> </w:t>
      </w:r>
    </w:p>
    <w:p w:rsidR="007204DA" w:rsidRDefault="007204DA" w:rsidP="00C61A49">
      <w:pPr>
        <w:ind w:firstLine="360"/>
        <w:rPr>
          <w:lang w:val="da-DK"/>
        </w:rPr>
      </w:pPr>
    </w:p>
    <w:p w:rsidR="00564E2C" w:rsidRDefault="00564E2C" w:rsidP="00C61A49">
      <w:pPr>
        <w:ind w:firstLine="360"/>
        <w:rPr>
          <w:lang w:val="da-DK"/>
        </w:rPr>
      </w:pPr>
      <w:r>
        <w:rPr>
          <w:lang w:val="da-DK"/>
        </w:rPr>
        <w:t>Jeg stod over for at flere muligheder mht. hvordan jeg ville</w:t>
      </w:r>
      <w:r w:rsidR="008D6457">
        <w:rPr>
          <w:lang w:val="da-DK"/>
        </w:rPr>
        <w:t xml:space="preserve"> vise video i web applikationen.</w:t>
      </w:r>
      <w:r>
        <w:rPr>
          <w:lang w:val="da-DK"/>
        </w:rPr>
        <w:t xml:space="preserve"> </w:t>
      </w:r>
      <w:r w:rsidR="008D6457">
        <w:rPr>
          <w:lang w:val="da-DK"/>
        </w:rPr>
        <w:t>M</w:t>
      </w:r>
      <w:r>
        <w:rPr>
          <w:lang w:val="da-DK"/>
        </w:rPr>
        <w:t>it valgt faldt på H</w:t>
      </w:r>
      <w:r w:rsidR="00812B9F">
        <w:rPr>
          <w:lang w:val="da-DK"/>
        </w:rPr>
        <w:t>TML 5’s video tag. Dette medførte</w:t>
      </w:r>
      <w:r>
        <w:rPr>
          <w:lang w:val="da-DK"/>
        </w:rPr>
        <w:t xml:space="preserve"> dog nogle problemer, bl.a. at det kun er de nyeste browsere som understøtter dette </w:t>
      </w:r>
      <w:r w:rsidR="00812B9F">
        <w:rPr>
          <w:lang w:val="da-DK"/>
        </w:rPr>
        <w:t xml:space="preserve">HTML </w:t>
      </w:r>
      <w:r>
        <w:rPr>
          <w:lang w:val="da-DK"/>
        </w:rPr>
        <w:t>tag. Dertil skal siges at HTML</w:t>
      </w:r>
      <w:r w:rsidR="00AE66E9">
        <w:rPr>
          <w:lang w:val="da-DK"/>
        </w:rPr>
        <w:t xml:space="preserve"> </w:t>
      </w:r>
      <w:r>
        <w:rPr>
          <w:lang w:val="da-DK"/>
        </w:rPr>
        <w:t>5 ikke er en færdig standard endnu. En af de ting som d</w:t>
      </w:r>
      <w:r w:rsidR="00812B9F">
        <w:rPr>
          <w:lang w:val="da-DK"/>
        </w:rPr>
        <w:t>e forskellige browser</w:t>
      </w:r>
      <w:r>
        <w:rPr>
          <w:lang w:val="da-DK"/>
        </w:rPr>
        <w:t xml:space="preserve"> leverandører ikke er blevet enige om </w:t>
      </w:r>
      <w:r w:rsidR="00812B9F">
        <w:rPr>
          <w:lang w:val="da-DK"/>
        </w:rPr>
        <w:t xml:space="preserve">endnu, </w:t>
      </w:r>
      <w:r>
        <w:rPr>
          <w:lang w:val="da-DK"/>
        </w:rPr>
        <w:t xml:space="preserve">er hvilke formater der skal benyttes. Ifølge W3School siden (se siden </w:t>
      </w:r>
      <w:hyperlink r:id="rId52" w:history="1">
        <w:r w:rsidRPr="00564E2C">
          <w:rPr>
            <w:rStyle w:val="Hyperlink"/>
            <w:lang w:val="da-DK"/>
          </w:rPr>
          <w:t>www.w3schools.com/html5/html5_video.asp</w:t>
        </w:r>
      </w:hyperlink>
      <w:r>
        <w:rPr>
          <w:lang w:val="da-DK"/>
        </w:rPr>
        <w:t>)</w:t>
      </w:r>
      <w:r w:rsidR="008D6457">
        <w:rPr>
          <w:lang w:val="da-DK"/>
        </w:rPr>
        <w:t>,</w:t>
      </w:r>
      <w:r>
        <w:rPr>
          <w:lang w:val="da-DK"/>
        </w:rPr>
        <w:t xml:space="preserve"> kan man nøjes med OGG</w:t>
      </w:r>
      <w:r w:rsidR="00AE66E9">
        <w:rPr>
          <w:rStyle w:val="EndnoteReference"/>
          <w:lang w:val="da-DK"/>
        </w:rPr>
        <w:endnoteReference w:id="35"/>
      </w:r>
      <w:r>
        <w:rPr>
          <w:lang w:val="da-DK"/>
        </w:rPr>
        <w:t xml:space="preserve"> og M</w:t>
      </w:r>
      <w:r w:rsidR="00AE66E9">
        <w:rPr>
          <w:lang w:val="da-DK"/>
        </w:rPr>
        <w:t>PEG-</w:t>
      </w:r>
      <w:r>
        <w:rPr>
          <w:lang w:val="da-DK"/>
        </w:rPr>
        <w:t>4</w:t>
      </w:r>
      <w:r w:rsidR="00AE66E9">
        <w:rPr>
          <w:rStyle w:val="EndnoteReference"/>
          <w:lang w:val="da-DK"/>
        </w:rPr>
        <w:endnoteReference w:id="36"/>
      </w:r>
      <w:r>
        <w:rPr>
          <w:lang w:val="da-DK"/>
        </w:rPr>
        <w:t xml:space="preserve"> formatet, så skulle de gængse browsere været dækket ind. HTML 5 video tag</w:t>
      </w:r>
      <w:r w:rsidR="00812B9F">
        <w:rPr>
          <w:lang w:val="da-DK"/>
        </w:rPr>
        <w:t>’et</w:t>
      </w:r>
      <w:r>
        <w:rPr>
          <w:lang w:val="da-DK"/>
        </w:rPr>
        <w:t xml:space="preserve"> kan dog linke til flere filer, så browseren selv kan vælge hvad den foretrækker. Indtil videre understøtter jeg kun OGG formatet.</w:t>
      </w:r>
      <w:r w:rsidR="00711B5D">
        <w:rPr>
          <w:lang w:val="da-DK"/>
        </w:rPr>
        <w:t xml:space="preserve"> Vis man ønsker at understøtte ældre browsere, så er man nød til at overveje </w:t>
      </w:r>
      <w:r w:rsidR="00AE66E9">
        <w:rPr>
          <w:lang w:val="da-DK"/>
        </w:rPr>
        <w:t xml:space="preserve">Adobe </w:t>
      </w:r>
      <w:r w:rsidR="00711B5D">
        <w:rPr>
          <w:lang w:val="da-DK"/>
        </w:rPr>
        <w:t>Flash</w:t>
      </w:r>
      <w:r w:rsidR="00AE66E9">
        <w:rPr>
          <w:rStyle w:val="EndnoteReference"/>
          <w:lang w:val="da-DK"/>
        </w:rPr>
        <w:endnoteReference w:id="37"/>
      </w:r>
      <w:r w:rsidR="00711B5D">
        <w:rPr>
          <w:lang w:val="da-DK"/>
        </w:rPr>
        <w:t>. Det har jeg dog fravalgt, da meget tyder på at det er på vej ud. Bl.a. fordi Apple ikke understøtter det</w:t>
      </w:r>
      <w:r w:rsidR="00B36B39">
        <w:rPr>
          <w:lang w:val="da-DK"/>
        </w:rPr>
        <w:t>,</w:t>
      </w:r>
      <w:r w:rsidR="00711B5D">
        <w:rPr>
          <w:lang w:val="da-DK"/>
        </w:rPr>
        <w:t xml:space="preserve"> i mange af deres produkter.</w:t>
      </w:r>
      <w:r>
        <w:rPr>
          <w:lang w:val="da-DK"/>
        </w:rPr>
        <w:t xml:space="preserve"> </w:t>
      </w:r>
    </w:p>
    <w:p w:rsidR="008D6457" w:rsidRDefault="008D6457" w:rsidP="00C61A49">
      <w:pPr>
        <w:ind w:firstLine="360"/>
        <w:rPr>
          <w:lang w:val="da-DK"/>
        </w:rPr>
      </w:pPr>
    </w:p>
    <w:p w:rsidR="007204DA" w:rsidRDefault="008D6457" w:rsidP="00C61A49">
      <w:pPr>
        <w:ind w:firstLine="360"/>
        <w:rPr>
          <w:lang w:val="da-DK"/>
        </w:rPr>
      </w:pPr>
      <w:r>
        <w:rPr>
          <w:lang w:val="da-DK"/>
        </w:rPr>
        <w:t>Så fik Steve Jobs det sidste ord igen.</w:t>
      </w:r>
    </w:p>
    <w:p w:rsidR="005B3EE5" w:rsidRDefault="005B3EE5">
      <w:pPr>
        <w:rPr>
          <w:lang w:val="da-DK"/>
        </w:rPr>
      </w:pPr>
      <w:r>
        <w:rPr>
          <w:lang w:val="da-DK"/>
        </w:rPr>
        <w:br w:type="page"/>
      </w:r>
    </w:p>
    <w:p w:rsidR="00CE4938" w:rsidRDefault="00063B88" w:rsidP="00774BEB">
      <w:pPr>
        <w:pStyle w:val="Heading1"/>
        <w:numPr>
          <w:ilvl w:val="0"/>
          <w:numId w:val="13"/>
        </w:numPr>
        <w:rPr>
          <w:lang w:val="da-DK"/>
        </w:rPr>
      </w:pPr>
      <w:bookmarkStart w:id="169" w:name="_Toc229650074"/>
      <w:bookmarkStart w:id="170" w:name="_Toc230252509"/>
      <w:bookmarkStart w:id="171" w:name="_Toc311477404"/>
      <w:r>
        <w:rPr>
          <w:lang w:val="da-DK"/>
        </w:rPr>
        <w:lastRenderedPageBreak/>
        <w:t>B</w:t>
      </w:r>
      <w:r w:rsidR="00CE4938">
        <w:rPr>
          <w:lang w:val="da-DK"/>
        </w:rPr>
        <w:t>ilag</w:t>
      </w:r>
      <w:bookmarkEnd w:id="169"/>
      <w:bookmarkEnd w:id="170"/>
      <w:bookmarkEnd w:id="171"/>
    </w:p>
    <w:p w:rsidR="00AF5A41" w:rsidRDefault="00AF5A41"/>
    <w:p w:rsidR="00786782" w:rsidRDefault="002E2DBA" w:rsidP="00774BEB">
      <w:pPr>
        <w:pStyle w:val="Heading2"/>
        <w:numPr>
          <w:ilvl w:val="1"/>
          <w:numId w:val="13"/>
        </w:numPr>
        <w:rPr>
          <w:noProof/>
          <w:lang w:val="da-DK" w:eastAsia="da-DK" w:bidi="ar-SA"/>
        </w:rPr>
      </w:pPr>
      <w:bookmarkStart w:id="172" w:name="_Ref292534198"/>
      <w:bookmarkStart w:id="173" w:name="_Toc311477405"/>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172"/>
      <w:bookmarkEnd w:id="173"/>
    </w:p>
    <w:p w:rsidR="00251075" w:rsidRDefault="00251075" w:rsidP="00990081">
      <w:pPr>
        <w:pStyle w:val="BodyText"/>
        <w:jc w:val="left"/>
        <w:rPr>
          <w:lang w:val="da-DK"/>
        </w:rPr>
      </w:pPr>
      <w:r>
        <w:rPr>
          <w:lang w:val="da-DK"/>
        </w:rPr>
        <w:t xml:space="preserve">Følgende tabel er en liste af de termer som benyttes af systemet. Alle termer får et dansk og et engelsk navn. Bl.a. </w:t>
      </w:r>
      <w:r w:rsidR="00D7121A">
        <w:rPr>
          <w:lang w:val="da-DK"/>
        </w:rPr>
        <w:t xml:space="preserve">for at sikre overgangen fra use </w:t>
      </w:r>
      <w:r>
        <w:rPr>
          <w:lang w:val="da-DK"/>
        </w:rPr>
        <w:t>cases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Et ord som der kan uploades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E35FA4" w:rsidP="007B480E">
            <w:pPr>
              <w:pStyle w:val="BodyTex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522385" w:rsidRDefault="00522385" w:rsidP="00522385">
      <w:pPr>
        <w:pStyle w:val="Heading2"/>
        <w:ind w:left="792"/>
        <w:jc w:val="left"/>
        <w:rPr>
          <w:lang w:eastAsia="da-DK" w:bidi="ar-SA"/>
        </w:rPr>
      </w:pPr>
      <w:bookmarkStart w:id="174" w:name="_Toc293233836"/>
      <w:bookmarkStart w:id="175" w:name="_Toc293233891"/>
      <w:bookmarkStart w:id="176" w:name="_Toc293753021"/>
      <w:bookmarkStart w:id="177" w:name="_Toc293756680"/>
      <w:bookmarkStart w:id="178" w:name="_Toc293758774"/>
      <w:bookmarkStart w:id="179" w:name="_Toc293759162"/>
      <w:bookmarkStart w:id="180" w:name="_Toc293834692"/>
      <w:bookmarkStart w:id="181" w:name="_Toc293834779"/>
      <w:bookmarkStart w:id="182" w:name="_Toc293834831"/>
      <w:bookmarkStart w:id="183" w:name="_Toc293835176"/>
      <w:bookmarkStart w:id="184" w:name="_Toc293838731"/>
      <w:bookmarkStart w:id="185" w:name="_Toc294029177"/>
      <w:bookmarkStart w:id="186" w:name="_Toc294029791"/>
      <w:bookmarkStart w:id="187" w:name="_Toc294118392"/>
      <w:bookmarkStart w:id="188" w:name="_Toc294202482"/>
      <w:bookmarkStart w:id="189" w:name="_Toc294269961"/>
      <w:bookmarkStart w:id="190" w:name="_Toc294270452"/>
      <w:bookmarkStart w:id="191" w:name="_Toc294355516"/>
      <w:bookmarkStart w:id="192" w:name="_Toc294355554"/>
      <w:bookmarkStart w:id="193" w:name="_Toc294355602"/>
      <w:bookmarkStart w:id="194" w:name="_Toc294355628"/>
      <w:bookmarkStart w:id="195" w:name="_Toc294355654"/>
      <w:bookmarkStart w:id="196" w:name="_Toc294355679"/>
      <w:bookmarkStart w:id="197" w:name="_Toc294355705"/>
      <w:bookmarkStart w:id="198" w:name="_Toc294359355"/>
      <w:bookmarkStart w:id="199" w:name="_Toc294359408"/>
      <w:bookmarkStart w:id="200" w:name="_Toc294361400"/>
      <w:bookmarkStart w:id="201" w:name="_Toc294364264"/>
      <w:bookmarkStart w:id="202" w:name="_Toc294373078"/>
      <w:bookmarkStart w:id="203" w:name="_Toc310445673"/>
      <w:bookmarkStart w:id="204" w:name="_Toc310448608"/>
      <w:bookmarkStart w:id="205" w:name="_Toc310522486"/>
      <w:bookmarkStart w:id="206" w:name="_Toc310522538"/>
      <w:bookmarkStart w:id="207" w:name="_Toc310522569"/>
      <w:bookmarkStart w:id="208" w:name="_Toc310523946"/>
      <w:bookmarkStart w:id="209" w:name="_Toc310524872"/>
      <w:bookmarkStart w:id="210" w:name="_Toc310780582"/>
      <w:bookmarkStart w:id="211" w:name="_Toc310780676"/>
      <w:bookmarkStart w:id="212" w:name="_Toc310780970"/>
      <w:bookmarkStart w:id="213" w:name="_Toc310781738"/>
      <w:bookmarkStart w:id="214" w:name="_Toc310781869"/>
      <w:bookmarkStart w:id="215" w:name="_Toc310787150"/>
      <w:bookmarkStart w:id="216" w:name="_Toc310787441"/>
      <w:bookmarkStart w:id="217" w:name="_Toc310847872"/>
      <w:bookmarkStart w:id="218" w:name="_Toc310859494"/>
      <w:bookmarkStart w:id="219" w:name="_Toc310859566"/>
      <w:bookmarkStart w:id="220" w:name="_Toc310859608"/>
      <w:bookmarkStart w:id="221" w:name="_Ref292539589"/>
      <w:bookmarkStart w:id="222" w:name="_Ref294371911"/>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bookmarkEnd w:id="221"/>
    <w:bookmarkEnd w:id="222"/>
    <w:p w:rsidR="009C2564" w:rsidRDefault="000C745A">
      <w:pPr>
        <w:rPr>
          <w:noProof/>
          <w:lang w:eastAsia="da-DK" w:bidi="ar-SA"/>
        </w:rPr>
      </w:pPr>
      <w:r>
        <w:rPr>
          <w:noProof/>
          <w:lang w:eastAsia="da-DK" w:bidi="ar-SA"/>
        </w:rPr>
        <w:br w:type="page"/>
      </w:r>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23" w:name="_Toc310881095"/>
      <w:bookmarkStart w:id="224" w:name="_Toc310882231"/>
      <w:bookmarkStart w:id="225" w:name="_Toc310966424"/>
      <w:bookmarkStart w:id="226" w:name="_Toc310966501"/>
      <w:bookmarkStart w:id="227" w:name="_Toc310967791"/>
      <w:bookmarkStart w:id="228" w:name="_Toc311380175"/>
      <w:bookmarkStart w:id="229" w:name="_Toc311399800"/>
      <w:bookmarkStart w:id="230" w:name="_Toc311477406"/>
      <w:bookmarkEnd w:id="223"/>
      <w:bookmarkEnd w:id="224"/>
      <w:bookmarkEnd w:id="225"/>
      <w:bookmarkEnd w:id="226"/>
      <w:bookmarkEnd w:id="227"/>
      <w:bookmarkEnd w:id="228"/>
      <w:bookmarkEnd w:id="229"/>
      <w:bookmarkEnd w:id="230"/>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31" w:name="_Toc310881096"/>
      <w:bookmarkStart w:id="232" w:name="_Toc310882232"/>
      <w:bookmarkStart w:id="233" w:name="_Toc310966425"/>
      <w:bookmarkStart w:id="234" w:name="_Toc310966502"/>
      <w:bookmarkStart w:id="235" w:name="_Toc310967792"/>
      <w:bookmarkStart w:id="236" w:name="_Toc311380176"/>
      <w:bookmarkStart w:id="237" w:name="_Toc311399801"/>
      <w:bookmarkStart w:id="238" w:name="_Toc311477407"/>
      <w:bookmarkEnd w:id="231"/>
      <w:bookmarkEnd w:id="232"/>
      <w:bookmarkEnd w:id="233"/>
      <w:bookmarkEnd w:id="234"/>
      <w:bookmarkEnd w:id="235"/>
      <w:bookmarkEnd w:id="236"/>
      <w:bookmarkEnd w:id="237"/>
      <w:bookmarkEnd w:id="238"/>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39" w:name="_Toc310881097"/>
      <w:bookmarkStart w:id="240" w:name="_Toc310882233"/>
      <w:bookmarkStart w:id="241" w:name="_Toc310966426"/>
      <w:bookmarkStart w:id="242" w:name="_Toc310966503"/>
      <w:bookmarkStart w:id="243" w:name="_Toc310967793"/>
      <w:bookmarkStart w:id="244" w:name="_Toc311380177"/>
      <w:bookmarkStart w:id="245" w:name="_Toc311399802"/>
      <w:bookmarkStart w:id="246" w:name="_Toc311477408"/>
      <w:bookmarkEnd w:id="239"/>
      <w:bookmarkEnd w:id="240"/>
      <w:bookmarkEnd w:id="241"/>
      <w:bookmarkEnd w:id="242"/>
      <w:bookmarkEnd w:id="243"/>
      <w:bookmarkEnd w:id="244"/>
      <w:bookmarkEnd w:id="245"/>
      <w:bookmarkEnd w:id="246"/>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47" w:name="_Toc310881098"/>
      <w:bookmarkStart w:id="248" w:name="_Toc310882234"/>
      <w:bookmarkStart w:id="249" w:name="_Toc310966427"/>
      <w:bookmarkStart w:id="250" w:name="_Toc310966504"/>
      <w:bookmarkStart w:id="251" w:name="_Toc310967794"/>
      <w:bookmarkStart w:id="252" w:name="_Toc311380178"/>
      <w:bookmarkStart w:id="253" w:name="_Toc311399803"/>
      <w:bookmarkStart w:id="254" w:name="_Toc311477409"/>
      <w:bookmarkEnd w:id="247"/>
      <w:bookmarkEnd w:id="248"/>
      <w:bookmarkEnd w:id="249"/>
      <w:bookmarkEnd w:id="250"/>
      <w:bookmarkEnd w:id="251"/>
      <w:bookmarkEnd w:id="252"/>
      <w:bookmarkEnd w:id="253"/>
      <w:bookmarkEnd w:id="254"/>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55" w:name="_Toc310881099"/>
      <w:bookmarkStart w:id="256" w:name="_Toc310882235"/>
      <w:bookmarkStart w:id="257" w:name="_Toc310966428"/>
      <w:bookmarkStart w:id="258" w:name="_Toc310966505"/>
      <w:bookmarkStart w:id="259" w:name="_Toc310967795"/>
      <w:bookmarkStart w:id="260" w:name="_Toc311380179"/>
      <w:bookmarkStart w:id="261" w:name="_Toc311399804"/>
      <w:bookmarkStart w:id="262" w:name="_Toc311477410"/>
      <w:bookmarkEnd w:id="255"/>
      <w:bookmarkEnd w:id="256"/>
      <w:bookmarkEnd w:id="257"/>
      <w:bookmarkEnd w:id="258"/>
      <w:bookmarkEnd w:id="259"/>
      <w:bookmarkEnd w:id="260"/>
      <w:bookmarkEnd w:id="261"/>
      <w:bookmarkEnd w:id="262"/>
    </w:p>
    <w:p w:rsidR="009C2564" w:rsidRDefault="009C2564" w:rsidP="009C2564">
      <w:pPr>
        <w:pStyle w:val="Heading2"/>
        <w:numPr>
          <w:ilvl w:val="1"/>
          <w:numId w:val="19"/>
        </w:numPr>
        <w:rPr>
          <w:noProof/>
          <w:lang w:eastAsia="da-DK" w:bidi="ar-SA"/>
        </w:rPr>
      </w:pPr>
      <w:bookmarkStart w:id="263" w:name="_Ref311047348"/>
      <w:bookmarkStart w:id="264" w:name="_Toc311477411"/>
      <w:r>
        <w:rPr>
          <w:noProof/>
          <w:lang w:eastAsia="da-DK" w:bidi="ar-SA"/>
        </w:rPr>
        <w:t>Brugervejledning</w:t>
      </w:r>
      <w:bookmarkEnd w:id="263"/>
      <w:bookmarkEnd w:id="264"/>
      <w:r w:rsidR="002F5807">
        <w:rPr>
          <w:noProof/>
          <w:lang w:eastAsia="da-DK" w:bidi="ar-SA"/>
        </w:rPr>
        <w:t xml:space="preserve"> </w:t>
      </w:r>
    </w:p>
    <w:p w:rsidR="002F5807" w:rsidRPr="002F5807" w:rsidRDefault="002F5807" w:rsidP="002F5807">
      <w:pPr>
        <w:pStyle w:val="BodyText"/>
        <w:rPr>
          <w:lang w:eastAsia="da-DK" w:bidi="ar-SA"/>
        </w:rPr>
      </w:pPr>
    </w:p>
    <w:p w:rsidR="009C2564" w:rsidRDefault="009C2564" w:rsidP="00990081">
      <w:pPr>
        <w:pStyle w:val="BodyText"/>
        <w:jc w:val="left"/>
        <w:rPr>
          <w:lang w:val="da-DK" w:eastAsia="da-DK" w:bidi="ar-SA"/>
        </w:rPr>
      </w:pPr>
      <w:r w:rsidRPr="009C2564">
        <w:rPr>
          <w:lang w:val="da-DK" w:eastAsia="da-DK" w:bidi="ar-SA"/>
        </w:rPr>
        <w:t>Følgende er brugervejl</w:t>
      </w:r>
      <w:r w:rsidR="002F5807">
        <w:rPr>
          <w:lang w:val="da-DK" w:eastAsia="da-DK" w:bidi="ar-SA"/>
        </w:rPr>
        <w:t>e</w:t>
      </w:r>
      <w:r w:rsidRPr="009C2564">
        <w:rPr>
          <w:lang w:val="da-DK" w:eastAsia="da-DK" w:bidi="ar-SA"/>
        </w:rPr>
        <w:t>dning</w:t>
      </w:r>
      <w:r w:rsidR="002F5807">
        <w:rPr>
          <w:lang w:val="da-DK" w:eastAsia="da-DK" w:bidi="ar-SA"/>
        </w:rPr>
        <w:t xml:space="preserve"> til ”Tegn til tiden”. Dog har jeg kun medtaget det som jer har nået et udvikle.</w:t>
      </w:r>
    </w:p>
    <w:p w:rsidR="00987E2B" w:rsidRDefault="00987E2B" w:rsidP="00990081">
      <w:pPr>
        <w:pStyle w:val="BodyText"/>
        <w:jc w:val="left"/>
        <w:rPr>
          <w:lang w:val="da-DK" w:eastAsia="da-DK" w:bidi="ar-SA"/>
        </w:rPr>
      </w:pPr>
      <w:r>
        <w:rPr>
          <w:lang w:val="da-DK" w:eastAsia="da-DK" w:bidi="ar-SA"/>
        </w:rPr>
        <w:t>Den første side brugerne af ”Tegn til tiden” møder er ”Søge siden”.</w:t>
      </w:r>
    </w:p>
    <w:p w:rsidR="00987E2B" w:rsidRDefault="00FA6387" w:rsidP="00990081">
      <w:pPr>
        <w:pStyle w:val="BodyText"/>
        <w:jc w:val="left"/>
        <w:rPr>
          <w:lang w:val="da-DK" w:eastAsia="da-DK" w:bidi="ar-SA"/>
        </w:rPr>
      </w:pPr>
      <w:r>
        <w:rPr>
          <w:noProof/>
          <w:lang w:val="da-DK" w:eastAsia="da-DK" w:bidi="ar-SA"/>
        </w:rPr>
        <w:t xml:space="preserve">å </w:t>
      </w:r>
      <w:r w:rsidR="006A2558">
        <w:rPr>
          <w:noProof/>
          <w:lang w:val="da-DK" w:eastAsia="da-DK" w:bidi="ar-SA"/>
        </w:rPr>
        <w:drawing>
          <wp:inline distT="0" distB="0" distL="0" distR="0">
            <wp:extent cx="5270500" cy="217170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6A2558" w:rsidRDefault="006A2558" w:rsidP="00990081">
      <w:pPr>
        <w:pStyle w:val="BodyText"/>
        <w:jc w:val="left"/>
        <w:rPr>
          <w:lang w:val="da-DK" w:eastAsia="da-DK" w:bidi="ar-SA"/>
        </w:rPr>
      </w:pPr>
      <w:r>
        <w:rPr>
          <w:lang w:val="da-DK" w:eastAsia="da-DK" w:bidi="ar-SA"/>
        </w:rPr>
        <w:t>Som det fremgår af siden, er man ikke logget på systemet endnu. Til venstre er der en menu med de muligheder</w:t>
      </w:r>
      <w:r w:rsidR="008A2FC1">
        <w:rPr>
          <w:lang w:val="da-DK" w:eastAsia="da-DK" w:bidi="ar-SA"/>
        </w:rPr>
        <w:t>,</w:t>
      </w:r>
      <w:r>
        <w:rPr>
          <w:lang w:val="da-DK" w:eastAsia="da-DK" w:bidi="ar-SA"/>
        </w:rPr>
        <w:t xml:space="preserve"> der er for ikke indloggede brugere. På selve siden er der mulighed for at søge efter ord eller efter ord i grupper. I søgefeltet kan der bruges følgende wildcards:</w:t>
      </w:r>
    </w:p>
    <w:tbl>
      <w:tblPr>
        <w:tblStyle w:val="TableGrid"/>
        <w:tblW w:w="7337" w:type="dxa"/>
        <w:tblInd w:w="1030" w:type="dxa"/>
        <w:tblBorders>
          <w:top w:val="none" w:sz="0" w:space="0" w:color="auto"/>
          <w:left w:val="none" w:sz="0" w:space="0" w:color="auto"/>
          <w:bottom w:val="none" w:sz="0" w:space="0" w:color="auto"/>
          <w:right w:val="none" w:sz="0" w:space="0" w:color="auto"/>
        </w:tblBorders>
        <w:tblLook w:val="04A0"/>
      </w:tblPr>
      <w:tblGrid>
        <w:gridCol w:w="1060"/>
        <w:gridCol w:w="6277"/>
      </w:tblGrid>
      <w:tr w:rsidR="006A2558" w:rsidTr="00FA6387">
        <w:trPr>
          <w:trHeight w:val="476"/>
        </w:trPr>
        <w:tc>
          <w:tcPr>
            <w:tcW w:w="1047" w:type="dxa"/>
          </w:tcPr>
          <w:p w:rsidR="006A2558" w:rsidRPr="00FA6387" w:rsidRDefault="006A2558" w:rsidP="00990081">
            <w:pPr>
              <w:pStyle w:val="BodyText"/>
              <w:ind w:firstLine="0"/>
              <w:jc w:val="left"/>
              <w:rPr>
                <w:b/>
                <w:lang w:val="da-DK" w:eastAsia="da-DK" w:bidi="ar-SA"/>
              </w:rPr>
            </w:pPr>
            <w:r w:rsidRPr="00FA6387">
              <w:rPr>
                <w:b/>
                <w:lang w:val="da-DK" w:eastAsia="da-DK" w:bidi="ar-SA"/>
              </w:rPr>
              <w:t>Wildcard</w:t>
            </w:r>
          </w:p>
        </w:tc>
        <w:tc>
          <w:tcPr>
            <w:tcW w:w="6290" w:type="dxa"/>
          </w:tcPr>
          <w:p w:rsidR="006A2558" w:rsidRPr="00FA6387" w:rsidRDefault="006A2558" w:rsidP="00990081">
            <w:pPr>
              <w:pStyle w:val="BodyText"/>
              <w:ind w:firstLine="0"/>
              <w:jc w:val="left"/>
              <w:rPr>
                <w:b/>
                <w:lang w:val="da-DK" w:eastAsia="da-DK" w:bidi="ar-SA"/>
              </w:rPr>
            </w:pPr>
            <w:r w:rsidRPr="00FA6387">
              <w:rPr>
                <w:b/>
                <w:lang w:val="da-DK" w:eastAsia="da-DK" w:bidi="ar-SA"/>
              </w:rPr>
              <w:t>Beskrivelse</w:t>
            </w:r>
          </w:p>
        </w:tc>
      </w:tr>
      <w:tr w:rsidR="006A2558" w:rsidTr="00FA6387">
        <w:trPr>
          <w:trHeight w:val="709"/>
        </w:trPr>
        <w:tc>
          <w:tcPr>
            <w:tcW w:w="1047" w:type="dxa"/>
          </w:tcPr>
          <w:p w:rsidR="006A2558" w:rsidRDefault="006A2558" w:rsidP="00990081">
            <w:pPr>
              <w:pStyle w:val="BodyText"/>
              <w:ind w:firstLine="0"/>
              <w:jc w:val="left"/>
              <w:rPr>
                <w:lang w:val="da-DK" w:eastAsia="da-DK" w:bidi="ar-SA"/>
              </w:rPr>
            </w:pPr>
            <w:r>
              <w:rPr>
                <w:lang w:val="da-DK" w:eastAsia="da-DK" w:bidi="ar-SA"/>
              </w:rPr>
              <w:t>*</w:t>
            </w:r>
          </w:p>
        </w:tc>
        <w:tc>
          <w:tcPr>
            <w:tcW w:w="6290" w:type="dxa"/>
          </w:tcPr>
          <w:p w:rsidR="006A2558" w:rsidRDefault="006A2558" w:rsidP="00990081">
            <w:pPr>
              <w:pStyle w:val="BodyText"/>
              <w:ind w:firstLine="0"/>
              <w:jc w:val="left"/>
              <w:rPr>
                <w:lang w:val="da-DK" w:eastAsia="da-DK" w:bidi="ar-SA"/>
              </w:rPr>
            </w:pPr>
            <w:r>
              <w:rPr>
                <w:lang w:val="da-DK" w:eastAsia="da-DK" w:bidi="ar-SA"/>
              </w:rPr>
              <w:t>Erstatter 1 eller flere tegn. F. eks. hvis man ønsker alle ord som starter med ned ”Nord” så kan man skrive ”Nord*” i feltet.</w:t>
            </w:r>
          </w:p>
        </w:tc>
      </w:tr>
      <w:tr w:rsidR="006A2558" w:rsidTr="00FA6387">
        <w:trPr>
          <w:trHeight w:val="476"/>
        </w:trPr>
        <w:tc>
          <w:tcPr>
            <w:tcW w:w="1047" w:type="dxa"/>
          </w:tcPr>
          <w:p w:rsidR="006A2558" w:rsidRDefault="006A2558" w:rsidP="00990081">
            <w:pPr>
              <w:pStyle w:val="BodyText"/>
              <w:ind w:firstLine="0"/>
              <w:jc w:val="left"/>
              <w:rPr>
                <w:lang w:val="da-DK" w:eastAsia="da-DK" w:bidi="ar-SA"/>
              </w:rPr>
            </w:pPr>
            <w:r>
              <w:rPr>
                <w:lang w:val="da-DK" w:eastAsia="da-DK" w:bidi="ar-SA"/>
              </w:rPr>
              <w:t>?</w:t>
            </w:r>
          </w:p>
        </w:tc>
        <w:tc>
          <w:tcPr>
            <w:tcW w:w="6290" w:type="dxa"/>
          </w:tcPr>
          <w:p w:rsidR="006A2558" w:rsidRDefault="006A2558" w:rsidP="00990081">
            <w:pPr>
              <w:pStyle w:val="BodyText"/>
              <w:ind w:firstLine="0"/>
              <w:jc w:val="left"/>
              <w:rPr>
                <w:lang w:val="da-DK" w:eastAsia="da-DK" w:bidi="ar-SA"/>
              </w:rPr>
            </w:pPr>
            <w:r>
              <w:rPr>
                <w:lang w:val="da-DK" w:eastAsia="da-DK" w:bidi="ar-SA"/>
              </w:rPr>
              <w:t>Erstatter 1 og kun et tegn.</w:t>
            </w:r>
          </w:p>
        </w:tc>
      </w:tr>
    </w:tbl>
    <w:p w:rsidR="006A2558" w:rsidRDefault="006A2558" w:rsidP="00990081">
      <w:pPr>
        <w:pStyle w:val="BodyText"/>
        <w:jc w:val="left"/>
        <w:rPr>
          <w:lang w:val="da-DK" w:eastAsia="da-DK" w:bidi="ar-SA"/>
        </w:rPr>
      </w:pPr>
    </w:p>
    <w:p w:rsidR="00FA6387" w:rsidRDefault="00FA6387" w:rsidP="00990081">
      <w:pPr>
        <w:pStyle w:val="BodyText"/>
        <w:jc w:val="left"/>
        <w:rPr>
          <w:lang w:val="da-DK" w:eastAsia="da-DK" w:bidi="ar-SA"/>
        </w:rPr>
      </w:pPr>
      <w:r>
        <w:rPr>
          <w:lang w:val="da-DK" w:eastAsia="da-DK" w:bidi="ar-SA"/>
        </w:rPr>
        <w:t>Hvis der f.eks. søges efter grupper som starter med ”Nord” så kunne følgende side fremkomme.</w:t>
      </w:r>
    </w:p>
    <w:p w:rsidR="00FA6387" w:rsidRDefault="00FA6387" w:rsidP="00990081">
      <w:pPr>
        <w:pStyle w:val="BodyText"/>
        <w:jc w:val="left"/>
        <w:rPr>
          <w:lang w:val="da-DK" w:eastAsia="da-DK" w:bidi="ar-SA"/>
        </w:rPr>
      </w:pPr>
      <w:r>
        <w:rPr>
          <w:noProof/>
          <w:lang w:val="da-DK" w:eastAsia="da-DK" w:bidi="ar-SA"/>
        </w:rPr>
        <w:lastRenderedPageBreak/>
        <w:drawing>
          <wp:inline distT="0" distB="0" distL="0" distR="0">
            <wp:extent cx="5276850" cy="283210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276850" cy="2832100"/>
                    </a:xfrm>
                    <a:prstGeom prst="rect">
                      <a:avLst/>
                    </a:prstGeom>
                    <a:noFill/>
                    <a:ln w="9525">
                      <a:noFill/>
                      <a:miter lim="800000"/>
                      <a:headEnd/>
                      <a:tailEnd/>
                    </a:ln>
                  </pic:spPr>
                </pic:pic>
              </a:graphicData>
            </a:graphic>
          </wp:inline>
        </w:drawing>
      </w:r>
    </w:p>
    <w:p w:rsidR="008A2FC1" w:rsidRDefault="00FA6387" w:rsidP="00990081">
      <w:pPr>
        <w:pStyle w:val="BodyText"/>
        <w:jc w:val="left"/>
        <w:rPr>
          <w:lang w:val="da-DK" w:eastAsia="da-DK" w:bidi="ar-SA"/>
        </w:rPr>
      </w:pPr>
      <w:r>
        <w:rPr>
          <w:lang w:val="da-DK" w:eastAsia="da-DK" w:bidi="ar-SA"/>
        </w:rPr>
        <w:t>Som det fremgår her er der to ord som indgår i en gruppe som hedder ”Nordafrika”.</w:t>
      </w:r>
    </w:p>
    <w:p w:rsidR="008A2FC1" w:rsidRDefault="008A2FC1" w:rsidP="00990081">
      <w:pPr>
        <w:pStyle w:val="BodyText"/>
        <w:jc w:val="left"/>
        <w:rPr>
          <w:lang w:val="da-DK" w:eastAsia="da-DK" w:bidi="ar-SA"/>
        </w:rPr>
      </w:pPr>
      <w:r>
        <w:rPr>
          <w:lang w:val="da-DK" w:eastAsia="da-DK" w:bidi="ar-SA"/>
        </w:rPr>
        <w:t>For alle lister i ”Tegn til tiden” er der max. 4 ”linier” per side. Og man kan navigere i siderne ved at trykke på symbolerne i højre hjørne af listerne.</w:t>
      </w:r>
    </w:p>
    <w:tbl>
      <w:tblPr>
        <w:tblStyle w:val="TableGrid"/>
        <w:tblW w:w="7340" w:type="dxa"/>
        <w:tblInd w:w="990" w:type="dxa"/>
        <w:tblBorders>
          <w:top w:val="none" w:sz="0" w:space="0" w:color="auto"/>
          <w:left w:val="none" w:sz="0" w:space="0" w:color="auto"/>
          <w:bottom w:val="none" w:sz="0" w:space="0" w:color="auto"/>
          <w:right w:val="none" w:sz="0" w:space="0" w:color="auto"/>
        </w:tblBorders>
        <w:tblLook w:val="04A0"/>
      </w:tblPr>
      <w:tblGrid>
        <w:gridCol w:w="1103"/>
        <w:gridCol w:w="6237"/>
      </w:tblGrid>
      <w:tr w:rsidR="008A2FC1" w:rsidTr="008A2FC1">
        <w:tc>
          <w:tcPr>
            <w:tcW w:w="1103" w:type="dxa"/>
          </w:tcPr>
          <w:p w:rsidR="008A2FC1" w:rsidRPr="008A2FC1" w:rsidRDefault="008A2FC1" w:rsidP="00990081">
            <w:pPr>
              <w:pStyle w:val="BodyText"/>
              <w:ind w:firstLine="0"/>
              <w:jc w:val="left"/>
              <w:rPr>
                <w:b/>
                <w:lang w:val="da-DK" w:eastAsia="da-DK" w:bidi="ar-SA"/>
              </w:rPr>
            </w:pPr>
            <w:r w:rsidRPr="008A2FC1">
              <w:rPr>
                <w:b/>
                <w:lang w:val="da-DK" w:eastAsia="da-DK" w:bidi="ar-SA"/>
              </w:rPr>
              <w:t>Symbol</w:t>
            </w:r>
          </w:p>
        </w:tc>
        <w:tc>
          <w:tcPr>
            <w:tcW w:w="6237" w:type="dxa"/>
          </w:tcPr>
          <w:p w:rsidR="008A2FC1" w:rsidRPr="008A2FC1" w:rsidRDefault="008A2FC1" w:rsidP="00990081">
            <w:pPr>
              <w:pStyle w:val="BodyText"/>
              <w:ind w:firstLine="0"/>
              <w:jc w:val="left"/>
              <w:rPr>
                <w:b/>
                <w:lang w:val="da-DK" w:eastAsia="da-DK" w:bidi="ar-SA"/>
              </w:rPr>
            </w:pPr>
            <w:r w:rsidRPr="008A2FC1">
              <w:rPr>
                <w:b/>
                <w:lang w:val="da-DK" w:eastAsia="da-DK" w:bidi="ar-SA"/>
              </w:rPr>
              <w:t>Beskrivelse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&lt;&lt;</w:t>
            </w:r>
          </w:p>
        </w:tc>
        <w:tc>
          <w:tcPr>
            <w:tcW w:w="6237" w:type="dxa"/>
          </w:tcPr>
          <w:p w:rsidR="008A2FC1" w:rsidRDefault="008A2FC1" w:rsidP="00990081">
            <w:pPr>
              <w:pStyle w:val="BodyText"/>
              <w:ind w:firstLine="0"/>
              <w:jc w:val="left"/>
              <w:rPr>
                <w:lang w:val="da-DK" w:eastAsia="da-DK" w:bidi="ar-SA"/>
              </w:rPr>
            </w:pPr>
            <w:r>
              <w:rPr>
                <w:lang w:val="da-DK" w:eastAsia="da-DK" w:bidi="ar-SA"/>
              </w:rPr>
              <w:t>Gå til første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&lt;</w:t>
            </w:r>
          </w:p>
        </w:tc>
        <w:tc>
          <w:tcPr>
            <w:tcW w:w="6237" w:type="dxa"/>
          </w:tcPr>
          <w:p w:rsidR="008A2FC1" w:rsidRDefault="008A2FC1" w:rsidP="00990081">
            <w:pPr>
              <w:pStyle w:val="BodyText"/>
              <w:ind w:firstLine="0"/>
              <w:jc w:val="left"/>
              <w:rPr>
                <w:lang w:val="da-DK" w:eastAsia="da-DK" w:bidi="ar-SA"/>
              </w:rPr>
            </w:pPr>
            <w:r>
              <w:rPr>
                <w:lang w:val="da-DK" w:eastAsia="da-DK" w:bidi="ar-SA"/>
              </w:rPr>
              <w:t>Gå til forrige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1</w:t>
            </w:r>
          </w:p>
        </w:tc>
        <w:tc>
          <w:tcPr>
            <w:tcW w:w="6237" w:type="dxa"/>
          </w:tcPr>
          <w:p w:rsidR="008A2FC1" w:rsidRDefault="008A2FC1" w:rsidP="00990081">
            <w:pPr>
              <w:pStyle w:val="BodyText"/>
              <w:ind w:firstLine="0"/>
              <w:jc w:val="left"/>
              <w:rPr>
                <w:lang w:val="da-DK" w:eastAsia="da-DK" w:bidi="ar-SA"/>
              </w:rPr>
            </w:pPr>
            <w:r>
              <w:rPr>
                <w:lang w:val="da-DK" w:eastAsia="da-DK" w:bidi="ar-SA"/>
              </w:rPr>
              <w:t>Gå til den valgte side. Der kan f.eks. stå 1 2. Det vil side at der er to sider.</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&gt;</w:t>
            </w:r>
          </w:p>
        </w:tc>
        <w:tc>
          <w:tcPr>
            <w:tcW w:w="6237" w:type="dxa"/>
          </w:tcPr>
          <w:p w:rsidR="008A2FC1" w:rsidRDefault="008A2FC1" w:rsidP="00990081">
            <w:pPr>
              <w:pStyle w:val="BodyText"/>
              <w:ind w:firstLine="0"/>
              <w:jc w:val="left"/>
              <w:rPr>
                <w:lang w:val="da-DK" w:eastAsia="da-DK" w:bidi="ar-SA"/>
              </w:rPr>
            </w:pPr>
            <w:r>
              <w:rPr>
                <w:lang w:val="da-DK" w:eastAsia="da-DK" w:bidi="ar-SA"/>
              </w:rPr>
              <w:t>Gå til næste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&gt;&gt;</w:t>
            </w:r>
          </w:p>
        </w:tc>
        <w:tc>
          <w:tcPr>
            <w:tcW w:w="6237" w:type="dxa"/>
          </w:tcPr>
          <w:p w:rsidR="008A2FC1" w:rsidRDefault="008A2FC1" w:rsidP="00990081">
            <w:pPr>
              <w:pStyle w:val="BodyText"/>
              <w:ind w:firstLine="0"/>
              <w:jc w:val="left"/>
              <w:rPr>
                <w:lang w:val="da-DK" w:eastAsia="da-DK" w:bidi="ar-SA"/>
              </w:rPr>
            </w:pPr>
            <w:r>
              <w:rPr>
                <w:lang w:val="da-DK" w:eastAsia="da-DK" w:bidi="ar-SA"/>
              </w:rPr>
              <w:t>Gå til sidste side.</w:t>
            </w:r>
          </w:p>
        </w:tc>
      </w:tr>
    </w:tbl>
    <w:p w:rsidR="008A2FC1" w:rsidRDefault="008A2FC1" w:rsidP="00990081">
      <w:pPr>
        <w:pStyle w:val="BodyText"/>
        <w:jc w:val="left"/>
        <w:rPr>
          <w:lang w:val="da-DK" w:eastAsia="da-DK" w:bidi="ar-SA"/>
        </w:rPr>
      </w:pPr>
    </w:p>
    <w:p w:rsidR="00FA6387" w:rsidRDefault="00FA6387" w:rsidP="00990081">
      <w:pPr>
        <w:pStyle w:val="BodyText"/>
        <w:jc w:val="left"/>
        <w:rPr>
          <w:lang w:val="da-DK" w:eastAsia="da-DK" w:bidi="ar-SA"/>
        </w:rPr>
      </w:pPr>
      <w:r>
        <w:rPr>
          <w:lang w:val="da-DK" w:eastAsia="da-DK" w:bidi="ar-SA"/>
        </w:rPr>
        <w:t xml:space="preserve"> Hvis man så trykker på ”Egypten” </w:t>
      </w:r>
      <w:r w:rsidR="0071701B">
        <w:rPr>
          <w:lang w:val="da-DK" w:eastAsia="da-DK" w:bidi="ar-SA"/>
        </w:rPr>
        <w:t xml:space="preserve">linket </w:t>
      </w:r>
      <w:r>
        <w:rPr>
          <w:lang w:val="da-DK" w:eastAsia="da-DK" w:bidi="ar-SA"/>
        </w:rPr>
        <w:t>så</w:t>
      </w:r>
      <w:r w:rsidR="0071701B">
        <w:rPr>
          <w:lang w:val="da-DK" w:eastAsia="da-DK" w:bidi="ar-SA"/>
        </w:rPr>
        <w:t xml:space="preserve"> kommer følgende side frem.</w:t>
      </w:r>
      <w:r>
        <w:rPr>
          <w:lang w:val="da-DK" w:eastAsia="da-DK" w:bidi="ar-SA"/>
        </w:rPr>
        <w:t xml:space="preserve"> </w:t>
      </w:r>
    </w:p>
    <w:p w:rsidR="0071701B" w:rsidRDefault="0071701B">
      <w:pPr>
        <w:rPr>
          <w:lang w:val="da-DK" w:eastAsia="da-DK" w:bidi="ar-SA"/>
        </w:rPr>
      </w:pPr>
      <w:r>
        <w:rPr>
          <w:noProof/>
          <w:lang w:val="da-DK" w:eastAsia="da-DK" w:bidi="ar-SA"/>
        </w:rPr>
        <w:drawing>
          <wp:inline distT="0" distB="0" distL="0" distR="0">
            <wp:extent cx="5270500" cy="2197100"/>
            <wp:effectExtent l="19050" t="0" r="635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0500" cy="2197100"/>
                    </a:xfrm>
                    <a:prstGeom prst="rect">
                      <a:avLst/>
                    </a:prstGeom>
                    <a:noFill/>
                    <a:ln w="9525">
                      <a:noFill/>
                      <a:miter lim="800000"/>
                      <a:headEnd/>
                      <a:tailEnd/>
                    </a:ln>
                  </pic:spPr>
                </pic:pic>
              </a:graphicData>
            </a:graphic>
          </wp:inline>
        </w:drawing>
      </w:r>
    </w:p>
    <w:p w:rsidR="0071701B" w:rsidRDefault="0071701B">
      <w:pPr>
        <w:rPr>
          <w:lang w:val="da-DK" w:eastAsia="da-DK" w:bidi="ar-SA"/>
        </w:rPr>
      </w:pPr>
    </w:p>
    <w:p w:rsidR="0071701B" w:rsidRDefault="0071701B" w:rsidP="00E54BAE">
      <w:pPr>
        <w:ind w:firstLine="360"/>
        <w:rPr>
          <w:lang w:val="da-DK" w:eastAsia="da-DK" w:bidi="ar-SA"/>
        </w:rPr>
      </w:pPr>
      <w:r>
        <w:rPr>
          <w:lang w:val="da-DK" w:eastAsia="da-DK" w:bidi="ar-SA"/>
        </w:rPr>
        <w:lastRenderedPageBreak/>
        <w:t>Her fremgår det at der kun er et forslag til ordet. Hvis man trykker på ”Vis” linket kommer følgende side.</w:t>
      </w:r>
    </w:p>
    <w:p w:rsidR="006637C0" w:rsidRDefault="006637C0" w:rsidP="00E54BAE">
      <w:pPr>
        <w:ind w:firstLine="360"/>
        <w:rPr>
          <w:lang w:val="da-DK" w:eastAsia="da-DK" w:bidi="ar-SA"/>
        </w:rPr>
      </w:pPr>
    </w:p>
    <w:p w:rsidR="002F5807" w:rsidRDefault="00E54BAE">
      <w:pPr>
        <w:rPr>
          <w:lang w:val="da-DK" w:eastAsia="da-DK" w:bidi="ar-SA"/>
        </w:rPr>
      </w:pPr>
      <w:r>
        <w:rPr>
          <w:noProof/>
          <w:lang w:val="da-DK" w:eastAsia="da-DK" w:bidi="ar-SA"/>
        </w:rPr>
        <w:drawing>
          <wp:inline distT="0" distB="0" distL="0" distR="0">
            <wp:extent cx="5270500" cy="5099050"/>
            <wp:effectExtent l="1905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0500" cy="5099050"/>
                    </a:xfrm>
                    <a:prstGeom prst="rect">
                      <a:avLst/>
                    </a:prstGeom>
                    <a:noFill/>
                    <a:ln w="9525">
                      <a:noFill/>
                      <a:miter lim="800000"/>
                      <a:headEnd/>
                      <a:tailEnd/>
                    </a:ln>
                  </pic:spPr>
                </pic:pic>
              </a:graphicData>
            </a:graphic>
          </wp:inline>
        </w:drawing>
      </w:r>
    </w:p>
    <w:p w:rsidR="00E54BAE" w:rsidRDefault="00E54BAE">
      <w:pPr>
        <w:rPr>
          <w:lang w:val="da-DK" w:eastAsia="da-DK" w:bidi="ar-SA"/>
        </w:rPr>
      </w:pPr>
      <w:r>
        <w:rPr>
          <w:lang w:val="da-DK" w:eastAsia="da-DK" w:bidi="ar-SA"/>
        </w:rPr>
        <w:tab/>
      </w:r>
    </w:p>
    <w:p w:rsidR="004317F4" w:rsidRDefault="00E54BAE">
      <w:pPr>
        <w:rPr>
          <w:lang w:val="da-DK" w:eastAsia="da-DK" w:bidi="ar-SA"/>
        </w:rPr>
      </w:pPr>
      <w:r>
        <w:rPr>
          <w:lang w:val="da-DK" w:eastAsia="da-DK" w:bidi="ar-SA"/>
        </w:rPr>
        <w:tab/>
        <w:t>Her</w:t>
      </w:r>
      <w:r w:rsidR="004317F4">
        <w:rPr>
          <w:lang w:val="da-DK" w:eastAsia="da-DK" w:bidi="ar-SA"/>
        </w:rPr>
        <w:t xml:space="preserve"> kan forslaget til ordet så ses ved af afspille videoen. Derudover er der en beskrivelse af ordet og af videoen.</w:t>
      </w:r>
    </w:p>
    <w:p w:rsidR="006637C0" w:rsidRDefault="006637C0">
      <w:pPr>
        <w:rPr>
          <w:lang w:val="da-DK" w:eastAsia="da-DK" w:bidi="ar-SA"/>
        </w:rPr>
      </w:pPr>
    </w:p>
    <w:p w:rsidR="008A2FC1" w:rsidRDefault="008A2FC1">
      <w:pPr>
        <w:rPr>
          <w:b/>
          <w:lang w:val="da-DK" w:eastAsia="da-DK" w:bidi="ar-SA"/>
        </w:rPr>
      </w:pPr>
      <w:r>
        <w:rPr>
          <w:b/>
          <w:lang w:val="da-DK" w:eastAsia="da-DK" w:bidi="ar-SA"/>
        </w:rPr>
        <w:br w:type="page"/>
      </w:r>
    </w:p>
    <w:p w:rsidR="006637C0" w:rsidRDefault="006637C0">
      <w:pPr>
        <w:rPr>
          <w:lang w:val="da-DK" w:eastAsia="da-DK" w:bidi="ar-SA"/>
        </w:rPr>
      </w:pPr>
      <w:r w:rsidRPr="006637C0">
        <w:rPr>
          <w:b/>
          <w:lang w:val="da-DK" w:eastAsia="da-DK" w:bidi="ar-SA"/>
        </w:rPr>
        <w:lastRenderedPageBreak/>
        <w:t>Oprettelse af en ny bruger</w:t>
      </w:r>
    </w:p>
    <w:p w:rsidR="006637C0" w:rsidRDefault="006637C0">
      <w:pPr>
        <w:rPr>
          <w:lang w:val="da-DK" w:eastAsia="da-DK" w:bidi="ar-SA"/>
        </w:rPr>
      </w:pPr>
      <w:r>
        <w:rPr>
          <w:lang w:val="da-DK" w:eastAsia="da-DK" w:bidi="ar-SA"/>
        </w:rPr>
        <w:tab/>
        <w:t>Ved at trykke på menulinket ”Opret ny bruger” kommer følgende side.</w:t>
      </w:r>
    </w:p>
    <w:p w:rsidR="006637C0" w:rsidRDefault="006637C0">
      <w:pPr>
        <w:rPr>
          <w:lang w:val="da-DK" w:eastAsia="da-DK" w:bidi="ar-SA"/>
        </w:rPr>
      </w:pPr>
    </w:p>
    <w:p w:rsidR="006637C0" w:rsidRDefault="006637C0">
      <w:pPr>
        <w:rPr>
          <w:lang w:val="da-DK" w:eastAsia="da-DK" w:bidi="ar-SA"/>
        </w:rPr>
      </w:pPr>
      <w:r>
        <w:rPr>
          <w:noProof/>
          <w:lang w:val="da-DK" w:eastAsia="da-DK" w:bidi="ar-SA"/>
        </w:rPr>
        <w:drawing>
          <wp:inline distT="0" distB="0" distL="0" distR="0">
            <wp:extent cx="5270500" cy="2438400"/>
            <wp:effectExtent l="19050" t="0" r="635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5270500" cy="2438400"/>
                    </a:xfrm>
                    <a:prstGeom prst="rect">
                      <a:avLst/>
                    </a:prstGeom>
                    <a:noFill/>
                    <a:ln w="9525">
                      <a:noFill/>
                      <a:miter lim="800000"/>
                      <a:headEnd/>
                      <a:tailEnd/>
                    </a:ln>
                  </pic:spPr>
                </pic:pic>
              </a:graphicData>
            </a:graphic>
          </wp:inline>
        </w:drawing>
      </w:r>
    </w:p>
    <w:p w:rsidR="006637C0" w:rsidRPr="006637C0" w:rsidRDefault="006637C0" w:rsidP="006637C0">
      <w:pPr>
        <w:ind w:firstLine="360"/>
        <w:rPr>
          <w:lang w:val="da-DK" w:eastAsia="da-DK" w:bidi="ar-SA"/>
        </w:rPr>
      </w:pPr>
      <w:r>
        <w:rPr>
          <w:lang w:val="da-DK" w:eastAsia="da-DK" w:bidi="ar-SA"/>
        </w:rPr>
        <w:t>Denne side udfyldes.</w:t>
      </w:r>
    </w:p>
    <w:p w:rsidR="006637C0" w:rsidRDefault="006637C0">
      <w:pPr>
        <w:rPr>
          <w:b/>
          <w:lang w:val="da-DK" w:eastAsia="da-DK" w:bidi="ar-SA"/>
        </w:rPr>
      </w:pPr>
      <w:r>
        <w:rPr>
          <w:b/>
          <w:noProof/>
          <w:lang w:val="da-DK" w:eastAsia="da-DK" w:bidi="ar-SA"/>
        </w:rPr>
        <w:drawing>
          <wp:inline distT="0" distB="0" distL="0" distR="0">
            <wp:extent cx="5270500" cy="2476500"/>
            <wp:effectExtent l="19050" t="0" r="635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5270500" cy="2476500"/>
                    </a:xfrm>
                    <a:prstGeom prst="rect">
                      <a:avLst/>
                    </a:prstGeom>
                    <a:noFill/>
                    <a:ln w="9525">
                      <a:noFill/>
                      <a:miter lim="800000"/>
                      <a:headEnd/>
                      <a:tailEnd/>
                    </a:ln>
                  </pic:spPr>
                </pic:pic>
              </a:graphicData>
            </a:graphic>
          </wp:inline>
        </w:drawing>
      </w:r>
    </w:p>
    <w:p w:rsidR="006637C0" w:rsidRDefault="006637C0">
      <w:pPr>
        <w:rPr>
          <w:b/>
          <w:lang w:val="da-DK" w:eastAsia="da-DK" w:bidi="ar-SA"/>
        </w:rPr>
      </w:pPr>
    </w:p>
    <w:p w:rsidR="006637C0" w:rsidRDefault="006637C0">
      <w:pPr>
        <w:rPr>
          <w:lang w:val="da-DK" w:eastAsia="da-DK" w:bidi="ar-SA"/>
        </w:rPr>
      </w:pPr>
      <w:r>
        <w:rPr>
          <w:b/>
          <w:lang w:val="da-DK" w:eastAsia="da-DK" w:bidi="ar-SA"/>
        </w:rPr>
        <w:tab/>
      </w:r>
      <w:r>
        <w:rPr>
          <w:lang w:val="da-DK" w:eastAsia="da-DK" w:bidi="ar-SA"/>
        </w:rPr>
        <w:t>Ved tryk på ”Gem” kommer følgende side.</w:t>
      </w:r>
    </w:p>
    <w:p w:rsidR="00E81150" w:rsidRDefault="00E81150">
      <w:pPr>
        <w:rPr>
          <w:lang w:val="da-DK" w:eastAsia="da-DK" w:bidi="ar-SA"/>
        </w:rPr>
      </w:pPr>
    </w:p>
    <w:p w:rsidR="006637C0" w:rsidRPr="006637C0" w:rsidRDefault="00E81150">
      <w:pPr>
        <w:rPr>
          <w:lang w:val="da-DK" w:eastAsia="da-DK" w:bidi="ar-SA"/>
        </w:rPr>
      </w:pPr>
      <w:r>
        <w:rPr>
          <w:noProof/>
          <w:lang w:val="da-DK" w:eastAsia="da-DK" w:bidi="ar-SA"/>
        </w:rPr>
        <w:drawing>
          <wp:inline distT="0" distB="0" distL="0" distR="0">
            <wp:extent cx="5270500" cy="2171700"/>
            <wp:effectExtent l="19050" t="0" r="635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E81150" w:rsidRDefault="00E81150">
      <w:pPr>
        <w:rPr>
          <w:b/>
          <w:lang w:val="da-DK" w:eastAsia="da-DK" w:bidi="ar-SA"/>
        </w:rPr>
      </w:pPr>
      <w:r>
        <w:rPr>
          <w:b/>
          <w:lang w:val="da-DK" w:eastAsia="da-DK" w:bidi="ar-SA"/>
        </w:rPr>
        <w:tab/>
      </w:r>
    </w:p>
    <w:p w:rsidR="00E81150" w:rsidRDefault="00E81150">
      <w:pPr>
        <w:rPr>
          <w:lang w:val="da-DK" w:eastAsia="da-DK" w:bidi="ar-SA"/>
        </w:rPr>
      </w:pPr>
      <w:r>
        <w:rPr>
          <w:b/>
          <w:lang w:val="da-DK" w:eastAsia="da-DK" w:bidi="ar-SA"/>
        </w:rPr>
        <w:tab/>
      </w:r>
      <w:r>
        <w:rPr>
          <w:lang w:val="da-DK" w:eastAsia="da-DK" w:bidi="ar-SA"/>
        </w:rPr>
        <w:t xml:space="preserve">Som det fremgår af siden, så har systemet sendt en mail til brugen. Så e-mail </w:t>
      </w:r>
      <w:r w:rsidR="001D1B96">
        <w:rPr>
          <w:lang w:val="da-DK" w:eastAsia="da-DK" w:bidi="ar-SA"/>
        </w:rPr>
        <w:t xml:space="preserve">adressen </w:t>
      </w:r>
      <w:r>
        <w:rPr>
          <w:lang w:val="da-DK" w:eastAsia="da-DK" w:bidi="ar-SA"/>
        </w:rPr>
        <w:t xml:space="preserve">kan verificeres. </w:t>
      </w:r>
    </w:p>
    <w:p w:rsidR="001D1B96" w:rsidRDefault="001D1B96">
      <w:pPr>
        <w:rPr>
          <w:lang w:val="da-DK" w:eastAsia="da-DK" w:bidi="ar-SA"/>
        </w:rPr>
      </w:pPr>
    </w:p>
    <w:p w:rsidR="001D1B96" w:rsidRDefault="001D1B96">
      <w:pPr>
        <w:rPr>
          <w:lang w:val="da-DK" w:eastAsia="da-DK" w:bidi="ar-SA"/>
        </w:rPr>
      </w:pPr>
    </w:p>
    <w:p w:rsidR="00E81150" w:rsidRDefault="00E81150">
      <w:pPr>
        <w:rPr>
          <w:lang w:val="da-DK" w:eastAsia="da-DK" w:bidi="ar-SA"/>
        </w:rPr>
      </w:pPr>
    </w:p>
    <w:p w:rsidR="001D1B96" w:rsidRPr="00E81150" w:rsidRDefault="001D1B96">
      <w:pPr>
        <w:rPr>
          <w:lang w:val="da-DK" w:eastAsia="da-DK" w:bidi="ar-SA"/>
        </w:rPr>
      </w:pPr>
      <w:r>
        <w:rPr>
          <w:noProof/>
          <w:lang w:val="da-DK" w:eastAsia="da-DK" w:bidi="ar-SA"/>
        </w:rPr>
        <w:drawing>
          <wp:inline distT="0" distB="0" distL="0" distR="0">
            <wp:extent cx="5274945" cy="3330792"/>
            <wp:effectExtent l="19050" t="0" r="190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274945" cy="3330792"/>
                    </a:xfrm>
                    <a:prstGeom prst="rect">
                      <a:avLst/>
                    </a:prstGeom>
                    <a:noFill/>
                    <a:ln w="9525">
                      <a:noFill/>
                      <a:miter lim="800000"/>
                      <a:headEnd/>
                      <a:tailEnd/>
                    </a:ln>
                  </pic:spPr>
                </pic:pic>
              </a:graphicData>
            </a:graphic>
          </wp:inline>
        </w:drawing>
      </w:r>
    </w:p>
    <w:p w:rsidR="001D1B96" w:rsidRDefault="001D1B96">
      <w:pPr>
        <w:rPr>
          <w:b/>
          <w:lang w:val="da-DK" w:eastAsia="da-DK" w:bidi="ar-SA"/>
        </w:rPr>
      </w:pPr>
    </w:p>
    <w:p w:rsidR="001D1B96" w:rsidRDefault="001D1B96">
      <w:pPr>
        <w:rPr>
          <w:noProof/>
          <w:lang w:val="da-DK" w:eastAsia="da-DK" w:bidi="ar-SA"/>
        </w:rPr>
      </w:pPr>
      <w:r>
        <w:rPr>
          <w:b/>
          <w:lang w:val="da-DK" w:eastAsia="da-DK" w:bidi="ar-SA"/>
        </w:rPr>
        <w:tab/>
      </w:r>
      <w:r>
        <w:rPr>
          <w:noProof/>
          <w:lang w:val="da-DK" w:eastAsia="da-DK" w:bidi="ar-SA"/>
        </w:rPr>
        <w:t>Her skal brugeren så trykke på ”Bekræft email” linket. som viser følgende side.</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6850" cy="216535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tab/>
        <w:t>Så er brugeren klar til at logge sig på systemet. Ved at trykke på ”Log på” linket.</w:t>
      </w:r>
    </w:p>
    <w:p w:rsidR="001D1B96" w:rsidRDefault="001D1B96">
      <w:pPr>
        <w:rPr>
          <w:noProof/>
          <w:lang w:val="da-DK" w:eastAsia="da-DK" w:bidi="ar-SA"/>
        </w:rPr>
      </w:pPr>
    </w:p>
    <w:p w:rsidR="00E54BAE" w:rsidRPr="001D1B96" w:rsidRDefault="001D1B96">
      <w:pPr>
        <w:rPr>
          <w:noProof/>
          <w:lang w:val="da-DK" w:eastAsia="da-DK" w:bidi="ar-SA"/>
        </w:rPr>
      </w:pPr>
      <w:r>
        <w:rPr>
          <w:noProof/>
          <w:lang w:val="da-DK" w:eastAsia="da-DK" w:bidi="ar-SA"/>
        </w:rPr>
        <w:lastRenderedPageBreak/>
        <w:drawing>
          <wp:inline distT="0" distB="0" distL="0" distR="0">
            <wp:extent cx="5270500" cy="2235200"/>
            <wp:effectExtent l="19050" t="0" r="635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5270500" cy="2235200"/>
                    </a:xfrm>
                    <a:prstGeom prst="rect">
                      <a:avLst/>
                    </a:prstGeom>
                    <a:noFill/>
                    <a:ln w="9525">
                      <a:noFill/>
                      <a:miter lim="800000"/>
                      <a:headEnd/>
                      <a:tailEnd/>
                    </a:ln>
                  </pic:spPr>
                </pic:pic>
              </a:graphicData>
            </a:graphic>
          </wp:inline>
        </w:drawing>
      </w:r>
      <w:r w:rsidR="00E54BAE" w:rsidRPr="001D1B96">
        <w:rPr>
          <w:noProof/>
          <w:lang w:val="da-DK" w:eastAsia="da-DK" w:bidi="ar-SA"/>
        </w:rPr>
        <w:br w:type="page"/>
      </w:r>
    </w:p>
    <w:p w:rsidR="00E54BAE" w:rsidRDefault="001D1B96">
      <w:pPr>
        <w:rPr>
          <w:noProof/>
          <w:lang w:val="da-DK" w:eastAsia="da-DK" w:bidi="ar-SA"/>
        </w:rPr>
      </w:pPr>
      <w:r>
        <w:rPr>
          <w:noProof/>
          <w:lang w:val="da-DK" w:eastAsia="da-DK" w:bidi="ar-SA"/>
        </w:rPr>
        <w:lastRenderedPageBreak/>
        <w:tab/>
        <w:t>Brugeren trykker på ”Login” knappen og kommer til Søge siden, men nu som indlogget bruger med flere valgmuligher i Menu boksen.</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0500" cy="2616200"/>
            <wp:effectExtent l="19050" t="0" r="635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270500" cy="261620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C92BB1">
      <w:pPr>
        <w:rPr>
          <w:noProof/>
          <w:lang w:val="da-DK" w:eastAsia="da-DK" w:bidi="ar-SA"/>
        </w:rPr>
      </w:pPr>
      <w:r>
        <w:rPr>
          <w:noProof/>
          <w:lang w:val="da-DK" w:eastAsia="da-DK" w:bidi="ar-SA"/>
        </w:rPr>
        <w:tab/>
        <w:t>”Om denne side” menulinket viser følgende side. Med en lille velkommen video, samt en kort beskrivelse af formålet med denne applikation.</w:t>
      </w:r>
    </w:p>
    <w:p w:rsidR="00C92BB1" w:rsidRDefault="00C92BB1">
      <w:pPr>
        <w:rPr>
          <w:noProof/>
          <w:lang w:val="da-DK" w:eastAsia="da-DK" w:bidi="ar-SA"/>
        </w:rPr>
      </w:pPr>
    </w:p>
    <w:p w:rsidR="00C92BB1" w:rsidRDefault="00C92BB1">
      <w:pPr>
        <w:rPr>
          <w:noProof/>
          <w:lang w:val="da-DK" w:eastAsia="da-DK" w:bidi="ar-SA"/>
        </w:rPr>
      </w:pPr>
      <w:r>
        <w:rPr>
          <w:noProof/>
          <w:lang w:val="da-DK" w:eastAsia="da-DK" w:bidi="ar-SA"/>
        </w:rPr>
        <w:br w:type="page"/>
      </w:r>
    </w:p>
    <w:p w:rsidR="00C92BB1" w:rsidRDefault="00C92BB1">
      <w:pPr>
        <w:rPr>
          <w:noProof/>
          <w:lang w:val="da-DK" w:eastAsia="da-DK" w:bidi="ar-SA"/>
        </w:rPr>
      </w:pPr>
      <w:r>
        <w:rPr>
          <w:noProof/>
          <w:lang w:val="da-DK" w:eastAsia="da-DK" w:bidi="ar-SA"/>
        </w:rPr>
        <w:lastRenderedPageBreak/>
        <w:drawing>
          <wp:inline distT="0" distB="0" distL="0" distR="0">
            <wp:extent cx="5270500" cy="5118100"/>
            <wp:effectExtent l="19050" t="0" r="635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srcRect/>
                    <a:stretch>
                      <a:fillRect/>
                    </a:stretch>
                  </pic:blipFill>
                  <pic:spPr bwMode="auto">
                    <a:xfrm>
                      <a:off x="0" y="0"/>
                      <a:ext cx="5270500" cy="5118100"/>
                    </a:xfrm>
                    <a:prstGeom prst="rect">
                      <a:avLst/>
                    </a:prstGeom>
                    <a:noFill/>
                    <a:ln w="9525">
                      <a:noFill/>
                      <a:miter lim="800000"/>
                      <a:headEnd/>
                      <a:tailEnd/>
                    </a:ln>
                  </pic:spPr>
                </pic:pic>
              </a:graphicData>
            </a:graphic>
          </wp:inline>
        </w:drawing>
      </w:r>
    </w:p>
    <w:p w:rsidR="00C92BB1" w:rsidRDefault="00C92BB1">
      <w:pPr>
        <w:rPr>
          <w:noProof/>
          <w:lang w:val="da-DK" w:eastAsia="da-DK" w:bidi="ar-SA"/>
        </w:rPr>
      </w:pPr>
    </w:p>
    <w:p w:rsidR="001D1B96" w:rsidRDefault="000357ED">
      <w:pPr>
        <w:rPr>
          <w:noProof/>
          <w:lang w:val="da-DK" w:eastAsia="da-DK" w:bidi="ar-SA"/>
        </w:rPr>
      </w:pPr>
      <w:r>
        <w:rPr>
          <w:noProof/>
          <w:lang w:val="da-DK" w:eastAsia="da-DK" w:bidi="ar-SA"/>
        </w:rPr>
        <w:tab/>
        <w:t>”Alle forespørgsler” menulinket viser følgende side.</w:t>
      </w:r>
    </w:p>
    <w:p w:rsidR="000357ED" w:rsidRDefault="000357ED">
      <w:pPr>
        <w:rPr>
          <w:noProof/>
          <w:lang w:val="da-DK" w:eastAsia="da-DK" w:bidi="ar-SA"/>
        </w:rPr>
      </w:pPr>
      <w:r>
        <w:rPr>
          <w:noProof/>
          <w:lang w:val="da-DK" w:eastAsia="da-DK" w:bidi="ar-SA"/>
        </w:rPr>
        <w:lastRenderedPageBreak/>
        <w:drawing>
          <wp:inline distT="0" distB="0" distL="0" distR="0">
            <wp:extent cx="5270500" cy="4127500"/>
            <wp:effectExtent l="19050" t="0" r="635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5270500" cy="4127500"/>
                    </a:xfrm>
                    <a:prstGeom prst="rect">
                      <a:avLst/>
                    </a:prstGeom>
                    <a:noFill/>
                    <a:ln w="9525">
                      <a:noFill/>
                      <a:miter lim="800000"/>
                      <a:headEnd/>
                      <a:tailEnd/>
                    </a:ln>
                  </pic:spPr>
                </pic:pic>
              </a:graphicData>
            </a:graphic>
          </wp:inline>
        </w:drawing>
      </w:r>
    </w:p>
    <w:p w:rsidR="000357ED" w:rsidRDefault="000357ED">
      <w:pPr>
        <w:rPr>
          <w:noProof/>
          <w:lang w:val="da-DK" w:eastAsia="da-DK" w:bidi="ar-SA"/>
        </w:rPr>
      </w:pPr>
      <w:r>
        <w:rPr>
          <w:noProof/>
          <w:lang w:val="da-DK" w:eastAsia="da-DK" w:bidi="ar-SA"/>
        </w:rPr>
        <w:tab/>
        <w:t>Denne liste indeholder alle de ord som mangler forslag. Hvis brugeren trykker på et af ”Upload forslag” linkene, så kommer følgende side.</w:t>
      </w:r>
    </w:p>
    <w:p w:rsidR="000357ED" w:rsidRDefault="000357ED">
      <w:pPr>
        <w:rPr>
          <w:noProof/>
          <w:lang w:val="da-DK" w:eastAsia="da-DK" w:bidi="ar-SA"/>
        </w:rPr>
      </w:pPr>
    </w:p>
    <w:p w:rsidR="000357ED" w:rsidRDefault="000357ED">
      <w:pPr>
        <w:rPr>
          <w:noProof/>
          <w:lang w:val="da-DK" w:eastAsia="da-DK" w:bidi="ar-SA"/>
        </w:rPr>
      </w:pPr>
      <w:r>
        <w:rPr>
          <w:noProof/>
          <w:lang w:val="da-DK" w:eastAsia="da-DK" w:bidi="ar-SA"/>
        </w:rPr>
        <w:drawing>
          <wp:inline distT="0" distB="0" distL="0" distR="0">
            <wp:extent cx="5270500" cy="2825750"/>
            <wp:effectExtent l="19050" t="0" r="635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5270500" cy="2825750"/>
                    </a:xfrm>
                    <a:prstGeom prst="rect">
                      <a:avLst/>
                    </a:prstGeom>
                    <a:noFill/>
                    <a:ln w="9525">
                      <a:noFill/>
                      <a:miter lim="800000"/>
                      <a:headEnd/>
                      <a:tailEnd/>
                    </a:ln>
                  </pic:spPr>
                </pic:pic>
              </a:graphicData>
            </a:graphic>
          </wp:inline>
        </w:drawing>
      </w:r>
    </w:p>
    <w:p w:rsidR="000357ED" w:rsidRDefault="000357ED">
      <w:pPr>
        <w:rPr>
          <w:noProof/>
          <w:lang w:val="da-DK" w:eastAsia="da-DK" w:bidi="ar-SA"/>
        </w:rPr>
      </w:pPr>
    </w:p>
    <w:p w:rsidR="00187B37" w:rsidRDefault="000357ED">
      <w:pPr>
        <w:rPr>
          <w:noProof/>
          <w:lang w:val="da-DK" w:eastAsia="da-DK" w:bidi="ar-SA"/>
        </w:rPr>
      </w:pPr>
      <w:r>
        <w:rPr>
          <w:noProof/>
          <w:lang w:val="da-DK" w:eastAsia="da-DK" w:bidi="ar-SA"/>
        </w:rPr>
        <w:tab/>
        <w:t>Her vælger brugeren en videofil vha. af ”Browse…” knappen, som viser en alm. fildialog, hvor en fil kan vælges, brugeren udfylder beskrivelse feltet og trykker på ”Upload og gem” knappen. Systemet henter filen og konvertere denne til et HTML5 video format og gemmer den. Denne proces tager lidt tid. Hvis systemet ikke kan konverter filen kommer den en fejl besked.</w:t>
      </w:r>
    </w:p>
    <w:p w:rsidR="00187B37" w:rsidRDefault="00187B37">
      <w:pPr>
        <w:rPr>
          <w:noProof/>
          <w:lang w:val="da-DK" w:eastAsia="da-DK" w:bidi="ar-SA"/>
        </w:rPr>
      </w:pPr>
    </w:p>
    <w:p w:rsidR="008163B4" w:rsidRDefault="00187B37">
      <w:pPr>
        <w:rPr>
          <w:noProof/>
          <w:lang w:val="da-DK" w:eastAsia="da-DK" w:bidi="ar-SA"/>
        </w:rPr>
      </w:pPr>
      <w:r>
        <w:rPr>
          <w:noProof/>
          <w:lang w:val="da-DK" w:eastAsia="da-DK" w:bidi="ar-SA"/>
        </w:rPr>
        <w:lastRenderedPageBreak/>
        <w:drawing>
          <wp:inline distT="0" distB="0" distL="0" distR="0">
            <wp:extent cx="5270500" cy="3073400"/>
            <wp:effectExtent l="19050" t="0" r="635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srcRect/>
                    <a:stretch>
                      <a:fillRect/>
                    </a:stretch>
                  </pic:blipFill>
                  <pic:spPr bwMode="auto">
                    <a:xfrm>
                      <a:off x="0" y="0"/>
                      <a:ext cx="5270500" cy="30734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”Mine forespørgsler” menulinket viser følgende side.</w:t>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drawing>
          <wp:inline distT="0" distB="0" distL="0" distR="0">
            <wp:extent cx="5270500" cy="2590800"/>
            <wp:effectExtent l="1905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70500" cy="25908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Her fremgår det at brugeren ikke har oprettet nogle forespørgsler endnu. Dette gøres ved at trykke på ”Opret ny forespørgsel” linket, som viser følgende side.</w:t>
      </w:r>
    </w:p>
    <w:p w:rsidR="001839F9" w:rsidRDefault="001839F9">
      <w:pPr>
        <w:rPr>
          <w:noProof/>
          <w:lang w:val="da-DK" w:eastAsia="da-DK" w:bidi="ar-SA"/>
        </w:rPr>
      </w:pPr>
    </w:p>
    <w:p w:rsidR="001839F9" w:rsidRDefault="001839F9">
      <w:pPr>
        <w:rPr>
          <w:noProof/>
          <w:lang w:val="da-DK" w:eastAsia="da-DK" w:bidi="ar-SA"/>
        </w:rPr>
      </w:pPr>
    </w:p>
    <w:p w:rsidR="00FA76EF" w:rsidRDefault="00FA76EF">
      <w:pPr>
        <w:rPr>
          <w:noProof/>
          <w:lang w:val="da-DK" w:eastAsia="da-DK" w:bidi="ar-SA"/>
        </w:rPr>
      </w:pPr>
      <w:r>
        <w:rPr>
          <w:noProof/>
          <w:lang w:val="da-DK" w:eastAsia="da-DK" w:bidi="ar-SA"/>
        </w:rPr>
        <w:lastRenderedPageBreak/>
        <w:drawing>
          <wp:inline distT="0" distB="0" distL="0" distR="0">
            <wp:extent cx="5270500" cy="260350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tab/>
        <w:t>Her kan brugeren så ønske forslag til et ord, ved at udfylde de to felter og trykke på ”Gem” knappen. ”Gem og tilknyt grupper” er ikke implementeret endnu. Når der gemmes så vender systemet tilbage til ”Mine forespørgsler”</w:t>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drawing>
          <wp:inline distT="0" distB="0" distL="0" distR="0">
            <wp:extent cx="5270500" cy="2628900"/>
            <wp:effectExtent l="19050" t="0" r="635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6C403E" w:rsidRDefault="006C403E">
      <w:pPr>
        <w:rPr>
          <w:noProof/>
          <w:lang w:val="da-DK" w:eastAsia="da-DK" w:bidi="ar-SA"/>
        </w:rPr>
      </w:pPr>
      <w:r>
        <w:rPr>
          <w:noProof/>
          <w:lang w:val="da-DK" w:eastAsia="da-DK" w:bidi="ar-SA"/>
        </w:rPr>
        <w:tab/>
      </w:r>
      <w:r w:rsidRPr="006C403E">
        <w:rPr>
          <w:noProof/>
          <w:lang w:val="da-DK" w:eastAsia="da-DK" w:bidi="ar-SA"/>
        </w:rPr>
        <w:t>På listen er der et ”Ret” link som ikke er implementeret endnu.</w:t>
      </w:r>
      <w:r>
        <w:rPr>
          <w:noProof/>
          <w:lang w:val="da-DK" w:eastAsia="da-DK" w:bidi="ar-SA"/>
        </w:rPr>
        <w:t xml:space="preserve"> Hvis brugeren trykker på ord linket, så vises følgende side, nu med et …</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lastRenderedPageBreak/>
        <w:drawing>
          <wp:inline distT="0" distB="0" distL="0" distR="0">
            <wp:extent cx="5270500" cy="2603500"/>
            <wp:effectExtent l="19050" t="0" r="635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6C403E" w:rsidRDefault="00FA76EF">
      <w:pPr>
        <w:rPr>
          <w:noProof/>
          <w:lang w:val="da-DK" w:eastAsia="da-DK" w:bidi="ar-SA"/>
        </w:rPr>
      </w:pPr>
      <w:r>
        <w:rPr>
          <w:noProof/>
          <w:lang w:val="da-DK" w:eastAsia="da-DK" w:bidi="ar-SA"/>
        </w:rPr>
        <w:tab/>
      </w:r>
    </w:p>
    <w:p w:rsidR="006C403E" w:rsidRDefault="006C403E">
      <w:pPr>
        <w:rPr>
          <w:noProof/>
          <w:lang w:val="da-DK" w:eastAsia="da-DK" w:bidi="ar-SA"/>
        </w:rPr>
      </w:pPr>
    </w:p>
    <w:p w:rsidR="00FA76EF" w:rsidRDefault="00FA76EF" w:rsidP="006C403E">
      <w:pPr>
        <w:ind w:firstLine="360"/>
        <w:rPr>
          <w:noProof/>
          <w:lang w:val="da-DK" w:eastAsia="da-DK" w:bidi="ar-SA"/>
        </w:rPr>
      </w:pPr>
      <w:r>
        <w:rPr>
          <w:noProof/>
          <w:lang w:val="da-DK" w:eastAsia="da-DK" w:bidi="ar-SA"/>
        </w:rPr>
        <w:t xml:space="preserve">Hvis man forsøger at oprette et ord som findes i forvejen, så </w:t>
      </w:r>
      <w:r w:rsidR="006C403E">
        <w:rPr>
          <w:noProof/>
          <w:lang w:val="da-DK" w:eastAsia="da-DK" w:bidi="ar-SA"/>
        </w:rPr>
        <w:t>kommer følgende fejl.</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drawing>
          <wp:inline distT="0" distB="0" distL="0" distR="0">
            <wp:extent cx="5270500" cy="2628900"/>
            <wp:effectExtent l="19050" t="0" r="635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AD5F91" w:rsidRDefault="00AD5F91">
      <w:pPr>
        <w:rPr>
          <w:noProof/>
          <w:lang w:val="da-DK" w:eastAsia="da-DK" w:bidi="ar-SA"/>
        </w:rPr>
      </w:pPr>
    </w:p>
    <w:p w:rsidR="00AD5F91" w:rsidRDefault="00AD5F91">
      <w:pPr>
        <w:rPr>
          <w:noProof/>
          <w:lang w:val="da-DK" w:eastAsia="da-DK" w:bidi="ar-SA"/>
        </w:rPr>
      </w:pPr>
      <w:r>
        <w:rPr>
          <w:noProof/>
          <w:lang w:val="da-DK" w:eastAsia="da-DK" w:bidi="ar-SA"/>
        </w:rPr>
        <w:tab/>
        <w:t>Til slut kan brugeren logge af ved at trykke på menulinket ”Log af”, og følgeden side vises, hvor det fremgår at brugeren ikke er logget på mere.</w:t>
      </w:r>
    </w:p>
    <w:p w:rsidR="00AD5F91" w:rsidRDefault="00AD5F91">
      <w:pPr>
        <w:rPr>
          <w:noProof/>
          <w:lang w:val="da-DK" w:eastAsia="da-DK" w:bidi="ar-SA"/>
        </w:rPr>
      </w:pPr>
    </w:p>
    <w:p w:rsidR="000357ED" w:rsidRPr="001D1B96" w:rsidRDefault="00AD5F91">
      <w:pPr>
        <w:rPr>
          <w:noProof/>
          <w:lang w:val="da-DK" w:eastAsia="da-DK" w:bidi="ar-SA"/>
        </w:rPr>
      </w:pPr>
      <w:r>
        <w:rPr>
          <w:noProof/>
          <w:lang w:val="da-DK" w:eastAsia="da-DK" w:bidi="ar-SA"/>
        </w:rPr>
        <w:drawing>
          <wp:inline distT="0" distB="0" distL="0" distR="0">
            <wp:extent cx="5276850" cy="2165350"/>
            <wp:effectExtent l="1905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r w:rsidR="00FA76EF">
        <w:rPr>
          <w:noProof/>
          <w:lang w:val="da-DK" w:eastAsia="da-DK" w:bidi="ar-SA"/>
        </w:rPr>
        <w:tab/>
      </w:r>
      <w:r w:rsidR="000357ED">
        <w:rPr>
          <w:noProof/>
          <w:lang w:val="da-DK" w:eastAsia="da-DK" w:bidi="ar-SA"/>
        </w:rPr>
        <w:t xml:space="preserve"> </w:t>
      </w:r>
    </w:p>
    <w:p w:rsidR="0071701B" w:rsidRDefault="006C403E">
      <w:pPr>
        <w:rPr>
          <w:lang w:val="da-DK" w:eastAsia="da-DK" w:bidi="ar-SA"/>
        </w:rPr>
      </w:pPr>
      <w:r>
        <w:rPr>
          <w:lang w:val="da-DK" w:eastAsia="da-DK" w:bidi="ar-SA"/>
        </w:rPr>
        <w:lastRenderedPageBreak/>
        <w:tab/>
      </w:r>
    </w:p>
    <w:p w:rsidR="0071701B" w:rsidRDefault="0071701B">
      <w:pPr>
        <w:rPr>
          <w:lang w:val="da-DK" w:eastAsia="da-DK" w:bidi="ar-SA"/>
        </w:rPr>
      </w:pPr>
      <w:r>
        <w:rPr>
          <w:lang w:val="da-DK" w:eastAsia="da-DK" w:bidi="ar-SA"/>
        </w:rPr>
        <w:br w:type="page"/>
      </w:r>
    </w:p>
    <w:p w:rsidR="0071701B" w:rsidRDefault="0071701B">
      <w:pPr>
        <w:rPr>
          <w:lang w:val="da-DK" w:eastAsia="da-DK" w:bidi="ar-SA"/>
        </w:rPr>
      </w:pPr>
    </w:p>
    <w:p w:rsidR="00636A3B" w:rsidRDefault="00636A3B" w:rsidP="00636A3B">
      <w:pPr>
        <w:pStyle w:val="Heading2"/>
        <w:numPr>
          <w:ilvl w:val="1"/>
          <w:numId w:val="19"/>
        </w:numPr>
        <w:rPr>
          <w:lang w:val="da-DK" w:eastAsia="da-DK" w:bidi="ar-SA"/>
        </w:rPr>
      </w:pPr>
      <w:bookmarkStart w:id="265" w:name="_Ref311047491"/>
      <w:bookmarkStart w:id="266" w:name="_Toc311477412"/>
      <w:r>
        <w:rPr>
          <w:lang w:val="da-DK" w:eastAsia="da-DK" w:bidi="ar-SA"/>
        </w:rPr>
        <w:t>Udviklingsmiljø</w:t>
      </w:r>
      <w:bookmarkEnd w:id="265"/>
      <w:bookmarkEnd w:id="266"/>
    </w:p>
    <w:p w:rsidR="002F5807" w:rsidRDefault="002F5807" w:rsidP="00636A3B">
      <w:pPr>
        <w:pStyle w:val="BodyText"/>
        <w:rPr>
          <w:lang w:val="da-DK" w:eastAsia="da-DK" w:bidi="ar-SA"/>
        </w:rPr>
      </w:pPr>
    </w:p>
    <w:p w:rsidR="00636A3B" w:rsidRDefault="00A4245A" w:rsidP="002F5807">
      <w:pPr>
        <w:pStyle w:val="BodyText"/>
        <w:jc w:val="left"/>
        <w:rPr>
          <w:lang w:val="da-DK" w:eastAsia="da-DK" w:bidi="ar-SA"/>
        </w:rPr>
      </w:pPr>
      <w:r>
        <w:rPr>
          <w:lang w:val="da-DK" w:eastAsia="da-DK" w:bidi="ar-SA"/>
        </w:rPr>
        <w:t>Under udviklingen har jeg brugt følgende værktøjet, programmer og services:</w:t>
      </w:r>
    </w:p>
    <w:p w:rsidR="00A4245A" w:rsidRDefault="00A4245A" w:rsidP="002F5807">
      <w:pPr>
        <w:pStyle w:val="BodyText"/>
        <w:numPr>
          <w:ilvl w:val="0"/>
          <w:numId w:val="45"/>
        </w:numPr>
        <w:jc w:val="left"/>
        <w:rPr>
          <w:lang w:val="da-DK" w:eastAsia="da-DK" w:bidi="ar-SA"/>
        </w:rPr>
      </w:pPr>
      <w:r>
        <w:rPr>
          <w:lang w:val="da-DK" w:eastAsia="da-DK" w:bidi="ar-SA"/>
        </w:rPr>
        <w:t>NetBeans</w:t>
      </w:r>
      <w:r w:rsidR="00AB461D">
        <w:rPr>
          <w:rStyle w:val="EndnoteReference"/>
          <w:lang w:val="da-DK" w:eastAsia="da-DK" w:bidi="ar-SA"/>
        </w:rPr>
        <w:endnoteReference w:id="38"/>
      </w:r>
      <w:r>
        <w:rPr>
          <w:lang w:val="da-DK" w:eastAsia="da-DK" w:bidi="ar-SA"/>
        </w:rPr>
        <w:t xml:space="preserve"> 7.0.1 – Java udviklingsmiljø, i dette miljø kan man starte følgende servere, som jeg har benyttet mig af:</w:t>
      </w:r>
    </w:p>
    <w:p w:rsidR="00A4245A" w:rsidRDefault="00A4245A" w:rsidP="002F5807">
      <w:pPr>
        <w:pStyle w:val="BodyText"/>
        <w:numPr>
          <w:ilvl w:val="1"/>
          <w:numId w:val="45"/>
        </w:numPr>
        <w:jc w:val="left"/>
        <w:rPr>
          <w:lang w:val="da-DK" w:eastAsia="da-DK" w:bidi="ar-SA"/>
        </w:rPr>
      </w:pPr>
      <w:r>
        <w:rPr>
          <w:lang w:val="da-DK" w:eastAsia="da-DK" w:bidi="ar-SA"/>
        </w:rPr>
        <w:t>JavaDB</w:t>
      </w:r>
      <w:fldSimple w:instr=" NOTEREF _Ref310939252 \h  \* MERGEFORMAT ">
        <w:r w:rsidR="00AB461D" w:rsidRPr="00AB461D">
          <w:rPr>
            <w:vertAlign w:val="superscript"/>
            <w:lang w:val="da-DK" w:eastAsia="da-DK" w:bidi="ar-SA"/>
          </w:rPr>
          <w:t>4</w:t>
        </w:r>
      </w:fldSimple>
      <w:r>
        <w:rPr>
          <w:lang w:val="da-DK" w:eastAsia="da-DK" w:bidi="ar-SA"/>
        </w:rPr>
        <w:t xml:space="preserve"> server.</w:t>
      </w:r>
    </w:p>
    <w:p w:rsidR="00A4245A" w:rsidRDefault="00A4245A" w:rsidP="002F5807">
      <w:pPr>
        <w:pStyle w:val="BodyText"/>
        <w:numPr>
          <w:ilvl w:val="1"/>
          <w:numId w:val="45"/>
        </w:numPr>
        <w:jc w:val="left"/>
        <w:rPr>
          <w:lang w:val="da-DK" w:eastAsia="da-DK" w:bidi="ar-SA"/>
        </w:rPr>
      </w:pPr>
      <w:r>
        <w:rPr>
          <w:lang w:val="da-DK" w:eastAsia="da-DK" w:bidi="ar-SA"/>
        </w:rPr>
        <w:t>Apache Tomcat</w:t>
      </w:r>
      <w:fldSimple w:instr=" NOTEREF _Ref310967093 \h  \* MERGEFORMAT ">
        <w:r w:rsidR="00AB461D" w:rsidRPr="00AB461D">
          <w:rPr>
            <w:vertAlign w:val="superscript"/>
            <w:lang w:val="da-DK" w:eastAsia="da-DK" w:bidi="ar-SA"/>
          </w:rPr>
          <w:t>5</w:t>
        </w:r>
      </w:fldSimple>
      <w:r>
        <w:rPr>
          <w:lang w:val="da-DK" w:eastAsia="da-DK" w:bidi="ar-SA"/>
        </w:rPr>
        <w:t xml:space="preserve"> 7 server.</w:t>
      </w:r>
    </w:p>
    <w:p w:rsidR="00A4245A" w:rsidRDefault="00A4245A" w:rsidP="002F5807">
      <w:pPr>
        <w:pStyle w:val="BodyText"/>
        <w:numPr>
          <w:ilvl w:val="0"/>
          <w:numId w:val="45"/>
        </w:numPr>
        <w:jc w:val="left"/>
        <w:rPr>
          <w:lang w:val="da-DK" w:eastAsia="da-DK" w:bidi="ar-SA"/>
        </w:rPr>
      </w:pPr>
      <w:r>
        <w:rPr>
          <w:lang w:val="da-DK" w:eastAsia="da-DK" w:bidi="ar-SA"/>
        </w:rPr>
        <w:t>Apache James</w:t>
      </w:r>
      <w:fldSimple w:instr=" NOTEREF _Ref310967126 \h  \* MERGEFORMAT ">
        <w:r w:rsidR="00AB461D" w:rsidRPr="00AB461D">
          <w:rPr>
            <w:vertAlign w:val="superscript"/>
            <w:lang w:val="da-DK" w:eastAsia="da-DK" w:bidi="ar-SA"/>
          </w:rPr>
          <w:t>15</w:t>
        </w:r>
      </w:fldSimple>
      <w:r>
        <w:rPr>
          <w:lang w:val="da-DK" w:eastAsia="da-DK" w:bidi="ar-SA"/>
        </w:rPr>
        <w:t xml:space="preserve"> som er en mailserver. Denne har jeg sat op til</w:t>
      </w:r>
      <w:r w:rsidR="002F5807">
        <w:rPr>
          <w:lang w:val="da-DK" w:eastAsia="da-DK" w:bidi="ar-SA"/>
        </w:rPr>
        <w:t>,</w:t>
      </w:r>
      <w:r>
        <w:rPr>
          <w:lang w:val="da-DK" w:eastAsia="da-DK" w:bidi="ar-SA"/>
        </w:rPr>
        <w:t xml:space="preserve"> at sende alle mails til den samme modtager, som er min arbejdsmail.</w:t>
      </w:r>
    </w:p>
    <w:p w:rsidR="00A4245A" w:rsidRDefault="00A4245A" w:rsidP="002F5807">
      <w:pPr>
        <w:pStyle w:val="BodyText"/>
        <w:numPr>
          <w:ilvl w:val="0"/>
          <w:numId w:val="45"/>
        </w:numPr>
        <w:jc w:val="left"/>
        <w:rPr>
          <w:lang w:val="da-DK" w:eastAsia="da-DK" w:bidi="ar-SA"/>
        </w:rPr>
      </w:pPr>
      <w:r>
        <w:rPr>
          <w:lang w:val="da-DK" w:eastAsia="da-DK" w:bidi="ar-SA"/>
        </w:rPr>
        <w:t>Microsoft Outlook, mail program, for at læse de mails, systemet genererer.</w:t>
      </w:r>
    </w:p>
    <w:p w:rsidR="00A4245A" w:rsidRDefault="00A4245A" w:rsidP="002F5807">
      <w:pPr>
        <w:pStyle w:val="BodyText"/>
        <w:numPr>
          <w:ilvl w:val="0"/>
          <w:numId w:val="45"/>
        </w:numPr>
        <w:jc w:val="left"/>
        <w:rPr>
          <w:lang w:val="da-DK" w:eastAsia="da-DK" w:bidi="ar-SA"/>
        </w:rPr>
      </w:pPr>
      <w:r>
        <w:rPr>
          <w:lang w:val="da-DK" w:eastAsia="da-DK" w:bidi="ar-SA"/>
        </w:rPr>
        <w:t>Apache SubVersion</w:t>
      </w:r>
      <w:r w:rsidR="00AB461D">
        <w:rPr>
          <w:rStyle w:val="EndnoteReference"/>
          <w:lang w:val="da-DK" w:eastAsia="da-DK" w:bidi="ar-SA"/>
        </w:rPr>
        <w:endnoteReference w:id="39"/>
      </w:r>
      <w:r>
        <w:rPr>
          <w:lang w:val="da-DK" w:eastAsia="da-DK" w:bidi="ar-SA"/>
        </w:rPr>
        <w:t xml:space="preserve">, </w:t>
      </w:r>
      <w:r w:rsidR="00AB461D">
        <w:rPr>
          <w:lang w:val="da-DK" w:eastAsia="da-DK" w:bidi="ar-SA"/>
        </w:rPr>
        <w:t xml:space="preserve">kode </w:t>
      </w:r>
      <w:r>
        <w:rPr>
          <w:lang w:val="da-DK" w:eastAsia="da-DK" w:bidi="ar-SA"/>
        </w:rPr>
        <w:t xml:space="preserve">versionskontrol system, </w:t>
      </w:r>
      <w:r w:rsidR="00AB461D">
        <w:rPr>
          <w:lang w:val="da-DK" w:eastAsia="da-DK" w:bidi="ar-SA"/>
        </w:rPr>
        <w:t xml:space="preserve">som jeg bruger </w:t>
      </w:r>
      <w:r>
        <w:rPr>
          <w:lang w:val="da-DK" w:eastAsia="da-DK" w:bidi="ar-SA"/>
        </w:rPr>
        <w:t>sammen med Google’s GoogleCode</w:t>
      </w:r>
      <w:r w:rsidR="00012EAE">
        <w:rPr>
          <w:rStyle w:val="EndnoteReference"/>
          <w:lang w:val="da-DK" w:eastAsia="da-DK" w:bidi="ar-SA"/>
        </w:rPr>
        <w:endnoteReference w:id="40"/>
      </w:r>
      <w:r w:rsidR="002F5807">
        <w:rPr>
          <w:lang w:val="da-DK" w:eastAsia="da-DK" w:bidi="ar-SA"/>
        </w:rPr>
        <w:t xml:space="preserve"> service. Så</w:t>
      </w:r>
      <w:r>
        <w:rPr>
          <w:lang w:val="da-DK" w:eastAsia="da-DK" w:bidi="ar-SA"/>
        </w:rPr>
        <w:t xml:space="preserve"> jeg</w:t>
      </w:r>
      <w:r w:rsidR="002F5807">
        <w:rPr>
          <w:lang w:val="da-DK" w:eastAsia="da-DK" w:bidi="ar-SA"/>
        </w:rPr>
        <w:t xml:space="preserve"> har</w:t>
      </w:r>
      <w:r>
        <w:rPr>
          <w:lang w:val="da-DK" w:eastAsia="da-DK" w:bidi="ar-SA"/>
        </w:rPr>
        <w:t xml:space="preserve"> alle mine </w:t>
      </w:r>
      <w:r w:rsidR="00012EAE">
        <w:rPr>
          <w:lang w:val="da-DK" w:eastAsia="da-DK" w:bidi="ar-SA"/>
        </w:rPr>
        <w:t>kodefiler, dokumenter m.m.</w:t>
      </w:r>
      <w:r>
        <w:rPr>
          <w:lang w:val="da-DK" w:eastAsia="da-DK" w:bidi="ar-SA"/>
        </w:rPr>
        <w:t xml:space="preserve"> på GoogleCode. Se</w:t>
      </w:r>
      <w:r w:rsidR="007204DA">
        <w:rPr>
          <w:lang w:val="da-DK" w:eastAsia="da-DK" w:bidi="ar-SA"/>
        </w:rPr>
        <w:t xml:space="preserve"> </w:t>
      </w:r>
      <w:hyperlink r:id="rId74" w:history="1">
        <w:r>
          <w:rPr>
            <w:rStyle w:val="Hyperlink"/>
            <w:lang w:val="da-DK" w:eastAsia="da-DK" w:bidi="ar-SA"/>
          </w:rPr>
          <w:t>code.google.com/p/user-driven-sign-language-dictionary</w:t>
        </w:r>
      </w:hyperlink>
      <w:r w:rsidR="00012EAE">
        <w:rPr>
          <w:lang w:val="da-DK" w:eastAsia="da-DK" w:bidi="ar-SA"/>
        </w:rPr>
        <w:t>. Så alt hvad jeg har lavet ligger lokalt på en pc, og på denne GoggleCode side.</w:t>
      </w:r>
    </w:p>
    <w:p w:rsidR="00A4245A" w:rsidRPr="00636A3B" w:rsidRDefault="00A4245A" w:rsidP="00A4245A">
      <w:pPr>
        <w:pStyle w:val="BodyText"/>
        <w:rPr>
          <w:lang w:val="da-DK" w:eastAsia="da-DK" w:bidi="ar-SA"/>
        </w:rPr>
      </w:pPr>
      <w:r>
        <w:rPr>
          <w:lang w:val="da-DK" w:eastAsia="da-DK" w:bidi="ar-SA"/>
        </w:rPr>
        <w:t xml:space="preserve"> </w:t>
      </w:r>
    </w:p>
    <w:p w:rsidR="002F5807" w:rsidRDefault="002F5807">
      <w:pPr>
        <w:rPr>
          <w:lang w:val="da-DK" w:eastAsia="da-DK" w:bidi="ar-SA"/>
        </w:rPr>
      </w:pPr>
      <w:r>
        <w:rPr>
          <w:lang w:val="da-DK" w:eastAsia="da-DK" w:bidi="ar-SA"/>
        </w:rPr>
        <w:br w:type="page"/>
      </w:r>
    </w:p>
    <w:p w:rsidR="00636A3B" w:rsidRPr="009C2564" w:rsidRDefault="00636A3B" w:rsidP="009C2564">
      <w:pPr>
        <w:pStyle w:val="BodyText"/>
        <w:rPr>
          <w:lang w:val="da-DK" w:eastAsia="da-DK" w:bidi="ar-SA"/>
        </w:rPr>
      </w:pPr>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67" w:name="_Toc310881101"/>
      <w:bookmarkStart w:id="268" w:name="_Toc310882237"/>
      <w:bookmarkStart w:id="269" w:name="_Toc310966431"/>
      <w:bookmarkStart w:id="270" w:name="_Toc310966508"/>
      <w:bookmarkStart w:id="271" w:name="_Toc310967798"/>
      <w:bookmarkStart w:id="272" w:name="_Toc311380182"/>
      <w:bookmarkStart w:id="273" w:name="_Toc311399807"/>
      <w:bookmarkStart w:id="274" w:name="_Toc311477413"/>
      <w:bookmarkEnd w:id="267"/>
      <w:bookmarkEnd w:id="268"/>
      <w:bookmarkEnd w:id="269"/>
      <w:bookmarkEnd w:id="270"/>
      <w:bookmarkEnd w:id="271"/>
      <w:bookmarkEnd w:id="272"/>
      <w:bookmarkEnd w:id="273"/>
      <w:bookmarkEnd w:id="274"/>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75" w:name="_Toc310966432"/>
      <w:bookmarkStart w:id="276" w:name="_Toc310966509"/>
      <w:bookmarkStart w:id="277" w:name="_Toc310967799"/>
      <w:bookmarkStart w:id="278" w:name="_Toc311380183"/>
      <w:bookmarkStart w:id="279" w:name="_Toc311399808"/>
      <w:bookmarkStart w:id="280" w:name="_Toc311477414"/>
      <w:bookmarkEnd w:id="275"/>
      <w:bookmarkEnd w:id="276"/>
      <w:bookmarkEnd w:id="277"/>
      <w:bookmarkEnd w:id="278"/>
      <w:bookmarkEnd w:id="279"/>
      <w:bookmarkEnd w:id="280"/>
    </w:p>
    <w:p w:rsidR="000C745A" w:rsidRDefault="000C745A" w:rsidP="00636A3B">
      <w:pPr>
        <w:pStyle w:val="Heading2"/>
        <w:numPr>
          <w:ilvl w:val="1"/>
          <w:numId w:val="13"/>
        </w:numPr>
        <w:rPr>
          <w:noProof/>
          <w:lang w:val="da-DK" w:eastAsia="da-DK" w:bidi="ar-SA"/>
        </w:rPr>
      </w:pPr>
      <w:bookmarkStart w:id="281" w:name="_Ref311047516"/>
      <w:bookmarkStart w:id="282" w:name="_Toc311477415"/>
      <w:r>
        <w:rPr>
          <w:noProof/>
          <w:lang w:val="da-DK" w:eastAsia="da-DK" w:bidi="ar-SA"/>
        </w:rPr>
        <w:t>Kode</w:t>
      </w:r>
      <w:bookmarkEnd w:id="281"/>
      <w:bookmarkEnd w:id="282"/>
    </w:p>
    <w:p w:rsidR="007F6DDD" w:rsidRDefault="007F6DDD" w:rsidP="007F6DDD">
      <w:pPr>
        <w:ind w:left="360"/>
        <w:rPr>
          <w:noProof/>
          <w:lang w:eastAsia="da-DK" w:bidi="ar-SA"/>
        </w:rPr>
      </w:pPr>
      <w:r>
        <w:rPr>
          <w:noProof/>
          <w:lang w:eastAsia="da-DK" w:bidi="ar-SA"/>
        </w:rPr>
        <w:t>Koden vises pakkevis i følgende rækkefølge:</w:t>
      </w:r>
    </w:p>
    <w:p w:rsidR="007F6DDD" w:rsidRDefault="007F6DDD" w:rsidP="007F6DDD">
      <w:pPr>
        <w:ind w:left="360"/>
        <w:rPr>
          <w:noProof/>
          <w:lang w:eastAsia="da-DK" w:bidi="ar-SA"/>
        </w:rPr>
      </w:pPr>
    </w:p>
    <w:p w:rsidR="00C32C86" w:rsidRDefault="007F6DDD" w:rsidP="007F6DDD">
      <w:pPr>
        <w:pStyle w:val="ListParagraph"/>
        <w:numPr>
          <w:ilvl w:val="0"/>
          <w:numId w:val="48"/>
        </w:numPr>
        <w:rPr>
          <w:noProof/>
          <w:lang w:eastAsia="da-DK" w:bidi="ar-SA"/>
        </w:rPr>
      </w:pPr>
      <w:r w:rsidRPr="007F6DDD">
        <w:rPr>
          <w:noProof/>
          <w:lang w:eastAsia="da-DK" w:bidi="ar-SA"/>
        </w:rPr>
        <w:t>dk.jsh.itdiplom.userdrivensignlanguagedictionary.entity</w:t>
      </w:r>
    </w:p>
    <w:p w:rsidR="007F6DDD" w:rsidRDefault="007F6DDD" w:rsidP="007F6DDD">
      <w:pPr>
        <w:pStyle w:val="ListParagraph"/>
        <w:numPr>
          <w:ilvl w:val="0"/>
          <w:numId w:val="48"/>
        </w:numPr>
        <w:rPr>
          <w:noProof/>
          <w:lang w:eastAsia="da-DK" w:bidi="ar-SA"/>
        </w:rPr>
      </w:pPr>
      <w:r w:rsidRPr="007F6DDD">
        <w:rPr>
          <w:noProof/>
          <w:lang w:eastAsia="da-DK" w:bidi="ar-SA"/>
        </w:rPr>
        <w:t>dk.jsh.itdiplom.userdrivensignlanguagedictionary.business</w:t>
      </w:r>
    </w:p>
    <w:p w:rsidR="007F6DDD" w:rsidRDefault="007F6DDD" w:rsidP="007F6DDD">
      <w:pPr>
        <w:pStyle w:val="ListParagraph"/>
        <w:numPr>
          <w:ilvl w:val="0"/>
          <w:numId w:val="48"/>
        </w:numPr>
        <w:rPr>
          <w:noProof/>
          <w:lang w:eastAsia="da-DK" w:bidi="ar-SA"/>
        </w:rPr>
      </w:pPr>
      <w:r w:rsidRPr="007F6DDD">
        <w:rPr>
          <w:noProof/>
          <w:lang w:eastAsia="da-DK" w:bidi="ar-SA"/>
        </w:rPr>
        <w:t>dk.jsh.itdiplom.userdrivensignlanguagedictionary.wicket</w:t>
      </w:r>
    </w:p>
    <w:p w:rsidR="007F6DDD" w:rsidRDefault="007F6DDD" w:rsidP="007F6DDD">
      <w:pPr>
        <w:pStyle w:val="ListParagraph"/>
        <w:numPr>
          <w:ilvl w:val="0"/>
          <w:numId w:val="48"/>
        </w:numPr>
        <w:rPr>
          <w:noProof/>
          <w:lang w:eastAsia="da-DK" w:bidi="ar-SA"/>
        </w:rPr>
      </w:pPr>
      <w:r w:rsidRPr="007F6DDD">
        <w:rPr>
          <w:noProof/>
          <w:lang w:eastAsia="da-DK" w:bidi="ar-SA"/>
        </w:rPr>
        <w:t>dk.jsh.itdiplom.userdrivensignlanguagedictionary.util</w:t>
      </w:r>
    </w:p>
    <w:p w:rsidR="007F6DDD" w:rsidRDefault="007F6DDD" w:rsidP="007F6DDD">
      <w:pPr>
        <w:rPr>
          <w:noProof/>
          <w:lang w:eastAsia="da-DK" w:bidi="ar-SA"/>
        </w:rPr>
      </w:pPr>
    </w:p>
    <w:p w:rsidR="007F6DDD" w:rsidRDefault="00764181" w:rsidP="007F6DDD">
      <w:pPr>
        <w:ind w:left="360"/>
        <w:rPr>
          <w:noProof/>
          <w:lang w:eastAsia="da-DK" w:bidi="ar-SA"/>
        </w:rPr>
      </w:pPr>
      <w:r>
        <w:rPr>
          <w:noProof/>
          <w:lang w:eastAsia="da-DK" w:bidi="ar-SA"/>
        </w:rPr>
        <w:t>Til sid</w:t>
      </w:r>
      <w:r w:rsidR="007F6DDD">
        <w:rPr>
          <w:noProof/>
          <w:lang w:eastAsia="da-DK" w:bidi="ar-SA"/>
        </w:rPr>
        <w:t>s</w:t>
      </w:r>
      <w:r>
        <w:rPr>
          <w:noProof/>
          <w:lang w:eastAsia="da-DK" w:bidi="ar-SA"/>
        </w:rPr>
        <w:t>t</w:t>
      </w:r>
      <w:r w:rsidR="007F6DDD">
        <w:rPr>
          <w:noProof/>
          <w:lang w:eastAsia="da-DK" w:bidi="ar-SA"/>
        </w:rPr>
        <w:t xml:space="preserve"> følger nogle enkelte Hibernate</w:t>
      </w:r>
      <w:r>
        <w:rPr>
          <w:noProof/>
          <w:lang w:eastAsia="da-DK" w:bidi="ar-SA"/>
        </w:rPr>
        <w:t xml:space="preserve"> setup</w:t>
      </w:r>
      <w:r w:rsidR="007F6DDD">
        <w:rPr>
          <w:noProof/>
          <w:lang w:eastAsia="da-DK" w:bidi="ar-SA"/>
        </w:rPr>
        <w:t xml:space="preserve">, SQL DDL og </w:t>
      </w:r>
      <w:r w:rsidR="00CC40D1">
        <w:rPr>
          <w:noProof/>
          <w:lang w:eastAsia="da-DK" w:bidi="ar-SA"/>
        </w:rPr>
        <w:t xml:space="preserve">Apache </w:t>
      </w:r>
      <w:r w:rsidR="007F6DDD">
        <w:rPr>
          <w:noProof/>
          <w:lang w:eastAsia="da-DK" w:bidi="ar-SA"/>
        </w:rPr>
        <w:t>Ant</w:t>
      </w:r>
      <w:r w:rsidR="00CC40D1">
        <w:rPr>
          <w:rStyle w:val="EndnoteReference"/>
          <w:noProof/>
          <w:lang w:eastAsia="da-DK" w:bidi="ar-SA"/>
        </w:rPr>
        <w:endnoteReference w:id="41"/>
      </w:r>
      <w:r w:rsidR="007F6DDD">
        <w:rPr>
          <w:noProof/>
          <w:lang w:eastAsia="da-DK" w:bidi="ar-SA"/>
        </w:rPr>
        <w:t xml:space="preserve"> scripts</w:t>
      </w:r>
      <w:r>
        <w:rPr>
          <w:noProof/>
          <w:lang w:eastAsia="da-DK" w:bidi="ar-SA"/>
        </w:rPr>
        <w:t xml:space="preserve"> filer</w:t>
      </w:r>
      <w:r w:rsidR="007F6DDD">
        <w:rPr>
          <w:noProof/>
          <w:lang w:eastAsia="da-DK" w:bidi="ar-SA"/>
        </w:rPr>
        <w:t>.</w:t>
      </w:r>
    </w:p>
    <w:p w:rsidR="00440A3D" w:rsidRDefault="00440A3D" w:rsidP="007F6DDD">
      <w:pPr>
        <w:ind w:left="360"/>
        <w:rPr>
          <w:noProof/>
          <w:lang w:eastAsia="da-DK" w:bidi="ar-SA"/>
        </w:rPr>
      </w:pPr>
      <w:r>
        <w:rPr>
          <w:noProof/>
          <w:lang w:eastAsia="da-DK" w:bidi="ar-SA"/>
        </w:rPr>
        <w:t xml:space="preserve">HTML </w:t>
      </w:r>
      <w:r w:rsidR="00CC40D1">
        <w:rPr>
          <w:noProof/>
          <w:lang w:eastAsia="da-DK" w:bidi="ar-SA"/>
        </w:rPr>
        <w:t xml:space="preserve">filer </w:t>
      </w:r>
      <w:r>
        <w:rPr>
          <w:noProof/>
          <w:lang w:eastAsia="da-DK" w:bidi="ar-SA"/>
        </w:rPr>
        <w:t>findes i wicket pakket.</w:t>
      </w:r>
    </w:p>
    <w:p w:rsidR="007F6DDD" w:rsidRDefault="007F6DDD">
      <w:pPr>
        <w:rPr>
          <w:noProof/>
          <w:lang w:eastAsia="da-DK" w:bidi="ar-SA"/>
        </w:rPr>
      </w:pPr>
      <w:r>
        <w:rPr>
          <w:noProof/>
          <w:lang w:eastAsia="da-DK" w:bidi="ar-SA"/>
        </w:rPr>
        <w:br w:type="page"/>
      </w:r>
    </w:p>
    <w:p w:rsidR="007F6DDD" w:rsidRDefault="007F6DDD" w:rsidP="00900273">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dk.jsh.itdiplom.userdrivensignlanguagedictionary.entity</w:t>
      </w:r>
    </w:p>
    <w:p w:rsidR="007F6DDD" w:rsidRDefault="007F6DDD" w:rsidP="007F6DDD">
      <w:pPr>
        <w:ind w:left="360"/>
        <w:rPr>
          <w:noProof/>
          <w:lang w:eastAsia="da-DK" w:bidi="ar-SA"/>
        </w:rPr>
      </w:pPr>
    </w:p>
    <w:p w:rsidR="007F6DDD" w:rsidRDefault="007F6DDD" w:rsidP="00900273">
      <w:pPr>
        <w:rPr>
          <w:noProof/>
          <w:lang w:eastAsia="da-DK" w:bidi="ar-SA"/>
        </w:rPr>
      </w:pPr>
      <w:r>
        <w:rPr>
          <w:noProof/>
          <w:lang w:eastAsia="da-DK" w:bidi="ar-SA"/>
        </w:rPr>
        <w:t xml:space="preserve">Filen: </w:t>
      </w:r>
      <w:r w:rsidRPr="007F6DDD">
        <w:rPr>
          <w:noProof/>
          <w:lang w:eastAsia="da-DK" w:bidi="ar-SA"/>
        </w:rPr>
        <w:t>ApplicationUser</w:t>
      </w:r>
      <w:r>
        <w:rPr>
          <w:noProof/>
          <w:lang w:eastAsia="da-DK" w:bidi="ar-SA"/>
        </w:rPr>
        <w:t>.java</w:t>
      </w:r>
    </w:p>
    <w:p w:rsidR="0048409C" w:rsidRPr="0048409C" w:rsidRDefault="008026DD" w:rsidP="0048409C">
      <w:pPr>
        <w:ind w:left="360"/>
        <w:rPr>
          <w:sz w:val="16"/>
        </w:rPr>
      </w:pPr>
      <w:r w:rsidRPr="0048409C">
        <w:rPr>
          <w:noProof/>
          <w:sz w:val="16"/>
          <w:lang w:eastAsia="da-DK" w:bidi="ar-SA"/>
        </w:rPr>
        <w:fldChar w:fldCharType="begin"/>
      </w:r>
      <w:r w:rsidR="0048409C" w:rsidRPr="0048409C">
        <w:rPr>
          <w:noProof/>
          <w:sz w:val="16"/>
          <w:lang w:eastAsia="da-DK" w:bidi="ar-SA"/>
        </w:rPr>
        <w:instrText xml:space="preserve"> INCLUDETEXT "C:\\GoogleCode\\user-driven-sign-language-dictionary\\Analysis and design\\CodeInHtml\\ApplicationUser.html" \c HTML  \* MERGEFORMAT </w:instrText>
      </w:r>
      <w:r w:rsidRPr="0048409C">
        <w:rPr>
          <w:noProof/>
          <w:sz w:val="16"/>
          <w:lang w:eastAsia="da-DK" w:bidi="ar-SA"/>
        </w:rPr>
        <w:fldChar w:fldCharType="separate"/>
      </w:r>
    </w:p>
    <w:p w:rsidR="0048409C" w:rsidRPr="0048409C" w:rsidRDefault="0048409C">
      <w:pPr>
        <w:pStyle w:val="HTMLPreformatted"/>
        <w:divId w:val="1839928258"/>
        <w:rPr>
          <w:sz w:val="16"/>
        </w:rPr>
      </w:pPr>
      <w:r w:rsidRPr="0048409C">
        <w:rPr>
          <w:rStyle w:val="line-number1"/>
          <w:sz w:val="16"/>
        </w:rPr>
        <w:t xml:space="preserve">  1</w:t>
      </w:r>
      <w:r w:rsidRPr="0048409C">
        <w:rPr>
          <w:sz w:val="16"/>
        </w:rPr>
        <w:t xml:space="preserve"> </w:t>
      </w:r>
      <w:r w:rsidRPr="0048409C">
        <w:rPr>
          <w:rStyle w:val="keyword-directive1"/>
          <w:sz w:val="16"/>
        </w:rPr>
        <w:t>package</w:t>
      </w:r>
      <w:r w:rsidRPr="0048409C">
        <w:rPr>
          <w:sz w:val="16"/>
        </w:rPr>
        <w:t xml:space="preserve"> dk.jsh.itdiplom.userdrivensignlanguagedictionary.entity;</w:t>
      </w:r>
    </w:p>
    <w:p w:rsidR="0048409C" w:rsidRPr="0048409C" w:rsidRDefault="0048409C">
      <w:pPr>
        <w:pStyle w:val="HTMLPreformatted"/>
        <w:divId w:val="1839928258"/>
        <w:rPr>
          <w:sz w:val="16"/>
        </w:rPr>
      </w:pPr>
      <w:r w:rsidRPr="0048409C">
        <w:rPr>
          <w:rStyle w:val="line-number1"/>
          <w:sz w:val="16"/>
        </w:rPr>
        <w:t xml:space="preserve">  2</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3</w:t>
      </w:r>
      <w:r w:rsidRPr="0048409C">
        <w:rPr>
          <w:sz w:val="16"/>
        </w:rPr>
        <w:t xml:space="preserve"> </w:t>
      </w:r>
      <w:r w:rsidRPr="0048409C">
        <w:rPr>
          <w:rStyle w:val="keyword-directive1"/>
          <w:sz w:val="16"/>
        </w:rPr>
        <w:t>import</w:t>
      </w:r>
      <w:r w:rsidRPr="0048409C">
        <w:rPr>
          <w:sz w:val="16"/>
        </w:rPr>
        <w:t xml:space="preserve"> dk.jsh.itdiplom.userdrivensignlanguagedictionary.entity.Constants.UserRole;</w:t>
      </w:r>
    </w:p>
    <w:p w:rsidR="0048409C" w:rsidRPr="0048409C" w:rsidRDefault="0048409C">
      <w:pPr>
        <w:pStyle w:val="HTMLPreformatted"/>
        <w:divId w:val="1839928258"/>
        <w:rPr>
          <w:sz w:val="16"/>
        </w:rPr>
      </w:pPr>
      <w:r w:rsidRPr="0048409C">
        <w:rPr>
          <w:rStyle w:val="line-number1"/>
          <w:sz w:val="16"/>
        </w:rPr>
        <w:t xml:space="preserve">  4</w:t>
      </w:r>
      <w:r w:rsidRPr="0048409C">
        <w:rPr>
          <w:sz w:val="16"/>
        </w:rPr>
        <w:t xml:space="preserve"> </w:t>
      </w:r>
      <w:r w:rsidRPr="0048409C">
        <w:rPr>
          <w:rStyle w:val="keyword-directive1"/>
          <w:sz w:val="16"/>
        </w:rPr>
        <w:t>import</w:t>
      </w:r>
      <w:r w:rsidRPr="0048409C">
        <w:rPr>
          <w:sz w:val="16"/>
        </w:rPr>
        <w:t xml:space="preserve"> java.io.Serializable;</w:t>
      </w:r>
    </w:p>
    <w:p w:rsidR="0048409C" w:rsidRPr="0048409C" w:rsidRDefault="0048409C">
      <w:pPr>
        <w:pStyle w:val="HTMLPreformatted"/>
        <w:divId w:val="1839928258"/>
        <w:rPr>
          <w:sz w:val="16"/>
        </w:rPr>
      </w:pPr>
      <w:r w:rsidRPr="0048409C">
        <w:rPr>
          <w:rStyle w:val="line-number1"/>
          <w:sz w:val="16"/>
        </w:rPr>
        <w:t xml:space="preserve">  5</w:t>
      </w:r>
      <w:r w:rsidRPr="0048409C">
        <w:rPr>
          <w:sz w:val="16"/>
        </w:rPr>
        <w:t xml:space="preserve"> </w:t>
      </w:r>
      <w:r w:rsidRPr="0048409C">
        <w:rPr>
          <w:rStyle w:val="keyword-directive1"/>
          <w:sz w:val="16"/>
        </w:rPr>
        <w:t>import</w:t>
      </w:r>
      <w:r w:rsidRPr="0048409C">
        <w:rPr>
          <w:sz w:val="16"/>
        </w:rPr>
        <w:t xml:space="preserve"> java.util.Date;</w:t>
      </w:r>
    </w:p>
    <w:p w:rsidR="0048409C" w:rsidRPr="0048409C" w:rsidRDefault="0048409C">
      <w:pPr>
        <w:pStyle w:val="HTMLPreformatted"/>
        <w:divId w:val="1839928258"/>
        <w:rPr>
          <w:sz w:val="16"/>
        </w:rPr>
      </w:pPr>
      <w:r w:rsidRPr="0048409C">
        <w:rPr>
          <w:rStyle w:val="line-number1"/>
          <w:sz w:val="16"/>
        </w:rPr>
        <w:t xml:space="preserve">  6</w:t>
      </w:r>
      <w:r w:rsidRPr="0048409C">
        <w:rPr>
          <w:sz w:val="16"/>
        </w:rPr>
        <w:t xml:space="preserve"> </w:t>
      </w:r>
      <w:r w:rsidRPr="0048409C">
        <w:rPr>
          <w:rStyle w:val="keyword-directive1"/>
          <w:sz w:val="16"/>
        </w:rPr>
        <w:t>import</w:t>
      </w:r>
      <w:r w:rsidRPr="0048409C">
        <w:rPr>
          <w:sz w:val="16"/>
        </w:rPr>
        <w:t xml:space="preserve"> javax.persistence.*;</w:t>
      </w:r>
    </w:p>
    <w:p w:rsidR="0048409C" w:rsidRPr="0048409C" w:rsidRDefault="0048409C">
      <w:pPr>
        <w:pStyle w:val="HTMLPreformatted"/>
        <w:divId w:val="1839928258"/>
        <w:rPr>
          <w:sz w:val="16"/>
        </w:rPr>
      </w:pPr>
      <w:r w:rsidRPr="0048409C">
        <w:rPr>
          <w:rStyle w:val="line-number1"/>
          <w:sz w:val="16"/>
        </w:rPr>
        <w:t xml:space="preserve">  7</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w:t>
      </w:r>
      <w:r w:rsidRPr="0048409C">
        <w:rPr>
          <w:sz w:val="16"/>
        </w:rPr>
        <w:t xml:space="preserve"> </w:t>
      </w:r>
      <w:r w:rsidRPr="0048409C">
        <w:rPr>
          <w:rStyle w:val="comment1"/>
          <w:sz w:val="16"/>
        </w:rPr>
        <w:t>/**</w:t>
      </w:r>
    </w:p>
    <w:p w:rsidR="0048409C" w:rsidRPr="0048409C" w:rsidRDefault="0048409C">
      <w:pPr>
        <w:pStyle w:val="HTMLPreformatted"/>
        <w:divId w:val="1839928258"/>
        <w:rPr>
          <w:sz w:val="16"/>
        </w:rPr>
      </w:pPr>
      <w:r w:rsidRPr="0048409C">
        <w:rPr>
          <w:rStyle w:val="line-number1"/>
          <w:sz w:val="16"/>
        </w:rPr>
        <w:t xml:space="preserve">  9</w:t>
      </w:r>
      <w:r w:rsidRPr="0048409C">
        <w:rPr>
          <w:sz w:val="16"/>
        </w:rPr>
        <w:t xml:space="preserve"> </w:t>
      </w:r>
      <w:r w:rsidRPr="0048409C">
        <w:rPr>
          <w:rStyle w:val="comment1"/>
          <w:sz w:val="16"/>
        </w:rPr>
        <w:t xml:space="preserve"> * Application</w:t>
      </w:r>
      <w:r w:rsidRPr="0048409C">
        <w:rPr>
          <w:sz w:val="16"/>
        </w:rPr>
        <w:t xml:space="preserve"> </w:t>
      </w:r>
      <w:r w:rsidRPr="0048409C">
        <w:rPr>
          <w:rStyle w:val="comment1"/>
          <w:sz w:val="16"/>
        </w:rPr>
        <w:t>user</w:t>
      </w:r>
      <w:r w:rsidRPr="0048409C">
        <w:rPr>
          <w:sz w:val="16"/>
        </w:rPr>
        <w:t xml:space="preserve"> </w:t>
      </w:r>
      <w:r w:rsidRPr="0048409C">
        <w:rPr>
          <w:rStyle w:val="comment1"/>
          <w:sz w:val="16"/>
        </w:rPr>
        <w:t>entity</w:t>
      </w:r>
      <w:r w:rsidRPr="0048409C">
        <w:rPr>
          <w:sz w:val="16"/>
        </w:rPr>
        <w:t xml:space="preserve"> </w:t>
      </w:r>
      <w:r w:rsidRPr="0048409C">
        <w:rPr>
          <w:rStyle w:val="comment1"/>
          <w:sz w:val="16"/>
        </w:rPr>
        <w:t>class.</w:t>
      </w:r>
    </w:p>
    <w:p w:rsidR="0048409C" w:rsidRPr="0048409C" w:rsidRDefault="0048409C">
      <w:pPr>
        <w:pStyle w:val="HTMLPreformatted"/>
        <w:divId w:val="1839928258"/>
        <w:rPr>
          <w:sz w:val="16"/>
        </w:rPr>
      </w:pPr>
      <w:r w:rsidRPr="0048409C">
        <w:rPr>
          <w:rStyle w:val="line-number1"/>
          <w:sz w:val="16"/>
        </w:rPr>
        <w:t xml:space="preserve"> 10</w:t>
      </w:r>
      <w:r w:rsidRPr="0048409C">
        <w:rPr>
          <w:sz w:val="16"/>
        </w:rPr>
        <w:t xml:space="preserve"> </w:t>
      </w:r>
      <w:r w:rsidRPr="0048409C">
        <w:rPr>
          <w:rStyle w:val="comment1"/>
          <w:sz w:val="16"/>
        </w:rPr>
        <w:t xml:space="preserve"> *</w:t>
      </w:r>
    </w:p>
    <w:p w:rsidR="0048409C" w:rsidRPr="0048409C" w:rsidRDefault="0048409C">
      <w:pPr>
        <w:pStyle w:val="HTMLPreformatted"/>
        <w:divId w:val="1839928258"/>
        <w:rPr>
          <w:sz w:val="16"/>
        </w:rPr>
      </w:pPr>
      <w:r w:rsidRPr="0048409C">
        <w:rPr>
          <w:rStyle w:val="line-number1"/>
          <w:sz w:val="16"/>
        </w:rPr>
        <w:t xml:space="preserve"> 11</w:t>
      </w:r>
      <w:r w:rsidRPr="0048409C">
        <w:rPr>
          <w:sz w:val="16"/>
        </w:rPr>
        <w:t xml:space="preserve"> </w:t>
      </w:r>
      <w:r w:rsidRPr="0048409C">
        <w:rPr>
          <w:rStyle w:val="comment1"/>
          <w:sz w:val="16"/>
        </w:rPr>
        <w:t xml:space="preserve"> * </w:t>
      </w:r>
      <w:r w:rsidRPr="0048409C">
        <w:rPr>
          <w:rStyle w:val="st01"/>
          <w:sz w:val="16"/>
        </w:rPr>
        <w:t>@author</w:t>
      </w:r>
      <w:r w:rsidRPr="0048409C">
        <w:rPr>
          <w:sz w:val="16"/>
        </w:rPr>
        <w:t xml:space="preserve"> </w:t>
      </w:r>
      <w:r w:rsidRPr="0048409C">
        <w:rPr>
          <w:rStyle w:val="comment1"/>
          <w:sz w:val="16"/>
        </w:rPr>
        <w:t>Jan</w:t>
      </w:r>
      <w:r w:rsidRPr="0048409C">
        <w:rPr>
          <w:sz w:val="16"/>
        </w:rPr>
        <w:t xml:space="preserve"> </w:t>
      </w:r>
      <w:r w:rsidRPr="0048409C">
        <w:rPr>
          <w:rStyle w:val="comment1"/>
          <w:sz w:val="16"/>
        </w:rPr>
        <w:t>S.</w:t>
      </w:r>
      <w:r w:rsidRPr="0048409C">
        <w:rPr>
          <w:sz w:val="16"/>
        </w:rPr>
        <w:t xml:space="preserve"> </w:t>
      </w:r>
      <w:r w:rsidRPr="0048409C">
        <w:rPr>
          <w:rStyle w:val="comment1"/>
          <w:sz w:val="16"/>
        </w:rPr>
        <w:t>Hansen</w:t>
      </w:r>
    </w:p>
    <w:p w:rsidR="0048409C" w:rsidRPr="0048409C" w:rsidRDefault="0048409C">
      <w:pPr>
        <w:pStyle w:val="HTMLPreformatted"/>
        <w:divId w:val="1839928258"/>
        <w:rPr>
          <w:sz w:val="16"/>
        </w:rPr>
      </w:pPr>
      <w:r w:rsidRPr="0048409C">
        <w:rPr>
          <w:rStyle w:val="line-number1"/>
          <w:sz w:val="16"/>
        </w:rPr>
        <w:t xml:space="preserve"> 12</w:t>
      </w:r>
      <w:r w:rsidRPr="0048409C">
        <w:rPr>
          <w:sz w:val="16"/>
        </w:rPr>
        <w:t xml:space="preserve">  </w:t>
      </w:r>
      <w:r w:rsidRPr="0048409C">
        <w:rPr>
          <w:rStyle w:val="comment1"/>
          <w:sz w:val="16"/>
        </w:rPr>
        <w:t>*/</w:t>
      </w:r>
    </w:p>
    <w:p w:rsidR="0048409C" w:rsidRPr="0048409C" w:rsidRDefault="0048409C">
      <w:pPr>
        <w:pStyle w:val="HTMLPreformatted"/>
        <w:divId w:val="1839928258"/>
        <w:rPr>
          <w:sz w:val="16"/>
        </w:rPr>
      </w:pPr>
      <w:r w:rsidRPr="0048409C">
        <w:rPr>
          <w:rStyle w:val="line-number1"/>
          <w:sz w:val="16"/>
        </w:rPr>
        <w:t xml:space="preserve"> 13</w:t>
      </w:r>
      <w:r w:rsidRPr="0048409C">
        <w:rPr>
          <w:sz w:val="16"/>
        </w:rPr>
        <w:t xml:space="preserve"> @Entity</w:t>
      </w:r>
    </w:p>
    <w:p w:rsidR="0048409C" w:rsidRPr="0048409C" w:rsidRDefault="0048409C">
      <w:pPr>
        <w:pStyle w:val="HTMLPreformatted"/>
        <w:divId w:val="1839928258"/>
        <w:rPr>
          <w:sz w:val="16"/>
        </w:rPr>
      </w:pPr>
      <w:r w:rsidRPr="0048409C">
        <w:rPr>
          <w:rStyle w:val="line-number1"/>
          <w:sz w:val="16"/>
        </w:rPr>
        <w:t xml:space="preserve"> 14</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class</w:t>
      </w:r>
      <w:r w:rsidRPr="0048409C">
        <w:rPr>
          <w:sz w:val="16"/>
        </w:rPr>
        <w:t xml:space="preserve"> ApplicationUser </w:t>
      </w:r>
      <w:r w:rsidRPr="0048409C">
        <w:rPr>
          <w:rStyle w:val="keyword-directive1"/>
          <w:sz w:val="16"/>
        </w:rPr>
        <w:t>implements</w:t>
      </w:r>
      <w:r w:rsidRPr="0048409C">
        <w:rPr>
          <w:sz w:val="16"/>
        </w:rPr>
        <w:t xml:space="preserve"> Serializable {</w:t>
      </w:r>
    </w:p>
    <w:p w:rsidR="0048409C" w:rsidRPr="0048409C" w:rsidRDefault="0048409C">
      <w:pPr>
        <w:pStyle w:val="HTMLPreformatted"/>
        <w:divId w:val="1839928258"/>
        <w:rPr>
          <w:sz w:val="16"/>
        </w:rPr>
      </w:pPr>
      <w:r w:rsidRPr="0048409C">
        <w:rPr>
          <w:rStyle w:val="line-number1"/>
          <w:sz w:val="16"/>
        </w:rPr>
        <w:t xml:space="preserve"> 15</w:t>
      </w:r>
      <w:r w:rsidRPr="0048409C">
        <w:rPr>
          <w:sz w:val="16"/>
        </w:rPr>
        <w:t xml:space="preserve">     </w:t>
      </w:r>
      <w:r w:rsidRPr="0048409C">
        <w:rPr>
          <w:rStyle w:val="keyword-directive1"/>
          <w:sz w:val="16"/>
        </w:rPr>
        <w:t>private</w:t>
      </w:r>
      <w:r w:rsidRPr="0048409C">
        <w:rPr>
          <w:sz w:val="16"/>
        </w:rPr>
        <w:t xml:space="preserve"> </w:t>
      </w:r>
      <w:r w:rsidRPr="0048409C">
        <w:rPr>
          <w:rStyle w:val="keyword-directive1"/>
          <w:sz w:val="16"/>
        </w:rPr>
        <w:t>static</w:t>
      </w:r>
      <w:r w:rsidRPr="0048409C">
        <w:rPr>
          <w:sz w:val="16"/>
        </w:rPr>
        <w:t xml:space="preserve"> </w:t>
      </w:r>
      <w:r w:rsidRPr="0048409C">
        <w:rPr>
          <w:rStyle w:val="keyword-directive1"/>
          <w:sz w:val="16"/>
        </w:rPr>
        <w:t>final</w:t>
      </w:r>
      <w:r w:rsidRPr="0048409C">
        <w:rPr>
          <w:sz w:val="16"/>
        </w:rPr>
        <w:t xml:space="preserve"> </w:t>
      </w:r>
      <w:r w:rsidRPr="0048409C">
        <w:rPr>
          <w:rStyle w:val="keyword-directive1"/>
          <w:sz w:val="16"/>
        </w:rPr>
        <w:t>long</w:t>
      </w:r>
      <w:r w:rsidRPr="0048409C">
        <w:rPr>
          <w:sz w:val="16"/>
        </w:rPr>
        <w:t xml:space="preserve"> serialVersionUID = 1L;</w:t>
      </w:r>
    </w:p>
    <w:p w:rsidR="0048409C" w:rsidRPr="0048409C" w:rsidRDefault="0048409C">
      <w:pPr>
        <w:pStyle w:val="HTMLPreformatted"/>
        <w:divId w:val="1839928258"/>
        <w:rPr>
          <w:sz w:val="16"/>
        </w:rPr>
      </w:pPr>
      <w:r w:rsidRPr="0048409C">
        <w:rPr>
          <w:rStyle w:val="line-number1"/>
          <w:sz w:val="16"/>
        </w:rPr>
        <w:t xml:space="preserve"> 16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17</w:t>
      </w:r>
      <w:r w:rsidRPr="0048409C">
        <w:rPr>
          <w:sz w:val="16"/>
        </w:rPr>
        <w:t xml:space="preserve">     @Id</w:t>
      </w:r>
    </w:p>
    <w:p w:rsidR="0048409C" w:rsidRPr="0048409C" w:rsidRDefault="0048409C">
      <w:pPr>
        <w:pStyle w:val="HTMLPreformatted"/>
        <w:divId w:val="1839928258"/>
        <w:rPr>
          <w:sz w:val="16"/>
        </w:rPr>
      </w:pPr>
      <w:r w:rsidRPr="0048409C">
        <w:rPr>
          <w:rStyle w:val="line-number1"/>
          <w:sz w:val="16"/>
        </w:rPr>
        <w:t xml:space="preserve"> 18</w:t>
      </w:r>
      <w:r w:rsidRPr="0048409C">
        <w:rPr>
          <w:sz w:val="16"/>
        </w:rPr>
        <w:t xml:space="preserve">     @GeneratedValue(strategy = GenerationType.IDENTITY)</w:t>
      </w:r>
    </w:p>
    <w:p w:rsidR="0048409C" w:rsidRPr="0048409C" w:rsidRDefault="0048409C">
      <w:pPr>
        <w:pStyle w:val="HTMLPreformatted"/>
        <w:divId w:val="1839928258"/>
        <w:rPr>
          <w:sz w:val="16"/>
        </w:rPr>
      </w:pPr>
      <w:r w:rsidRPr="0048409C">
        <w:rPr>
          <w:rStyle w:val="line-number1"/>
          <w:sz w:val="16"/>
        </w:rPr>
        <w:t xml:space="preserve"> 19</w:t>
      </w:r>
      <w:r w:rsidRPr="0048409C">
        <w:rPr>
          <w:sz w:val="16"/>
        </w:rPr>
        <w:t xml:space="preserve">     </w:t>
      </w:r>
      <w:r w:rsidRPr="0048409C">
        <w:rPr>
          <w:rStyle w:val="keyword-directive1"/>
          <w:sz w:val="16"/>
        </w:rPr>
        <w:t>protected</w:t>
      </w:r>
      <w:r w:rsidRPr="0048409C">
        <w:rPr>
          <w:sz w:val="16"/>
        </w:rPr>
        <w:t xml:space="preserve"> Long id;</w:t>
      </w:r>
    </w:p>
    <w:p w:rsidR="0048409C" w:rsidRPr="0048409C" w:rsidRDefault="0048409C">
      <w:pPr>
        <w:pStyle w:val="HTMLPreformatted"/>
        <w:divId w:val="1839928258"/>
        <w:rPr>
          <w:sz w:val="16"/>
        </w:rPr>
      </w:pPr>
      <w:r w:rsidRPr="0048409C">
        <w:rPr>
          <w:rStyle w:val="line-number1"/>
          <w:sz w:val="16"/>
        </w:rPr>
        <w:t xml:space="preserve"> 20</w:t>
      </w:r>
      <w:r w:rsidRPr="0048409C">
        <w:rPr>
          <w:sz w:val="16"/>
        </w:rPr>
        <w:t xml:space="preserve">     @Version</w:t>
      </w:r>
    </w:p>
    <w:p w:rsidR="0048409C" w:rsidRPr="0048409C" w:rsidRDefault="0048409C">
      <w:pPr>
        <w:pStyle w:val="HTMLPreformatted"/>
        <w:divId w:val="1839928258"/>
        <w:rPr>
          <w:sz w:val="16"/>
        </w:rPr>
      </w:pPr>
      <w:r w:rsidRPr="0048409C">
        <w:rPr>
          <w:rStyle w:val="line-number1"/>
          <w:sz w:val="16"/>
        </w:rPr>
        <w:t xml:space="preserve"> 21</w:t>
      </w:r>
      <w:r w:rsidRPr="0048409C">
        <w:rPr>
          <w:sz w:val="16"/>
        </w:rPr>
        <w:t xml:space="preserve">     @Column(nullable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22</w:t>
      </w:r>
      <w:r w:rsidRPr="0048409C">
        <w:rPr>
          <w:sz w:val="16"/>
        </w:rPr>
        <w:t xml:space="preserve">     </w:t>
      </w:r>
      <w:r w:rsidRPr="0048409C">
        <w:rPr>
          <w:rStyle w:val="keyword-directive1"/>
          <w:sz w:val="16"/>
        </w:rPr>
        <w:t>protected</w:t>
      </w:r>
      <w:r w:rsidRPr="0048409C">
        <w:rPr>
          <w:sz w:val="16"/>
        </w:rPr>
        <w:t xml:space="preserve"> Integer version;</w:t>
      </w:r>
    </w:p>
    <w:p w:rsidR="0048409C" w:rsidRPr="0048409C" w:rsidRDefault="0048409C">
      <w:pPr>
        <w:pStyle w:val="HTMLPreformatted"/>
        <w:divId w:val="1839928258"/>
        <w:rPr>
          <w:sz w:val="16"/>
        </w:rPr>
      </w:pPr>
      <w:r w:rsidRPr="0048409C">
        <w:rPr>
          <w:rStyle w:val="line-number1"/>
          <w:sz w:val="16"/>
        </w:rPr>
        <w:t xml:space="preserve"> 23</w:t>
      </w:r>
      <w:r w:rsidRPr="0048409C">
        <w:rPr>
          <w:sz w:val="16"/>
        </w:rPr>
        <w:t xml:space="preserve">     @Column(length=20, nullable = </w:t>
      </w:r>
      <w:r w:rsidRPr="0048409C">
        <w:rPr>
          <w:rStyle w:val="keyword-directive1"/>
          <w:sz w:val="16"/>
        </w:rPr>
        <w:t>false</w:t>
      </w:r>
      <w:r w:rsidRPr="0048409C">
        <w:rPr>
          <w:sz w:val="16"/>
        </w:rPr>
        <w:t>, unique=</w:t>
      </w:r>
      <w:r w:rsidRPr="0048409C">
        <w:rPr>
          <w:rStyle w:val="keyword-directive1"/>
          <w:sz w:val="16"/>
        </w:rPr>
        <w:t>true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24</w:t>
      </w:r>
      <w:r w:rsidRPr="0048409C">
        <w:rPr>
          <w:sz w:val="16"/>
        </w:rPr>
        <w:t xml:space="preserve">     </w:t>
      </w:r>
      <w:r w:rsidRPr="0048409C">
        <w:rPr>
          <w:rStyle w:val="keyword-directive1"/>
          <w:sz w:val="16"/>
        </w:rPr>
        <w:t>protected</w:t>
      </w:r>
      <w:r w:rsidRPr="0048409C">
        <w:rPr>
          <w:sz w:val="16"/>
        </w:rPr>
        <w:t xml:space="preserve"> String login;</w:t>
      </w:r>
    </w:p>
    <w:p w:rsidR="0048409C" w:rsidRPr="0048409C" w:rsidRDefault="0048409C">
      <w:pPr>
        <w:pStyle w:val="HTMLPreformatted"/>
        <w:divId w:val="1839928258"/>
        <w:rPr>
          <w:sz w:val="16"/>
        </w:rPr>
      </w:pPr>
      <w:r w:rsidRPr="0048409C">
        <w:rPr>
          <w:rStyle w:val="line-number1"/>
          <w:sz w:val="16"/>
        </w:rPr>
        <w:t xml:space="preserve"> 25</w:t>
      </w:r>
      <w:r w:rsidRPr="0048409C">
        <w:rPr>
          <w:sz w:val="16"/>
        </w:rPr>
        <w:t xml:space="preserve">     @Column(length=20, nullable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26</w:t>
      </w:r>
      <w:r w:rsidRPr="0048409C">
        <w:rPr>
          <w:sz w:val="16"/>
        </w:rPr>
        <w:t xml:space="preserve">     </w:t>
      </w:r>
      <w:r w:rsidRPr="0048409C">
        <w:rPr>
          <w:rStyle w:val="keyword-directive1"/>
          <w:sz w:val="16"/>
        </w:rPr>
        <w:t>protected</w:t>
      </w:r>
      <w:r w:rsidRPr="0048409C">
        <w:rPr>
          <w:sz w:val="16"/>
        </w:rPr>
        <w:t xml:space="preserve"> String password;</w:t>
      </w:r>
    </w:p>
    <w:p w:rsidR="0048409C" w:rsidRPr="0048409C" w:rsidRDefault="0048409C">
      <w:pPr>
        <w:pStyle w:val="HTMLPreformatted"/>
        <w:divId w:val="1839928258"/>
        <w:rPr>
          <w:sz w:val="16"/>
        </w:rPr>
      </w:pPr>
      <w:r w:rsidRPr="0048409C">
        <w:rPr>
          <w:rStyle w:val="line-number1"/>
          <w:sz w:val="16"/>
        </w:rPr>
        <w:t xml:space="preserve"> 27</w:t>
      </w:r>
      <w:r w:rsidRPr="0048409C">
        <w:rPr>
          <w:sz w:val="16"/>
        </w:rPr>
        <w:t xml:space="preserve">     @Column(length=50, nullable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28</w:t>
      </w:r>
      <w:r w:rsidRPr="0048409C">
        <w:rPr>
          <w:sz w:val="16"/>
        </w:rPr>
        <w:t xml:space="preserve">     </w:t>
      </w:r>
      <w:r w:rsidRPr="0048409C">
        <w:rPr>
          <w:rStyle w:val="keyword-directive1"/>
          <w:sz w:val="16"/>
        </w:rPr>
        <w:t>protected</w:t>
      </w:r>
      <w:r w:rsidRPr="0048409C">
        <w:rPr>
          <w:sz w:val="16"/>
        </w:rPr>
        <w:t xml:space="preserve"> String fullname;</w:t>
      </w:r>
    </w:p>
    <w:p w:rsidR="0048409C" w:rsidRPr="0048409C" w:rsidRDefault="0048409C">
      <w:pPr>
        <w:pStyle w:val="HTMLPreformatted"/>
        <w:divId w:val="1839928258"/>
        <w:rPr>
          <w:sz w:val="16"/>
        </w:rPr>
      </w:pPr>
      <w:r w:rsidRPr="0048409C">
        <w:rPr>
          <w:rStyle w:val="line-number1"/>
          <w:sz w:val="16"/>
        </w:rPr>
        <w:t xml:space="preserve"> 29</w:t>
      </w:r>
      <w:r w:rsidRPr="0048409C">
        <w:rPr>
          <w:sz w:val="16"/>
        </w:rPr>
        <w:t xml:space="preserve">     @Enumerated(EnumType.STRING)</w:t>
      </w:r>
    </w:p>
    <w:p w:rsidR="0048409C" w:rsidRPr="0048409C" w:rsidRDefault="0048409C">
      <w:pPr>
        <w:pStyle w:val="HTMLPreformatted"/>
        <w:divId w:val="1839928258"/>
        <w:rPr>
          <w:sz w:val="16"/>
        </w:rPr>
      </w:pPr>
      <w:r w:rsidRPr="0048409C">
        <w:rPr>
          <w:rStyle w:val="line-number1"/>
          <w:sz w:val="16"/>
        </w:rPr>
        <w:t xml:space="preserve"> 30</w:t>
      </w:r>
      <w:r w:rsidRPr="0048409C">
        <w:rPr>
          <w:sz w:val="16"/>
        </w:rPr>
        <w:t xml:space="preserve">     @Column(length=50, nullable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31</w:t>
      </w:r>
      <w:r w:rsidRPr="0048409C">
        <w:rPr>
          <w:sz w:val="16"/>
        </w:rPr>
        <w:t xml:space="preserve">     </w:t>
      </w:r>
      <w:r w:rsidRPr="0048409C">
        <w:rPr>
          <w:rStyle w:val="keyword-directive1"/>
          <w:sz w:val="16"/>
        </w:rPr>
        <w:t>protected</w:t>
      </w:r>
      <w:r w:rsidRPr="0048409C">
        <w:rPr>
          <w:sz w:val="16"/>
        </w:rPr>
        <w:t xml:space="preserve"> String email;</w:t>
      </w:r>
    </w:p>
    <w:p w:rsidR="0048409C" w:rsidRPr="0048409C" w:rsidRDefault="0048409C">
      <w:pPr>
        <w:pStyle w:val="HTMLPreformatted"/>
        <w:divId w:val="1839928258"/>
        <w:rPr>
          <w:sz w:val="16"/>
        </w:rPr>
      </w:pPr>
      <w:r w:rsidRPr="0048409C">
        <w:rPr>
          <w:rStyle w:val="line-number1"/>
          <w:sz w:val="16"/>
        </w:rPr>
        <w:t xml:space="preserve"> 32</w:t>
      </w:r>
      <w:r w:rsidRPr="0048409C">
        <w:rPr>
          <w:sz w:val="16"/>
        </w:rPr>
        <w:t xml:space="preserve">     @Column(nullable = </w:t>
      </w:r>
      <w:r w:rsidRPr="0048409C">
        <w:rPr>
          <w:rStyle w:val="keyword-directive1"/>
          <w:sz w:val="16"/>
        </w:rPr>
        <w:t>true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33</w:t>
      </w:r>
      <w:r w:rsidRPr="0048409C">
        <w:rPr>
          <w:sz w:val="16"/>
        </w:rPr>
        <w:t xml:space="preserve">     @Temporal(javax.persistence.TemporalType.TIMESTAMP)</w:t>
      </w:r>
    </w:p>
    <w:p w:rsidR="0048409C" w:rsidRPr="0048409C" w:rsidRDefault="0048409C">
      <w:pPr>
        <w:pStyle w:val="HTMLPreformatted"/>
        <w:divId w:val="1839928258"/>
        <w:rPr>
          <w:sz w:val="16"/>
        </w:rPr>
      </w:pPr>
      <w:r w:rsidRPr="0048409C">
        <w:rPr>
          <w:rStyle w:val="line-number1"/>
          <w:sz w:val="16"/>
        </w:rPr>
        <w:t xml:space="preserve"> 34</w:t>
      </w:r>
      <w:r w:rsidRPr="0048409C">
        <w:rPr>
          <w:sz w:val="16"/>
        </w:rPr>
        <w:t xml:space="preserve">     </w:t>
      </w:r>
      <w:r w:rsidRPr="0048409C">
        <w:rPr>
          <w:rStyle w:val="keyword-directive1"/>
          <w:sz w:val="16"/>
        </w:rPr>
        <w:t>protected</w:t>
      </w:r>
      <w:r w:rsidRPr="0048409C">
        <w:rPr>
          <w:sz w:val="16"/>
        </w:rPr>
        <w:t xml:space="preserve"> Date emailVerificationSent;</w:t>
      </w:r>
    </w:p>
    <w:p w:rsidR="0048409C" w:rsidRPr="0048409C" w:rsidRDefault="0048409C">
      <w:pPr>
        <w:pStyle w:val="HTMLPreformatted"/>
        <w:divId w:val="1839928258"/>
        <w:rPr>
          <w:sz w:val="16"/>
        </w:rPr>
      </w:pPr>
      <w:r w:rsidRPr="0048409C">
        <w:rPr>
          <w:rStyle w:val="line-number1"/>
          <w:sz w:val="16"/>
        </w:rPr>
        <w:t xml:space="preserve"> 35</w:t>
      </w:r>
      <w:r w:rsidRPr="0048409C">
        <w:rPr>
          <w:sz w:val="16"/>
        </w:rPr>
        <w:t xml:space="preserve">     @Column(nullable = </w:t>
      </w:r>
      <w:r w:rsidRPr="0048409C">
        <w:rPr>
          <w:rStyle w:val="keyword-directive1"/>
          <w:sz w:val="16"/>
        </w:rPr>
        <w:t>true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36</w:t>
      </w:r>
      <w:r w:rsidRPr="0048409C">
        <w:rPr>
          <w:sz w:val="16"/>
        </w:rPr>
        <w:t xml:space="preserve">     @Temporal(javax.persistence.TemporalType.TIMESTAMP)</w:t>
      </w:r>
    </w:p>
    <w:p w:rsidR="0048409C" w:rsidRPr="0048409C" w:rsidRDefault="0048409C">
      <w:pPr>
        <w:pStyle w:val="HTMLPreformatted"/>
        <w:divId w:val="1839928258"/>
        <w:rPr>
          <w:sz w:val="16"/>
        </w:rPr>
      </w:pPr>
      <w:r w:rsidRPr="0048409C">
        <w:rPr>
          <w:rStyle w:val="line-number1"/>
          <w:sz w:val="16"/>
        </w:rPr>
        <w:t xml:space="preserve"> 37</w:t>
      </w:r>
      <w:r w:rsidRPr="0048409C">
        <w:rPr>
          <w:sz w:val="16"/>
        </w:rPr>
        <w:t xml:space="preserve">     </w:t>
      </w:r>
      <w:r w:rsidRPr="0048409C">
        <w:rPr>
          <w:rStyle w:val="keyword-directive1"/>
          <w:sz w:val="16"/>
        </w:rPr>
        <w:t>protected</w:t>
      </w:r>
      <w:r w:rsidRPr="0048409C">
        <w:rPr>
          <w:sz w:val="16"/>
        </w:rPr>
        <w:t xml:space="preserve"> Date emailVerified;</w:t>
      </w:r>
    </w:p>
    <w:p w:rsidR="0048409C" w:rsidRPr="0048409C" w:rsidRDefault="0048409C">
      <w:pPr>
        <w:pStyle w:val="HTMLPreformatted"/>
        <w:divId w:val="1839928258"/>
        <w:rPr>
          <w:sz w:val="16"/>
        </w:rPr>
      </w:pPr>
      <w:r w:rsidRPr="0048409C">
        <w:rPr>
          <w:rStyle w:val="line-number1"/>
          <w:sz w:val="16"/>
        </w:rPr>
        <w:t xml:space="preserve"> 38</w:t>
      </w:r>
      <w:r w:rsidRPr="0048409C">
        <w:rPr>
          <w:sz w:val="16"/>
        </w:rPr>
        <w:t xml:space="preserve">     @Enumerated(EnumType.STRING)</w:t>
      </w:r>
    </w:p>
    <w:p w:rsidR="0048409C" w:rsidRPr="0048409C" w:rsidRDefault="0048409C">
      <w:pPr>
        <w:pStyle w:val="HTMLPreformatted"/>
        <w:divId w:val="1839928258"/>
        <w:rPr>
          <w:sz w:val="16"/>
        </w:rPr>
      </w:pPr>
      <w:r w:rsidRPr="0048409C">
        <w:rPr>
          <w:rStyle w:val="line-number1"/>
          <w:sz w:val="16"/>
        </w:rPr>
        <w:t xml:space="preserve"> 39</w:t>
      </w:r>
      <w:r w:rsidRPr="0048409C">
        <w:rPr>
          <w:sz w:val="16"/>
        </w:rPr>
        <w:t xml:space="preserve">     @Column(length=10, nullable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40</w:t>
      </w:r>
      <w:r w:rsidRPr="0048409C">
        <w:rPr>
          <w:sz w:val="16"/>
        </w:rPr>
        <w:t xml:space="preserve">     </w:t>
      </w:r>
      <w:r w:rsidRPr="0048409C">
        <w:rPr>
          <w:rStyle w:val="keyword-directive1"/>
          <w:sz w:val="16"/>
        </w:rPr>
        <w:t>protected</w:t>
      </w:r>
      <w:r w:rsidRPr="0048409C">
        <w:rPr>
          <w:sz w:val="16"/>
        </w:rPr>
        <w:t xml:space="preserve"> UserRole userRole;</w:t>
      </w:r>
    </w:p>
    <w:p w:rsidR="0048409C" w:rsidRPr="0048409C" w:rsidRDefault="0048409C">
      <w:pPr>
        <w:pStyle w:val="HTMLPreformatted"/>
        <w:divId w:val="1839928258"/>
        <w:rPr>
          <w:sz w:val="16"/>
        </w:rPr>
      </w:pPr>
      <w:r w:rsidRPr="0048409C">
        <w:rPr>
          <w:rStyle w:val="line-number1"/>
          <w:sz w:val="16"/>
        </w:rPr>
        <w:t xml:space="preserve"> 41</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42</w:t>
      </w:r>
      <w:r w:rsidRPr="0048409C">
        <w:rPr>
          <w:sz w:val="16"/>
        </w:rPr>
        <w:t xml:space="preserve">     </w:t>
      </w:r>
      <w:r w:rsidRPr="0048409C">
        <w:rPr>
          <w:rStyle w:val="keyword-directive1"/>
          <w:sz w:val="16"/>
        </w:rPr>
        <w:t>public</w:t>
      </w:r>
      <w:r w:rsidRPr="0048409C">
        <w:rPr>
          <w:sz w:val="16"/>
        </w:rPr>
        <w:t xml:space="preserve"> ApplicationUser() {</w:t>
      </w:r>
    </w:p>
    <w:p w:rsidR="0048409C" w:rsidRPr="0048409C" w:rsidRDefault="0048409C">
      <w:pPr>
        <w:pStyle w:val="HTMLPreformatted"/>
        <w:divId w:val="1839928258"/>
        <w:rPr>
          <w:sz w:val="16"/>
        </w:rPr>
      </w:pPr>
      <w:r w:rsidRPr="0048409C">
        <w:rPr>
          <w:rStyle w:val="line-number1"/>
          <w:sz w:val="16"/>
        </w:rPr>
        <w:t xml:space="preserve"> 43</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44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45</w:t>
      </w:r>
      <w:r w:rsidRPr="0048409C">
        <w:rPr>
          <w:sz w:val="16"/>
        </w:rPr>
        <w:t xml:space="preserve">     </w:t>
      </w:r>
      <w:r w:rsidRPr="0048409C">
        <w:rPr>
          <w:rStyle w:val="keyword-directive1"/>
          <w:sz w:val="16"/>
        </w:rPr>
        <w:t>public</w:t>
      </w:r>
      <w:r w:rsidRPr="0048409C">
        <w:rPr>
          <w:sz w:val="16"/>
        </w:rPr>
        <w:t xml:space="preserve"> ApplicationUser(String login, String password, String fullname,</w:t>
      </w:r>
    </w:p>
    <w:p w:rsidR="0048409C" w:rsidRPr="0048409C" w:rsidRDefault="0048409C">
      <w:pPr>
        <w:pStyle w:val="HTMLPreformatted"/>
        <w:divId w:val="1839928258"/>
        <w:rPr>
          <w:sz w:val="16"/>
        </w:rPr>
      </w:pPr>
      <w:r w:rsidRPr="0048409C">
        <w:rPr>
          <w:rStyle w:val="line-number1"/>
          <w:sz w:val="16"/>
        </w:rPr>
        <w:t xml:space="preserve"> 46</w:t>
      </w:r>
      <w:r w:rsidRPr="0048409C">
        <w:rPr>
          <w:sz w:val="16"/>
        </w:rPr>
        <w:t xml:space="preserve">             String email, Date emailVerificationSent,</w:t>
      </w:r>
    </w:p>
    <w:p w:rsidR="0048409C" w:rsidRPr="0048409C" w:rsidRDefault="0048409C">
      <w:pPr>
        <w:pStyle w:val="HTMLPreformatted"/>
        <w:divId w:val="1839928258"/>
        <w:rPr>
          <w:sz w:val="16"/>
        </w:rPr>
      </w:pPr>
      <w:r w:rsidRPr="0048409C">
        <w:rPr>
          <w:rStyle w:val="line-number1"/>
          <w:sz w:val="16"/>
        </w:rPr>
        <w:t xml:space="preserve"> 47</w:t>
      </w:r>
      <w:r w:rsidRPr="0048409C">
        <w:rPr>
          <w:sz w:val="16"/>
        </w:rPr>
        <w:t xml:space="preserve">             Date emailVerified, UserRole userRole) {</w:t>
      </w:r>
    </w:p>
    <w:p w:rsidR="0048409C" w:rsidRPr="0048409C" w:rsidRDefault="0048409C">
      <w:pPr>
        <w:pStyle w:val="HTMLPreformatted"/>
        <w:divId w:val="1839928258"/>
        <w:rPr>
          <w:sz w:val="16"/>
        </w:rPr>
      </w:pPr>
      <w:r w:rsidRPr="0048409C">
        <w:rPr>
          <w:rStyle w:val="line-number1"/>
          <w:sz w:val="16"/>
        </w:rPr>
        <w:t xml:space="preserve"> 48</w:t>
      </w:r>
      <w:r w:rsidRPr="0048409C">
        <w:rPr>
          <w:sz w:val="16"/>
        </w:rPr>
        <w:t xml:space="preserve">         </w:t>
      </w:r>
      <w:r w:rsidRPr="0048409C">
        <w:rPr>
          <w:rStyle w:val="keyword-directive1"/>
          <w:sz w:val="16"/>
        </w:rPr>
        <w:t>this</w:t>
      </w:r>
      <w:r w:rsidRPr="0048409C">
        <w:rPr>
          <w:sz w:val="16"/>
        </w:rPr>
        <w:t>.login = login;</w:t>
      </w:r>
    </w:p>
    <w:p w:rsidR="0048409C" w:rsidRPr="0048409C" w:rsidRDefault="0048409C">
      <w:pPr>
        <w:pStyle w:val="HTMLPreformatted"/>
        <w:divId w:val="1839928258"/>
        <w:rPr>
          <w:sz w:val="16"/>
        </w:rPr>
      </w:pPr>
      <w:r w:rsidRPr="0048409C">
        <w:rPr>
          <w:rStyle w:val="line-number1"/>
          <w:sz w:val="16"/>
        </w:rPr>
        <w:t xml:space="preserve"> 49</w:t>
      </w:r>
      <w:r w:rsidRPr="0048409C">
        <w:rPr>
          <w:sz w:val="16"/>
        </w:rPr>
        <w:t xml:space="preserve">         </w:t>
      </w:r>
      <w:r w:rsidRPr="0048409C">
        <w:rPr>
          <w:rStyle w:val="keyword-directive1"/>
          <w:sz w:val="16"/>
        </w:rPr>
        <w:t>this</w:t>
      </w:r>
      <w:r w:rsidRPr="0048409C">
        <w:rPr>
          <w:sz w:val="16"/>
        </w:rPr>
        <w:t>.password = password;</w:t>
      </w:r>
    </w:p>
    <w:p w:rsidR="0048409C" w:rsidRPr="0048409C" w:rsidRDefault="0048409C">
      <w:pPr>
        <w:pStyle w:val="HTMLPreformatted"/>
        <w:divId w:val="1839928258"/>
        <w:rPr>
          <w:sz w:val="16"/>
        </w:rPr>
      </w:pPr>
      <w:r w:rsidRPr="0048409C">
        <w:rPr>
          <w:rStyle w:val="line-number1"/>
          <w:sz w:val="16"/>
        </w:rPr>
        <w:t xml:space="preserve"> 50</w:t>
      </w:r>
      <w:r w:rsidRPr="0048409C">
        <w:rPr>
          <w:sz w:val="16"/>
        </w:rPr>
        <w:t xml:space="preserve">         </w:t>
      </w:r>
      <w:r w:rsidRPr="0048409C">
        <w:rPr>
          <w:rStyle w:val="keyword-directive1"/>
          <w:sz w:val="16"/>
        </w:rPr>
        <w:t>this</w:t>
      </w:r>
      <w:r w:rsidRPr="0048409C">
        <w:rPr>
          <w:sz w:val="16"/>
        </w:rPr>
        <w:t>.fullname = fullname;</w:t>
      </w:r>
    </w:p>
    <w:p w:rsidR="0048409C" w:rsidRPr="0048409C" w:rsidRDefault="0048409C">
      <w:pPr>
        <w:pStyle w:val="HTMLPreformatted"/>
        <w:divId w:val="1839928258"/>
        <w:rPr>
          <w:sz w:val="16"/>
        </w:rPr>
      </w:pPr>
      <w:r w:rsidRPr="0048409C">
        <w:rPr>
          <w:rStyle w:val="line-number1"/>
          <w:sz w:val="16"/>
        </w:rPr>
        <w:t xml:space="preserve"> 51</w:t>
      </w:r>
      <w:r w:rsidRPr="0048409C">
        <w:rPr>
          <w:sz w:val="16"/>
        </w:rPr>
        <w:t xml:space="preserve">         </w:t>
      </w:r>
      <w:r w:rsidRPr="0048409C">
        <w:rPr>
          <w:rStyle w:val="keyword-directive1"/>
          <w:sz w:val="16"/>
        </w:rPr>
        <w:t>this</w:t>
      </w:r>
      <w:r w:rsidRPr="0048409C">
        <w:rPr>
          <w:sz w:val="16"/>
        </w:rPr>
        <w:t>.email = email;</w:t>
      </w:r>
    </w:p>
    <w:p w:rsidR="0048409C" w:rsidRPr="0048409C" w:rsidRDefault="0048409C">
      <w:pPr>
        <w:pStyle w:val="HTMLPreformatted"/>
        <w:divId w:val="1839928258"/>
        <w:rPr>
          <w:sz w:val="16"/>
        </w:rPr>
      </w:pPr>
      <w:r w:rsidRPr="0048409C">
        <w:rPr>
          <w:rStyle w:val="line-number1"/>
          <w:sz w:val="16"/>
        </w:rPr>
        <w:t xml:space="preserve"> 52</w:t>
      </w:r>
      <w:r w:rsidRPr="0048409C">
        <w:rPr>
          <w:sz w:val="16"/>
        </w:rPr>
        <w:t xml:space="preserve">         </w:t>
      </w:r>
      <w:r w:rsidRPr="0048409C">
        <w:rPr>
          <w:rStyle w:val="keyword-directive1"/>
          <w:sz w:val="16"/>
        </w:rPr>
        <w:t>this</w:t>
      </w:r>
      <w:r w:rsidRPr="0048409C">
        <w:rPr>
          <w:sz w:val="16"/>
        </w:rPr>
        <w:t>.emailVerificationSent = emailVerificationSent;</w:t>
      </w:r>
    </w:p>
    <w:p w:rsidR="0048409C" w:rsidRPr="0048409C" w:rsidRDefault="0048409C">
      <w:pPr>
        <w:pStyle w:val="HTMLPreformatted"/>
        <w:divId w:val="1839928258"/>
        <w:rPr>
          <w:sz w:val="16"/>
        </w:rPr>
      </w:pPr>
      <w:r w:rsidRPr="0048409C">
        <w:rPr>
          <w:rStyle w:val="line-number1"/>
          <w:sz w:val="16"/>
        </w:rPr>
        <w:t xml:space="preserve"> 53</w:t>
      </w:r>
      <w:r w:rsidRPr="0048409C">
        <w:rPr>
          <w:sz w:val="16"/>
        </w:rPr>
        <w:t xml:space="preserve">         </w:t>
      </w:r>
      <w:r w:rsidRPr="0048409C">
        <w:rPr>
          <w:rStyle w:val="keyword-directive1"/>
          <w:sz w:val="16"/>
        </w:rPr>
        <w:t>this</w:t>
      </w:r>
      <w:r w:rsidRPr="0048409C">
        <w:rPr>
          <w:sz w:val="16"/>
        </w:rPr>
        <w:t>.emailVerified = emailVerified;</w:t>
      </w:r>
    </w:p>
    <w:p w:rsidR="0048409C" w:rsidRPr="0048409C" w:rsidRDefault="0048409C">
      <w:pPr>
        <w:pStyle w:val="HTMLPreformatted"/>
        <w:divId w:val="1839928258"/>
        <w:rPr>
          <w:sz w:val="16"/>
        </w:rPr>
      </w:pPr>
      <w:r w:rsidRPr="0048409C">
        <w:rPr>
          <w:rStyle w:val="line-number1"/>
          <w:sz w:val="16"/>
        </w:rPr>
        <w:t xml:space="preserve"> 54</w:t>
      </w:r>
      <w:r w:rsidRPr="0048409C">
        <w:rPr>
          <w:sz w:val="16"/>
        </w:rPr>
        <w:t xml:space="preserve">         </w:t>
      </w:r>
      <w:r w:rsidRPr="0048409C">
        <w:rPr>
          <w:rStyle w:val="keyword-directive1"/>
          <w:sz w:val="16"/>
        </w:rPr>
        <w:t>this</w:t>
      </w:r>
      <w:r w:rsidRPr="0048409C">
        <w:rPr>
          <w:sz w:val="16"/>
        </w:rPr>
        <w:t>.userRole = userRole;</w:t>
      </w:r>
    </w:p>
    <w:p w:rsidR="0048409C" w:rsidRPr="0048409C" w:rsidRDefault="0048409C">
      <w:pPr>
        <w:pStyle w:val="HTMLPreformatted"/>
        <w:divId w:val="1839928258"/>
        <w:rPr>
          <w:sz w:val="16"/>
        </w:rPr>
      </w:pPr>
      <w:r w:rsidRPr="0048409C">
        <w:rPr>
          <w:rStyle w:val="line-number1"/>
          <w:sz w:val="16"/>
        </w:rPr>
        <w:t xml:space="preserve"> 55</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56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57</w:t>
      </w:r>
      <w:r w:rsidRPr="0048409C">
        <w:rPr>
          <w:sz w:val="16"/>
        </w:rPr>
        <w:t xml:space="preserve">     </w:t>
      </w:r>
      <w:r w:rsidRPr="0048409C">
        <w:rPr>
          <w:rStyle w:val="keyword-directive1"/>
          <w:sz w:val="16"/>
        </w:rPr>
        <w:t>public</w:t>
      </w:r>
      <w:r w:rsidRPr="0048409C">
        <w:rPr>
          <w:sz w:val="16"/>
        </w:rPr>
        <w:t xml:space="preserve"> Long getId() {</w:t>
      </w:r>
    </w:p>
    <w:p w:rsidR="0048409C" w:rsidRPr="0048409C" w:rsidRDefault="0048409C">
      <w:pPr>
        <w:pStyle w:val="HTMLPreformatted"/>
        <w:divId w:val="1839928258"/>
        <w:rPr>
          <w:sz w:val="16"/>
        </w:rPr>
      </w:pPr>
      <w:r w:rsidRPr="0048409C">
        <w:rPr>
          <w:rStyle w:val="line-number1"/>
          <w:sz w:val="16"/>
        </w:rPr>
        <w:t xml:space="preserve"> 58</w:t>
      </w:r>
      <w:r w:rsidRPr="0048409C">
        <w:rPr>
          <w:sz w:val="16"/>
        </w:rPr>
        <w:t xml:space="preserve">         </w:t>
      </w:r>
      <w:r w:rsidRPr="0048409C">
        <w:rPr>
          <w:rStyle w:val="keyword-directive1"/>
          <w:sz w:val="16"/>
        </w:rPr>
        <w:t>return</w:t>
      </w:r>
      <w:r w:rsidRPr="0048409C">
        <w:rPr>
          <w:sz w:val="16"/>
        </w:rPr>
        <w:t xml:space="preserve"> id;</w:t>
      </w:r>
    </w:p>
    <w:p w:rsidR="0048409C" w:rsidRPr="0048409C" w:rsidRDefault="0048409C">
      <w:pPr>
        <w:pStyle w:val="HTMLPreformatted"/>
        <w:divId w:val="1839928258"/>
        <w:rPr>
          <w:sz w:val="16"/>
        </w:rPr>
      </w:pPr>
      <w:r w:rsidRPr="0048409C">
        <w:rPr>
          <w:rStyle w:val="line-number1"/>
          <w:sz w:val="16"/>
        </w:rPr>
        <w:t xml:space="preserve"> 59</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60</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61</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setId(Long id) {</w:t>
      </w:r>
    </w:p>
    <w:p w:rsidR="0048409C" w:rsidRPr="0048409C" w:rsidRDefault="0048409C">
      <w:pPr>
        <w:pStyle w:val="HTMLPreformatted"/>
        <w:divId w:val="1839928258"/>
        <w:rPr>
          <w:sz w:val="16"/>
        </w:rPr>
      </w:pPr>
      <w:r w:rsidRPr="0048409C">
        <w:rPr>
          <w:rStyle w:val="line-number1"/>
          <w:sz w:val="16"/>
        </w:rPr>
        <w:t xml:space="preserve"> 62</w:t>
      </w:r>
      <w:r w:rsidRPr="0048409C">
        <w:rPr>
          <w:sz w:val="16"/>
        </w:rPr>
        <w:t xml:space="preserve">         </w:t>
      </w:r>
      <w:r w:rsidRPr="0048409C">
        <w:rPr>
          <w:rStyle w:val="keyword-directive1"/>
          <w:sz w:val="16"/>
        </w:rPr>
        <w:t>this</w:t>
      </w:r>
      <w:r w:rsidRPr="0048409C">
        <w:rPr>
          <w:sz w:val="16"/>
        </w:rPr>
        <w:t>.id = id;</w:t>
      </w:r>
    </w:p>
    <w:p w:rsidR="0048409C" w:rsidRPr="0048409C" w:rsidRDefault="0048409C">
      <w:pPr>
        <w:pStyle w:val="HTMLPreformatted"/>
        <w:divId w:val="1839928258"/>
        <w:rPr>
          <w:sz w:val="16"/>
        </w:rPr>
      </w:pPr>
      <w:r w:rsidRPr="0048409C">
        <w:rPr>
          <w:rStyle w:val="line-number1"/>
          <w:sz w:val="16"/>
        </w:rPr>
        <w:t xml:space="preserve"> 63</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65</w:t>
      </w:r>
      <w:r w:rsidRPr="0048409C">
        <w:rPr>
          <w:sz w:val="16"/>
        </w:rPr>
        <w:t xml:space="preserve">     </w:t>
      </w:r>
      <w:r w:rsidRPr="0048409C">
        <w:rPr>
          <w:rStyle w:val="keyword-directive1"/>
          <w:sz w:val="16"/>
        </w:rPr>
        <w:t>public</w:t>
      </w:r>
      <w:r w:rsidRPr="0048409C">
        <w:rPr>
          <w:sz w:val="16"/>
        </w:rPr>
        <w:t xml:space="preserve"> Integer getVersion() {</w:t>
      </w:r>
    </w:p>
    <w:p w:rsidR="0048409C" w:rsidRPr="0048409C" w:rsidRDefault="0048409C">
      <w:pPr>
        <w:pStyle w:val="HTMLPreformatted"/>
        <w:divId w:val="1839928258"/>
        <w:rPr>
          <w:sz w:val="16"/>
        </w:rPr>
      </w:pPr>
      <w:r w:rsidRPr="0048409C">
        <w:rPr>
          <w:rStyle w:val="line-number1"/>
          <w:sz w:val="16"/>
        </w:rPr>
        <w:t xml:space="preserve"> 66</w:t>
      </w:r>
      <w:r w:rsidRPr="0048409C">
        <w:rPr>
          <w:sz w:val="16"/>
        </w:rPr>
        <w:t xml:space="preserve">         </w:t>
      </w:r>
      <w:r w:rsidRPr="0048409C">
        <w:rPr>
          <w:rStyle w:val="keyword-directive1"/>
          <w:sz w:val="16"/>
        </w:rPr>
        <w:t>return</w:t>
      </w:r>
      <w:r w:rsidRPr="0048409C">
        <w:rPr>
          <w:sz w:val="16"/>
        </w:rPr>
        <w:t xml:space="preserve"> version;</w:t>
      </w:r>
    </w:p>
    <w:p w:rsidR="0048409C" w:rsidRPr="0048409C" w:rsidRDefault="0048409C">
      <w:pPr>
        <w:pStyle w:val="HTMLPreformatted"/>
        <w:divId w:val="1839928258"/>
        <w:rPr>
          <w:sz w:val="16"/>
        </w:rPr>
      </w:pPr>
      <w:r w:rsidRPr="0048409C">
        <w:rPr>
          <w:rStyle w:val="line-number1"/>
          <w:sz w:val="16"/>
        </w:rPr>
        <w:t xml:space="preserve"> 67</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68</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69</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setVersion(Integer version) {</w:t>
      </w:r>
    </w:p>
    <w:p w:rsidR="0048409C" w:rsidRPr="0048409C" w:rsidRDefault="0048409C">
      <w:pPr>
        <w:pStyle w:val="HTMLPreformatted"/>
        <w:divId w:val="1839928258"/>
        <w:rPr>
          <w:sz w:val="16"/>
        </w:rPr>
      </w:pPr>
      <w:r w:rsidRPr="0048409C">
        <w:rPr>
          <w:rStyle w:val="line-number1"/>
          <w:sz w:val="16"/>
        </w:rPr>
        <w:t xml:space="preserve"> 70</w:t>
      </w:r>
      <w:r w:rsidRPr="0048409C">
        <w:rPr>
          <w:sz w:val="16"/>
        </w:rPr>
        <w:t xml:space="preserve">         </w:t>
      </w:r>
      <w:r w:rsidRPr="0048409C">
        <w:rPr>
          <w:rStyle w:val="keyword-directive1"/>
          <w:sz w:val="16"/>
        </w:rPr>
        <w:t>this</w:t>
      </w:r>
      <w:r w:rsidRPr="0048409C">
        <w:rPr>
          <w:sz w:val="16"/>
        </w:rPr>
        <w:t>.version = version;</w:t>
      </w:r>
    </w:p>
    <w:p w:rsidR="0048409C" w:rsidRPr="0048409C" w:rsidRDefault="0048409C">
      <w:pPr>
        <w:pStyle w:val="HTMLPreformatted"/>
        <w:divId w:val="1839928258"/>
        <w:rPr>
          <w:sz w:val="16"/>
        </w:rPr>
      </w:pPr>
      <w:r w:rsidRPr="0048409C">
        <w:rPr>
          <w:rStyle w:val="line-number1"/>
          <w:sz w:val="16"/>
        </w:rPr>
        <w:lastRenderedPageBreak/>
        <w:t xml:space="preserve"> 71</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72</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73</w:t>
      </w:r>
      <w:r w:rsidRPr="0048409C">
        <w:rPr>
          <w:sz w:val="16"/>
        </w:rPr>
        <w:t xml:space="preserve">     </w:t>
      </w:r>
      <w:r w:rsidRPr="0048409C">
        <w:rPr>
          <w:rStyle w:val="keyword-directive1"/>
          <w:sz w:val="16"/>
        </w:rPr>
        <w:t>public</w:t>
      </w:r>
      <w:r w:rsidRPr="0048409C">
        <w:rPr>
          <w:sz w:val="16"/>
        </w:rPr>
        <w:t xml:space="preserve"> String getFullname() {</w:t>
      </w:r>
    </w:p>
    <w:p w:rsidR="0048409C" w:rsidRPr="0048409C" w:rsidRDefault="0048409C">
      <w:pPr>
        <w:pStyle w:val="HTMLPreformatted"/>
        <w:divId w:val="1839928258"/>
        <w:rPr>
          <w:sz w:val="16"/>
        </w:rPr>
      </w:pPr>
      <w:r w:rsidRPr="0048409C">
        <w:rPr>
          <w:rStyle w:val="line-number1"/>
          <w:sz w:val="16"/>
        </w:rPr>
        <w:t xml:space="preserve"> 74</w:t>
      </w:r>
      <w:r w:rsidRPr="0048409C">
        <w:rPr>
          <w:sz w:val="16"/>
        </w:rPr>
        <w:t xml:space="preserve">         </w:t>
      </w:r>
      <w:r w:rsidRPr="0048409C">
        <w:rPr>
          <w:rStyle w:val="keyword-directive1"/>
          <w:sz w:val="16"/>
        </w:rPr>
        <w:t>return</w:t>
      </w:r>
      <w:r w:rsidRPr="0048409C">
        <w:rPr>
          <w:sz w:val="16"/>
        </w:rPr>
        <w:t xml:space="preserve"> fullname;</w:t>
      </w:r>
    </w:p>
    <w:p w:rsidR="0048409C" w:rsidRPr="0048409C" w:rsidRDefault="0048409C">
      <w:pPr>
        <w:pStyle w:val="HTMLPreformatted"/>
        <w:divId w:val="1839928258"/>
        <w:rPr>
          <w:sz w:val="16"/>
        </w:rPr>
      </w:pPr>
      <w:r w:rsidRPr="0048409C">
        <w:rPr>
          <w:rStyle w:val="line-number1"/>
          <w:sz w:val="16"/>
        </w:rPr>
        <w:t xml:space="preserve"> 75</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76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77</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setFullname(String fullname) {</w:t>
      </w:r>
    </w:p>
    <w:p w:rsidR="0048409C" w:rsidRPr="0048409C" w:rsidRDefault="0048409C">
      <w:pPr>
        <w:pStyle w:val="HTMLPreformatted"/>
        <w:divId w:val="1839928258"/>
        <w:rPr>
          <w:sz w:val="16"/>
        </w:rPr>
      </w:pPr>
      <w:r w:rsidRPr="0048409C">
        <w:rPr>
          <w:rStyle w:val="line-number1"/>
          <w:sz w:val="16"/>
        </w:rPr>
        <w:t xml:space="preserve"> 78</w:t>
      </w:r>
      <w:r w:rsidRPr="0048409C">
        <w:rPr>
          <w:sz w:val="16"/>
        </w:rPr>
        <w:t xml:space="preserve">         </w:t>
      </w:r>
      <w:r w:rsidRPr="0048409C">
        <w:rPr>
          <w:rStyle w:val="keyword-directive1"/>
          <w:sz w:val="16"/>
        </w:rPr>
        <w:t>this</w:t>
      </w:r>
      <w:r w:rsidRPr="0048409C">
        <w:rPr>
          <w:sz w:val="16"/>
        </w:rPr>
        <w:t>.fullname = fullname;</w:t>
      </w:r>
    </w:p>
    <w:p w:rsidR="0048409C" w:rsidRPr="0048409C" w:rsidRDefault="0048409C">
      <w:pPr>
        <w:pStyle w:val="HTMLPreformatted"/>
        <w:divId w:val="1839928258"/>
        <w:rPr>
          <w:sz w:val="16"/>
        </w:rPr>
      </w:pPr>
      <w:r w:rsidRPr="0048409C">
        <w:rPr>
          <w:rStyle w:val="line-number1"/>
          <w:sz w:val="16"/>
        </w:rPr>
        <w:t xml:space="preserve"> 79</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80</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81</w:t>
      </w:r>
      <w:r w:rsidRPr="0048409C">
        <w:rPr>
          <w:sz w:val="16"/>
        </w:rPr>
        <w:t xml:space="preserve">     </w:t>
      </w:r>
      <w:r w:rsidRPr="0048409C">
        <w:rPr>
          <w:rStyle w:val="keyword-directive1"/>
          <w:sz w:val="16"/>
        </w:rPr>
        <w:t>public</w:t>
      </w:r>
      <w:r w:rsidRPr="0048409C">
        <w:rPr>
          <w:sz w:val="16"/>
        </w:rPr>
        <w:t xml:space="preserve"> String getLogin() {</w:t>
      </w:r>
    </w:p>
    <w:p w:rsidR="0048409C" w:rsidRPr="0048409C" w:rsidRDefault="0048409C">
      <w:pPr>
        <w:pStyle w:val="HTMLPreformatted"/>
        <w:divId w:val="1839928258"/>
        <w:rPr>
          <w:sz w:val="16"/>
        </w:rPr>
      </w:pPr>
      <w:r w:rsidRPr="0048409C">
        <w:rPr>
          <w:rStyle w:val="line-number1"/>
          <w:sz w:val="16"/>
        </w:rPr>
        <w:t xml:space="preserve"> 82</w:t>
      </w:r>
      <w:r w:rsidRPr="0048409C">
        <w:rPr>
          <w:sz w:val="16"/>
        </w:rPr>
        <w:t xml:space="preserve">         </w:t>
      </w:r>
      <w:r w:rsidRPr="0048409C">
        <w:rPr>
          <w:rStyle w:val="keyword-directive1"/>
          <w:sz w:val="16"/>
        </w:rPr>
        <w:t>return</w:t>
      </w:r>
      <w:r w:rsidRPr="0048409C">
        <w:rPr>
          <w:sz w:val="16"/>
        </w:rPr>
        <w:t xml:space="preserve"> login;</w:t>
      </w:r>
    </w:p>
    <w:p w:rsidR="0048409C" w:rsidRPr="0048409C" w:rsidRDefault="0048409C">
      <w:pPr>
        <w:pStyle w:val="HTMLPreformatted"/>
        <w:divId w:val="1839928258"/>
        <w:rPr>
          <w:sz w:val="16"/>
        </w:rPr>
      </w:pPr>
      <w:r w:rsidRPr="0048409C">
        <w:rPr>
          <w:rStyle w:val="line-number1"/>
          <w:sz w:val="16"/>
        </w:rPr>
        <w:t xml:space="preserve"> 83</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85</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setLogin(String login) {</w:t>
      </w:r>
    </w:p>
    <w:p w:rsidR="0048409C" w:rsidRPr="0048409C" w:rsidRDefault="0048409C">
      <w:pPr>
        <w:pStyle w:val="HTMLPreformatted"/>
        <w:divId w:val="1839928258"/>
        <w:rPr>
          <w:sz w:val="16"/>
        </w:rPr>
      </w:pPr>
      <w:r w:rsidRPr="0048409C">
        <w:rPr>
          <w:rStyle w:val="line-number1"/>
          <w:sz w:val="16"/>
        </w:rPr>
        <w:t xml:space="preserve"> 86</w:t>
      </w:r>
      <w:r w:rsidRPr="0048409C">
        <w:rPr>
          <w:sz w:val="16"/>
        </w:rPr>
        <w:t xml:space="preserve">         </w:t>
      </w:r>
      <w:r w:rsidRPr="0048409C">
        <w:rPr>
          <w:rStyle w:val="keyword-directive1"/>
          <w:sz w:val="16"/>
        </w:rPr>
        <w:t>this</w:t>
      </w:r>
      <w:r w:rsidRPr="0048409C">
        <w:rPr>
          <w:sz w:val="16"/>
        </w:rPr>
        <w:t>.login = login;</w:t>
      </w:r>
    </w:p>
    <w:p w:rsidR="0048409C" w:rsidRPr="0048409C" w:rsidRDefault="0048409C">
      <w:pPr>
        <w:pStyle w:val="HTMLPreformatted"/>
        <w:divId w:val="1839928258"/>
        <w:rPr>
          <w:sz w:val="16"/>
        </w:rPr>
      </w:pPr>
      <w:r w:rsidRPr="0048409C">
        <w:rPr>
          <w:rStyle w:val="line-number1"/>
          <w:sz w:val="16"/>
        </w:rPr>
        <w:t xml:space="preserve"> 87</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88</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89</w:t>
      </w:r>
      <w:r w:rsidRPr="0048409C">
        <w:rPr>
          <w:sz w:val="16"/>
        </w:rPr>
        <w:t xml:space="preserve">     </w:t>
      </w:r>
      <w:r w:rsidRPr="0048409C">
        <w:rPr>
          <w:rStyle w:val="keyword-directive1"/>
          <w:sz w:val="16"/>
        </w:rPr>
        <w:t>public</w:t>
      </w:r>
      <w:r w:rsidRPr="0048409C">
        <w:rPr>
          <w:sz w:val="16"/>
        </w:rPr>
        <w:t xml:space="preserve"> String getEmail() {</w:t>
      </w:r>
    </w:p>
    <w:p w:rsidR="0048409C" w:rsidRPr="0048409C" w:rsidRDefault="0048409C">
      <w:pPr>
        <w:pStyle w:val="HTMLPreformatted"/>
        <w:divId w:val="1839928258"/>
        <w:rPr>
          <w:sz w:val="16"/>
        </w:rPr>
      </w:pPr>
      <w:r w:rsidRPr="0048409C">
        <w:rPr>
          <w:rStyle w:val="line-number1"/>
          <w:sz w:val="16"/>
        </w:rPr>
        <w:t xml:space="preserve"> 90</w:t>
      </w:r>
      <w:r w:rsidRPr="0048409C">
        <w:rPr>
          <w:sz w:val="16"/>
        </w:rPr>
        <w:t xml:space="preserve">         </w:t>
      </w:r>
      <w:r w:rsidRPr="0048409C">
        <w:rPr>
          <w:rStyle w:val="keyword-directive1"/>
          <w:sz w:val="16"/>
        </w:rPr>
        <w:t>return</w:t>
      </w:r>
      <w:r w:rsidRPr="0048409C">
        <w:rPr>
          <w:sz w:val="16"/>
        </w:rPr>
        <w:t xml:space="preserve"> email;</w:t>
      </w:r>
    </w:p>
    <w:p w:rsidR="0048409C" w:rsidRPr="0048409C" w:rsidRDefault="0048409C">
      <w:pPr>
        <w:pStyle w:val="HTMLPreformatted"/>
        <w:divId w:val="1839928258"/>
        <w:rPr>
          <w:sz w:val="16"/>
        </w:rPr>
      </w:pPr>
      <w:r w:rsidRPr="0048409C">
        <w:rPr>
          <w:rStyle w:val="line-number1"/>
          <w:sz w:val="16"/>
        </w:rPr>
        <w:t xml:space="preserve"> 91</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92</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93</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setEmail(String email) {</w:t>
      </w:r>
    </w:p>
    <w:p w:rsidR="0048409C" w:rsidRPr="0048409C" w:rsidRDefault="0048409C">
      <w:pPr>
        <w:pStyle w:val="HTMLPreformatted"/>
        <w:divId w:val="1839928258"/>
        <w:rPr>
          <w:sz w:val="16"/>
        </w:rPr>
      </w:pPr>
      <w:r w:rsidRPr="0048409C">
        <w:rPr>
          <w:rStyle w:val="line-number1"/>
          <w:sz w:val="16"/>
        </w:rPr>
        <w:t xml:space="preserve"> 94</w:t>
      </w:r>
      <w:r w:rsidRPr="0048409C">
        <w:rPr>
          <w:sz w:val="16"/>
        </w:rPr>
        <w:t xml:space="preserve">         </w:t>
      </w:r>
      <w:r w:rsidRPr="0048409C">
        <w:rPr>
          <w:rStyle w:val="keyword-directive1"/>
          <w:sz w:val="16"/>
        </w:rPr>
        <w:t>this</w:t>
      </w:r>
      <w:r w:rsidRPr="0048409C">
        <w:rPr>
          <w:sz w:val="16"/>
        </w:rPr>
        <w:t>.email = email;</w:t>
      </w:r>
    </w:p>
    <w:p w:rsidR="0048409C" w:rsidRPr="0048409C" w:rsidRDefault="0048409C">
      <w:pPr>
        <w:pStyle w:val="HTMLPreformatted"/>
        <w:divId w:val="1839928258"/>
        <w:rPr>
          <w:sz w:val="16"/>
        </w:rPr>
      </w:pPr>
      <w:r w:rsidRPr="0048409C">
        <w:rPr>
          <w:rStyle w:val="line-number1"/>
          <w:sz w:val="16"/>
        </w:rPr>
        <w:t xml:space="preserve"> 95</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96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97</w:t>
      </w:r>
      <w:r w:rsidRPr="0048409C">
        <w:rPr>
          <w:sz w:val="16"/>
        </w:rPr>
        <w:t xml:space="preserve">     </w:t>
      </w:r>
      <w:r w:rsidRPr="0048409C">
        <w:rPr>
          <w:rStyle w:val="keyword-directive1"/>
          <w:sz w:val="16"/>
        </w:rPr>
        <w:t>public</w:t>
      </w:r>
      <w:r w:rsidRPr="0048409C">
        <w:rPr>
          <w:sz w:val="16"/>
        </w:rPr>
        <w:t xml:space="preserve"> String getPassword() {</w:t>
      </w:r>
    </w:p>
    <w:p w:rsidR="0048409C" w:rsidRPr="0048409C" w:rsidRDefault="0048409C">
      <w:pPr>
        <w:pStyle w:val="HTMLPreformatted"/>
        <w:divId w:val="1839928258"/>
        <w:rPr>
          <w:sz w:val="16"/>
        </w:rPr>
      </w:pPr>
      <w:r w:rsidRPr="0048409C">
        <w:rPr>
          <w:rStyle w:val="line-number1"/>
          <w:sz w:val="16"/>
        </w:rPr>
        <w:t xml:space="preserve"> 98</w:t>
      </w:r>
      <w:r w:rsidRPr="0048409C">
        <w:rPr>
          <w:sz w:val="16"/>
        </w:rPr>
        <w:t xml:space="preserve">         </w:t>
      </w:r>
      <w:r w:rsidRPr="0048409C">
        <w:rPr>
          <w:rStyle w:val="keyword-directive1"/>
          <w:sz w:val="16"/>
        </w:rPr>
        <w:t>return</w:t>
      </w:r>
      <w:r w:rsidRPr="0048409C">
        <w:rPr>
          <w:sz w:val="16"/>
        </w:rPr>
        <w:t xml:space="preserve"> password;</w:t>
      </w:r>
    </w:p>
    <w:p w:rsidR="0048409C" w:rsidRPr="0048409C" w:rsidRDefault="0048409C">
      <w:pPr>
        <w:pStyle w:val="HTMLPreformatted"/>
        <w:divId w:val="1839928258"/>
        <w:rPr>
          <w:sz w:val="16"/>
        </w:rPr>
      </w:pPr>
      <w:r w:rsidRPr="0048409C">
        <w:rPr>
          <w:rStyle w:val="line-number1"/>
          <w:sz w:val="16"/>
        </w:rPr>
        <w:t xml:space="preserve"> 99</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100</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101</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setPassword(String password) {</w:t>
      </w:r>
    </w:p>
    <w:p w:rsidR="0048409C" w:rsidRPr="0048409C" w:rsidRDefault="0048409C">
      <w:pPr>
        <w:pStyle w:val="HTMLPreformatted"/>
        <w:divId w:val="1839928258"/>
        <w:rPr>
          <w:sz w:val="16"/>
        </w:rPr>
      </w:pPr>
      <w:r w:rsidRPr="0048409C">
        <w:rPr>
          <w:rStyle w:val="line-number1"/>
          <w:sz w:val="16"/>
        </w:rPr>
        <w:t>102</w:t>
      </w:r>
      <w:r w:rsidRPr="0048409C">
        <w:rPr>
          <w:sz w:val="16"/>
        </w:rPr>
        <w:t xml:space="preserve">         </w:t>
      </w:r>
      <w:r w:rsidRPr="0048409C">
        <w:rPr>
          <w:rStyle w:val="keyword-directive1"/>
          <w:sz w:val="16"/>
        </w:rPr>
        <w:t>this</w:t>
      </w:r>
      <w:r w:rsidRPr="0048409C">
        <w:rPr>
          <w:sz w:val="16"/>
        </w:rPr>
        <w:t>.password = password;</w:t>
      </w:r>
    </w:p>
    <w:p w:rsidR="0048409C" w:rsidRPr="0048409C" w:rsidRDefault="0048409C">
      <w:pPr>
        <w:pStyle w:val="HTMLPreformatted"/>
        <w:divId w:val="1839928258"/>
        <w:rPr>
          <w:sz w:val="16"/>
        </w:rPr>
      </w:pPr>
      <w:r w:rsidRPr="0048409C">
        <w:rPr>
          <w:rStyle w:val="line-number1"/>
          <w:sz w:val="16"/>
        </w:rPr>
        <w:t>103</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105</w:t>
      </w:r>
      <w:r w:rsidRPr="0048409C">
        <w:rPr>
          <w:sz w:val="16"/>
        </w:rPr>
        <w:t xml:space="preserve">     </w:t>
      </w:r>
      <w:r w:rsidRPr="0048409C">
        <w:rPr>
          <w:rStyle w:val="keyword-directive1"/>
          <w:sz w:val="16"/>
        </w:rPr>
        <w:t>public</w:t>
      </w:r>
      <w:r w:rsidRPr="0048409C">
        <w:rPr>
          <w:sz w:val="16"/>
        </w:rPr>
        <w:t xml:space="preserve"> Date getEmailVerificationSent() {</w:t>
      </w:r>
    </w:p>
    <w:p w:rsidR="0048409C" w:rsidRPr="0048409C" w:rsidRDefault="0048409C">
      <w:pPr>
        <w:pStyle w:val="HTMLPreformatted"/>
        <w:divId w:val="1839928258"/>
        <w:rPr>
          <w:sz w:val="16"/>
        </w:rPr>
      </w:pPr>
      <w:r w:rsidRPr="0048409C">
        <w:rPr>
          <w:rStyle w:val="line-number1"/>
          <w:sz w:val="16"/>
        </w:rPr>
        <w:t>106</w:t>
      </w:r>
      <w:r w:rsidRPr="0048409C">
        <w:rPr>
          <w:sz w:val="16"/>
        </w:rPr>
        <w:t xml:space="preserve">         </w:t>
      </w:r>
      <w:r w:rsidRPr="0048409C">
        <w:rPr>
          <w:rStyle w:val="keyword-directive1"/>
          <w:sz w:val="16"/>
        </w:rPr>
        <w:t>return</w:t>
      </w:r>
      <w:r w:rsidRPr="0048409C">
        <w:rPr>
          <w:sz w:val="16"/>
        </w:rPr>
        <w:t xml:space="preserve"> emailVerificationSent;</w:t>
      </w:r>
    </w:p>
    <w:p w:rsidR="0048409C" w:rsidRPr="0048409C" w:rsidRDefault="0048409C">
      <w:pPr>
        <w:pStyle w:val="HTMLPreformatted"/>
        <w:divId w:val="1839928258"/>
        <w:rPr>
          <w:sz w:val="16"/>
        </w:rPr>
      </w:pPr>
      <w:r w:rsidRPr="0048409C">
        <w:rPr>
          <w:rStyle w:val="line-number1"/>
          <w:sz w:val="16"/>
        </w:rPr>
        <w:t>107</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108</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109</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setEmailVerificationSent(Date emailVerificationSent) {</w:t>
      </w:r>
    </w:p>
    <w:p w:rsidR="0048409C" w:rsidRPr="0048409C" w:rsidRDefault="0048409C">
      <w:pPr>
        <w:pStyle w:val="HTMLPreformatted"/>
        <w:divId w:val="1839928258"/>
        <w:rPr>
          <w:sz w:val="16"/>
        </w:rPr>
      </w:pPr>
      <w:r w:rsidRPr="0048409C">
        <w:rPr>
          <w:rStyle w:val="line-number1"/>
          <w:sz w:val="16"/>
        </w:rPr>
        <w:t>110</w:t>
      </w:r>
      <w:r w:rsidRPr="0048409C">
        <w:rPr>
          <w:sz w:val="16"/>
        </w:rPr>
        <w:t xml:space="preserve">         </w:t>
      </w:r>
      <w:r w:rsidRPr="0048409C">
        <w:rPr>
          <w:rStyle w:val="keyword-directive1"/>
          <w:sz w:val="16"/>
        </w:rPr>
        <w:t>this</w:t>
      </w:r>
      <w:r w:rsidRPr="0048409C">
        <w:rPr>
          <w:sz w:val="16"/>
        </w:rPr>
        <w:t>.emailVerificationSent = emailVerificationSent;</w:t>
      </w:r>
    </w:p>
    <w:p w:rsidR="0048409C" w:rsidRPr="0048409C" w:rsidRDefault="0048409C">
      <w:pPr>
        <w:pStyle w:val="HTMLPreformatted"/>
        <w:divId w:val="1839928258"/>
        <w:rPr>
          <w:sz w:val="16"/>
        </w:rPr>
      </w:pPr>
      <w:r w:rsidRPr="0048409C">
        <w:rPr>
          <w:rStyle w:val="line-number1"/>
          <w:sz w:val="16"/>
        </w:rPr>
        <w:t>111</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112</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113</w:t>
      </w:r>
      <w:r w:rsidRPr="0048409C">
        <w:rPr>
          <w:sz w:val="16"/>
        </w:rPr>
        <w:t xml:space="preserve">     </w:t>
      </w:r>
      <w:r w:rsidRPr="0048409C">
        <w:rPr>
          <w:rStyle w:val="keyword-directive1"/>
          <w:sz w:val="16"/>
        </w:rPr>
        <w:t>public</w:t>
      </w:r>
      <w:r w:rsidRPr="0048409C">
        <w:rPr>
          <w:sz w:val="16"/>
        </w:rPr>
        <w:t xml:space="preserve"> Date getEmailVerified() {</w:t>
      </w:r>
    </w:p>
    <w:p w:rsidR="0048409C" w:rsidRPr="0048409C" w:rsidRDefault="0048409C">
      <w:pPr>
        <w:pStyle w:val="HTMLPreformatted"/>
        <w:divId w:val="1839928258"/>
        <w:rPr>
          <w:sz w:val="16"/>
        </w:rPr>
      </w:pPr>
      <w:r w:rsidRPr="0048409C">
        <w:rPr>
          <w:rStyle w:val="line-number1"/>
          <w:sz w:val="16"/>
        </w:rPr>
        <w:t>114</w:t>
      </w:r>
      <w:r w:rsidRPr="0048409C">
        <w:rPr>
          <w:sz w:val="16"/>
        </w:rPr>
        <w:t xml:space="preserve">         </w:t>
      </w:r>
      <w:r w:rsidRPr="0048409C">
        <w:rPr>
          <w:rStyle w:val="keyword-directive1"/>
          <w:sz w:val="16"/>
        </w:rPr>
        <w:t>return</w:t>
      </w:r>
      <w:r w:rsidRPr="0048409C">
        <w:rPr>
          <w:sz w:val="16"/>
        </w:rPr>
        <w:t xml:space="preserve"> emailVerified;</w:t>
      </w:r>
    </w:p>
    <w:p w:rsidR="0048409C" w:rsidRPr="0048409C" w:rsidRDefault="0048409C">
      <w:pPr>
        <w:pStyle w:val="HTMLPreformatted"/>
        <w:divId w:val="1839928258"/>
        <w:rPr>
          <w:sz w:val="16"/>
        </w:rPr>
      </w:pPr>
      <w:r w:rsidRPr="0048409C">
        <w:rPr>
          <w:rStyle w:val="line-number1"/>
          <w:sz w:val="16"/>
        </w:rPr>
        <w:t>115</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116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117</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setEmailVerified(Date emailVerified) {</w:t>
      </w:r>
    </w:p>
    <w:p w:rsidR="0048409C" w:rsidRPr="0048409C" w:rsidRDefault="0048409C">
      <w:pPr>
        <w:pStyle w:val="HTMLPreformatted"/>
        <w:divId w:val="1839928258"/>
        <w:rPr>
          <w:sz w:val="16"/>
        </w:rPr>
      </w:pPr>
      <w:r w:rsidRPr="0048409C">
        <w:rPr>
          <w:rStyle w:val="line-number1"/>
          <w:sz w:val="16"/>
        </w:rPr>
        <w:t>118</w:t>
      </w:r>
      <w:r w:rsidRPr="0048409C">
        <w:rPr>
          <w:sz w:val="16"/>
        </w:rPr>
        <w:t xml:space="preserve">         </w:t>
      </w:r>
      <w:r w:rsidRPr="0048409C">
        <w:rPr>
          <w:rStyle w:val="keyword-directive1"/>
          <w:sz w:val="16"/>
        </w:rPr>
        <w:t>this</w:t>
      </w:r>
      <w:r w:rsidRPr="0048409C">
        <w:rPr>
          <w:sz w:val="16"/>
        </w:rPr>
        <w:t>.emailVerified = emailVerified;</w:t>
      </w:r>
    </w:p>
    <w:p w:rsidR="0048409C" w:rsidRPr="0048409C" w:rsidRDefault="0048409C">
      <w:pPr>
        <w:pStyle w:val="HTMLPreformatted"/>
        <w:divId w:val="1839928258"/>
        <w:rPr>
          <w:sz w:val="16"/>
        </w:rPr>
      </w:pPr>
      <w:r w:rsidRPr="0048409C">
        <w:rPr>
          <w:rStyle w:val="line-number1"/>
          <w:sz w:val="16"/>
        </w:rPr>
        <w:t>119</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120</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121</w:t>
      </w:r>
      <w:r w:rsidRPr="0048409C">
        <w:rPr>
          <w:sz w:val="16"/>
        </w:rPr>
        <w:t xml:space="preserve">      </w:t>
      </w:r>
      <w:r w:rsidRPr="0048409C">
        <w:rPr>
          <w:rStyle w:val="keyword-directive1"/>
          <w:sz w:val="16"/>
        </w:rPr>
        <w:t>public</w:t>
      </w:r>
      <w:r w:rsidRPr="0048409C">
        <w:rPr>
          <w:sz w:val="16"/>
        </w:rPr>
        <w:t xml:space="preserve"> UserRole getUserRole() {</w:t>
      </w:r>
    </w:p>
    <w:p w:rsidR="0048409C" w:rsidRPr="0048409C" w:rsidRDefault="0048409C">
      <w:pPr>
        <w:pStyle w:val="HTMLPreformatted"/>
        <w:divId w:val="1839928258"/>
        <w:rPr>
          <w:sz w:val="16"/>
        </w:rPr>
      </w:pPr>
      <w:r w:rsidRPr="0048409C">
        <w:rPr>
          <w:rStyle w:val="line-number1"/>
          <w:sz w:val="16"/>
        </w:rPr>
        <w:t>122</w:t>
      </w:r>
      <w:r w:rsidRPr="0048409C">
        <w:rPr>
          <w:sz w:val="16"/>
        </w:rPr>
        <w:t xml:space="preserve">         </w:t>
      </w:r>
      <w:r w:rsidRPr="0048409C">
        <w:rPr>
          <w:rStyle w:val="keyword-directive1"/>
          <w:sz w:val="16"/>
        </w:rPr>
        <w:t>return</w:t>
      </w:r>
      <w:r w:rsidRPr="0048409C">
        <w:rPr>
          <w:sz w:val="16"/>
        </w:rPr>
        <w:t xml:space="preserve"> userRole;</w:t>
      </w:r>
    </w:p>
    <w:p w:rsidR="0048409C" w:rsidRPr="0048409C" w:rsidRDefault="0048409C">
      <w:pPr>
        <w:pStyle w:val="HTMLPreformatted"/>
        <w:divId w:val="1839928258"/>
        <w:rPr>
          <w:sz w:val="16"/>
        </w:rPr>
      </w:pPr>
      <w:r w:rsidRPr="0048409C">
        <w:rPr>
          <w:rStyle w:val="line-number1"/>
          <w:sz w:val="16"/>
        </w:rPr>
        <w:t>123</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125</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setUserRole(UserRole userRole) {</w:t>
      </w:r>
    </w:p>
    <w:p w:rsidR="0048409C" w:rsidRPr="0048409C" w:rsidRDefault="0048409C">
      <w:pPr>
        <w:pStyle w:val="HTMLPreformatted"/>
        <w:divId w:val="1839928258"/>
        <w:rPr>
          <w:sz w:val="16"/>
        </w:rPr>
      </w:pPr>
      <w:r w:rsidRPr="0048409C">
        <w:rPr>
          <w:rStyle w:val="line-number1"/>
          <w:sz w:val="16"/>
        </w:rPr>
        <w:t>126</w:t>
      </w:r>
      <w:r w:rsidRPr="0048409C">
        <w:rPr>
          <w:sz w:val="16"/>
        </w:rPr>
        <w:t xml:space="preserve">         </w:t>
      </w:r>
      <w:r w:rsidRPr="0048409C">
        <w:rPr>
          <w:rStyle w:val="keyword-directive1"/>
          <w:sz w:val="16"/>
        </w:rPr>
        <w:t>this</w:t>
      </w:r>
      <w:r w:rsidRPr="0048409C">
        <w:rPr>
          <w:sz w:val="16"/>
        </w:rPr>
        <w:t>.userRole = userRole;</w:t>
      </w:r>
    </w:p>
    <w:p w:rsidR="0048409C" w:rsidRPr="0048409C" w:rsidRDefault="0048409C">
      <w:pPr>
        <w:pStyle w:val="HTMLPreformatted"/>
        <w:divId w:val="1839928258"/>
        <w:rPr>
          <w:sz w:val="16"/>
        </w:rPr>
      </w:pPr>
      <w:r w:rsidRPr="0048409C">
        <w:rPr>
          <w:rStyle w:val="line-number1"/>
          <w:sz w:val="16"/>
        </w:rPr>
        <w:t>127</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128</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129</w:t>
      </w:r>
      <w:r w:rsidRPr="0048409C">
        <w:rPr>
          <w:sz w:val="16"/>
        </w:rPr>
        <w:t xml:space="preserve"> </w:t>
      </w:r>
    </w:p>
    <w:p w:rsidR="007F6DDD" w:rsidRPr="007F6DDD" w:rsidRDefault="008026DD" w:rsidP="007F6DDD">
      <w:pPr>
        <w:ind w:left="360"/>
        <w:rPr>
          <w:noProof/>
          <w:lang w:eastAsia="da-DK" w:bidi="ar-SA"/>
        </w:rPr>
      </w:pPr>
      <w:r w:rsidRPr="0048409C">
        <w:rPr>
          <w:noProof/>
          <w:sz w:val="16"/>
          <w:lang w:eastAsia="da-DK" w:bidi="ar-SA"/>
        </w:rPr>
        <w:fldChar w:fldCharType="end"/>
      </w:r>
    </w:p>
    <w:p w:rsidR="00764181" w:rsidRDefault="00764181">
      <w:pPr>
        <w:rPr>
          <w:noProof/>
          <w:lang w:eastAsia="da-DK" w:bidi="ar-SA"/>
        </w:rPr>
      </w:pPr>
    </w:p>
    <w:p w:rsidR="006B54CD" w:rsidRDefault="00764181">
      <w:pPr>
        <w:rPr>
          <w:noProof/>
          <w:lang w:eastAsia="da-DK" w:bidi="ar-SA"/>
        </w:rPr>
      </w:pPr>
      <w:r>
        <w:rPr>
          <w:noProof/>
          <w:lang w:eastAsia="da-DK" w:bidi="ar-SA"/>
        </w:rPr>
        <w:t>Filen: Constants</w:t>
      </w:r>
      <w:r w:rsidRPr="00764181">
        <w:rPr>
          <w:noProof/>
          <w:lang w:eastAsia="da-DK" w:bidi="ar-SA"/>
        </w:rPr>
        <w:t>.java</w:t>
      </w:r>
    </w:p>
    <w:p w:rsidR="00764181" w:rsidRPr="00764181" w:rsidRDefault="008026DD" w:rsidP="00764181">
      <w:pPr>
        <w:rPr>
          <w:sz w:val="16"/>
        </w:rPr>
      </w:pPr>
      <w:r w:rsidRPr="00764181">
        <w:rPr>
          <w:noProof/>
          <w:sz w:val="16"/>
          <w:lang w:eastAsia="da-DK" w:bidi="ar-SA"/>
        </w:rPr>
        <w:fldChar w:fldCharType="begin"/>
      </w:r>
      <w:r w:rsidR="00764181" w:rsidRPr="00764181">
        <w:rPr>
          <w:noProof/>
          <w:sz w:val="16"/>
          <w:lang w:eastAsia="da-DK" w:bidi="ar-SA"/>
        </w:rPr>
        <w:instrText xml:space="preserve"> INCLUDETEXT "C:\\GoogleCode\\user-driven-sign-language-dictionary\\Analysis and design\\CodeInHtml\\Constants.html" \c HTML </w:instrText>
      </w:r>
      <w:r w:rsidR="00764181">
        <w:rPr>
          <w:noProof/>
          <w:sz w:val="16"/>
          <w:lang w:eastAsia="da-DK" w:bidi="ar-SA"/>
        </w:rPr>
        <w:instrText xml:space="preserve"> \* MERGEFORMAT </w:instrText>
      </w:r>
      <w:r w:rsidRPr="00764181">
        <w:rPr>
          <w:noProof/>
          <w:sz w:val="16"/>
          <w:lang w:eastAsia="da-DK" w:bidi="ar-SA"/>
        </w:rPr>
        <w:fldChar w:fldCharType="separate"/>
      </w:r>
    </w:p>
    <w:p w:rsidR="00764181" w:rsidRPr="00764181" w:rsidRDefault="00764181">
      <w:pPr>
        <w:pStyle w:val="HTMLPreformatted"/>
        <w:divId w:val="2019455964"/>
        <w:rPr>
          <w:sz w:val="16"/>
        </w:rPr>
      </w:pPr>
      <w:r w:rsidRPr="00764181">
        <w:rPr>
          <w:rStyle w:val="line-number1"/>
          <w:sz w:val="16"/>
        </w:rPr>
        <w:t xml:space="preserve"> 1</w:t>
      </w:r>
      <w:r w:rsidRPr="00764181">
        <w:rPr>
          <w:sz w:val="16"/>
        </w:rPr>
        <w:t xml:space="preserve"> </w:t>
      </w:r>
      <w:r w:rsidRPr="00764181">
        <w:rPr>
          <w:rStyle w:val="keyword-directive1"/>
          <w:sz w:val="16"/>
        </w:rPr>
        <w:t>package</w:t>
      </w:r>
      <w:r w:rsidRPr="00764181">
        <w:rPr>
          <w:sz w:val="16"/>
        </w:rPr>
        <w:t xml:space="preserve"> dk.jsh.itdiplom.userdrivensignlanguagedictionary.entity;</w:t>
      </w:r>
    </w:p>
    <w:p w:rsidR="00764181" w:rsidRPr="00764181" w:rsidRDefault="00764181">
      <w:pPr>
        <w:pStyle w:val="HTMLPreformatted"/>
        <w:divId w:val="2019455964"/>
        <w:rPr>
          <w:sz w:val="16"/>
        </w:rPr>
      </w:pPr>
      <w:r w:rsidRPr="00764181">
        <w:rPr>
          <w:rStyle w:val="line-number1"/>
          <w:sz w:val="16"/>
        </w:rPr>
        <w:t xml:space="preserve"> 2</w:t>
      </w:r>
      <w:r w:rsidRPr="00764181">
        <w:rPr>
          <w:sz w:val="16"/>
        </w:rPr>
        <w:t xml:space="preserve"> </w:t>
      </w:r>
      <w:r w:rsidRPr="00764181">
        <w:rPr>
          <w:rStyle w:val="keyword-directive1"/>
          <w:sz w:val="16"/>
        </w:rPr>
        <w:t>import</w:t>
      </w:r>
      <w:r w:rsidRPr="00764181">
        <w:rPr>
          <w:sz w:val="16"/>
        </w:rPr>
        <w:t xml:space="preserve"> java.util.ArrayList;</w:t>
      </w:r>
    </w:p>
    <w:p w:rsidR="00764181" w:rsidRPr="00764181" w:rsidRDefault="00764181">
      <w:pPr>
        <w:pStyle w:val="HTMLPreformatted"/>
        <w:divId w:val="2019455964"/>
        <w:rPr>
          <w:sz w:val="16"/>
        </w:rPr>
      </w:pPr>
      <w:r w:rsidRPr="00764181">
        <w:rPr>
          <w:rStyle w:val="line-number1"/>
          <w:sz w:val="16"/>
        </w:rPr>
        <w:t xml:space="preserve"> 3</w:t>
      </w:r>
      <w:r w:rsidRPr="00764181">
        <w:rPr>
          <w:sz w:val="16"/>
        </w:rPr>
        <w:t xml:space="preserve"> </w:t>
      </w:r>
      <w:r w:rsidRPr="00764181">
        <w:rPr>
          <w:rStyle w:val="keyword-directive1"/>
          <w:sz w:val="16"/>
        </w:rPr>
        <w:t>import</w:t>
      </w:r>
      <w:r w:rsidRPr="00764181">
        <w:rPr>
          <w:sz w:val="16"/>
        </w:rPr>
        <w:t xml:space="preserve"> java.util.List;</w:t>
      </w:r>
    </w:p>
    <w:p w:rsidR="00764181" w:rsidRPr="00764181" w:rsidRDefault="00764181">
      <w:pPr>
        <w:pStyle w:val="HTMLPreformatted"/>
        <w:divId w:val="2019455964"/>
        <w:rPr>
          <w:sz w:val="16"/>
        </w:rPr>
      </w:pPr>
      <w:r w:rsidRPr="00764181">
        <w:rPr>
          <w:rStyle w:val="line-number1"/>
          <w:sz w:val="16"/>
        </w:rPr>
        <w:t xml:space="preserve"> 4</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 xml:space="preserve"> 5</w:t>
      </w:r>
      <w:r w:rsidRPr="00764181">
        <w:rPr>
          <w:sz w:val="16"/>
        </w:rPr>
        <w:t xml:space="preserve"> </w:t>
      </w:r>
      <w:r w:rsidRPr="00764181">
        <w:rPr>
          <w:rStyle w:val="comment1"/>
          <w:sz w:val="16"/>
        </w:rPr>
        <w:t>/**</w:t>
      </w:r>
    </w:p>
    <w:p w:rsidR="00764181" w:rsidRPr="00764181" w:rsidRDefault="00764181">
      <w:pPr>
        <w:pStyle w:val="HTMLPreformatted"/>
        <w:divId w:val="2019455964"/>
        <w:rPr>
          <w:sz w:val="16"/>
        </w:rPr>
      </w:pPr>
      <w:r w:rsidRPr="00764181">
        <w:rPr>
          <w:rStyle w:val="line-number1"/>
          <w:sz w:val="16"/>
        </w:rPr>
        <w:t xml:space="preserve"> 6</w:t>
      </w:r>
      <w:r w:rsidRPr="00764181">
        <w:rPr>
          <w:sz w:val="16"/>
        </w:rPr>
        <w:t xml:space="preserve"> </w:t>
      </w:r>
      <w:r w:rsidRPr="00764181">
        <w:rPr>
          <w:rStyle w:val="comment1"/>
          <w:sz w:val="16"/>
        </w:rPr>
        <w:t xml:space="preserve"> * Constants</w:t>
      </w:r>
      <w:r w:rsidRPr="00764181">
        <w:rPr>
          <w:sz w:val="16"/>
        </w:rPr>
        <w:t xml:space="preserve"> </w:t>
      </w:r>
      <w:r w:rsidRPr="00764181">
        <w:rPr>
          <w:rStyle w:val="comment1"/>
          <w:sz w:val="16"/>
        </w:rPr>
        <w:t>and</w:t>
      </w:r>
      <w:r w:rsidRPr="00764181">
        <w:rPr>
          <w:sz w:val="16"/>
        </w:rPr>
        <w:t xml:space="preserve"> </w:t>
      </w:r>
      <w:r w:rsidRPr="00764181">
        <w:rPr>
          <w:rStyle w:val="comment1"/>
          <w:sz w:val="16"/>
        </w:rPr>
        <w:t>enums.</w:t>
      </w:r>
    </w:p>
    <w:p w:rsidR="00764181" w:rsidRPr="00764181" w:rsidRDefault="00764181">
      <w:pPr>
        <w:pStyle w:val="HTMLPreformatted"/>
        <w:divId w:val="2019455964"/>
        <w:rPr>
          <w:sz w:val="16"/>
        </w:rPr>
      </w:pPr>
      <w:r w:rsidRPr="00764181">
        <w:rPr>
          <w:rStyle w:val="line-number1"/>
          <w:sz w:val="16"/>
        </w:rPr>
        <w:t xml:space="preserve"> 7</w:t>
      </w:r>
      <w:r w:rsidRPr="00764181">
        <w:rPr>
          <w:sz w:val="16"/>
        </w:rPr>
        <w:t xml:space="preserve"> </w:t>
      </w:r>
      <w:r w:rsidRPr="00764181">
        <w:rPr>
          <w:rStyle w:val="comment1"/>
          <w:sz w:val="16"/>
        </w:rPr>
        <w:t xml:space="preserve"> *</w:t>
      </w:r>
    </w:p>
    <w:p w:rsidR="00764181" w:rsidRPr="00764181" w:rsidRDefault="00764181">
      <w:pPr>
        <w:pStyle w:val="HTMLPreformatted"/>
        <w:divId w:val="2019455964"/>
        <w:rPr>
          <w:sz w:val="16"/>
        </w:rPr>
      </w:pPr>
      <w:r w:rsidRPr="00764181">
        <w:rPr>
          <w:rStyle w:val="line-number1"/>
          <w:sz w:val="16"/>
        </w:rPr>
        <w:t xml:space="preserve"> 8</w:t>
      </w:r>
      <w:r w:rsidRPr="00764181">
        <w:rPr>
          <w:sz w:val="16"/>
        </w:rPr>
        <w:t xml:space="preserve"> </w:t>
      </w:r>
      <w:r w:rsidRPr="00764181">
        <w:rPr>
          <w:rStyle w:val="comment1"/>
          <w:sz w:val="16"/>
        </w:rPr>
        <w:t xml:space="preserve"> * </w:t>
      </w:r>
      <w:r w:rsidRPr="00764181">
        <w:rPr>
          <w:rStyle w:val="st01"/>
          <w:sz w:val="16"/>
        </w:rPr>
        <w:t>@author</w:t>
      </w:r>
      <w:r w:rsidRPr="00764181">
        <w:rPr>
          <w:sz w:val="16"/>
        </w:rPr>
        <w:t xml:space="preserve"> </w:t>
      </w:r>
      <w:r w:rsidRPr="00764181">
        <w:rPr>
          <w:rStyle w:val="comment1"/>
          <w:sz w:val="16"/>
        </w:rPr>
        <w:t>Jan</w:t>
      </w:r>
      <w:r w:rsidRPr="00764181">
        <w:rPr>
          <w:sz w:val="16"/>
        </w:rPr>
        <w:t xml:space="preserve"> </w:t>
      </w:r>
      <w:r w:rsidRPr="00764181">
        <w:rPr>
          <w:rStyle w:val="comment1"/>
          <w:sz w:val="16"/>
        </w:rPr>
        <w:t>S.</w:t>
      </w:r>
      <w:r w:rsidRPr="00764181">
        <w:rPr>
          <w:sz w:val="16"/>
        </w:rPr>
        <w:t xml:space="preserve"> </w:t>
      </w:r>
      <w:r w:rsidRPr="00764181">
        <w:rPr>
          <w:rStyle w:val="comment1"/>
          <w:sz w:val="16"/>
        </w:rPr>
        <w:t>Hansen</w:t>
      </w:r>
    </w:p>
    <w:p w:rsidR="00764181" w:rsidRPr="00764181" w:rsidRDefault="00764181">
      <w:pPr>
        <w:pStyle w:val="HTMLPreformatted"/>
        <w:divId w:val="2019455964"/>
        <w:rPr>
          <w:sz w:val="16"/>
        </w:rPr>
      </w:pPr>
      <w:r w:rsidRPr="00764181">
        <w:rPr>
          <w:rStyle w:val="line-number1"/>
          <w:sz w:val="16"/>
        </w:rPr>
        <w:t xml:space="preserve"> 9</w:t>
      </w:r>
      <w:r w:rsidRPr="00764181">
        <w:rPr>
          <w:sz w:val="16"/>
        </w:rPr>
        <w:t xml:space="preserve">  </w:t>
      </w:r>
      <w:r w:rsidRPr="00764181">
        <w:rPr>
          <w:rStyle w:val="comment1"/>
          <w:sz w:val="16"/>
        </w:rPr>
        <w:t>*/</w:t>
      </w:r>
    </w:p>
    <w:p w:rsidR="00764181" w:rsidRPr="00764181" w:rsidRDefault="00764181">
      <w:pPr>
        <w:pStyle w:val="HTMLPreformatted"/>
        <w:divId w:val="2019455964"/>
        <w:rPr>
          <w:sz w:val="16"/>
        </w:rPr>
      </w:pPr>
      <w:r w:rsidRPr="00764181">
        <w:rPr>
          <w:rStyle w:val="line-number1"/>
          <w:sz w:val="16"/>
        </w:rPr>
        <w:t>10</w:t>
      </w:r>
      <w:r w:rsidRPr="00764181">
        <w:rPr>
          <w:sz w:val="16"/>
        </w:rPr>
        <w:t xml:space="preserve"> </w:t>
      </w:r>
      <w:r w:rsidRPr="00764181">
        <w:rPr>
          <w:rStyle w:val="keyword-directive1"/>
          <w:sz w:val="16"/>
        </w:rPr>
        <w:t>public</w:t>
      </w:r>
      <w:r w:rsidRPr="00764181">
        <w:rPr>
          <w:sz w:val="16"/>
        </w:rPr>
        <w:t xml:space="preserve"> </w:t>
      </w:r>
      <w:r w:rsidRPr="00764181">
        <w:rPr>
          <w:rStyle w:val="keyword-directive1"/>
          <w:sz w:val="16"/>
        </w:rPr>
        <w:t>class</w:t>
      </w:r>
      <w:r w:rsidRPr="00764181">
        <w:rPr>
          <w:sz w:val="16"/>
        </w:rPr>
        <w:t xml:space="preserve"> Constants {</w:t>
      </w:r>
    </w:p>
    <w:p w:rsidR="00764181" w:rsidRPr="00764181" w:rsidRDefault="00764181">
      <w:pPr>
        <w:pStyle w:val="HTMLPreformatted"/>
        <w:divId w:val="2019455964"/>
        <w:rPr>
          <w:sz w:val="16"/>
        </w:rPr>
      </w:pPr>
      <w:r w:rsidRPr="00764181">
        <w:rPr>
          <w:rStyle w:val="line-number1"/>
          <w:sz w:val="16"/>
        </w:rPr>
        <w:t>11</w:t>
      </w:r>
      <w:r w:rsidRPr="00764181">
        <w:rPr>
          <w:sz w:val="16"/>
        </w:rPr>
        <w:t xml:space="preserve">     </w:t>
      </w:r>
      <w:r w:rsidRPr="00764181">
        <w:rPr>
          <w:rStyle w:val="keyword-directive1"/>
          <w:sz w:val="16"/>
        </w:rPr>
        <w:t>private</w:t>
      </w:r>
      <w:r w:rsidRPr="00764181">
        <w:rPr>
          <w:sz w:val="16"/>
        </w:rPr>
        <w:t xml:space="preserve"> Constants() {}</w:t>
      </w:r>
    </w:p>
    <w:p w:rsidR="00764181" w:rsidRPr="00764181" w:rsidRDefault="00764181">
      <w:pPr>
        <w:pStyle w:val="HTMLPreformatted"/>
        <w:divId w:val="2019455964"/>
        <w:rPr>
          <w:sz w:val="16"/>
        </w:rPr>
      </w:pPr>
      <w:r w:rsidRPr="00764181">
        <w:rPr>
          <w:rStyle w:val="line-number1"/>
          <w:sz w:val="16"/>
        </w:rPr>
        <w:lastRenderedPageBreak/>
        <w:t>12</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13</w:t>
      </w:r>
      <w:r w:rsidRPr="00764181">
        <w:rPr>
          <w:sz w:val="16"/>
        </w:rPr>
        <w:t xml:space="preserve">      </w:t>
      </w:r>
      <w:r w:rsidRPr="00764181">
        <w:rPr>
          <w:rStyle w:val="comment1"/>
          <w:sz w:val="16"/>
        </w:rPr>
        <w:t>/**</w:t>
      </w:r>
    </w:p>
    <w:p w:rsidR="00764181" w:rsidRPr="00764181" w:rsidRDefault="00764181">
      <w:pPr>
        <w:pStyle w:val="HTMLPreformatted"/>
        <w:divId w:val="2019455964"/>
        <w:rPr>
          <w:sz w:val="16"/>
        </w:rPr>
      </w:pPr>
      <w:r w:rsidRPr="00764181">
        <w:rPr>
          <w:rStyle w:val="line-number1"/>
          <w:sz w:val="16"/>
        </w:rPr>
        <w:t>14</w:t>
      </w:r>
      <w:r w:rsidRPr="00764181">
        <w:rPr>
          <w:sz w:val="16"/>
        </w:rPr>
        <w:t xml:space="preserve"> </w:t>
      </w:r>
      <w:r w:rsidRPr="00764181">
        <w:rPr>
          <w:rStyle w:val="comment1"/>
          <w:sz w:val="16"/>
        </w:rPr>
        <w:t xml:space="preserve">     * BaRI</w:t>
      </w:r>
      <w:r w:rsidRPr="00764181">
        <w:rPr>
          <w:sz w:val="16"/>
        </w:rPr>
        <w:t xml:space="preserve"> </w:t>
      </w:r>
      <w:r w:rsidRPr="00764181">
        <w:rPr>
          <w:rStyle w:val="comment1"/>
          <w:sz w:val="16"/>
        </w:rPr>
        <w:t>user</w:t>
      </w:r>
      <w:r w:rsidRPr="00764181">
        <w:rPr>
          <w:sz w:val="16"/>
        </w:rPr>
        <w:t xml:space="preserve"> </w:t>
      </w:r>
      <w:r w:rsidRPr="00764181">
        <w:rPr>
          <w:rStyle w:val="comment1"/>
          <w:sz w:val="16"/>
        </w:rPr>
        <w:t>role: ADMIN, DEVELOPER, NORMAL.</w:t>
      </w:r>
    </w:p>
    <w:p w:rsidR="00764181" w:rsidRPr="00764181" w:rsidRDefault="00764181">
      <w:pPr>
        <w:pStyle w:val="HTMLPreformatted"/>
        <w:divId w:val="2019455964"/>
        <w:rPr>
          <w:sz w:val="16"/>
        </w:rPr>
      </w:pPr>
      <w:r w:rsidRPr="00764181">
        <w:rPr>
          <w:rStyle w:val="line-number1"/>
          <w:sz w:val="16"/>
        </w:rPr>
        <w:t>15</w:t>
      </w:r>
      <w:r w:rsidRPr="00764181">
        <w:rPr>
          <w:sz w:val="16"/>
        </w:rPr>
        <w:t xml:space="preserve">      </w:t>
      </w:r>
      <w:r w:rsidRPr="00764181">
        <w:rPr>
          <w:rStyle w:val="comment1"/>
          <w:sz w:val="16"/>
        </w:rPr>
        <w:t>*/</w:t>
      </w:r>
    </w:p>
    <w:p w:rsidR="00764181" w:rsidRPr="00764181" w:rsidRDefault="00764181">
      <w:pPr>
        <w:pStyle w:val="HTMLPreformatted"/>
        <w:divId w:val="2019455964"/>
        <w:rPr>
          <w:sz w:val="16"/>
        </w:rPr>
      </w:pPr>
      <w:r w:rsidRPr="00764181">
        <w:rPr>
          <w:rStyle w:val="line-number1"/>
          <w:sz w:val="16"/>
        </w:rPr>
        <w:t>16</w:t>
      </w:r>
      <w:r w:rsidRPr="00764181">
        <w:rPr>
          <w:sz w:val="16"/>
        </w:rPr>
        <w:t xml:space="preserve">     </w:t>
      </w:r>
      <w:r w:rsidRPr="00764181">
        <w:rPr>
          <w:rStyle w:val="keyword-directive1"/>
          <w:sz w:val="16"/>
        </w:rPr>
        <w:t>public</w:t>
      </w:r>
      <w:r w:rsidRPr="00764181">
        <w:rPr>
          <w:sz w:val="16"/>
        </w:rPr>
        <w:t xml:space="preserve"> </w:t>
      </w:r>
      <w:r w:rsidRPr="00764181">
        <w:rPr>
          <w:rStyle w:val="keyword-directive1"/>
          <w:sz w:val="16"/>
        </w:rPr>
        <w:t>enum</w:t>
      </w:r>
      <w:r w:rsidRPr="00764181">
        <w:rPr>
          <w:sz w:val="16"/>
        </w:rPr>
        <w:t xml:space="preserve"> UserRole {</w:t>
      </w:r>
    </w:p>
    <w:p w:rsidR="00764181" w:rsidRPr="00764181" w:rsidRDefault="00764181">
      <w:pPr>
        <w:pStyle w:val="HTMLPreformatted"/>
        <w:divId w:val="2019455964"/>
        <w:rPr>
          <w:sz w:val="16"/>
        </w:rPr>
      </w:pPr>
      <w:r w:rsidRPr="00764181">
        <w:rPr>
          <w:rStyle w:val="line-number1"/>
          <w:sz w:val="16"/>
        </w:rPr>
        <w:t>17</w:t>
      </w:r>
      <w:r w:rsidRPr="00764181">
        <w:rPr>
          <w:sz w:val="16"/>
        </w:rPr>
        <w:t xml:space="preserve">         ADMIN(</w:t>
      </w:r>
      <w:r w:rsidRPr="00764181">
        <w:rPr>
          <w:rStyle w:val="character1"/>
          <w:sz w:val="16"/>
        </w:rPr>
        <w:t>"Administrator"</w:t>
      </w:r>
      <w:r w:rsidRPr="00764181">
        <w:rPr>
          <w:sz w:val="16"/>
        </w:rPr>
        <w:t>),</w:t>
      </w:r>
    </w:p>
    <w:p w:rsidR="00764181" w:rsidRPr="00764181" w:rsidRDefault="00764181">
      <w:pPr>
        <w:pStyle w:val="HTMLPreformatted"/>
        <w:divId w:val="2019455964"/>
        <w:rPr>
          <w:sz w:val="16"/>
        </w:rPr>
      </w:pPr>
      <w:r w:rsidRPr="00764181">
        <w:rPr>
          <w:rStyle w:val="line-number1"/>
          <w:sz w:val="16"/>
        </w:rPr>
        <w:t>18</w:t>
      </w:r>
      <w:r w:rsidRPr="00764181">
        <w:rPr>
          <w:sz w:val="16"/>
        </w:rPr>
        <w:t xml:space="preserve">         NORMAL(</w:t>
      </w:r>
      <w:r w:rsidRPr="00764181">
        <w:rPr>
          <w:rStyle w:val="character1"/>
          <w:sz w:val="16"/>
        </w:rPr>
        <w:t>"Alm. bruger"</w:t>
      </w:r>
      <w:r w:rsidRPr="00764181">
        <w:rPr>
          <w:sz w:val="16"/>
        </w:rPr>
        <w:t>);</w:t>
      </w:r>
    </w:p>
    <w:p w:rsidR="00764181" w:rsidRPr="00764181" w:rsidRDefault="00764181">
      <w:pPr>
        <w:pStyle w:val="HTMLPreformatted"/>
        <w:divId w:val="2019455964"/>
        <w:rPr>
          <w:sz w:val="16"/>
        </w:rPr>
      </w:pPr>
      <w:r w:rsidRPr="00764181">
        <w:rPr>
          <w:rStyle w:val="line-number1"/>
          <w:sz w:val="16"/>
        </w:rPr>
        <w:t>19</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20</w:t>
      </w:r>
      <w:r w:rsidRPr="00764181">
        <w:rPr>
          <w:sz w:val="16"/>
        </w:rPr>
        <w:t xml:space="preserve">         </w:t>
      </w:r>
      <w:r w:rsidRPr="00764181">
        <w:rPr>
          <w:rStyle w:val="keyword-directive1"/>
          <w:sz w:val="16"/>
        </w:rPr>
        <w:t>private</w:t>
      </w:r>
      <w:r w:rsidRPr="00764181">
        <w:rPr>
          <w:sz w:val="16"/>
        </w:rPr>
        <w:t xml:space="preserve"> String name;</w:t>
      </w:r>
    </w:p>
    <w:p w:rsidR="00764181" w:rsidRPr="00764181" w:rsidRDefault="00764181">
      <w:pPr>
        <w:pStyle w:val="HTMLPreformatted"/>
        <w:divId w:val="2019455964"/>
        <w:rPr>
          <w:sz w:val="16"/>
        </w:rPr>
      </w:pPr>
      <w:r w:rsidRPr="00764181">
        <w:rPr>
          <w:rStyle w:val="line-number1"/>
          <w:sz w:val="16"/>
        </w:rPr>
        <w:t>21</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22</w:t>
      </w:r>
      <w:r w:rsidRPr="00764181">
        <w:rPr>
          <w:sz w:val="16"/>
        </w:rPr>
        <w:t xml:space="preserve">         UserRole(String name) {</w:t>
      </w:r>
    </w:p>
    <w:p w:rsidR="00764181" w:rsidRPr="00764181" w:rsidRDefault="00764181">
      <w:pPr>
        <w:pStyle w:val="HTMLPreformatted"/>
        <w:divId w:val="2019455964"/>
        <w:rPr>
          <w:sz w:val="16"/>
        </w:rPr>
      </w:pPr>
      <w:r w:rsidRPr="00764181">
        <w:rPr>
          <w:rStyle w:val="line-number1"/>
          <w:sz w:val="16"/>
        </w:rPr>
        <w:t>23</w:t>
      </w:r>
      <w:r w:rsidRPr="00764181">
        <w:rPr>
          <w:sz w:val="16"/>
        </w:rPr>
        <w:t xml:space="preserve">             </w:t>
      </w:r>
      <w:r w:rsidRPr="00764181">
        <w:rPr>
          <w:rStyle w:val="keyword-directive1"/>
          <w:sz w:val="16"/>
        </w:rPr>
        <w:t>this</w:t>
      </w:r>
      <w:r w:rsidRPr="00764181">
        <w:rPr>
          <w:sz w:val="16"/>
        </w:rPr>
        <w:t>.name = name;</w:t>
      </w:r>
    </w:p>
    <w:p w:rsidR="00764181" w:rsidRPr="00764181" w:rsidRDefault="00764181">
      <w:pPr>
        <w:pStyle w:val="HTMLPreformatted"/>
        <w:divId w:val="2019455964"/>
        <w:rPr>
          <w:sz w:val="16"/>
        </w:rPr>
      </w:pPr>
      <w:r w:rsidRPr="00764181">
        <w:rPr>
          <w:rStyle w:val="line-number1"/>
          <w:sz w:val="16"/>
        </w:rPr>
        <w:t>24</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25</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26</w:t>
      </w:r>
      <w:r w:rsidRPr="00764181">
        <w:rPr>
          <w:sz w:val="16"/>
        </w:rPr>
        <w:t xml:space="preserve">         </w:t>
      </w:r>
      <w:r w:rsidRPr="00764181">
        <w:rPr>
          <w:rStyle w:val="keyword-directive1"/>
          <w:sz w:val="16"/>
        </w:rPr>
        <w:t>public</w:t>
      </w:r>
      <w:r w:rsidRPr="00764181">
        <w:rPr>
          <w:sz w:val="16"/>
        </w:rPr>
        <w:t xml:space="preserve"> String getName() {</w:t>
      </w:r>
    </w:p>
    <w:p w:rsidR="00764181" w:rsidRPr="00764181" w:rsidRDefault="00764181">
      <w:pPr>
        <w:pStyle w:val="HTMLPreformatted"/>
        <w:divId w:val="2019455964"/>
        <w:rPr>
          <w:sz w:val="16"/>
        </w:rPr>
      </w:pPr>
      <w:r w:rsidRPr="00764181">
        <w:rPr>
          <w:rStyle w:val="line-number1"/>
          <w:sz w:val="16"/>
        </w:rPr>
        <w:t>27</w:t>
      </w:r>
      <w:r w:rsidRPr="00764181">
        <w:rPr>
          <w:sz w:val="16"/>
        </w:rPr>
        <w:t xml:space="preserve">             </w:t>
      </w:r>
      <w:r w:rsidRPr="00764181">
        <w:rPr>
          <w:rStyle w:val="keyword-directive1"/>
          <w:sz w:val="16"/>
        </w:rPr>
        <w:t>return</w:t>
      </w:r>
      <w:r w:rsidRPr="00764181">
        <w:rPr>
          <w:sz w:val="16"/>
        </w:rPr>
        <w:t xml:space="preserve"> name;</w:t>
      </w:r>
    </w:p>
    <w:p w:rsidR="00764181" w:rsidRPr="00764181" w:rsidRDefault="00764181">
      <w:pPr>
        <w:pStyle w:val="HTMLPreformatted"/>
        <w:divId w:val="2019455964"/>
        <w:rPr>
          <w:sz w:val="16"/>
        </w:rPr>
      </w:pPr>
      <w:r w:rsidRPr="00764181">
        <w:rPr>
          <w:rStyle w:val="line-number1"/>
          <w:sz w:val="16"/>
        </w:rPr>
        <w:t>28</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29</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30</w:t>
      </w:r>
      <w:r w:rsidRPr="00764181">
        <w:rPr>
          <w:sz w:val="16"/>
        </w:rPr>
        <w:t xml:space="preserve">         </w:t>
      </w:r>
      <w:r w:rsidRPr="00764181">
        <w:rPr>
          <w:rStyle w:val="keyword-directive1"/>
          <w:sz w:val="16"/>
        </w:rPr>
        <w:t>public</w:t>
      </w:r>
      <w:r w:rsidRPr="00764181">
        <w:rPr>
          <w:sz w:val="16"/>
        </w:rPr>
        <w:t xml:space="preserve"> </w:t>
      </w:r>
      <w:r w:rsidRPr="00764181">
        <w:rPr>
          <w:rStyle w:val="keyword-directive1"/>
          <w:sz w:val="16"/>
        </w:rPr>
        <w:t>static</w:t>
      </w:r>
      <w:r w:rsidRPr="00764181">
        <w:rPr>
          <w:sz w:val="16"/>
        </w:rPr>
        <w:t xml:space="preserve"> List&lt;String&gt; getNames() {</w:t>
      </w:r>
    </w:p>
    <w:p w:rsidR="00764181" w:rsidRPr="00764181" w:rsidRDefault="00764181">
      <w:pPr>
        <w:pStyle w:val="HTMLPreformatted"/>
        <w:divId w:val="2019455964"/>
        <w:rPr>
          <w:sz w:val="16"/>
        </w:rPr>
      </w:pPr>
      <w:r w:rsidRPr="00764181">
        <w:rPr>
          <w:rStyle w:val="line-number1"/>
          <w:sz w:val="16"/>
        </w:rPr>
        <w:t>31</w:t>
      </w:r>
      <w:r w:rsidRPr="00764181">
        <w:rPr>
          <w:sz w:val="16"/>
        </w:rPr>
        <w:t xml:space="preserve">             List&lt;String&gt; names = </w:t>
      </w:r>
      <w:r w:rsidRPr="00764181">
        <w:rPr>
          <w:rStyle w:val="keyword-directive1"/>
          <w:sz w:val="16"/>
        </w:rPr>
        <w:t>new</w:t>
      </w:r>
      <w:r w:rsidRPr="00764181">
        <w:rPr>
          <w:sz w:val="16"/>
        </w:rPr>
        <w:t xml:space="preserve"> ArrayList&lt;String&gt;();</w:t>
      </w:r>
    </w:p>
    <w:p w:rsidR="00764181" w:rsidRPr="00764181" w:rsidRDefault="00764181">
      <w:pPr>
        <w:pStyle w:val="HTMLPreformatted"/>
        <w:divId w:val="2019455964"/>
        <w:rPr>
          <w:sz w:val="16"/>
        </w:rPr>
      </w:pPr>
      <w:r w:rsidRPr="00764181">
        <w:rPr>
          <w:rStyle w:val="line-number1"/>
          <w:sz w:val="16"/>
        </w:rPr>
        <w:t>32</w:t>
      </w:r>
      <w:r w:rsidRPr="00764181">
        <w:rPr>
          <w:sz w:val="16"/>
        </w:rPr>
        <w:t xml:space="preserve">             names.add(ADMIN.name);</w:t>
      </w:r>
    </w:p>
    <w:p w:rsidR="00764181" w:rsidRPr="00764181" w:rsidRDefault="00764181">
      <w:pPr>
        <w:pStyle w:val="HTMLPreformatted"/>
        <w:divId w:val="2019455964"/>
        <w:rPr>
          <w:sz w:val="16"/>
        </w:rPr>
      </w:pPr>
      <w:r w:rsidRPr="00764181">
        <w:rPr>
          <w:rStyle w:val="line-number1"/>
          <w:sz w:val="16"/>
        </w:rPr>
        <w:t>33</w:t>
      </w:r>
      <w:r w:rsidRPr="00764181">
        <w:rPr>
          <w:sz w:val="16"/>
        </w:rPr>
        <w:t xml:space="preserve">             names.add(NORMAL.name);</w:t>
      </w:r>
    </w:p>
    <w:p w:rsidR="00764181" w:rsidRPr="00764181" w:rsidRDefault="00764181">
      <w:pPr>
        <w:pStyle w:val="HTMLPreformatted"/>
        <w:divId w:val="2019455964"/>
        <w:rPr>
          <w:sz w:val="16"/>
        </w:rPr>
      </w:pPr>
      <w:r w:rsidRPr="00764181">
        <w:rPr>
          <w:rStyle w:val="line-number1"/>
          <w:sz w:val="16"/>
        </w:rPr>
        <w:t>34</w:t>
      </w:r>
      <w:r w:rsidRPr="00764181">
        <w:rPr>
          <w:sz w:val="16"/>
        </w:rPr>
        <w:t xml:space="preserve">             </w:t>
      </w:r>
      <w:r w:rsidRPr="00764181">
        <w:rPr>
          <w:rStyle w:val="keyword-directive1"/>
          <w:sz w:val="16"/>
        </w:rPr>
        <w:t>return</w:t>
      </w:r>
      <w:r w:rsidRPr="00764181">
        <w:rPr>
          <w:sz w:val="16"/>
        </w:rPr>
        <w:t xml:space="preserve"> names;</w:t>
      </w:r>
    </w:p>
    <w:p w:rsidR="00764181" w:rsidRPr="00764181" w:rsidRDefault="00764181">
      <w:pPr>
        <w:pStyle w:val="HTMLPreformatted"/>
        <w:divId w:val="2019455964"/>
        <w:rPr>
          <w:sz w:val="16"/>
        </w:rPr>
      </w:pPr>
      <w:r w:rsidRPr="00764181">
        <w:rPr>
          <w:rStyle w:val="line-number1"/>
          <w:sz w:val="16"/>
        </w:rPr>
        <w:t>35</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36</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37</w:t>
      </w:r>
      <w:r w:rsidRPr="00764181">
        <w:rPr>
          <w:sz w:val="16"/>
        </w:rPr>
        <w:t xml:space="preserve">         </w:t>
      </w:r>
      <w:r w:rsidRPr="00764181">
        <w:rPr>
          <w:rStyle w:val="keyword-directive1"/>
          <w:sz w:val="16"/>
        </w:rPr>
        <w:t>public</w:t>
      </w:r>
      <w:r w:rsidRPr="00764181">
        <w:rPr>
          <w:sz w:val="16"/>
        </w:rPr>
        <w:t xml:space="preserve"> </w:t>
      </w:r>
      <w:r w:rsidRPr="00764181">
        <w:rPr>
          <w:rStyle w:val="keyword-directive1"/>
          <w:sz w:val="16"/>
        </w:rPr>
        <w:t>static</w:t>
      </w:r>
      <w:r w:rsidRPr="00764181">
        <w:rPr>
          <w:sz w:val="16"/>
        </w:rPr>
        <w:t xml:space="preserve"> UserRole getName(String name) {</w:t>
      </w:r>
    </w:p>
    <w:p w:rsidR="00764181" w:rsidRPr="00764181" w:rsidRDefault="00764181">
      <w:pPr>
        <w:pStyle w:val="HTMLPreformatted"/>
        <w:divId w:val="2019455964"/>
        <w:rPr>
          <w:sz w:val="16"/>
        </w:rPr>
      </w:pPr>
      <w:r w:rsidRPr="00764181">
        <w:rPr>
          <w:rStyle w:val="line-number1"/>
          <w:sz w:val="16"/>
        </w:rPr>
        <w:t>38</w:t>
      </w:r>
      <w:r w:rsidRPr="00764181">
        <w:rPr>
          <w:sz w:val="16"/>
        </w:rPr>
        <w:t xml:space="preserve">             </w:t>
      </w:r>
      <w:r w:rsidRPr="00764181">
        <w:rPr>
          <w:rStyle w:val="keyword-directive1"/>
          <w:sz w:val="16"/>
        </w:rPr>
        <w:t>if</w:t>
      </w:r>
      <w:r w:rsidRPr="00764181">
        <w:rPr>
          <w:sz w:val="16"/>
        </w:rPr>
        <w:t xml:space="preserve"> (ADMIN.name.equals(name)) {</w:t>
      </w:r>
    </w:p>
    <w:p w:rsidR="00764181" w:rsidRPr="00764181" w:rsidRDefault="00764181">
      <w:pPr>
        <w:pStyle w:val="HTMLPreformatted"/>
        <w:divId w:val="2019455964"/>
        <w:rPr>
          <w:sz w:val="16"/>
        </w:rPr>
      </w:pPr>
      <w:r w:rsidRPr="00764181">
        <w:rPr>
          <w:rStyle w:val="line-number1"/>
          <w:sz w:val="16"/>
        </w:rPr>
        <w:t>39</w:t>
      </w:r>
      <w:r w:rsidRPr="00764181">
        <w:rPr>
          <w:sz w:val="16"/>
        </w:rPr>
        <w:t xml:space="preserve">                 </w:t>
      </w:r>
      <w:r w:rsidRPr="00764181">
        <w:rPr>
          <w:rStyle w:val="keyword-directive1"/>
          <w:sz w:val="16"/>
        </w:rPr>
        <w:t>return</w:t>
      </w:r>
      <w:r w:rsidRPr="00764181">
        <w:rPr>
          <w:sz w:val="16"/>
        </w:rPr>
        <w:t xml:space="preserve"> ADMIN;</w:t>
      </w:r>
    </w:p>
    <w:p w:rsidR="00764181" w:rsidRPr="00764181" w:rsidRDefault="00764181">
      <w:pPr>
        <w:pStyle w:val="HTMLPreformatted"/>
        <w:divId w:val="2019455964"/>
        <w:rPr>
          <w:sz w:val="16"/>
        </w:rPr>
      </w:pPr>
      <w:r w:rsidRPr="00764181">
        <w:rPr>
          <w:rStyle w:val="line-number1"/>
          <w:sz w:val="16"/>
        </w:rPr>
        <w:t>40</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41</w:t>
      </w:r>
      <w:r w:rsidRPr="00764181">
        <w:rPr>
          <w:sz w:val="16"/>
        </w:rPr>
        <w:t xml:space="preserve">             </w:t>
      </w:r>
      <w:r w:rsidRPr="00764181">
        <w:rPr>
          <w:rStyle w:val="keyword-directive1"/>
          <w:sz w:val="16"/>
        </w:rPr>
        <w:t>return</w:t>
      </w:r>
      <w:r w:rsidRPr="00764181">
        <w:rPr>
          <w:sz w:val="16"/>
        </w:rPr>
        <w:t xml:space="preserve"> NORMAL;</w:t>
      </w:r>
    </w:p>
    <w:p w:rsidR="00764181" w:rsidRPr="00764181" w:rsidRDefault="00764181">
      <w:pPr>
        <w:pStyle w:val="HTMLPreformatted"/>
        <w:divId w:val="2019455964"/>
        <w:rPr>
          <w:sz w:val="16"/>
        </w:rPr>
      </w:pPr>
      <w:r w:rsidRPr="00764181">
        <w:rPr>
          <w:rStyle w:val="line-number1"/>
          <w:sz w:val="16"/>
        </w:rPr>
        <w:t>42</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43</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44</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45</w:t>
      </w:r>
      <w:r w:rsidRPr="00764181">
        <w:rPr>
          <w:sz w:val="16"/>
        </w:rPr>
        <w:t xml:space="preserve"> </w:t>
      </w:r>
    </w:p>
    <w:p w:rsidR="00764181" w:rsidRDefault="008026DD">
      <w:pPr>
        <w:rPr>
          <w:noProof/>
          <w:sz w:val="16"/>
          <w:lang w:eastAsia="da-DK" w:bidi="ar-SA"/>
        </w:rPr>
      </w:pPr>
      <w:r w:rsidRPr="00764181">
        <w:rPr>
          <w:noProof/>
          <w:sz w:val="16"/>
          <w:lang w:eastAsia="da-DK" w:bidi="ar-SA"/>
        </w:rPr>
        <w:fldChar w:fldCharType="end"/>
      </w:r>
    </w:p>
    <w:p w:rsidR="002018D2" w:rsidRDefault="002018D2">
      <w:pPr>
        <w:rPr>
          <w:noProof/>
          <w:sz w:val="16"/>
          <w:lang w:eastAsia="da-DK" w:bidi="ar-SA"/>
        </w:rPr>
      </w:pPr>
    </w:p>
    <w:p w:rsidR="002018D2" w:rsidRDefault="00764181">
      <w:pPr>
        <w:rPr>
          <w:noProof/>
          <w:lang w:eastAsia="da-DK" w:bidi="ar-SA"/>
        </w:rPr>
      </w:pPr>
      <w:r>
        <w:rPr>
          <w:noProof/>
          <w:lang w:eastAsia="da-DK" w:bidi="ar-SA"/>
        </w:rPr>
        <w:t xml:space="preserve">Filen: </w:t>
      </w:r>
      <w:r w:rsidR="002018D2">
        <w:rPr>
          <w:noProof/>
          <w:lang w:eastAsia="da-DK" w:bidi="ar-SA"/>
        </w:rPr>
        <w:t>Video</w:t>
      </w:r>
      <w:r w:rsidRPr="00764181">
        <w:rPr>
          <w:noProof/>
          <w:lang w:eastAsia="da-DK" w:bidi="ar-SA"/>
        </w:rPr>
        <w:t>.java</w:t>
      </w:r>
    </w:p>
    <w:p w:rsidR="002018D2" w:rsidRDefault="002018D2">
      <w:pPr>
        <w:rPr>
          <w:noProof/>
          <w:lang w:eastAsia="da-DK" w:bidi="ar-SA"/>
        </w:rPr>
      </w:pPr>
    </w:p>
    <w:p w:rsidR="002018D2" w:rsidRPr="002018D2" w:rsidRDefault="008026DD" w:rsidP="002018D2">
      <w:pPr>
        <w:divId w:val="826944113"/>
        <w:rPr>
          <w:sz w:val="16"/>
        </w:rPr>
      </w:pPr>
      <w:r w:rsidRPr="002018D2">
        <w:rPr>
          <w:noProof/>
          <w:sz w:val="16"/>
          <w:lang w:eastAsia="da-DK" w:bidi="ar-SA"/>
        </w:rPr>
        <w:fldChar w:fldCharType="begin"/>
      </w:r>
      <w:r w:rsidR="002018D2" w:rsidRPr="002018D2">
        <w:rPr>
          <w:noProof/>
          <w:sz w:val="16"/>
          <w:lang w:eastAsia="da-DK" w:bidi="ar-SA"/>
        </w:rPr>
        <w:instrText xml:space="preserve"> INCLUDETEXT "C:\\GoogleCode\\user-driven-sign-language-dictionary\\Analysis and design\\CodeInHtml\\VideoFile.html" \c HTML </w:instrText>
      </w:r>
      <w:r w:rsidR="002018D2">
        <w:rPr>
          <w:noProof/>
          <w:sz w:val="16"/>
          <w:lang w:eastAsia="da-DK" w:bidi="ar-SA"/>
        </w:rPr>
        <w:instrText xml:space="preserve"> \* MERGEFORMAT </w:instrText>
      </w:r>
      <w:r w:rsidRPr="002018D2">
        <w:rPr>
          <w:noProof/>
          <w:sz w:val="16"/>
          <w:lang w:eastAsia="da-DK" w:bidi="ar-SA"/>
        </w:rPr>
        <w:fldChar w:fldCharType="separate"/>
      </w:r>
      <w:r w:rsidR="002018D2" w:rsidRPr="002018D2">
        <w:rPr>
          <w:rStyle w:val="line-number1"/>
          <w:sz w:val="16"/>
        </w:rPr>
        <w:t xml:space="preserve">  1</w:t>
      </w:r>
      <w:r w:rsidR="002018D2" w:rsidRPr="002018D2">
        <w:rPr>
          <w:sz w:val="16"/>
        </w:rPr>
        <w:t xml:space="preserve"> </w:t>
      </w:r>
      <w:r w:rsidR="002018D2" w:rsidRPr="002018D2">
        <w:rPr>
          <w:rStyle w:val="keyword-directive1"/>
          <w:sz w:val="16"/>
        </w:rPr>
        <w:t>package</w:t>
      </w:r>
      <w:r w:rsidR="002018D2" w:rsidRPr="002018D2">
        <w:rPr>
          <w:sz w:val="16"/>
        </w:rPr>
        <w:t xml:space="preserve"> dk.jsh.itdiplom.userdrivensignlanguagedictionary.entity;</w:t>
      </w:r>
    </w:p>
    <w:p w:rsidR="002018D2" w:rsidRPr="002018D2" w:rsidRDefault="002018D2">
      <w:pPr>
        <w:pStyle w:val="HTMLPreformatted"/>
        <w:divId w:val="826944113"/>
        <w:rPr>
          <w:sz w:val="16"/>
        </w:rPr>
      </w:pPr>
      <w:r w:rsidRPr="002018D2">
        <w:rPr>
          <w:rStyle w:val="line-number1"/>
          <w:sz w:val="16"/>
        </w:rPr>
        <w:t xml:space="preserve">  2</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3</w:t>
      </w:r>
      <w:r w:rsidRPr="002018D2">
        <w:rPr>
          <w:sz w:val="16"/>
        </w:rPr>
        <w:t xml:space="preserve"> </w:t>
      </w:r>
      <w:r w:rsidRPr="002018D2">
        <w:rPr>
          <w:rStyle w:val="keyword-directive1"/>
          <w:sz w:val="16"/>
        </w:rPr>
        <w:t>import</w:t>
      </w:r>
      <w:r w:rsidRPr="002018D2">
        <w:rPr>
          <w:sz w:val="16"/>
        </w:rPr>
        <w:t xml:space="preserve"> java.io.Serializable;</w:t>
      </w:r>
    </w:p>
    <w:p w:rsidR="002018D2" w:rsidRPr="002018D2" w:rsidRDefault="002018D2">
      <w:pPr>
        <w:pStyle w:val="HTMLPreformatted"/>
        <w:divId w:val="826944113"/>
        <w:rPr>
          <w:sz w:val="16"/>
        </w:rPr>
      </w:pPr>
      <w:r w:rsidRPr="002018D2">
        <w:rPr>
          <w:rStyle w:val="line-number1"/>
          <w:sz w:val="16"/>
        </w:rPr>
        <w:t xml:space="preserve">  4</w:t>
      </w:r>
      <w:r w:rsidRPr="002018D2">
        <w:rPr>
          <w:sz w:val="16"/>
        </w:rPr>
        <w:t xml:space="preserve"> </w:t>
      </w:r>
      <w:r w:rsidRPr="002018D2">
        <w:rPr>
          <w:rStyle w:val="keyword-directive1"/>
          <w:sz w:val="16"/>
        </w:rPr>
        <w:t>import</w:t>
      </w:r>
      <w:r w:rsidRPr="002018D2">
        <w:rPr>
          <w:sz w:val="16"/>
        </w:rPr>
        <w:t xml:space="preserve"> java.util.Date;</w:t>
      </w:r>
    </w:p>
    <w:p w:rsidR="002018D2" w:rsidRPr="002018D2" w:rsidRDefault="002018D2">
      <w:pPr>
        <w:pStyle w:val="HTMLPreformatted"/>
        <w:divId w:val="826944113"/>
        <w:rPr>
          <w:sz w:val="16"/>
        </w:rPr>
      </w:pPr>
      <w:r w:rsidRPr="002018D2">
        <w:rPr>
          <w:rStyle w:val="line-number1"/>
          <w:sz w:val="16"/>
        </w:rPr>
        <w:t xml:space="preserve">  5</w:t>
      </w:r>
      <w:r w:rsidRPr="002018D2">
        <w:rPr>
          <w:sz w:val="16"/>
        </w:rPr>
        <w:t xml:space="preserve"> </w:t>
      </w:r>
      <w:r w:rsidRPr="002018D2">
        <w:rPr>
          <w:rStyle w:val="keyword-directive1"/>
          <w:sz w:val="16"/>
        </w:rPr>
        <w:t>import</w:t>
      </w:r>
      <w:r w:rsidRPr="002018D2">
        <w:rPr>
          <w:sz w:val="16"/>
        </w:rPr>
        <w:t xml:space="preserve"> javax.persistence.*;</w:t>
      </w:r>
    </w:p>
    <w:p w:rsidR="002018D2" w:rsidRPr="002018D2" w:rsidRDefault="002018D2">
      <w:pPr>
        <w:pStyle w:val="HTMLPreformatted"/>
        <w:divId w:val="826944113"/>
        <w:rPr>
          <w:sz w:val="16"/>
        </w:rPr>
      </w:pPr>
      <w:r w:rsidRPr="002018D2">
        <w:rPr>
          <w:rStyle w:val="line-number1"/>
          <w:sz w:val="16"/>
        </w:rPr>
        <w:t xml:space="preserve">  6</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w:t>
      </w:r>
      <w:r w:rsidRPr="002018D2">
        <w:rPr>
          <w:sz w:val="16"/>
        </w:rPr>
        <w:t xml:space="preserve"> </w:t>
      </w:r>
      <w:r w:rsidRPr="002018D2">
        <w:rPr>
          <w:rStyle w:val="comment1"/>
          <w:sz w:val="16"/>
        </w:rPr>
        <w:t>/**</w:t>
      </w:r>
    </w:p>
    <w:p w:rsidR="002018D2" w:rsidRPr="002018D2" w:rsidRDefault="002018D2">
      <w:pPr>
        <w:pStyle w:val="HTMLPreformatted"/>
        <w:divId w:val="826944113"/>
        <w:rPr>
          <w:sz w:val="16"/>
        </w:rPr>
      </w:pPr>
      <w:r w:rsidRPr="002018D2">
        <w:rPr>
          <w:rStyle w:val="line-number1"/>
          <w:sz w:val="16"/>
        </w:rPr>
        <w:t xml:space="preserve">  8</w:t>
      </w:r>
      <w:r w:rsidRPr="002018D2">
        <w:rPr>
          <w:sz w:val="16"/>
        </w:rPr>
        <w:t xml:space="preserve"> </w:t>
      </w:r>
      <w:r w:rsidRPr="002018D2">
        <w:rPr>
          <w:rStyle w:val="comment1"/>
          <w:sz w:val="16"/>
        </w:rPr>
        <w:t xml:space="preserve"> * File</w:t>
      </w:r>
      <w:r w:rsidRPr="002018D2">
        <w:rPr>
          <w:sz w:val="16"/>
        </w:rPr>
        <w:t xml:space="preserve"> </w:t>
      </w:r>
      <w:r w:rsidRPr="002018D2">
        <w:rPr>
          <w:rStyle w:val="comment1"/>
          <w:sz w:val="16"/>
        </w:rPr>
        <w:t>entity</w:t>
      </w:r>
      <w:r w:rsidRPr="002018D2">
        <w:rPr>
          <w:sz w:val="16"/>
        </w:rPr>
        <w:t xml:space="preserve"> </w:t>
      </w:r>
      <w:r w:rsidRPr="002018D2">
        <w:rPr>
          <w:rStyle w:val="comment1"/>
          <w:sz w:val="16"/>
        </w:rPr>
        <w:t>class.</w:t>
      </w:r>
    </w:p>
    <w:p w:rsidR="002018D2" w:rsidRPr="002018D2" w:rsidRDefault="002018D2">
      <w:pPr>
        <w:pStyle w:val="HTMLPreformatted"/>
        <w:divId w:val="826944113"/>
        <w:rPr>
          <w:sz w:val="16"/>
        </w:rPr>
      </w:pPr>
      <w:r w:rsidRPr="002018D2">
        <w:rPr>
          <w:rStyle w:val="line-number1"/>
          <w:sz w:val="16"/>
        </w:rPr>
        <w:t xml:space="preserve">  9</w:t>
      </w:r>
      <w:r w:rsidRPr="002018D2">
        <w:rPr>
          <w:sz w:val="16"/>
        </w:rPr>
        <w:t xml:space="preserve"> </w:t>
      </w:r>
      <w:r w:rsidRPr="002018D2">
        <w:rPr>
          <w:rStyle w:val="comment1"/>
          <w:sz w:val="16"/>
        </w:rPr>
        <w:t xml:space="preserve"> * </w:t>
      </w:r>
    </w:p>
    <w:p w:rsidR="002018D2" w:rsidRPr="002018D2" w:rsidRDefault="002018D2">
      <w:pPr>
        <w:pStyle w:val="HTMLPreformatted"/>
        <w:divId w:val="826944113"/>
        <w:rPr>
          <w:sz w:val="16"/>
        </w:rPr>
      </w:pPr>
      <w:r w:rsidRPr="002018D2">
        <w:rPr>
          <w:rStyle w:val="line-number1"/>
          <w:sz w:val="16"/>
        </w:rPr>
        <w:t xml:space="preserve"> 10</w:t>
      </w:r>
      <w:r w:rsidRPr="002018D2">
        <w:rPr>
          <w:sz w:val="16"/>
        </w:rPr>
        <w:t xml:space="preserve"> </w:t>
      </w:r>
      <w:r w:rsidRPr="002018D2">
        <w:rPr>
          <w:rStyle w:val="comment1"/>
          <w:sz w:val="16"/>
        </w:rPr>
        <w:t xml:space="preserve"> * </w:t>
      </w:r>
      <w:r w:rsidRPr="002018D2">
        <w:rPr>
          <w:rStyle w:val="st01"/>
          <w:sz w:val="16"/>
        </w:rPr>
        <w:t>@author</w:t>
      </w:r>
      <w:r w:rsidRPr="002018D2">
        <w:rPr>
          <w:sz w:val="16"/>
        </w:rPr>
        <w:t xml:space="preserve"> </w:t>
      </w:r>
      <w:r w:rsidRPr="002018D2">
        <w:rPr>
          <w:rStyle w:val="comment1"/>
          <w:sz w:val="16"/>
        </w:rPr>
        <w:t>Jan</w:t>
      </w:r>
      <w:r w:rsidRPr="002018D2">
        <w:rPr>
          <w:sz w:val="16"/>
        </w:rPr>
        <w:t xml:space="preserve"> </w:t>
      </w:r>
      <w:r w:rsidRPr="002018D2">
        <w:rPr>
          <w:rStyle w:val="comment1"/>
          <w:sz w:val="16"/>
        </w:rPr>
        <w:t>S.</w:t>
      </w:r>
      <w:r w:rsidRPr="002018D2">
        <w:rPr>
          <w:sz w:val="16"/>
        </w:rPr>
        <w:t xml:space="preserve"> </w:t>
      </w:r>
      <w:r w:rsidRPr="002018D2">
        <w:rPr>
          <w:rStyle w:val="comment1"/>
          <w:sz w:val="16"/>
        </w:rPr>
        <w:t>Hansen</w:t>
      </w:r>
    </w:p>
    <w:p w:rsidR="002018D2" w:rsidRPr="002018D2" w:rsidRDefault="002018D2">
      <w:pPr>
        <w:pStyle w:val="HTMLPreformatted"/>
        <w:divId w:val="826944113"/>
        <w:rPr>
          <w:sz w:val="16"/>
        </w:rPr>
      </w:pPr>
      <w:r w:rsidRPr="002018D2">
        <w:rPr>
          <w:rStyle w:val="line-number1"/>
          <w:sz w:val="16"/>
        </w:rPr>
        <w:t xml:space="preserve"> 11</w:t>
      </w:r>
      <w:r w:rsidRPr="002018D2">
        <w:rPr>
          <w:sz w:val="16"/>
        </w:rPr>
        <w:t xml:space="preserve">  </w:t>
      </w:r>
      <w:r w:rsidRPr="002018D2">
        <w:rPr>
          <w:rStyle w:val="comment1"/>
          <w:sz w:val="16"/>
        </w:rPr>
        <w:t>*/</w:t>
      </w:r>
    </w:p>
    <w:p w:rsidR="002018D2" w:rsidRPr="002018D2" w:rsidRDefault="002018D2">
      <w:pPr>
        <w:pStyle w:val="HTMLPreformatted"/>
        <w:divId w:val="826944113"/>
        <w:rPr>
          <w:sz w:val="16"/>
        </w:rPr>
      </w:pPr>
      <w:r w:rsidRPr="002018D2">
        <w:rPr>
          <w:rStyle w:val="line-number1"/>
          <w:sz w:val="16"/>
        </w:rPr>
        <w:t xml:space="preserve"> 12</w:t>
      </w:r>
      <w:r w:rsidRPr="002018D2">
        <w:rPr>
          <w:sz w:val="16"/>
        </w:rPr>
        <w:t xml:space="preserve"> @Entity</w:t>
      </w:r>
    </w:p>
    <w:p w:rsidR="002018D2" w:rsidRPr="002018D2" w:rsidRDefault="002018D2">
      <w:pPr>
        <w:pStyle w:val="HTMLPreformatted"/>
        <w:divId w:val="826944113"/>
        <w:rPr>
          <w:sz w:val="16"/>
        </w:rPr>
      </w:pPr>
      <w:r w:rsidRPr="002018D2">
        <w:rPr>
          <w:rStyle w:val="line-number1"/>
          <w:sz w:val="16"/>
        </w:rPr>
        <w:t xml:space="preserve"> 13</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class</w:t>
      </w:r>
      <w:r w:rsidRPr="002018D2">
        <w:rPr>
          <w:sz w:val="16"/>
        </w:rPr>
        <w:t xml:space="preserve"> VideoFile </w:t>
      </w:r>
      <w:r w:rsidRPr="002018D2">
        <w:rPr>
          <w:rStyle w:val="keyword-directive1"/>
          <w:sz w:val="16"/>
        </w:rPr>
        <w:t>implements</w:t>
      </w:r>
      <w:r w:rsidRPr="002018D2">
        <w:rPr>
          <w:sz w:val="16"/>
        </w:rPr>
        <w:t xml:space="preserve"> Serializable {</w:t>
      </w:r>
    </w:p>
    <w:p w:rsidR="002018D2" w:rsidRPr="002018D2" w:rsidRDefault="002018D2">
      <w:pPr>
        <w:pStyle w:val="HTMLPreformatted"/>
        <w:divId w:val="826944113"/>
        <w:rPr>
          <w:sz w:val="16"/>
        </w:rPr>
      </w:pPr>
      <w:r w:rsidRPr="002018D2">
        <w:rPr>
          <w:rStyle w:val="line-number1"/>
          <w:sz w:val="16"/>
        </w:rPr>
        <w:t xml:space="preserve"> 14</w:t>
      </w:r>
      <w:r w:rsidRPr="002018D2">
        <w:rPr>
          <w:sz w:val="16"/>
        </w:rPr>
        <w:t xml:space="preserve">     </w:t>
      </w:r>
      <w:r w:rsidRPr="002018D2">
        <w:rPr>
          <w:rStyle w:val="keyword-directive1"/>
          <w:sz w:val="16"/>
        </w:rPr>
        <w:t>private</w:t>
      </w:r>
      <w:r w:rsidRPr="002018D2">
        <w:rPr>
          <w:sz w:val="16"/>
        </w:rPr>
        <w:t xml:space="preserve"> </w:t>
      </w:r>
      <w:r w:rsidRPr="002018D2">
        <w:rPr>
          <w:rStyle w:val="keyword-directive1"/>
          <w:sz w:val="16"/>
        </w:rPr>
        <w:t>static</w:t>
      </w:r>
      <w:r w:rsidRPr="002018D2">
        <w:rPr>
          <w:sz w:val="16"/>
        </w:rPr>
        <w:t xml:space="preserve"> </w:t>
      </w:r>
      <w:r w:rsidRPr="002018D2">
        <w:rPr>
          <w:rStyle w:val="keyword-directive1"/>
          <w:sz w:val="16"/>
        </w:rPr>
        <w:t>final</w:t>
      </w:r>
      <w:r w:rsidRPr="002018D2">
        <w:rPr>
          <w:sz w:val="16"/>
        </w:rPr>
        <w:t xml:space="preserve"> </w:t>
      </w:r>
      <w:r w:rsidRPr="002018D2">
        <w:rPr>
          <w:rStyle w:val="keyword-directive1"/>
          <w:sz w:val="16"/>
        </w:rPr>
        <w:t>long</w:t>
      </w:r>
      <w:r w:rsidRPr="002018D2">
        <w:rPr>
          <w:sz w:val="16"/>
        </w:rPr>
        <w:t xml:space="preserve"> serialVersionUID = 1L;</w:t>
      </w:r>
    </w:p>
    <w:p w:rsidR="002018D2" w:rsidRPr="002018D2" w:rsidRDefault="002018D2">
      <w:pPr>
        <w:pStyle w:val="HTMLPreformatted"/>
        <w:divId w:val="826944113"/>
        <w:rPr>
          <w:sz w:val="16"/>
        </w:rPr>
      </w:pPr>
      <w:r w:rsidRPr="002018D2">
        <w:rPr>
          <w:rStyle w:val="line-number1"/>
          <w:sz w:val="16"/>
        </w:rPr>
        <w:t xml:space="preserve"> 15</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16</w:t>
      </w:r>
      <w:r w:rsidRPr="002018D2">
        <w:rPr>
          <w:sz w:val="16"/>
        </w:rPr>
        <w:t xml:space="preserve">     @Id</w:t>
      </w:r>
    </w:p>
    <w:p w:rsidR="002018D2" w:rsidRPr="002018D2" w:rsidRDefault="002018D2">
      <w:pPr>
        <w:pStyle w:val="HTMLPreformatted"/>
        <w:divId w:val="826944113"/>
        <w:rPr>
          <w:sz w:val="16"/>
        </w:rPr>
      </w:pPr>
      <w:r w:rsidRPr="002018D2">
        <w:rPr>
          <w:rStyle w:val="line-number1"/>
          <w:sz w:val="16"/>
        </w:rPr>
        <w:t xml:space="preserve"> 17</w:t>
      </w:r>
      <w:r w:rsidRPr="002018D2">
        <w:rPr>
          <w:sz w:val="16"/>
        </w:rPr>
        <w:t xml:space="preserve">     @GeneratedValue(strategy = GenerationType.IDENTITY)</w:t>
      </w:r>
    </w:p>
    <w:p w:rsidR="002018D2" w:rsidRPr="002018D2" w:rsidRDefault="002018D2">
      <w:pPr>
        <w:pStyle w:val="HTMLPreformatted"/>
        <w:divId w:val="826944113"/>
        <w:rPr>
          <w:sz w:val="16"/>
        </w:rPr>
      </w:pPr>
      <w:r w:rsidRPr="002018D2">
        <w:rPr>
          <w:rStyle w:val="line-number1"/>
          <w:sz w:val="16"/>
        </w:rPr>
        <w:t xml:space="preserve"> 18</w:t>
      </w:r>
      <w:r w:rsidRPr="002018D2">
        <w:rPr>
          <w:sz w:val="16"/>
        </w:rPr>
        <w:t xml:space="preserve">     </w:t>
      </w:r>
      <w:r w:rsidRPr="002018D2">
        <w:rPr>
          <w:rStyle w:val="keyword-directive1"/>
          <w:sz w:val="16"/>
        </w:rPr>
        <w:t>protected</w:t>
      </w:r>
      <w:r w:rsidRPr="002018D2">
        <w:rPr>
          <w:sz w:val="16"/>
        </w:rPr>
        <w:t xml:space="preserve"> Long id;</w:t>
      </w:r>
    </w:p>
    <w:p w:rsidR="002018D2" w:rsidRPr="002018D2" w:rsidRDefault="002018D2">
      <w:pPr>
        <w:pStyle w:val="HTMLPreformatted"/>
        <w:divId w:val="826944113"/>
        <w:rPr>
          <w:sz w:val="16"/>
        </w:rPr>
      </w:pPr>
      <w:r w:rsidRPr="002018D2">
        <w:rPr>
          <w:rStyle w:val="line-number1"/>
          <w:sz w:val="16"/>
        </w:rPr>
        <w:t xml:space="preserve"> 19</w:t>
      </w:r>
      <w:r w:rsidRPr="002018D2">
        <w:rPr>
          <w:sz w:val="16"/>
        </w:rPr>
        <w:t xml:space="preserve">     @Version</w:t>
      </w:r>
    </w:p>
    <w:p w:rsidR="002018D2" w:rsidRPr="002018D2" w:rsidRDefault="002018D2">
      <w:pPr>
        <w:pStyle w:val="HTMLPreformatted"/>
        <w:divId w:val="826944113"/>
        <w:rPr>
          <w:sz w:val="16"/>
        </w:rPr>
      </w:pPr>
      <w:r w:rsidRPr="002018D2">
        <w:rPr>
          <w:rStyle w:val="line-number1"/>
          <w:sz w:val="16"/>
        </w:rPr>
        <w:t xml:space="preserve"> 20</w:t>
      </w:r>
      <w:r w:rsidRPr="002018D2">
        <w:rPr>
          <w:sz w:val="16"/>
        </w:rPr>
        <w:t xml:space="preserve">     @Column(nullable = </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21</w:t>
      </w:r>
      <w:r w:rsidRPr="002018D2">
        <w:rPr>
          <w:sz w:val="16"/>
        </w:rPr>
        <w:t xml:space="preserve">     </w:t>
      </w:r>
      <w:r w:rsidRPr="002018D2">
        <w:rPr>
          <w:rStyle w:val="keyword-directive1"/>
          <w:sz w:val="16"/>
        </w:rPr>
        <w:t>protected</w:t>
      </w:r>
      <w:r w:rsidRPr="002018D2">
        <w:rPr>
          <w:sz w:val="16"/>
        </w:rPr>
        <w:t xml:space="preserve"> Integer version;</w:t>
      </w:r>
    </w:p>
    <w:p w:rsidR="002018D2" w:rsidRPr="002018D2" w:rsidRDefault="002018D2">
      <w:pPr>
        <w:pStyle w:val="HTMLPreformatted"/>
        <w:divId w:val="826944113"/>
        <w:rPr>
          <w:sz w:val="16"/>
        </w:rPr>
      </w:pPr>
      <w:r w:rsidRPr="002018D2">
        <w:rPr>
          <w:rStyle w:val="line-number1"/>
          <w:sz w:val="16"/>
        </w:rPr>
        <w:t xml:space="preserve"> 22</w:t>
      </w:r>
      <w:r w:rsidRPr="002018D2">
        <w:rPr>
          <w:sz w:val="16"/>
        </w:rPr>
        <w:t xml:space="preserve">     @Column(length=100, nullable = </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23</w:t>
      </w:r>
      <w:r w:rsidRPr="002018D2">
        <w:rPr>
          <w:sz w:val="16"/>
        </w:rPr>
        <w:t xml:space="preserve">     </w:t>
      </w:r>
      <w:r w:rsidRPr="002018D2">
        <w:rPr>
          <w:rStyle w:val="keyword-directive1"/>
          <w:sz w:val="16"/>
        </w:rPr>
        <w:t>protected</w:t>
      </w:r>
      <w:r w:rsidRPr="002018D2">
        <w:rPr>
          <w:sz w:val="16"/>
        </w:rPr>
        <w:t xml:space="preserve"> String fileName;</w:t>
      </w:r>
    </w:p>
    <w:p w:rsidR="002018D2" w:rsidRPr="002018D2" w:rsidRDefault="002018D2">
      <w:pPr>
        <w:pStyle w:val="HTMLPreformatted"/>
        <w:divId w:val="826944113"/>
        <w:rPr>
          <w:sz w:val="16"/>
        </w:rPr>
      </w:pPr>
      <w:r w:rsidRPr="002018D2">
        <w:rPr>
          <w:rStyle w:val="line-number1"/>
          <w:sz w:val="16"/>
        </w:rPr>
        <w:t xml:space="preserve"> 24</w:t>
      </w:r>
      <w:r w:rsidRPr="002018D2">
        <w:rPr>
          <w:sz w:val="16"/>
        </w:rPr>
        <w:t xml:space="preserve">     @Column(length=250, nullable = </w:t>
      </w:r>
      <w:r w:rsidRPr="002018D2">
        <w:rPr>
          <w:rStyle w:val="keyword-directive1"/>
          <w:sz w:val="16"/>
        </w:rPr>
        <w:t>true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25</w:t>
      </w:r>
      <w:r w:rsidRPr="002018D2">
        <w:rPr>
          <w:sz w:val="16"/>
        </w:rPr>
        <w:t xml:space="preserve">     </w:t>
      </w:r>
      <w:r w:rsidRPr="002018D2">
        <w:rPr>
          <w:rStyle w:val="keyword-directive1"/>
          <w:sz w:val="16"/>
        </w:rPr>
        <w:t>protected</w:t>
      </w:r>
      <w:r w:rsidRPr="002018D2">
        <w:rPr>
          <w:sz w:val="16"/>
        </w:rPr>
        <w:t xml:space="preserve"> String description;</w:t>
      </w:r>
    </w:p>
    <w:p w:rsidR="002018D2" w:rsidRPr="002018D2" w:rsidRDefault="002018D2">
      <w:pPr>
        <w:pStyle w:val="HTMLPreformatted"/>
        <w:divId w:val="826944113"/>
        <w:rPr>
          <w:sz w:val="16"/>
        </w:rPr>
      </w:pPr>
      <w:r w:rsidRPr="002018D2">
        <w:rPr>
          <w:rStyle w:val="line-number1"/>
          <w:sz w:val="16"/>
        </w:rPr>
        <w:t xml:space="preserve"> 26</w:t>
      </w:r>
      <w:r w:rsidRPr="002018D2">
        <w:rPr>
          <w:sz w:val="16"/>
        </w:rPr>
        <w:t xml:space="preserve">     @Column(length=50, nullable = </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27</w:t>
      </w:r>
      <w:r w:rsidRPr="002018D2">
        <w:rPr>
          <w:sz w:val="16"/>
        </w:rPr>
        <w:t xml:space="preserve">     </w:t>
      </w:r>
      <w:r w:rsidRPr="002018D2">
        <w:rPr>
          <w:rStyle w:val="keyword-directive1"/>
          <w:sz w:val="16"/>
        </w:rPr>
        <w:t>protected</w:t>
      </w:r>
      <w:r w:rsidRPr="002018D2">
        <w:rPr>
          <w:sz w:val="16"/>
        </w:rPr>
        <w:t xml:space="preserve"> String resourceName;</w:t>
      </w:r>
    </w:p>
    <w:p w:rsidR="002018D2" w:rsidRPr="002018D2" w:rsidRDefault="002018D2">
      <w:pPr>
        <w:pStyle w:val="HTMLPreformatted"/>
        <w:divId w:val="826944113"/>
        <w:rPr>
          <w:sz w:val="16"/>
        </w:rPr>
      </w:pPr>
      <w:r w:rsidRPr="002018D2">
        <w:rPr>
          <w:rStyle w:val="line-number1"/>
          <w:sz w:val="16"/>
        </w:rPr>
        <w:t xml:space="preserve"> 28</w:t>
      </w:r>
      <w:r w:rsidRPr="002018D2">
        <w:rPr>
          <w:sz w:val="16"/>
        </w:rPr>
        <w:t xml:space="preserve">     @Column(nullable = </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29</w:t>
      </w:r>
      <w:r w:rsidRPr="002018D2">
        <w:rPr>
          <w:sz w:val="16"/>
        </w:rPr>
        <w:t xml:space="preserve">     @Temporal(javax.persistence.TemporalType.TIMESTAMP)</w:t>
      </w:r>
    </w:p>
    <w:p w:rsidR="002018D2" w:rsidRPr="002018D2" w:rsidRDefault="002018D2">
      <w:pPr>
        <w:pStyle w:val="HTMLPreformatted"/>
        <w:divId w:val="826944113"/>
        <w:rPr>
          <w:sz w:val="16"/>
        </w:rPr>
      </w:pPr>
      <w:r w:rsidRPr="002018D2">
        <w:rPr>
          <w:rStyle w:val="line-number1"/>
          <w:sz w:val="16"/>
        </w:rPr>
        <w:t xml:space="preserve"> 30</w:t>
      </w:r>
      <w:r w:rsidRPr="002018D2">
        <w:rPr>
          <w:sz w:val="16"/>
        </w:rPr>
        <w:t xml:space="preserve">     </w:t>
      </w:r>
      <w:r w:rsidRPr="002018D2">
        <w:rPr>
          <w:rStyle w:val="keyword-directive1"/>
          <w:sz w:val="16"/>
        </w:rPr>
        <w:t>protected</w:t>
      </w:r>
      <w:r w:rsidRPr="002018D2">
        <w:rPr>
          <w:sz w:val="16"/>
        </w:rPr>
        <w:t xml:space="preserve"> Date uploadedDateTime;</w:t>
      </w:r>
    </w:p>
    <w:p w:rsidR="002018D2" w:rsidRPr="002018D2" w:rsidRDefault="002018D2">
      <w:pPr>
        <w:pStyle w:val="HTMLPreformatted"/>
        <w:divId w:val="826944113"/>
        <w:rPr>
          <w:sz w:val="16"/>
        </w:rPr>
      </w:pPr>
      <w:r w:rsidRPr="002018D2">
        <w:rPr>
          <w:rStyle w:val="line-number1"/>
          <w:sz w:val="16"/>
        </w:rPr>
        <w:t xml:space="preserve"> 31</w:t>
      </w:r>
      <w:r w:rsidRPr="002018D2">
        <w:rPr>
          <w:sz w:val="16"/>
        </w:rPr>
        <w:t xml:space="preserve">     @ManyToOne(optional=</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32</w:t>
      </w:r>
      <w:r w:rsidRPr="002018D2">
        <w:rPr>
          <w:sz w:val="16"/>
        </w:rPr>
        <w:t xml:space="preserve">     @org.hibernate.annotations.ForeignKey(name=</w:t>
      </w:r>
      <w:r w:rsidRPr="002018D2">
        <w:rPr>
          <w:rStyle w:val="character1"/>
          <w:sz w:val="16"/>
        </w:rPr>
        <w:t>"fk_file_applicationuser"</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33</w:t>
      </w:r>
      <w:r w:rsidRPr="002018D2">
        <w:rPr>
          <w:sz w:val="16"/>
        </w:rPr>
        <w:t xml:space="preserve">     </w:t>
      </w:r>
      <w:r w:rsidRPr="002018D2">
        <w:rPr>
          <w:rStyle w:val="keyword-directive1"/>
          <w:sz w:val="16"/>
        </w:rPr>
        <w:t>protected</w:t>
      </w:r>
      <w:r w:rsidRPr="002018D2">
        <w:rPr>
          <w:sz w:val="16"/>
        </w:rPr>
        <w:t xml:space="preserve"> ApplicationUser uploadedBy;</w:t>
      </w:r>
    </w:p>
    <w:p w:rsidR="002018D2" w:rsidRPr="002018D2" w:rsidRDefault="002018D2">
      <w:pPr>
        <w:pStyle w:val="HTMLPreformatted"/>
        <w:divId w:val="826944113"/>
        <w:rPr>
          <w:sz w:val="16"/>
        </w:rPr>
      </w:pPr>
      <w:r w:rsidRPr="002018D2">
        <w:rPr>
          <w:rStyle w:val="line-number1"/>
          <w:sz w:val="16"/>
        </w:rPr>
        <w:t xml:space="preserve"> 34</w:t>
      </w:r>
      <w:r w:rsidRPr="002018D2">
        <w:rPr>
          <w:sz w:val="16"/>
        </w:rPr>
        <w:t xml:space="preserve">     @ManyToOne(optional=</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35</w:t>
      </w:r>
      <w:r w:rsidRPr="002018D2">
        <w:rPr>
          <w:sz w:val="16"/>
        </w:rPr>
        <w:t xml:space="preserve">     @org.hibernate.annotations.ForeignKey(name=</w:t>
      </w:r>
      <w:r w:rsidRPr="002018D2">
        <w:rPr>
          <w:rStyle w:val="character1"/>
          <w:sz w:val="16"/>
        </w:rPr>
        <w:t>"fk_file_word"</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36</w:t>
      </w:r>
      <w:r w:rsidRPr="002018D2">
        <w:rPr>
          <w:sz w:val="16"/>
        </w:rPr>
        <w:t xml:space="preserve">     </w:t>
      </w:r>
      <w:r w:rsidRPr="002018D2">
        <w:rPr>
          <w:rStyle w:val="keyword-directive1"/>
          <w:sz w:val="16"/>
        </w:rPr>
        <w:t>protected</w:t>
      </w:r>
      <w:r w:rsidRPr="002018D2">
        <w:rPr>
          <w:sz w:val="16"/>
        </w:rPr>
        <w:t xml:space="preserve"> Word toWord;</w:t>
      </w:r>
    </w:p>
    <w:p w:rsidR="002018D2" w:rsidRPr="002018D2" w:rsidRDefault="002018D2">
      <w:pPr>
        <w:pStyle w:val="HTMLPreformatted"/>
        <w:divId w:val="826944113"/>
        <w:rPr>
          <w:sz w:val="16"/>
        </w:rPr>
      </w:pPr>
      <w:r w:rsidRPr="002018D2">
        <w:rPr>
          <w:rStyle w:val="line-number1"/>
          <w:sz w:val="16"/>
        </w:rPr>
        <w:t xml:space="preserve"> 37</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lastRenderedPageBreak/>
        <w:t xml:space="preserve"> 38</w:t>
      </w:r>
      <w:r w:rsidRPr="002018D2">
        <w:rPr>
          <w:sz w:val="16"/>
        </w:rPr>
        <w:t xml:space="preserve">     </w:t>
      </w:r>
      <w:r w:rsidRPr="002018D2">
        <w:rPr>
          <w:rStyle w:val="keyword-directive1"/>
          <w:sz w:val="16"/>
        </w:rPr>
        <w:t>public</w:t>
      </w:r>
      <w:r w:rsidRPr="002018D2">
        <w:rPr>
          <w:sz w:val="16"/>
        </w:rPr>
        <w:t xml:space="preserve"> VideoFile() {</w:t>
      </w:r>
    </w:p>
    <w:p w:rsidR="002018D2" w:rsidRPr="002018D2" w:rsidRDefault="002018D2">
      <w:pPr>
        <w:pStyle w:val="HTMLPreformatted"/>
        <w:divId w:val="826944113"/>
        <w:rPr>
          <w:sz w:val="16"/>
        </w:rPr>
      </w:pPr>
      <w:r w:rsidRPr="002018D2">
        <w:rPr>
          <w:rStyle w:val="line-number1"/>
          <w:sz w:val="16"/>
        </w:rPr>
        <w:t xml:space="preserve"> 39</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40</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41</w:t>
      </w:r>
      <w:r w:rsidRPr="002018D2">
        <w:rPr>
          <w:sz w:val="16"/>
        </w:rPr>
        <w:t xml:space="preserve">     </w:t>
      </w:r>
      <w:r w:rsidRPr="002018D2">
        <w:rPr>
          <w:rStyle w:val="keyword-directive1"/>
          <w:sz w:val="16"/>
        </w:rPr>
        <w:t>public</w:t>
      </w:r>
      <w:r w:rsidRPr="002018D2">
        <w:rPr>
          <w:sz w:val="16"/>
        </w:rPr>
        <w:t xml:space="preserve"> VideoFile(String fileName, String description, String resourceName,</w:t>
      </w:r>
    </w:p>
    <w:p w:rsidR="002018D2" w:rsidRPr="002018D2" w:rsidRDefault="002018D2">
      <w:pPr>
        <w:pStyle w:val="HTMLPreformatted"/>
        <w:divId w:val="826944113"/>
        <w:rPr>
          <w:sz w:val="16"/>
        </w:rPr>
      </w:pPr>
      <w:r w:rsidRPr="002018D2">
        <w:rPr>
          <w:rStyle w:val="line-number1"/>
          <w:sz w:val="16"/>
        </w:rPr>
        <w:t xml:space="preserve"> 42</w:t>
      </w:r>
      <w:r w:rsidRPr="002018D2">
        <w:rPr>
          <w:sz w:val="16"/>
        </w:rPr>
        <w:t xml:space="preserve">             Date uploadedDateTime, </w:t>
      </w:r>
    </w:p>
    <w:p w:rsidR="002018D2" w:rsidRPr="002018D2" w:rsidRDefault="002018D2">
      <w:pPr>
        <w:pStyle w:val="HTMLPreformatted"/>
        <w:divId w:val="826944113"/>
        <w:rPr>
          <w:sz w:val="16"/>
        </w:rPr>
      </w:pPr>
      <w:r w:rsidRPr="002018D2">
        <w:rPr>
          <w:rStyle w:val="line-number1"/>
          <w:sz w:val="16"/>
        </w:rPr>
        <w:t xml:space="preserve"> 43</w:t>
      </w:r>
      <w:r w:rsidRPr="002018D2">
        <w:rPr>
          <w:sz w:val="16"/>
        </w:rPr>
        <w:t xml:space="preserve">             ApplicationUser uploadedBy, Word toWord) {</w:t>
      </w:r>
    </w:p>
    <w:p w:rsidR="002018D2" w:rsidRPr="002018D2" w:rsidRDefault="002018D2">
      <w:pPr>
        <w:pStyle w:val="HTMLPreformatted"/>
        <w:divId w:val="826944113"/>
        <w:rPr>
          <w:sz w:val="16"/>
        </w:rPr>
      </w:pPr>
      <w:r w:rsidRPr="002018D2">
        <w:rPr>
          <w:rStyle w:val="line-number1"/>
          <w:sz w:val="16"/>
        </w:rPr>
        <w:t xml:space="preserve"> 44</w:t>
      </w:r>
      <w:r w:rsidRPr="002018D2">
        <w:rPr>
          <w:sz w:val="16"/>
        </w:rPr>
        <w:t xml:space="preserve">         </w:t>
      </w:r>
      <w:r w:rsidRPr="002018D2">
        <w:rPr>
          <w:rStyle w:val="keyword-directive1"/>
          <w:sz w:val="16"/>
        </w:rPr>
        <w:t>this</w:t>
      </w:r>
      <w:r w:rsidRPr="002018D2">
        <w:rPr>
          <w:sz w:val="16"/>
        </w:rPr>
        <w:t>.fileName = fileName;</w:t>
      </w:r>
    </w:p>
    <w:p w:rsidR="002018D2" w:rsidRPr="002018D2" w:rsidRDefault="002018D2">
      <w:pPr>
        <w:pStyle w:val="HTMLPreformatted"/>
        <w:divId w:val="826944113"/>
        <w:rPr>
          <w:sz w:val="16"/>
        </w:rPr>
      </w:pPr>
      <w:r w:rsidRPr="002018D2">
        <w:rPr>
          <w:rStyle w:val="line-number1"/>
          <w:sz w:val="16"/>
        </w:rPr>
        <w:t xml:space="preserve"> 45</w:t>
      </w:r>
      <w:r w:rsidRPr="002018D2">
        <w:rPr>
          <w:sz w:val="16"/>
        </w:rPr>
        <w:t xml:space="preserve">         </w:t>
      </w:r>
      <w:r w:rsidRPr="002018D2">
        <w:rPr>
          <w:rStyle w:val="keyword-directive1"/>
          <w:sz w:val="16"/>
        </w:rPr>
        <w:t>this</w:t>
      </w:r>
      <w:r w:rsidRPr="002018D2">
        <w:rPr>
          <w:sz w:val="16"/>
        </w:rPr>
        <w:t>.description = description;</w:t>
      </w:r>
    </w:p>
    <w:p w:rsidR="002018D2" w:rsidRPr="002018D2" w:rsidRDefault="002018D2">
      <w:pPr>
        <w:pStyle w:val="HTMLPreformatted"/>
        <w:divId w:val="826944113"/>
        <w:rPr>
          <w:sz w:val="16"/>
        </w:rPr>
      </w:pPr>
      <w:r w:rsidRPr="002018D2">
        <w:rPr>
          <w:rStyle w:val="line-number1"/>
          <w:sz w:val="16"/>
        </w:rPr>
        <w:t xml:space="preserve"> 46</w:t>
      </w:r>
      <w:r w:rsidRPr="002018D2">
        <w:rPr>
          <w:sz w:val="16"/>
        </w:rPr>
        <w:t xml:space="preserve">         </w:t>
      </w:r>
      <w:r w:rsidRPr="002018D2">
        <w:rPr>
          <w:rStyle w:val="keyword-directive1"/>
          <w:sz w:val="16"/>
        </w:rPr>
        <w:t>this</w:t>
      </w:r>
      <w:r w:rsidRPr="002018D2">
        <w:rPr>
          <w:sz w:val="16"/>
        </w:rPr>
        <w:t>.resourceName = resourceName;</w:t>
      </w:r>
    </w:p>
    <w:p w:rsidR="002018D2" w:rsidRPr="002018D2" w:rsidRDefault="002018D2">
      <w:pPr>
        <w:pStyle w:val="HTMLPreformatted"/>
        <w:divId w:val="826944113"/>
        <w:rPr>
          <w:sz w:val="16"/>
        </w:rPr>
      </w:pPr>
      <w:r w:rsidRPr="002018D2">
        <w:rPr>
          <w:rStyle w:val="line-number1"/>
          <w:sz w:val="16"/>
        </w:rPr>
        <w:t xml:space="preserve"> 47</w:t>
      </w:r>
      <w:r w:rsidRPr="002018D2">
        <w:rPr>
          <w:sz w:val="16"/>
        </w:rPr>
        <w:t xml:space="preserve">         </w:t>
      </w:r>
      <w:r w:rsidRPr="002018D2">
        <w:rPr>
          <w:rStyle w:val="keyword-directive1"/>
          <w:sz w:val="16"/>
        </w:rPr>
        <w:t>this</w:t>
      </w:r>
      <w:r w:rsidRPr="002018D2">
        <w:rPr>
          <w:sz w:val="16"/>
        </w:rPr>
        <w:t>.uploadedDateTime = uploadedDateTime;</w:t>
      </w:r>
    </w:p>
    <w:p w:rsidR="002018D2" w:rsidRPr="002018D2" w:rsidRDefault="002018D2">
      <w:pPr>
        <w:pStyle w:val="HTMLPreformatted"/>
        <w:divId w:val="826944113"/>
        <w:rPr>
          <w:sz w:val="16"/>
        </w:rPr>
      </w:pPr>
      <w:r w:rsidRPr="002018D2">
        <w:rPr>
          <w:rStyle w:val="line-number1"/>
          <w:sz w:val="16"/>
        </w:rPr>
        <w:t xml:space="preserve"> 48</w:t>
      </w:r>
      <w:r w:rsidRPr="002018D2">
        <w:rPr>
          <w:sz w:val="16"/>
        </w:rPr>
        <w:t xml:space="preserve">         </w:t>
      </w:r>
      <w:r w:rsidRPr="002018D2">
        <w:rPr>
          <w:rStyle w:val="keyword-directive1"/>
          <w:sz w:val="16"/>
        </w:rPr>
        <w:t>this</w:t>
      </w:r>
      <w:r w:rsidRPr="002018D2">
        <w:rPr>
          <w:sz w:val="16"/>
        </w:rPr>
        <w:t>.uploadedBy = uploadedBy;</w:t>
      </w:r>
    </w:p>
    <w:p w:rsidR="002018D2" w:rsidRPr="002018D2" w:rsidRDefault="002018D2">
      <w:pPr>
        <w:pStyle w:val="HTMLPreformatted"/>
        <w:divId w:val="826944113"/>
        <w:rPr>
          <w:sz w:val="16"/>
        </w:rPr>
      </w:pPr>
      <w:r w:rsidRPr="002018D2">
        <w:rPr>
          <w:rStyle w:val="line-number1"/>
          <w:sz w:val="16"/>
        </w:rPr>
        <w:t xml:space="preserve"> 49</w:t>
      </w:r>
      <w:r w:rsidRPr="002018D2">
        <w:rPr>
          <w:sz w:val="16"/>
        </w:rPr>
        <w:t xml:space="preserve">         </w:t>
      </w:r>
      <w:r w:rsidRPr="002018D2">
        <w:rPr>
          <w:rStyle w:val="keyword-directive1"/>
          <w:sz w:val="16"/>
        </w:rPr>
        <w:t>this</w:t>
      </w:r>
      <w:r w:rsidRPr="002018D2">
        <w:rPr>
          <w:sz w:val="16"/>
        </w:rPr>
        <w:t>.toWord = toWord;</w:t>
      </w:r>
    </w:p>
    <w:p w:rsidR="002018D2" w:rsidRPr="002018D2" w:rsidRDefault="002018D2">
      <w:pPr>
        <w:pStyle w:val="HTMLPreformatted"/>
        <w:divId w:val="826944113"/>
        <w:rPr>
          <w:sz w:val="16"/>
        </w:rPr>
      </w:pPr>
      <w:r w:rsidRPr="002018D2">
        <w:rPr>
          <w:rStyle w:val="line-number1"/>
          <w:sz w:val="16"/>
        </w:rPr>
        <w:t xml:space="preserve"> 50</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51</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52</w:t>
      </w:r>
      <w:r w:rsidRPr="002018D2">
        <w:rPr>
          <w:sz w:val="16"/>
        </w:rPr>
        <w:t xml:space="preserve">     </w:t>
      </w:r>
      <w:r w:rsidRPr="002018D2">
        <w:rPr>
          <w:rStyle w:val="keyword-directive1"/>
          <w:sz w:val="16"/>
        </w:rPr>
        <w:t>public</w:t>
      </w:r>
      <w:r w:rsidRPr="002018D2">
        <w:rPr>
          <w:sz w:val="16"/>
        </w:rPr>
        <w:t xml:space="preserve"> Long getId() {</w:t>
      </w:r>
    </w:p>
    <w:p w:rsidR="002018D2" w:rsidRPr="002018D2" w:rsidRDefault="002018D2">
      <w:pPr>
        <w:pStyle w:val="HTMLPreformatted"/>
        <w:divId w:val="826944113"/>
        <w:rPr>
          <w:sz w:val="16"/>
        </w:rPr>
      </w:pPr>
      <w:r w:rsidRPr="002018D2">
        <w:rPr>
          <w:rStyle w:val="line-number1"/>
          <w:sz w:val="16"/>
        </w:rPr>
        <w:t xml:space="preserve"> 53</w:t>
      </w:r>
      <w:r w:rsidRPr="002018D2">
        <w:rPr>
          <w:sz w:val="16"/>
        </w:rPr>
        <w:t xml:space="preserve">         </w:t>
      </w:r>
      <w:r w:rsidRPr="002018D2">
        <w:rPr>
          <w:rStyle w:val="keyword-directive1"/>
          <w:sz w:val="16"/>
        </w:rPr>
        <w:t>return</w:t>
      </w:r>
      <w:r w:rsidRPr="002018D2">
        <w:rPr>
          <w:sz w:val="16"/>
        </w:rPr>
        <w:t xml:space="preserve"> id;</w:t>
      </w:r>
    </w:p>
    <w:p w:rsidR="002018D2" w:rsidRPr="002018D2" w:rsidRDefault="002018D2">
      <w:pPr>
        <w:pStyle w:val="HTMLPreformatted"/>
        <w:divId w:val="826944113"/>
        <w:rPr>
          <w:sz w:val="16"/>
        </w:rPr>
      </w:pPr>
      <w:r w:rsidRPr="002018D2">
        <w:rPr>
          <w:rStyle w:val="line-number1"/>
          <w:sz w:val="16"/>
        </w:rPr>
        <w:t xml:space="preserve"> 54</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55</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56</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setId(Long id) {</w:t>
      </w:r>
    </w:p>
    <w:p w:rsidR="002018D2" w:rsidRPr="002018D2" w:rsidRDefault="002018D2">
      <w:pPr>
        <w:pStyle w:val="HTMLPreformatted"/>
        <w:divId w:val="826944113"/>
        <w:rPr>
          <w:sz w:val="16"/>
        </w:rPr>
      </w:pPr>
      <w:r w:rsidRPr="002018D2">
        <w:rPr>
          <w:rStyle w:val="line-number1"/>
          <w:sz w:val="16"/>
        </w:rPr>
        <w:t xml:space="preserve"> 57</w:t>
      </w:r>
      <w:r w:rsidRPr="002018D2">
        <w:rPr>
          <w:sz w:val="16"/>
        </w:rPr>
        <w:t xml:space="preserve">         </w:t>
      </w:r>
      <w:r w:rsidRPr="002018D2">
        <w:rPr>
          <w:rStyle w:val="keyword-directive1"/>
          <w:sz w:val="16"/>
        </w:rPr>
        <w:t>this</w:t>
      </w:r>
      <w:r w:rsidRPr="002018D2">
        <w:rPr>
          <w:sz w:val="16"/>
        </w:rPr>
        <w:t>.id = id;</w:t>
      </w:r>
    </w:p>
    <w:p w:rsidR="002018D2" w:rsidRPr="002018D2" w:rsidRDefault="002018D2">
      <w:pPr>
        <w:pStyle w:val="HTMLPreformatted"/>
        <w:divId w:val="826944113"/>
        <w:rPr>
          <w:sz w:val="16"/>
        </w:rPr>
      </w:pPr>
      <w:r w:rsidRPr="002018D2">
        <w:rPr>
          <w:rStyle w:val="line-number1"/>
          <w:sz w:val="16"/>
        </w:rPr>
        <w:t xml:space="preserve"> 58</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59</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60</w:t>
      </w:r>
      <w:r w:rsidRPr="002018D2">
        <w:rPr>
          <w:sz w:val="16"/>
        </w:rPr>
        <w:t xml:space="preserve">     </w:t>
      </w:r>
      <w:r w:rsidRPr="002018D2">
        <w:rPr>
          <w:rStyle w:val="keyword-directive1"/>
          <w:sz w:val="16"/>
        </w:rPr>
        <w:t>public</w:t>
      </w:r>
      <w:r w:rsidRPr="002018D2">
        <w:rPr>
          <w:sz w:val="16"/>
        </w:rPr>
        <w:t xml:space="preserve"> Integer getVersion() {</w:t>
      </w:r>
    </w:p>
    <w:p w:rsidR="002018D2" w:rsidRPr="002018D2" w:rsidRDefault="002018D2">
      <w:pPr>
        <w:pStyle w:val="HTMLPreformatted"/>
        <w:divId w:val="826944113"/>
        <w:rPr>
          <w:sz w:val="16"/>
        </w:rPr>
      </w:pPr>
      <w:r w:rsidRPr="002018D2">
        <w:rPr>
          <w:rStyle w:val="line-number1"/>
          <w:sz w:val="16"/>
        </w:rPr>
        <w:t xml:space="preserve"> 61</w:t>
      </w:r>
      <w:r w:rsidRPr="002018D2">
        <w:rPr>
          <w:sz w:val="16"/>
        </w:rPr>
        <w:t xml:space="preserve">         </w:t>
      </w:r>
      <w:r w:rsidRPr="002018D2">
        <w:rPr>
          <w:rStyle w:val="keyword-directive1"/>
          <w:sz w:val="16"/>
        </w:rPr>
        <w:t>return</w:t>
      </w:r>
      <w:r w:rsidRPr="002018D2">
        <w:rPr>
          <w:sz w:val="16"/>
        </w:rPr>
        <w:t xml:space="preserve"> version;</w:t>
      </w:r>
    </w:p>
    <w:p w:rsidR="002018D2" w:rsidRPr="002018D2" w:rsidRDefault="002018D2">
      <w:pPr>
        <w:pStyle w:val="HTMLPreformatted"/>
        <w:divId w:val="826944113"/>
        <w:rPr>
          <w:sz w:val="16"/>
        </w:rPr>
      </w:pPr>
      <w:r w:rsidRPr="002018D2">
        <w:rPr>
          <w:rStyle w:val="line-number1"/>
          <w:sz w:val="16"/>
        </w:rPr>
        <w:t xml:space="preserve"> 62</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63</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64</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setVersion(Integer version) {</w:t>
      </w:r>
    </w:p>
    <w:p w:rsidR="002018D2" w:rsidRPr="002018D2" w:rsidRDefault="002018D2">
      <w:pPr>
        <w:pStyle w:val="HTMLPreformatted"/>
        <w:divId w:val="826944113"/>
        <w:rPr>
          <w:sz w:val="16"/>
        </w:rPr>
      </w:pPr>
      <w:r w:rsidRPr="002018D2">
        <w:rPr>
          <w:rStyle w:val="line-number1"/>
          <w:sz w:val="16"/>
        </w:rPr>
        <w:t xml:space="preserve"> 65</w:t>
      </w:r>
      <w:r w:rsidRPr="002018D2">
        <w:rPr>
          <w:sz w:val="16"/>
        </w:rPr>
        <w:t xml:space="preserve">         </w:t>
      </w:r>
      <w:r w:rsidRPr="002018D2">
        <w:rPr>
          <w:rStyle w:val="keyword-directive1"/>
          <w:sz w:val="16"/>
        </w:rPr>
        <w:t>this</w:t>
      </w:r>
      <w:r w:rsidRPr="002018D2">
        <w:rPr>
          <w:sz w:val="16"/>
        </w:rPr>
        <w:t>.version = version;</w:t>
      </w:r>
    </w:p>
    <w:p w:rsidR="002018D2" w:rsidRPr="002018D2" w:rsidRDefault="002018D2">
      <w:pPr>
        <w:pStyle w:val="HTMLPreformatted"/>
        <w:divId w:val="826944113"/>
        <w:rPr>
          <w:sz w:val="16"/>
        </w:rPr>
      </w:pPr>
      <w:r w:rsidRPr="002018D2">
        <w:rPr>
          <w:rStyle w:val="line-number1"/>
          <w:sz w:val="16"/>
        </w:rPr>
        <w:t xml:space="preserve"> 66</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67</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68</w:t>
      </w:r>
      <w:r w:rsidRPr="002018D2">
        <w:rPr>
          <w:sz w:val="16"/>
        </w:rPr>
        <w:t xml:space="preserve">     </w:t>
      </w:r>
      <w:r w:rsidRPr="002018D2">
        <w:rPr>
          <w:rStyle w:val="keyword-directive1"/>
          <w:sz w:val="16"/>
        </w:rPr>
        <w:t>public</w:t>
      </w:r>
      <w:r w:rsidRPr="002018D2">
        <w:rPr>
          <w:sz w:val="16"/>
        </w:rPr>
        <w:t xml:space="preserve"> String getFileName() {</w:t>
      </w:r>
    </w:p>
    <w:p w:rsidR="002018D2" w:rsidRPr="002018D2" w:rsidRDefault="002018D2">
      <w:pPr>
        <w:pStyle w:val="HTMLPreformatted"/>
        <w:divId w:val="826944113"/>
        <w:rPr>
          <w:sz w:val="16"/>
        </w:rPr>
      </w:pPr>
      <w:r w:rsidRPr="002018D2">
        <w:rPr>
          <w:rStyle w:val="line-number1"/>
          <w:sz w:val="16"/>
        </w:rPr>
        <w:t xml:space="preserve"> 69</w:t>
      </w:r>
      <w:r w:rsidRPr="002018D2">
        <w:rPr>
          <w:sz w:val="16"/>
        </w:rPr>
        <w:t xml:space="preserve">         </w:t>
      </w:r>
      <w:r w:rsidRPr="002018D2">
        <w:rPr>
          <w:rStyle w:val="keyword-directive1"/>
          <w:sz w:val="16"/>
        </w:rPr>
        <w:t>return</w:t>
      </w:r>
      <w:r w:rsidRPr="002018D2">
        <w:rPr>
          <w:sz w:val="16"/>
        </w:rPr>
        <w:t xml:space="preserve"> fileName;</w:t>
      </w:r>
    </w:p>
    <w:p w:rsidR="002018D2" w:rsidRPr="002018D2" w:rsidRDefault="002018D2">
      <w:pPr>
        <w:pStyle w:val="HTMLPreformatted"/>
        <w:divId w:val="826944113"/>
        <w:rPr>
          <w:sz w:val="16"/>
        </w:rPr>
      </w:pPr>
      <w:r w:rsidRPr="002018D2">
        <w:rPr>
          <w:rStyle w:val="line-number1"/>
          <w:sz w:val="16"/>
        </w:rPr>
        <w:t xml:space="preserve"> 70</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71</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72</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setFileName(String fileName) {</w:t>
      </w:r>
    </w:p>
    <w:p w:rsidR="002018D2" w:rsidRPr="002018D2" w:rsidRDefault="002018D2">
      <w:pPr>
        <w:pStyle w:val="HTMLPreformatted"/>
        <w:divId w:val="826944113"/>
        <w:rPr>
          <w:sz w:val="16"/>
        </w:rPr>
      </w:pPr>
      <w:r w:rsidRPr="002018D2">
        <w:rPr>
          <w:rStyle w:val="line-number1"/>
          <w:sz w:val="16"/>
        </w:rPr>
        <w:t xml:space="preserve"> 73</w:t>
      </w:r>
      <w:r w:rsidRPr="002018D2">
        <w:rPr>
          <w:sz w:val="16"/>
        </w:rPr>
        <w:t xml:space="preserve">         </w:t>
      </w:r>
      <w:r w:rsidRPr="002018D2">
        <w:rPr>
          <w:rStyle w:val="keyword-directive1"/>
          <w:sz w:val="16"/>
        </w:rPr>
        <w:t>this</w:t>
      </w:r>
      <w:r w:rsidRPr="002018D2">
        <w:rPr>
          <w:sz w:val="16"/>
        </w:rPr>
        <w:t>.fileName = fileName;</w:t>
      </w:r>
    </w:p>
    <w:p w:rsidR="002018D2" w:rsidRPr="002018D2" w:rsidRDefault="002018D2">
      <w:pPr>
        <w:pStyle w:val="HTMLPreformatted"/>
        <w:divId w:val="826944113"/>
        <w:rPr>
          <w:sz w:val="16"/>
        </w:rPr>
      </w:pPr>
      <w:r w:rsidRPr="002018D2">
        <w:rPr>
          <w:rStyle w:val="line-number1"/>
          <w:sz w:val="16"/>
        </w:rPr>
        <w:t xml:space="preserve"> 74</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75</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76</w:t>
      </w:r>
      <w:r w:rsidRPr="002018D2">
        <w:rPr>
          <w:sz w:val="16"/>
        </w:rPr>
        <w:t xml:space="preserve">     </w:t>
      </w:r>
      <w:r w:rsidRPr="002018D2">
        <w:rPr>
          <w:rStyle w:val="keyword-directive1"/>
          <w:sz w:val="16"/>
        </w:rPr>
        <w:t>public</w:t>
      </w:r>
      <w:r w:rsidRPr="002018D2">
        <w:rPr>
          <w:sz w:val="16"/>
        </w:rPr>
        <w:t xml:space="preserve"> String getDescription() {</w:t>
      </w:r>
    </w:p>
    <w:p w:rsidR="002018D2" w:rsidRPr="002018D2" w:rsidRDefault="002018D2">
      <w:pPr>
        <w:pStyle w:val="HTMLPreformatted"/>
        <w:divId w:val="826944113"/>
        <w:rPr>
          <w:sz w:val="16"/>
        </w:rPr>
      </w:pPr>
      <w:r w:rsidRPr="002018D2">
        <w:rPr>
          <w:rStyle w:val="line-number1"/>
          <w:sz w:val="16"/>
        </w:rPr>
        <w:t xml:space="preserve"> 77</w:t>
      </w:r>
      <w:r w:rsidRPr="002018D2">
        <w:rPr>
          <w:sz w:val="16"/>
        </w:rPr>
        <w:t xml:space="preserve">         </w:t>
      </w:r>
      <w:r w:rsidRPr="002018D2">
        <w:rPr>
          <w:rStyle w:val="keyword-directive1"/>
          <w:sz w:val="16"/>
        </w:rPr>
        <w:t>return</w:t>
      </w:r>
      <w:r w:rsidRPr="002018D2">
        <w:rPr>
          <w:sz w:val="16"/>
        </w:rPr>
        <w:t xml:space="preserve"> description;</w:t>
      </w:r>
    </w:p>
    <w:p w:rsidR="002018D2" w:rsidRPr="002018D2" w:rsidRDefault="002018D2">
      <w:pPr>
        <w:pStyle w:val="HTMLPreformatted"/>
        <w:divId w:val="826944113"/>
        <w:rPr>
          <w:sz w:val="16"/>
        </w:rPr>
      </w:pPr>
      <w:r w:rsidRPr="002018D2">
        <w:rPr>
          <w:rStyle w:val="line-number1"/>
          <w:sz w:val="16"/>
        </w:rPr>
        <w:t xml:space="preserve"> 78</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79</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80</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setDescription(String description) {</w:t>
      </w:r>
    </w:p>
    <w:p w:rsidR="002018D2" w:rsidRPr="002018D2" w:rsidRDefault="002018D2">
      <w:pPr>
        <w:pStyle w:val="HTMLPreformatted"/>
        <w:divId w:val="826944113"/>
        <w:rPr>
          <w:sz w:val="16"/>
        </w:rPr>
      </w:pPr>
      <w:r w:rsidRPr="002018D2">
        <w:rPr>
          <w:rStyle w:val="line-number1"/>
          <w:sz w:val="16"/>
        </w:rPr>
        <w:t xml:space="preserve"> 81</w:t>
      </w:r>
      <w:r w:rsidRPr="002018D2">
        <w:rPr>
          <w:sz w:val="16"/>
        </w:rPr>
        <w:t xml:space="preserve">         </w:t>
      </w:r>
      <w:r w:rsidRPr="002018D2">
        <w:rPr>
          <w:rStyle w:val="keyword-directive1"/>
          <w:sz w:val="16"/>
        </w:rPr>
        <w:t>this</w:t>
      </w:r>
      <w:r w:rsidRPr="002018D2">
        <w:rPr>
          <w:sz w:val="16"/>
        </w:rPr>
        <w:t>.description = description;</w:t>
      </w:r>
    </w:p>
    <w:p w:rsidR="002018D2" w:rsidRPr="002018D2" w:rsidRDefault="002018D2">
      <w:pPr>
        <w:pStyle w:val="HTMLPreformatted"/>
        <w:divId w:val="826944113"/>
        <w:rPr>
          <w:sz w:val="16"/>
        </w:rPr>
      </w:pPr>
      <w:r w:rsidRPr="002018D2">
        <w:rPr>
          <w:rStyle w:val="line-number1"/>
          <w:sz w:val="16"/>
        </w:rPr>
        <w:t xml:space="preserve"> 82</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83</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84</w:t>
      </w:r>
      <w:r w:rsidRPr="002018D2">
        <w:rPr>
          <w:sz w:val="16"/>
        </w:rPr>
        <w:t xml:space="preserve">     </w:t>
      </w:r>
      <w:r w:rsidRPr="002018D2">
        <w:rPr>
          <w:rStyle w:val="keyword-directive1"/>
          <w:sz w:val="16"/>
        </w:rPr>
        <w:t>public</w:t>
      </w:r>
      <w:r w:rsidRPr="002018D2">
        <w:rPr>
          <w:sz w:val="16"/>
        </w:rPr>
        <w:t xml:space="preserve"> String getResourceName() {</w:t>
      </w:r>
    </w:p>
    <w:p w:rsidR="002018D2" w:rsidRPr="002018D2" w:rsidRDefault="002018D2">
      <w:pPr>
        <w:pStyle w:val="HTMLPreformatted"/>
        <w:divId w:val="826944113"/>
        <w:rPr>
          <w:sz w:val="16"/>
        </w:rPr>
      </w:pPr>
      <w:r w:rsidRPr="002018D2">
        <w:rPr>
          <w:rStyle w:val="line-number1"/>
          <w:sz w:val="16"/>
        </w:rPr>
        <w:t xml:space="preserve"> 85</w:t>
      </w:r>
      <w:r w:rsidRPr="002018D2">
        <w:rPr>
          <w:sz w:val="16"/>
        </w:rPr>
        <w:t xml:space="preserve">         </w:t>
      </w:r>
      <w:r w:rsidRPr="002018D2">
        <w:rPr>
          <w:rStyle w:val="keyword-directive1"/>
          <w:sz w:val="16"/>
        </w:rPr>
        <w:t>return</w:t>
      </w:r>
      <w:r w:rsidRPr="002018D2">
        <w:rPr>
          <w:sz w:val="16"/>
        </w:rPr>
        <w:t xml:space="preserve"> resourceName;</w:t>
      </w:r>
    </w:p>
    <w:p w:rsidR="002018D2" w:rsidRPr="002018D2" w:rsidRDefault="002018D2">
      <w:pPr>
        <w:pStyle w:val="HTMLPreformatted"/>
        <w:divId w:val="826944113"/>
        <w:rPr>
          <w:sz w:val="16"/>
        </w:rPr>
      </w:pPr>
      <w:r w:rsidRPr="002018D2">
        <w:rPr>
          <w:rStyle w:val="line-number1"/>
          <w:sz w:val="16"/>
        </w:rPr>
        <w:t xml:space="preserve"> 86</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87</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88</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setResourceName(String resourceName) {</w:t>
      </w:r>
    </w:p>
    <w:p w:rsidR="002018D2" w:rsidRPr="002018D2" w:rsidRDefault="002018D2">
      <w:pPr>
        <w:pStyle w:val="HTMLPreformatted"/>
        <w:divId w:val="826944113"/>
        <w:rPr>
          <w:sz w:val="16"/>
        </w:rPr>
      </w:pPr>
      <w:r w:rsidRPr="002018D2">
        <w:rPr>
          <w:rStyle w:val="line-number1"/>
          <w:sz w:val="16"/>
        </w:rPr>
        <w:t xml:space="preserve"> 89</w:t>
      </w:r>
      <w:r w:rsidRPr="002018D2">
        <w:rPr>
          <w:sz w:val="16"/>
        </w:rPr>
        <w:t xml:space="preserve">         </w:t>
      </w:r>
      <w:r w:rsidRPr="002018D2">
        <w:rPr>
          <w:rStyle w:val="keyword-directive1"/>
          <w:sz w:val="16"/>
        </w:rPr>
        <w:t>this</w:t>
      </w:r>
      <w:r w:rsidRPr="002018D2">
        <w:rPr>
          <w:sz w:val="16"/>
        </w:rPr>
        <w:t>.resourceName = resourceName;</w:t>
      </w:r>
    </w:p>
    <w:p w:rsidR="002018D2" w:rsidRPr="002018D2" w:rsidRDefault="002018D2">
      <w:pPr>
        <w:pStyle w:val="HTMLPreformatted"/>
        <w:divId w:val="826944113"/>
        <w:rPr>
          <w:sz w:val="16"/>
        </w:rPr>
      </w:pPr>
      <w:r w:rsidRPr="002018D2">
        <w:rPr>
          <w:rStyle w:val="line-number1"/>
          <w:sz w:val="16"/>
        </w:rPr>
        <w:t xml:space="preserve"> 90</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91</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92</w:t>
      </w:r>
      <w:r w:rsidRPr="002018D2">
        <w:rPr>
          <w:sz w:val="16"/>
        </w:rPr>
        <w:t xml:space="preserve">     </w:t>
      </w:r>
      <w:r w:rsidRPr="002018D2">
        <w:rPr>
          <w:rStyle w:val="keyword-directive1"/>
          <w:sz w:val="16"/>
        </w:rPr>
        <w:t>public</w:t>
      </w:r>
      <w:r w:rsidRPr="002018D2">
        <w:rPr>
          <w:sz w:val="16"/>
        </w:rPr>
        <w:t xml:space="preserve"> Word getToWord() {</w:t>
      </w:r>
    </w:p>
    <w:p w:rsidR="002018D2" w:rsidRPr="002018D2" w:rsidRDefault="002018D2">
      <w:pPr>
        <w:pStyle w:val="HTMLPreformatted"/>
        <w:divId w:val="826944113"/>
        <w:rPr>
          <w:sz w:val="16"/>
        </w:rPr>
      </w:pPr>
      <w:r w:rsidRPr="002018D2">
        <w:rPr>
          <w:rStyle w:val="line-number1"/>
          <w:sz w:val="16"/>
        </w:rPr>
        <w:t xml:space="preserve"> 93</w:t>
      </w:r>
      <w:r w:rsidRPr="002018D2">
        <w:rPr>
          <w:sz w:val="16"/>
        </w:rPr>
        <w:t xml:space="preserve">         </w:t>
      </w:r>
      <w:r w:rsidRPr="002018D2">
        <w:rPr>
          <w:rStyle w:val="keyword-directive1"/>
          <w:sz w:val="16"/>
        </w:rPr>
        <w:t>return</w:t>
      </w:r>
      <w:r w:rsidRPr="002018D2">
        <w:rPr>
          <w:sz w:val="16"/>
        </w:rPr>
        <w:t xml:space="preserve"> toWord;</w:t>
      </w:r>
    </w:p>
    <w:p w:rsidR="002018D2" w:rsidRPr="002018D2" w:rsidRDefault="002018D2">
      <w:pPr>
        <w:pStyle w:val="HTMLPreformatted"/>
        <w:divId w:val="826944113"/>
        <w:rPr>
          <w:sz w:val="16"/>
        </w:rPr>
      </w:pPr>
      <w:r w:rsidRPr="002018D2">
        <w:rPr>
          <w:rStyle w:val="line-number1"/>
          <w:sz w:val="16"/>
        </w:rPr>
        <w:t xml:space="preserve"> 94</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95</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96</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setToWord(Word toWord) {</w:t>
      </w:r>
    </w:p>
    <w:p w:rsidR="002018D2" w:rsidRPr="002018D2" w:rsidRDefault="002018D2">
      <w:pPr>
        <w:pStyle w:val="HTMLPreformatted"/>
        <w:divId w:val="826944113"/>
        <w:rPr>
          <w:sz w:val="16"/>
        </w:rPr>
      </w:pPr>
      <w:r w:rsidRPr="002018D2">
        <w:rPr>
          <w:rStyle w:val="line-number1"/>
          <w:sz w:val="16"/>
        </w:rPr>
        <w:t xml:space="preserve"> 97</w:t>
      </w:r>
      <w:r w:rsidRPr="002018D2">
        <w:rPr>
          <w:sz w:val="16"/>
        </w:rPr>
        <w:t xml:space="preserve">         </w:t>
      </w:r>
      <w:r w:rsidRPr="002018D2">
        <w:rPr>
          <w:rStyle w:val="keyword-directive1"/>
          <w:sz w:val="16"/>
        </w:rPr>
        <w:t>this</w:t>
      </w:r>
      <w:r w:rsidRPr="002018D2">
        <w:rPr>
          <w:sz w:val="16"/>
        </w:rPr>
        <w:t>.toWord = toWord;</w:t>
      </w:r>
    </w:p>
    <w:p w:rsidR="002018D2" w:rsidRPr="002018D2" w:rsidRDefault="002018D2">
      <w:pPr>
        <w:pStyle w:val="HTMLPreformatted"/>
        <w:divId w:val="826944113"/>
        <w:rPr>
          <w:sz w:val="16"/>
        </w:rPr>
      </w:pPr>
      <w:r w:rsidRPr="002018D2">
        <w:rPr>
          <w:rStyle w:val="line-number1"/>
          <w:sz w:val="16"/>
        </w:rPr>
        <w:t xml:space="preserve"> 98</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99</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100</w:t>
      </w:r>
      <w:r w:rsidRPr="002018D2">
        <w:rPr>
          <w:sz w:val="16"/>
        </w:rPr>
        <w:t xml:space="preserve">     </w:t>
      </w:r>
      <w:r w:rsidRPr="002018D2">
        <w:rPr>
          <w:rStyle w:val="keyword-directive1"/>
          <w:sz w:val="16"/>
        </w:rPr>
        <w:t>public</w:t>
      </w:r>
      <w:r w:rsidRPr="002018D2">
        <w:rPr>
          <w:sz w:val="16"/>
        </w:rPr>
        <w:t xml:space="preserve"> ApplicationUser getUploadedBy() {</w:t>
      </w:r>
    </w:p>
    <w:p w:rsidR="002018D2" w:rsidRPr="002018D2" w:rsidRDefault="002018D2">
      <w:pPr>
        <w:pStyle w:val="HTMLPreformatted"/>
        <w:divId w:val="826944113"/>
        <w:rPr>
          <w:sz w:val="16"/>
        </w:rPr>
      </w:pPr>
      <w:r w:rsidRPr="002018D2">
        <w:rPr>
          <w:rStyle w:val="line-number1"/>
          <w:sz w:val="16"/>
        </w:rPr>
        <w:t>101</w:t>
      </w:r>
      <w:r w:rsidRPr="002018D2">
        <w:rPr>
          <w:sz w:val="16"/>
        </w:rPr>
        <w:t xml:space="preserve">         </w:t>
      </w:r>
      <w:r w:rsidRPr="002018D2">
        <w:rPr>
          <w:rStyle w:val="keyword-directive1"/>
          <w:sz w:val="16"/>
        </w:rPr>
        <w:t>return</w:t>
      </w:r>
      <w:r w:rsidRPr="002018D2">
        <w:rPr>
          <w:sz w:val="16"/>
        </w:rPr>
        <w:t xml:space="preserve"> uploadedBy;</w:t>
      </w:r>
    </w:p>
    <w:p w:rsidR="002018D2" w:rsidRPr="002018D2" w:rsidRDefault="002018D2">
      <w:pPr>
        <w:pStyle w:val="HTMLPreformatted"/>
        <w:divId w:val="826944113"/>
        <w:rPr>
          <w:sz w:val="16"/>
        </w:rPr>
      </w:pPr>
      <w:r w:rsidRPr="002018D2">
        <w:rPr>
          <w:rStyle w:val="line-number1"/>
          <w:sz w:val="16"/>
        </w:rPr>
        <w:t>102</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103</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104</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setUploadedBy(ApplicationUser uploadedBy) {</w:t>
      </w:r>
    </w:p>
    <w:p w:rsidR="002018D2" w:rsidRPr="002018D2" w:rsidRDefault="002018D2">
      <w:pPr>
        <w:pStyle w:val="HTMLPreformatted"/>
        <w:divId w:val="826944113"/>
        <w:rPr>
          <w:sz w:val="16"/>
        </w:rPr>
      </w:pPr>
      <w:r w:rsidRPr="002018D2">
        <w:rPr>
          <w:rStyle w:val="line-number1"/>
          <w:sz w:val="16"/>
        </w:rPr>
        <w:t>105</w:t>
      </w:r>
      <w:r w:rsidRPr="002018D2">
        <w:rPr>
          <w:sz w:val="16"/>
        </w:rPr>
        <w:t xml:space="preserve">         </w:t>
      </w:r>
      <w:r w:rsidRPr="002018D2">
        <w:rPr>
          <w:rStyle w:val="keyword-directive1"/>
          <w:sz w:val="16"/>
        </w:rPr>
        <w:t>this</w:t>
      </w:r>
      <w:r w:rsidRPr="002018D2">
        <w:rPr>
          <w:sz w:val="16"/>
        </w:rPr>
        <w:t>.uploadedBy = uploadedBy;</w:t>
      </w:r>
    </w:p>
    <w:p w:rsidR="002018D2" w:rsidRPr="002018D2" w:rsidRDefault="002018D2">
      <w:pPr>
        <w:pStyle w:val="HTMLPreformatted"/>
        <w:divId w:val="826944113"/>
        <w:rPr>
          <w:sz w:val="16"/>
        </w:rPr>
      </w:pPr>
      <w:r w:rsidRPr="002018D2">
        <w:rPr>
          <w:rStyle w:val="line-number1"/>
          <w:sz w:val="16"/>
        </w:rPr>
        <w:t>106</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107</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108</w:t>
      </w:r>
      <w:r w:rsidRPr="002018D2">
        <w:rPr>
          <w:sz w:val="16"/>
        </w:rPr>
        <w:t xml:space="preserve">     </w:t>
      </w:r>
      <w:r w:rsidRPr="002018D2">
        <w:rPr>
          <w:rStyle w:val="keyword-directive1"/>
          <w:sz w:val="16"/>
        </w:rPr>
        <w:t>public</w:t>
      </w:r>
      <w:r w:rsidRPr="002018D2">
        <w:rPr>
          <w:sz w:val="16"/>
        </w:rPr>
        <w:t xml:space="preserve"> Date getUploadedDateTime() {</w:t>
      </w:r>
    </w:p>
    <w:p w:rsidR="002018D2" w:rsidRPr="002018D2" w:rsidRDefault="002018D2">
      <w:pPr>
        <w:pStyle w:val="HTMLPreformatted"/>
        <w:divId w:val="826944113"/>
        <w:rPr>
          <w:sz w:val="16"/>
        </w:rPr>
      </w:pPr>
      <w:r w:rsidRPr="002018D2">
        <w:rPr>
          <w:rStyle w:val="line-number1"/>
          <w:sz w:val="16"/>
        </w:rPr>
        <w:t>109</w:t>
      </w:r>
      <w:r w:rsidRPr="002018D2">
        <w:rPr>
          <w:sz w:val="16"/>
        </w:rPr>
        <w:t xml:space="preserve">         </w:t>
      </w:r>
      <w:r w:rsidRPr="002018D2">
        <w:rPr>
          <w:rStyle w:val="keyword-directive1"/>
          <w:sz w:val="16"/>
        </w:rPr>
        <w:t>return</w:t>
      </w:r>
      <w:r w:rsidRPr="002018D2">
        <w:rPr>
          <w:sz w:val="16"/>
        </w:rPr>
        <w:t xml:space="preserve"> uploadedDateTime;</w:t>
      </w:r>
    </w:p>
    <w:p w:rsidR="002018D2" w:rsidRPr="002018D2" w:rsidRDefault="002018D2">
      <w:pPr>
        <w:pStyle w:val="HTMLPreformatted"/>
        <w:divId w:val="826944113"/>
        <w:rPr>
          <w:sz w:val="16"/>
        </w:rPr>
      </w:pPr>
      <w:r w:rsidRPr="002018D2">
        <w:rPr>
          <w:rStyle w:val="line-number1"/>
          <w:sz w:val="16"/>
        </w:rPr>
        <w:t>110</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111</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112</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setUploadedDateTime(Date uploadedDateTime) {</w:t>
      </w:r>
    </w:p>
    <w:p w:rsidR="002018D2" w:rsidRPr="002018D2" w:rsidRDefault="002018D2">
      <w:pPr>
        <w:pStyle w:val="HTMLPreformatted"/>
        <w:divId w:val="826944113"/>
        <w:rPr>
          <w:sz w:val="16"/>
        </w:rPr>
      </w:pPr>
      <w:r w:rsidRPr="002018D2">
        <w:rPr>
          <w:rStyle w:val="line-number1"/>
          <w:sz w:val="16"/>
        </w:rPr>
        <w:lastRenderedPageBreak/>
        <w:t>113</w:t>
      </w:r>
      <w:r w:rsidRPr="002018D2">
        <w:rPr>
          <w:sz w:val="16"/>
        </w:rPr>
        <w:t xml:space="preserve">         </w:t>
      </w:r>
      <w:r w:rsidRPr="002018D2">
        <w:rPr>
          <w:rStyle w:val="keyword-directive1"/>
          <w:sz w:val="16"/>
        </w:rPr>
        <w:t>this</w:t>
      </w:r>
      <w:r w:rsidRPr="002018D2">
        <w:rPr>
          <w:sz w:val="16"/>
        </w:rPr>
        <w:t>.uploadedDateTime = uploadedDateTime;</w:t>
      </w:r>
    </w:p>
    <w:p w:rsidR="002018D2" w:rsidRPr="002018D2" w:rsidRDefault="002018D2">
      <w:pPr>
        <w:pStyle w:val="HTMLPreformatted"/>
        <w:divId w:val="826944113"/>
        <w:rPr>
          <w:sz w:val="16"/>
        </w:rPr>
      </w:pPr>
      <w:r w:rsidRPr="002018D2">
        <w:rPr>
          <w:rStyle w:val="line-number1"/>
          <w:sz w:val="16"/>
        </w:rPr>
        <w:t>114</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115</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116</w:t>
      </w:r>
      <w:r w:rsidRPr="002018D2">
        <w:rPr>
          <w:sz w:val="16"/>
        </w:rPr>
        <w:t xml:space="preserve"> </w:t>
      </w:r>
    </w:p>
    <w:p w:rsidR="002018D2" w:rsidRPr="002018D2" w:rsidRDefault="008026DD">
      <w:pPr>
        <w:rPr>
          <w:noProof/>
          <w:sz w:val="16"/>
          <w:lang w:eastAsia="da-DK" w:bidi="ar-SA"/>
        </w:rPr>
      </w:pPr>
      <w:r w:rsidRPr="002018D2">
        <w:rPr>
          <w:noProof/>
          <w:sz w:val="16"/>
          <w:lang w:eastAsia="da-DK" w:bidi="ar-SA"/>
        </w:rPr>
        <w:fldChar w:fldCharType="end"/>
      </w:r>
    </w:p>
    <w:p w:rsidR="002018D2" w:rsidRDefault="002018D2">
      <w:pPr>
        <w:rPr>
          <w:noProof/>
          <w:lang w:eastAsia="da-DK" w:bidi="ar-SA"/>
        </w:rPr>
      </w:pPr>
    </w:p>
    <w:p w:rsidR="006064A2" w:rsidRDefault="002018D2">
      <w:pPr>
        <w:rPr>
          <w:noProof/>
          <w:lang w:eastAsia="da-DK" w:bidi="ar-SA"/>
        </w:rPr>
      </w:pPr>
      <w:r>
        <w:rPr>
          <w:noProof/>
          <w:lang w:eastAsia="da-DK" w:bidi="ar-SA"/>
        </w:rPr>
        <w:t xml:space="preserve">Filen: </w:t>
      </w:r>
      <w:r w:rsidR="00CF2282">
        <w:rPr>
          <w:noProof/>
          <w:lang w:eastAsia="da-DK" w:bidi="ar-SA"/>
        </w:rPr>
        <w:t>Word</w:t>
      </w:r>
      <w:r w:rsidRPr="002018D2">
        <w:rPr>
          <w:noProof/>
          <w:lang w:eastAsia="da-DK" w:bidi="ar-SA"/>
        </w:rPr>
        <w:t>.java</w:t>
      </w:r>
    </w:p>
    <w:p w:rsidR="00CF2282" w:rsidRDefault="00CF2282">
      <w:pPr>
        <w:rPr>
          <w:noProof/>
          <w:lang w:eastAsia="da-DK" w:bidi="ar-SA"/>
        </w:rPr>
      </w:pPr>
    </w:p>
    <w:p w:rsidR="00540C4B" w:rsidRPr="00540C4B" w:rsidRDefault="008026DD" w:rsidP="00540C4B">
      <w:pPr>
        <w:divId w:val="1094743625"/>
        <w:rPr>
          <w:sz w:val="16"/>
        </w:rPr>
      </w:pPr>
      <w:r w:rsidRPr="00540C4B">
        <w:rPr>
          <w:noProof/>
          <w:sz w:val="16"/>
          <w:lang w:eastAsia="da-DK" w:bidi="ar-SA"/>
        </w:rPr>
        <w:fldChar w:fldCharType="begin"/>
      </w:r>
      <w:r w:rsidR="00540C4B" w:rsidRPr="00540C4B">
        <w:rPr>
          <w:noProof/>
          <w:sz w:val="16"/>
          <w:lang w:eastAsia="da-DK" w:bidi="ar-SA"/>
        </w:rPr>
        <w:instrText xml:space="preserve"> INCLUDETEXT "C:\\GoogleCode\\user-driven-sign-language-dictionary\\Analysis and design\\CodeInHtml\\Word.html" \c HTML </w:instrText>
      </w:r>
      <w:r w:rsidR="00540C4B">
        <w:rPr>
          <w:noProof/>
          <w:sz w:val="16"/>
          <w:lang w:eastAsia="da-DK" w:bidi="ar-SA"/>
        </w:rPr>
        <w:instrText xml:space="preserve"> \* MERGEFORMAT </w:instrText>
      </w:r>
      <w:r w:rsidRPr="00540C4B">
        <w:rPr>
          <w:noProof/>
          <w:sz w:val="16"/>
          <w:lang w:eastAsia="da-DK" w:bidi="ar-SA"/>
        </w:rPr>
        <w:fldChar w:fldCharType="separate"/>
      </w:r>
      <w:r w:rsidR="00540C4B" w:rsidRPr="00540C4B">
        <w:rPr>
          <w:rStyle w:val="line-number1"/>
          <w:sz w:val="16"/>
        </w:rPr>
        <w:t xml:space="preserve">  1</w:t>
      </w:r>
      <w:r w:rsidR="00540C4B" w:rsidRPr="00540C4B">
        <w:rPr>
          <w:sz w:val="16"/>
        </w:rPr>
        <w:t xml:space="preserve"> </w:t>
      </w:r>
      <w:r w:rsidR="00540C4B" w:rsidRPr="00540C4B">
        <w:rPr>
          <w:rStyle w:val="keyword-directive1"/>
          <w:sz w:val="16"/>
        </w:rPr>
        <w:t>package</w:t>
      </w:r>
      <w:r w:rsidR="00540C4B" w:rsidRPr="00540C4B">
        <w:rPr>
          <w:sz w:val="16"/>
        </w:rPr>
        <w:t xml:space="preserve"> dk.jsh.itdiplom.userdrivensignlanguagedictionary.entity;</w:t>
      </w:r>
    </w:p>
    <w:p w:rsidR="00540C4B" w:rsidRPr="00540C4B" w:rsidRDefault="00540C4B">
      <w:pPr>
        <w:pStyle w:val="HTMLPreformatted"/>
        <w:divId w:val="1094743625"/>
        <w:rPr>
          <w:sz w:val="16"/>
        </w:rPr>
      </w:pPr>
      <w:r w:rsidRPr="00540C4B">
        <w:rPr>
          <w:rStyle w:val="line-number1"/>
          <w:sz w:val="16"/>
        </w:rPr>
        <w:t xml:space="preserve">  2</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3</w:t>
      </w:r>
      <w:r w:rsidRPr="00540C4B">
        <w:rPr>
          <w:sz w:val="16"/>
        </w:rPr>
        <w:t xml:space="preserve"> </w:t>
      </w:r>
      <w:r w:rsidRPr="00540C4B">
        <w:rPr>
          <w:rStyle w:val="keyword-directive1"/>
          <w:sz w:val="16"/>
        </w:rPr>
        <w:t>import</w:t>
      </w:r>
      <w:r w:rsidRPr="00540C4B">
        <w:rPr>
          <w:sz w:val="16"/>
        </w:rPr>
        <w:t xml:space="preserve"> java.io.Serializable;</w:t>
      </w:r>
    </w:p>
    <w:p w:rsidR="00540C4B" w:rsidRPr="00540C4B" w:rsidRDefault="00540C4B">
      <w:pPr>
        <w:pStyle w:val="HTMLPreformatted"/>
        <w:divId w:val="1094743625"/>
        <w:rPr>
          <w:sz w:val="16"/>
        </w:rPr>
      </w:pPr>
      <w:r w:rsidRPr="00540C4B">
        <w:rPr>
          <w:rStyle w:val="line-number1"/>
          <w:sz w:val="16"/>
        </w:rPr>
        <w:t xml:space="preserve">  4</w:t>
      </w:r>
      <w:r w:rsidRPr="00540C4B">
        <w:rPr>
          <w:sz w:val="16"/>
        </w:rPr>
        <w:t xml:space="preserve"> </w:t>
      </w:r>
      <w:r w:rsidRPr="00540C4B">
        <w:rPr>
          <w:rStyle w:val="keyword-directive1"/>
          <w:sz w:val="16"/>
        </w:rPr>
        <w:t>import</w:t>
      </w:r>
      <w:r w:rsidRPr="00540C4B">
        <w:rPr>
          <w:sz w:val="16"/>
        </w:rPr>
        <w:t xml:space="preserve"> java.util.ArrayList;</w:t>
      </w:r>
    </w:p>
    <w:p w:rsidR="00540C4B" w:rsidRPr="00540C4B" w:rsidRDefault="00540C4B">
      <w:pPr>
        <w:pStyle w:val="HTMLPreformatted"/>
        <w:divId w:val="1094743625"/>
        <w:rPr>
          <w:sz w:val="16"/>
        </w:rPr>
      </w:pPr>
      <w:r w:rsidRPr="00540C4B">
        <w:rPr>
          <w:rStyle w:val="line-number1"/>
          <w:sz w:val="16"/>
        </w:rPr>
        <w:t xml:space="preserve">  5</w:t>
      </w:r>
      <w:r w:rsidRPr="00540C4B">
        <w:rPr>
          <w:sz w:val="16"/>
        </w:rPr>
        <w:t xml:space="preserve"> </w:t>
      </w:r>
      <w:r w:rsidRPr="00540C4B">
        <w:rPr>
          <w:rStyle w:val="keyword-directive1"/>
          <w:sz w:val="16"/>
        </w:rPr>
        <w:t>import</w:t>
      </w:r>
      <w:r w:rsidRPr="00540C4B">
        <w:rPr>
          <w:sz w:val="16"/>
        </w:rPr>
        <w:t xml:space="preserve"> java.util.Collections;</w:t>
      </w:r>
    </w:p>
    <w:p w:rsidR="00540C4B" w:rsidRPr="00540C4B" w:rsidRDefault="00540C4B">
      <w:pPr>
        <w:pStyle w:val="HTMLPreformatted"/>
        <w:divId w:val="1094743625"/>
        <w:rPr>
          <w:sz w:val="16"/>
        </w:rPr>
      </w:pPr>
      <w:r w:rsidRPr="00540C4B">
        <w:rPr>
          <w:rStyle w:val="line-number1"/>
          <w:sz w:val="16"/>
        </w:rPr>
        <w:t xml:space="preserve">  6</w:t>
      </w:r>
      <w:r w:rsidRPr="00540C4B">
        <w:rPr>
          <w:sz w:val="16"/>
        </w:rPr>
        <w:t xml:space="preserve"> </w:t>
      </w:r>
      <w:r w:rsidRPr="00540C4B">
        <w:rPr>
          <w:rStyle w:val="keyword-directive1"/>
          <w:sz w:val="16"/>
        </w:rPr>
        <w:t>import</w:t>
      </w:r>
      <w:r w:rsidRPr="00540C4B">
        <w:rPr>
          <w:sz w:val="16"/>
        </w:rPr>
        <w:t xml:space="preserve"> java.util.Date;</w:t>
      </w:r>
    </w:p>
    <w:p w:rsidR="00540C4B" w:rsidRPr="00540C4B" w:rsidRDefault="00540C4B">
      <w:pPr>
        <w:pStyle w:val="HTMLPreformatted"/>
        <w:divId w:val="1094743625"/>
        <w:rPr>
          <w:sz w:val="16"/>
        </w:rPr>
      </w:pPr>
      <w:r w:rsidRPr="00540C4B">
        <w:rPr>
          <w:rStyle w:val="line-number1"/>
          <w:sz w:val="16"/>
        </w:rPr>
        <w:t xml:space="preserve">  7</w:t>
      </w:r>
      <w:r w:rsidRPr="00540C4B">
        <w:rPr>
          <w:sz w:val="16"/>
        </w:rPr>
        <w:t xml:space="preserve"> </w:t>
      </w:r>
      <w:r w:rsidRPr="00540C4B">
        <w:rPr>
          <w:rStyle w:val="keyword-directive1"/>
          <w:sz w:val="16"/>
        </w:rPr>
        <w:t>import</w:t>
      </w:r>
      <w:r w:rsidRPr="00540C4B">
        <w:rPr>
          <w:sz w:val="16"/>
        </w:rPr>
        <w:t xml:space="preserve"> java.util.List;</w:t>
      </w:r>
    </w:p>
    <w:p w:rsidR="00540C4B" w:rsidRPr="00540C4B" w:rsidRDefault="00540C4B">
      <w:pPr>
        <w:pStyle w:val="HTMLPreformatted"/>
        <w:divId w:val="1094743625"/>
        <w:rPr>
          <w:sz w:val="16"/>
        </w:rPr>
      </w:pPr>
      <w:r w:rsidRPr="00540C4B">
        <w:rPr>
          <w:rStyle w:val="line-number1"/>
          <w:sz w:val="16"/>
        </w:rPr>
        <w:t xml:space="preserve">  8</w:t>
      </w:r>
      <w:r w:rsidRPr="00540C4B">
        <w:rPr>
          <w:sz w:val="16"/>
        </w:rPr>
        <w:t xml:space="preserve"> </w:t>
      </w:r>
      <w:r w:rsidRPr="00540C4B">
        <w:rPr>
          <w:rStyle w:val="keyword-directive1"/>
          <w:sz w:val="16"/>
        </w:rPr>
        <w:t>import</w:t>
      </w:r>
      <w:r w:rsidRPr="00540C4B">
        <w:rPr>
          <w:sz w:val="16"/>
        </w:rPr>
        <w:t xml:space="preserve"> javax.persistence.*;</w:t>
      </w:r>
    </w:p>
    <w:p w:rsidR="00540C4B" w:rsidRPr="00540C4B" w:rsidRDefault="00540C4B">
      <w:pPr>
        <w:pStyle w:val="HTMLPreformatted"/>
        <w:divId w:val="1094743625"/>
        <w:rPr>
          <w:sz w:val="16"/>
        </w:rPr>
      </w:pPr>
      <w:r w:rsidRPr="00540C4B">
        <w:rPr>
          <w:rStyle w:val="line-number1"/>
          <w:sz w:val="16"/>
        </w:rPr>
        <w:t xml:space="preserve">  9</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10</w:t>
      </w:r>
      <w:r w:rsidRPr="00540C4B">
        <w:rPr>
          <w:sz w:val="16"/>
        </w:rPr>
        <w:t xml:space="preserve"> </w:t>
      </w:r>
      <w:r w:rsidRPr="00540C4B">
        <w:rPr>
          <w:rStyle w:val="comment1"/>
          <w:sz w:val="16"/>
        </w:rPr>
        <w:t>/**</w:t>
      </w:r>
    </w:p>
    <w:p w:rsidR="00540C4B" w:rsidRPr="00540C4B" w:rsidRDefault="00540C4B">
      <w:pPr>
        <w:pStyle w:val="HTMLPreformatted"/>
        <w:divId w:val="1094743625"/>
        <w:rPr>
          <w:sz w:val="16"/>
        </w:rPr>
      </w:pPr>
      <w:r w:rsidRPr="00540C4B">
        <w:rPr>
          <w:rStyle w:val="line-number1"/>
          <w:sz w:val="16"/>
        </w:rPr>
        <w:t xml:space="preserve"> 11</w:t>
      </w:r>
      <w:r w:rsidRPr="00540C4B">
        <w:rPr>
          <w:sz w:val="16"/>
        </w:rPr>
        <w:t xml:space="preserve"> </w:t>
      </w:r>
      <w:r w:rsidRPr="00540C4B">
        <w:rPr>
          <w:rStyle w:val="comment1"/>
          <w:sz w:val="16"/>
        </w:rPr>
        <w:t xml:space="preserve"> * Word</w:t>
      </w:r>
      <w:r w:rsidRPr="00540C4B">
        <w:rPr>
          <w:sz w:val="16"/>
        </w:rPr>
        <w:t xml:space="preserve"> </w:t>
      </w:r>
      <w:r w:rsidRPr="00540C4B">
        <w:rPr>
          <w:rStyle w:val="comment1"/>
          <w:sz w:val="16"/>
        </w:rPr>
        <w:t>entity</w:t>
      </w:r>
      <w:r w:rsidRPr="00540C4B">
        <w:rPr>
          <w:sz w:val="16"/>
        </w:rPr>
        <w:t xml:space="preserve"> </w:t>
      </w:r>
      <w:r w:rsidRPr="00540C4B">
        <w:rPr>
          <w:rStyle w:val="comment1"/>
          <w:sz w:val="16"/>
        </w:rPr>
        <w:t>class.</w:t>
      </w:r>
    </w:p>
    <w:p w:rsidR="00540C4B" w:rsidRPr="00540C4B" w:rsidRDefault="00540C4B">
      <w:pPr>
        <w:pStyle w:val="HTMLPreformatted"/>
        <w:divId w:val="1094743625"/>
        <w:rPr>
          <w:sz w:val="16"/>
        </w:rPr>
      </w:pPr>
      <w:r w:rsidRPr="00540C4B">
        <w:rPr>
          <w:rStyle w:val="line-number1"/>
          <w:sz w:val="16"/>
        </w:rPr>
        <w:t xml:space="preserve"> 12</w:t>
      </w:r>
      <w:r w:rsidRPr="00540C4B">
        <w:rPr>
          <w:sz w:val="16"/>
        </w:rPr>
        <w:t xml:space="preserve"> </w:t>
      </w:r>
      <w:r w:rsidRPr="00540C4B">
        <w:rPr>
          <w:rStyle w:val="comment1"/>
          <w:sz w:val="16"/>
        </w:rPr>
        <w:t xml:space="preserve"> * </w:t>
      </w:r>
    </w:p>
    <w:p w:rsidR="00540C4B" w:rsidRPr="00540C4B" w:rsidRDefault="00540C4B">
      <w:pPr>
        <w:pStyle w:val="HTMLPreformatted"/>
        <w:divId w:val="1094743625"/>
        <w:rPr>
          <w:sz w:val="16"/>
        </w:rPr>
      </w:pPr>
      <w:r w:rsidRPr="00540C4B">
        <w:rPr>
          <w:rStyle w:val="line-number1"/>
          <w:sz w:val="16"/>
        </w:rPr>
        <w:t xml:space="preserve"> 13</w:t>
      </w:r>
      <w:r w:rsidRPr="00540C4B">
        <w:rPr>
          <w:sz w:val="16"/>
        </w:rPr>
        <w:t xml:space="preserve"> </w:t>
      </w:r>
      <w:r w:rsidRPr="00540C4B">
        <w:rPr>
          <w:rStyle w:val="comment1"/>
          <w:sz w:val="16"/>
        </w:rPr>
        <w:t xml:space="preserve"> * </w:t>
      </w:r>
      <w:r w:rsidRPr="00540C4B">
        <w:rPr>
          <w:rStyle w:val="st01"/>
          <w:sz w:val="16"/>
        </w:rPr>
        <w:t>@author</w:t>
      </w:r>
      <w:r w:rsidRPr="00540C4B">
        <w:rPr>
          <w:sz w:val="16"/>
        </w:rPr>
        <w:t xml:space="preserve"> </w:t>
      </w:r>
      <w:r w:rsidRPr="00540C4B">
        <w:rPr>
          <w:rStyle w:val="comment1"/>
          <w:sz w:val="16"/>
        </w:rPr>
        <w:t>Jan</w:t>
      </w:r>
      <w:r w:rsidRPr="00540C4B">
        <w:rPr>
          <w:sz w:val="16"/>
        </w:rPr>
        <w:t xml:space="preserve"> </w:t>
      </w:r>
      <w:r w:rsidRPr="00540C4B">
        <w:rPr>
          <w:rStyle w:val="comment1"/>
          <w:sz w:val="16"/>
        </w:rPr>
        <w:t>S.</w:t>
      </w:r>
      <w:r w:rsidRPr="00540C4B">
        <w:rPr>
          <w:sz w:val="16"/>
        </w:rPr>
        <w:t xml:space="preserve"> </w:t>
      </w:r>
      <w:r w:rsidRPr="00540C4B">
        <w:rPr>
          <w:rStyle w:val="comment1"/>
          <w:sz w:val="16"/>
        </w:rPr>
        <w:t>Hansen</w:t>
      </w:r>
    </w:p>
    <w:p w:rsidR="00540C4B" w:rsidRPr="00540C4B" w:rsidRDefault="00540C4B">
      <w:pPr>
        <w:pStyle w:val="HTMLPreformatted"/>
        <w:divId w:val="1094743625"/>
        <w:rPr>
          <w:sz w:val="16"/>
        </w:rPr>
      </w:pPr>
      <w:r w:rsidRPr="00540C4B">
        <w:rPr>
          <w:rStyle w:val="line-number1"/>
          <w:sz w:val="16"/>
        </w:rPr>
        <w:t xml:space="preserve"> 14</w:t>
      </w:r>
      <w:r w:rsidRPr="00540C4B">
        <w:rPr>
          <w:sz w:val="16"/>
        </w:rPr>
        <w:t xml:space="preserve">  </w:t>
      </w:r>
      <w:r w:rsidRPr="00540C4B">
        <w:rPr>
          <w:rStyle w:val="comment1"/>
          <w:sz w:val="16"/>
        </w:rPr>
        <w:t>*/</w:t>
      </w:r>
    </w:p>
    <w:p w:rsidR="00540C4B" w:rsidRPr="00540C4B" w:rsidRDefault="00540C4B">
      <w:pPr>
        <w:pStyle w:val="HTMLPreformatted"/>
        <w:divId w:val="1094743625"/>
        <w:rPr>
          <w:sz w:val="16"/>
        </w:rPr>
      </w:pPr>
      <w:r w:rsidRPr="00540C4B">
        <w:rPr>
          <w:rStyle w:val="line-number1"/>
          <w:sz w:val="16"/>
        </w:rPr>
        <w:t xml:space="preserve"> 15</w:t>
      </w:r>
      <w:r w:rsidRPr="00540C4B">
        <w:rPr>
          <w:sz w:val="16"/>
        </w:rPr>
        <w:t xml:space="preserve"> @Entity</w:t>
      </w:r>
    </w:p>
    <w:p w:rsidR="00540C4B" w:rsidRPr="00540C4B" w:rsidRDefault="00540C4B">
      <w:pPr>
        <w:pStyle w:val="HTMLPreformatted"/>
        <w:divId w:val="1094743625"/>
        <w:rPr>
          <w:sz w:val="16"/>
        </w:rPr>
      </w:pPr>
      <w:r w:rsidRPr="00540C4B">
        <w:rPr>
          <w:rStyle w:val="line-number1"/>
          <w:sz w:val="16"/>
        </w:rPr>
        <w:t xml:space="preserve"> 16</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class</w:t>
      </w:r>
      <w:r w:rsidRPr="00540C4B">
        <w:rPr>
          <w:sz w:val="16"/>
        </w:rPr>
        <w:t xml:space="preserve"> Word </w:t>
      </w:r>
      <w:r w:rsidRPr="00540C4B">
        <w:rPr>
          <w:rStyle w:val="keyword-directive1"/>
          <w:sz w:val="16"/>
        </w:rPr>
        <w:t>implements</w:t>
      </w:r>
      <w:r w:rsidRPr="00540C4B">
        <w:rPr>
          <w:sz w:val="16"/>
        </w:rPr>
        <w:t xml:space="preserve"> Serializable {</w:t>
      </w:r>
    </w:p>
    <w:p w:rsidR="00540C4B" w:rsidRPr="00540C4B" w:rsidRDefault="00540C4B">
      <w:pPr>
        <w:pStyle w:val="HTMLPreformatted"/>
        <w:divId w:val="1094743625"/>
        <w:rPr>
          <w:sz w:val="16"/>
        </w:rPr>
      </w:pPr>
      <w:r w:rsidRPr="00540C4B">
        <w:rPr>
          <w:rStyle w:val="line-number1"/>
          <w:sz w:val="16"/>
        </w:rPr>
        <w:t xml:space="preserve"> 17</w:t>
      </w:r>
      <w:r w:rsidRPr="00540C4B">
        <w:rPr>
          <w:sz w:val="16"/>
        </w:rPr>
        <w:t xml:space="preserve">     </w:t>
      </w:r>
      <w:r w:rsidRPr="00540C4B">
        <w:rPr>
          <w:rStyle w:val="keyword-directive1"/>
          <w:sz w:val="16"/>
        </w:rPr>
        <w:t>private</w:t>
      </w:r>
      <w:r w:rsidRPr="00540C4B">
        <w:rPr>
          <w:sz w:val="16"/>
        </w:rPr>
        <w:t xml:space="preserve"> </w:t>
      </w:r>
      <w:r w:rsidRPr="00540C4B">
        <w:rPr>
          <w:rStyle w:val="keyword-directive1"/>
          <w:sz w:val="16"/>
        </w:rPr>
        <w:t>static</w:t>
      </w:r>
      <w:r w:rsidRPr="00540C4B">
        <w:rPr>
          <w:sz w:val="16"/>
        </w:rPr>
        <w:t xml:space="preserve"> </w:t>
      </w:r>
      <w:r w:rsidRPr="00540C4B">
        <w:rPr>
          <w:rStyle w:val="keyword-directive1"/>
          <w:sz w:val="16"/>
        </w:rPr>
        <w:t>final</w:t>
      </w:r>
      <w:r w:rsidRPr="00540C4B">
        <w:rPr>
          <w:sz w:val="16"/>
        </w:rPr>
        <w:t xml:space="preserve"> </w:t>
      </w:r>
      <w:r w:rsidRPr="00540C4B">
        <w:rPr>
          <w:rStyle w:val="keyword-directive1"/>
          <w:sz w:val="16"/>
        </w:rPr>
        <w:t>long</w:t>
      </w:r>
      <w:r w:rsidRPr="00540C4B">
        <w:rPr>
          <w:sz w:val="16"/>
        </w:rPr>
        <w:t xml:space="preserve"> serialVersionUID = 1L;</w:t>
      </w:r>
    </w:p>
    <w:p w:rsidR="00540C4B" w:rsidRPr="00540C4B" w:rsidRDefault="00540C4B">
      <w:pPr>
        <w:pStyle w:val="HTMLPreformatted"/>
        <w:divId w:val="1094743625"/>
        <w:rPr>
          <w:sz w:val="16"/>
        </w:rPr>
      </w:pPr>
      <w:r w:rsidRPr="00540C4B">
        <w:rPr>
          <w:rStyle w:val="line-number1"/>
          <w:sz w:val="16"/>
        </w:rPr>
        <w:t xml:space="preserve"> 18</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19</w:t>
      </w:r>
      <w:r w:rsidRPr="00540C4B">
        <w:rPr>
          <w:sz w:val="16"/>
        </w:rPr>
        <w:t xml:space="preserve">     @Id</w:t>
      </w:r>
    </w:p>
    <w:p w:rsidR="00540C4B" w:rsidRPr="00540C4B" w:rsidRDefault="00540C4B">
      <w:pPr>
        <w:pStyle w:val="HTMLPreformatted"/>
        <w:divId w:val="1094743625"/>
        <w:rPr>
          <w:sz w:val="16"/>
        </w:rPr>
      </w:pPr>
      <w:r w:rsidRPr="00540C4B">
        <w:rPr>
          <w:rStyle w:val="line-number1"/>
          <w:sz w:val="16"/>
        </w:rPr>
        <w:t xml:space="preserve"> 20</w:t>
      </w:r>
      <w:r w:rsidRPr="00540C4B">
        <w:rPr>
          <w:sz w:val="16"/>
        </w:rPr>
        <w:t xml:space="preserve">     @GeneratedValue(strategy = GenerationType.IDENTITY)</w:t>
      </w:r>
    </w:p>
    <w:p w:rsidR="00540C4B" w:rsidRPr="00540C4B" w:rsidRDefault="00540C4B">
      <w:pPr>
        <w:pStyle w:val="HTMLPreformatted"/>
        <w:divId w:val="1094743625"/>
        <w:rPr>
          <w:sz w:val="16"/>
        </w:rPr>
      </w:pPr>
      <w:r w:rsidRPr="00540C4B">
        <w:rPr>
          <w:rStyle w:val="line-number1"/>
          <w:sz w:val="16"/>
        </w:rPr>
        <w:t xml:space="preserve"> 21</w:t>
      </w:r>
      <w:r w:rsidRPr="00540C4B">
        <w:rPr>
          <w:sz w:val="16"/>
        </w:rPr>
        <w:t xml:space="preserve">     </w:t>
      </w:r>
      <w:r w:rsidRPr="00540C4B">
        <w:rPr>
          <w:rStyle w:val="keyword-directive1"/>
          <w:sz w:val="16"/>
        </w:rPr>
        <w:t>protected</w:t>
      </w:r>
      <w:r w:rsidRPr="00540C4B">
        <w:rPr>
          <w:sz w:val="16"/>
        </w:rPr>
        <w:t xml:space="preserve"> Long id;</w:t>
      </w:r>
    </w:p>
    <w:p w:rsidR="00540C4B" w:rsidRPr="00540C4B" w:rsidRDefault="00540C4B">
      <w:pPr>
        <w:pStyle w:val="HTMLPreformatted"/>
        <w:divId w:val="1094743625"/>
        <w:rPr>
          <w:sz w:val="16"/>
        </w:rPr>
      </w:pPr>
      <w:r w:rsidRPr="00540C4B">
        <w:rPr>
          <w:rStyle w:val="line-number1"/>
          <w:sz w:val="16"/>
        </w:rPr>
        <w:t xml:space="preserve"> 22</w:t>
      </w:r>
      <w:r w:rsidRPr="00540C4B">
        <w:rPr>
          <w:sz w:val="16"/>
        </w:rPr>
        <w:t xml:space="preserve">     @Version</w:t>
      </w:r>
    </w:p>
    <w:p w:rsidR="00540C4B" w:rsidRPr="00540C4B" w:rsidRDefault="00540C4B">
      <w:pPr>
        <w:pStyle w:val="HTMLPreformatted"/>
        <w:divId w:val="1094743625"/>
        <w:rPr>
          <w:sz w:val="16"/>
        </w:rPr>
      </w:pPr>
      <w:r w:rsidRPr="00540C4B">
        <w:rPr>
          <w:rStyle w:val="line-number1"/>
          <w:sz w:val="16"/>
        </w:rPr>
        <w:t xml:space="preserve"> 23</w:t>
      </w:r>
      <w:r w:rsidRPr="00540C4B">
        <w:rPr>
          <w:sz w:val="16"/>
        </w:rPr>
        <w:t xml:space="preserve">     @Column(nullable = </w:t>
      </w:r>
      <w:r w:rsidRPr="00540C4B">
        <w:rPr>
          <w:rStyle w:val="keyword-directive1"/>
          <w:sz w:val="16"/>
        </w:rPr>
        <w:t>false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24</w:t>
      </w:r>
      <w:r w:rsidRPr="00540C4B">
        <w:rPr>
          <w:sz w:val="16"/>
        </w:rPr>
        <w:t xml:space="preserve">     </w:t>
      </w:r>
      <w:r w:rsidRPr="00540C4B">
        <w:rPr>
          <w:rStyle w:val="keyword-directive1"/>
          <w:sz w:val="16"/>
        </w:rPr>
        <w:t>protected</w:t>
      </w:r>
      <w:r w:rsidRPr="00540C4B">
        <w:rPr>
          <w:sz w:val="16"/>
        </w:rPr>
        <w:t xml:space="preserve"> Integer version;</w:t>
      </w:r>
    </w:p>
    <w:p w:rsidR="00540C4B" w:rsidRPr="00540C4B" w:rsidRDefault="00540C4B">
      <w:pPr>
        <w:pStyle w:val="HTMLPreformatted"/>
        <w:divId w:val="1094743625"/>
        <w:rPr>
          <w:sz w:val="16"/>
        </w:rPr>
      </w:pPr>
      <w:r w:rsidRPr="00540C4B">
        <w:rPr>
          <w:rStyle w:val="line-number1"/>
          <w:sz w:val="16"/>
        </w:rPr>
        <w:t xml:space="preserve"> 25</w:t>
      </w:r>
      <w:r w:rsidRPr="00540C4B">
        <w:rPr>
          <w:sz w:val="16"/>
        </w:rPr>
        <w:t xml:space="preserve">     @Column(length=50, nullable = </w:t>
      </w:r>
      <w:r w:rsidRPr="00540C4B">
        <w:rPr>
          <w:rStyle w:val="keyword-directive1"/>
          <w:sz w:val="16"/>
        </w:rPr>
        <w:t>false</w:t>
      </w:r>
      <w:r w:rsidRPr="00540C4B">
        <w:rPr>
          <w:sz w:val="16"/>
        </w:rPr>
        <w:t>, unique=</w:t>
      </w:r>
      <w:r w:rsidRPr="00540C4B">
        <w:rPr>
          <w:rStyle w:val="keyword-directive1"/>
          <w:sz w:val="16"/>
        </w:rPr>
        <w:t>true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26</w:t>
      </w:r>
      <w:r w:rsidRPr="00540C4B">
        <w:rPr>
          <w:sz w:val="16"/>
        </w:rPr>
        <w:t xml:space="preserve">     </w:t>
      </w:r>
      <w:r w:rsidRPr="00540C4B">
        <w:rPr>
          <w:rStyle w:val="keyword-directive1"/>
          <w:sz w:val="16"/>
        </w:rPr>
        <w:t>protected</w:t>
      </w:r>
      <w:r w:rsidRPr="00540C4B">
        <w:rPr>
          <w:sz w:val="16"/>
        </w:rPr>
        <w:t xml:space="preserve"> String word;</w:t>
      </w:r>
    </w:p>
    <w:p w:rsidR="00540C4B" w:rsidRPr="00540C4B" w:rsidRDefault="00540C4B">
      <w:pPr>
        <w:pStyle w:val="HTMLPreformatted"/>
        <w:divId w:val="1094743625"/>
        <w:rPr>
          <w:sz w:val="16"/>
        </w:rPr>
      </w:pPr>
      <w:r w:rsidRPr="00540C4B">
        <w:rPr>
          <w:rStyle w:val="line-number1"/>
          <w:sz w:val="16"/>
        </w:rPr>
        <w:t xml:space="preserve"> 27</w:t>
      </w:r>
      <w:r w:rsidRPr="00540C4B">
        <w:rPr>
          <w:sz w:val="16"/>
        </w:rPr>
        <w:t xml:space="preserve">     @Column(length=250, nullable = </w:t>
      </w:r>
      <w:r w:rsidRPr="00540C4B">
        <w:rPr>
          <w:rStyle w:val="keyword-directive1"/>
          <w:sz w:val="16"/>
        </w:rPr>
        <w:t>true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28</w:t>
      </w:r>
      <w:r w:rsidRPr="00540C4B">
        <w:rPr>
          <w:sz w:val="16"/>
        </w:rPr>
        <w:t xml:space="preserve">     </w:t>
      </w:r>
      <w:r w:rsidRPr="00540C4B">
        <w:rPr>
          <w:rStyle w:val="keyword-directive1"/>
          <w:sz w:val="16"/>
        </w:rPr>
        <w:t>protected</w:t>
      </w:r>
      <w:r w:rsidRPr="00540C4B">
        <w:rPr>
          <w:sz w:val="16"/>
        </w:rPr>
        <w:t xml:space="preserve"> String description;</w:t>
      </w:r>
    </w:p>
    <w:p w:rsidR="00540C4B" w:rsidRPr="00540C4B" w:rsidRDefault="00540C4B">
      <w:pPr>
        <w:pStyle w:val="HTMLPreformatted"/>
        <w:divId w:val="1094743625"/>
        <w:rPr>
          <w:sz w:val="16"/>
        </w:rPr>
      </w:pPr>
      <w:r w:rsidRPr="00540C4B">
        <w:rPr>
          <w:rStyle w:val="line-number1"/>
          <w:sz w:val="16"/>
        </w:rPr>
        <w:t xml:space="preserve"> 29</w:t>
      </w:r>
      <w:r w:rsidRPr="00540C4B">
        <w:rPr>
          <w:sz w:val="16"/>
        </w:rPr>
        <w:t xml:space="preserve">     @Column(nullable = </w:t>
      </w:r>
      <w:r w:rsidRPr="00540C4B">
        <w:rPr>
          <w:rStyle w:val="keyword-directive1"/>
          <w:sz w:val="16"/>
        </w:rPr>
        <w:t>false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30</w:t>
      </w:r>
      <w:r w:rsidRPr="00540C4B">
        <w:rPr>
          <w:sz w:val="16"/>
        </w:rPr>
        <w:t xml:space="preserve">     @Temporal(javax.persistence.TemporalType.TIMESTAMP)</w:t>
      </w:r>
    </w:p>
    <w:p w:rsidR="00540C4B" w:rsidRPr="00540C4B" w:rsidRDefault="00540C4B">
      <w:pPr>
        <w:pStyle w:val="HTMLPreformatted"/>
        <w:divId w:val="1094743625"/>
        <w:rPr>
          <w:sz w:val="16"/>
        </w:rPr>
      </w:pPr>
      <w:r w:rsidRPr="00540C4B">
        <w:rPr>
          <w:rStyle w:val="line-number1"/>
          <w:sz w:val="16"/>
        </w:rPr>
        <w:t xml:space="preserve"> 31</w:t>
      </w:r>
      <w:r w:rsidRPr="00540C4B">
        <w:rPr>
          <w:sz w:val="16"/>
        </w:rPr>
        <w:t xml:space="preserve">     </w:t>
      </w:r>
      <w:r w:rsidRPr="00540C4B">
        <w:rPr>
          <w:rStyle w:val="keyword-directive1"/>
          <w:sz w:val="16"/>
        </w:rPr>
        <w:t>protected</w:t>
      </w:r>
      <w:r w:rsidRPr="00540C4B">
        <w:rPr>
          <w:sz w:val="16"/>
        </w:rPr>
        <w:t xml:space="preserve"> Date createdDateTime;</w:t>
      </w:r>
    </w:p>
    <w:p w:rsidR="00540C4B" w:rsidRPr="00540C4B" w:rsidRDefault="00540C4B">
      <w:pPr>
        <w:pStyle w:val="HTMLPreformatted"/>
        <w:divId w:val="1094743625"/>
        <w:rPr>
          <w:sz w:val="16"/>
        </w:rPr>
      </w:pPr>
      <w:r w:rsidRPr="00540C4B">
        <w:rPr>
          <w:rStyle w:val="line-number1"/>
          <w:sz w:val="16"/>
        </w:rPr>
        <w:t xml:space="preserve"> 32</w:t>
      </w:r>
      <w:r w:rsidRPr="00540C4B">
        <w:rPr>
          <w:sz w:val="16"/>
        </w:rPr>
        <w:t xml:space="preserve">     @ManyToOne(optional=</w:t>
      </w:r>
      <w:r w:rsidRPr="00540C4B">
        <w:rPr>
          <w:rStyle w:val="keyword-directive1"/>
          <w:sz w:val="16"/>
        </w:rPr>
        <w:t>false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33</w:t>
      </w:r>
      <w:r w:rsidRPr="00540C4B">
        <w:rPr>
          <w:sz w:val="16"/>
        </w:rPr>
        <w:t xml:space="preserve">     @org.hibernate.annotations.ForeignKey(name=</w:t>
      </w:r>
      <w:r w:rsidRPr="00540C4B">
        <w:rPr>
          <w:rStyle w:val="character1"/>
          <w:sz w:val="16"/>
        </w:rPr>
        <w:t>"fk_word_applicationuser"</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34</w:t>
      </w:r>
      <w:r w:rsidRPr="00540C4B">
        <w:rPr>
          <w:sz w:val="16"/>
        </w:rPr>
        <w:t xml:space="preserve">     </w:t>
      </w:r>
      <w:r w:rsidRPr="00540C4B">
        <w:rPr>
          <w:rStyle w:val="keyword-directive1"/>
          <w:sz w:val="16"/>
        </w:rPr>
        <w:t>protected</w:t>
      </w:r>
      <w:r w:rsidRPr="00540C4B">
        <w:rPr>
          <w:sz w:val="16"/>
        </w:rPr>
        <w:t xml:space="preserve"> ApplicationUser requestCreatedBy;</w:t>
      </w:r>
    </w:p>
    <w:p w:rsidR="00540C4B" w:rsidRPr="00540C4B" w:rsidRDefault="00540C4B">
      <w:pPr>
        <w:pStyle w:val="HTMLPreformatted"/>
        <w:divId w:val="1094743625"/>
        <w:rPr>
          <w:sz w:val="16"/>
        </w:rPr>
      </w:pPr>
      <w:r w:rsidRPr="00540C4B">
        <w:rPr>
          <w:rStyle w:val="line-number1"/>
          <w:sz w:val="16"/>
        </w:rPr>
        <w:t xml:space="preserve"> 35</w:t>
      </w:r>
      <w:r w:rsidRPr="00540C4B">
        <w:rPr>
          <w:sz w:val="16"/>
        </w:rPr>
        <w:t xml:space="preserve">     @ManyToMany(fetch = FetchType.EAGER)</w:t>
      </w:r>
    </w:p>
    <w:p w:rsidR="00540C4B" w:rsidRPr="00540C4B" w:rsidRDefault="00540C4B">
      <w:pPr>
        <w:pStyle w:val="HTMLPreformatted"/>
        <w:divId w:val="1094743625"/>
        <w:rPr>
          <w:sz w:val="16"/>
        </w:rPr>
      </w:pPr>
      <w:r w:rsidRPr="00540C4B">
        <w:rPr>
          <w:rStyle w:val="line-number1"/>
          <w:sz w:val="16"/>
        </w:rPr>
        <w:t xml:space="preserve"> 36</w:t>
      </w:r>
      <w:r w:rsidRPr="00540C4B">
        <w:rPr>
          <w:sz w:val="16"/>
        </w:rPr>
        <w:t xml:space="preserve">     @OrderBy(</w:t>
      </w:r>
      <w:r w:rsidRPr="00540C4B">
        <w:rPr>
          <w:rStyle w:val="character1"/>
          <w:sz w:val="16"/>
        </w:rPr>
        <w:t>"name"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37</w:t>
      </w:r>
      <w:r w:rsidRPr="00540C4B">
        <w:rPr>
          <w:sz w:val="16"/>
        </w:rPr>
        <w:t xml:space="preserve">     @JoinTable(</w:t>
      </w:r>
    </w:p>
    <w:p w:rsidR="00540C4B" w:rsidRPr="00540C4B" w:rsidRDefault="00540C4B">
      <w:pPr>
        <w:pStyle w:val="HTMLPreformatted"/>
        <w:divId w:val="1094743625"/>
        <w:rPr>
          <w:sz w:val="16"/>
        </w:rPr>
      </w:pPr>
      <w:r w:rsidRPr="00540C4B">
        <w:rPr>
          <w:rStyle w:val="line-number1"/>
          <w:sz w:val="16"/>
        </w:rPr>
        <w:t xml:space="preserve"> 38</w:t>
      </w:r>
      <w:r w:rsidRPr="00540C4B">
        <w:rPr>
          <w:sz w:val="16"/>
        </w:rPr>
        <w:t xml:space="preserve">             name=</w:t>
      </w:r>
      <w:r w:rsidRPr="00540C4B">
        <w:rPr>
          <w:rStyle w:val="character1"/>
          <w:sz w:val="16"/>
        </w:rPr>
        <w:t>"WordGroupWordRelation"</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39</w:t>
      </w:r>
      <w:r w:rsidRPr="00540C4B">
        <w:rPr>
          <w:sz w:val="16"/>
        </w:rPr>
        <w:t xml:space="preserve">             joinColumns={@JoinColumn(name=</w:t>
      </w:r>
      <w:r w:rsidRPr="00540C4B">
        <w:rPr>
          <w:rStyle w:val="character1"/>
          <w:sz w:val="16"/>
        </w:rPr>
        <w:t>"WORD_ID"</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40</w:t>
      </w:r>
      <w:r w:rsidRPr="00540C4B">
        <w:rPr>
          <w:sz w:val="16"/>
        </w:rPr>
        <w:t xml:space="preserve">             inverseJoinColumns={@JoinColumn(name=</w:t>
      </w:r>
      <w:r w:rsidRPr="00540C4B">
        <w:rPr>
          <w:rStyle w:val="character1"/>
          <w:sz w:val="16"/>
        </w:rPr>
        <w:t>"WORDGROUP_ID"</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41</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42</w:t>
      </w:r>
      <w:r w:rsidRPr="00540C4B">
        <w:rPr>
          <w:sz w:val="16"/>
        </w:rPr>
        <w:t xml:space="preserve">     </w:t>
      </w:r>
      <w:r w:rsidRPr="00540C4B">
        <w:rPr>
          <w:rStyle w:val="keyword-directive1"/>
          <w:sz w:val="16"/>
        </w:rPr>
        <w:t>protected</w:t>
      </w:r>
      <w:r w:rsidRPr="00540C4B">
        <w:rPr>
          <w:sz w:val="16"/>
        </w:rPr>
        <w:t xml:space="preserve"> List&lt;WordGroup&gt; wordGroups;</w:t>
      </w:r>
    </w:p>
    <w:p w:rsidR="00540C4B" w:rsidRPr="00540C4B" w:rsidRDefault="00540C4B">
      <w:pPr>
        <w:pStyle w:val="HTMLPreformatted"/>
        <w:divId w:val="1094743625"/>
        <w:rPr>
          <w:sz w:val="16"/>
        </w:rPr>
      </w:pPr>
      <w:r w:rsidRPr="00540C4B">
        <w:rPr>
          <w:rStyle w:val="line-number1"/>
          <w:sz w:val="16"/>
        </w:rPr>
        <w:t xml:space="preserve"> 43</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44</w:t>
      </w:r>
      <w:r w:rsidRPr="00540C4B">
        <w:rPr>
          <w:sz w:val="16"/>
        </w:rPr>
        <w:t xml:space="preserve">     </w:t>
      </w:r>
      <w:r w:rsidRPr="00540C4B">
        <w:rPr>
          <w:rStyle w:val="keyword-directive1"/>
          <w:sz w:val="16"/>
        </w:rPr>
        <w:t>public</w:t>
      </w:r>
      <w:r w:rsidRPr="00540C4B">
        <w:rPr>
          <w:sz w:val="16"/>
        </w:rPr>
        <w:t xml:space="preserve"> Word() {</w:t>
      </w:r>
    </w:p>
    <w:p w:rsidR="00540C4B" w:rsidRPr="00540C4B" w:rsidRDefault="00540C4B">
      <w:pPr>
        <w:pStyle w:val="HTMLPreformatted"/>
        <w:divId w:val="1094743625"/>
        <w:rPr>
          <w:sz w:val="16"/>
        </w:rPr>
      </w:pPr>
      <w:r w:rsidRPr="00540C4B">
        <w:rPr>
          <w:rStyle w:val="line-number1"/>
          <w:sz w:val="16"/>
        </w:rPr>
        <w:t xml:space="preserve"> 45</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46</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47</w:t>
      </w:r>
      <w:r w:rsidRPr="00540C4B">
        <w:rPr>
          <w:sz w:val="16"/>
        </w:rPr>
        <w:t xml:space="preserve">     </w:t>
      </w:r>
      <w:r w:rsidRPr="00540C4B">
        <w:rPr>
          <w:rStyle w:val="keyword-directive1"/>
          <w:sz w:val="16"/>
        </w:rPr>
        <w:t>public</w:t>
      </w:r>
      <w:r w:rsidRPr="00540C4B">
        <w:rPr>
          <w:sz w:val="16"/>
        </w:rPr>
        <w:t xml:space="preserve"> Word(String word, String description, Date createdDateTime, </w:t>
      </w:r>
    </w:p>
    <w:p w:rsidR="00540C4B" w:rsidRPr="00540C4B" w:rsidRDefault="00540C4B">
      <w:pPr>
        <w:pStyle w:val="HTMLPreformatted"/>
        <w:divId w:val="1094743625"/>
        <w:rPr>
          <w:sz w:val="16"/>
        </w:rPr>
      </w:pPr>
      <w:r w:rsidRPr="00540C4B">
        <w:rPr>
          <w:rStyle w:val="line-number1"/>
          <w:sz w:val="16"/>
        </w:rPr>
        <w:t xml:space="preserve"> 48</w:t>
      </w:r>
      <w:r w:rsidRPr="00540C4B">
        <w:rPr>
          <w:sz w:val="16"/>
        </w:rPr>
        <w:t xml:space="preserve">             ApplicationUser requestCreatedBy) {</w:t>
      </w:r>
    </w:p>
    <w:p w:rsidR="00540C4B" w:rsidRPr="00540C4B" w:rsidRDefault="00540C4B">
      <w:pPr>
        <w:pStyle w:val="HTMLPreformatted"/>
        <w:divId w:val="1094743625"/>
        <w:rPr>
          <w:sz w:val="16"/>
        </w:rPr>
      </w:pPr>
      <w:r w:rsidRPr="00540C4B">
        <w:rPr>
          <w:rStyle w:val="line-number1"/>
          <w:sz w:val="16"/>
        </w:rPr>
        <w:t xml:space="preserve"> 49</w:t>
      </w:r>
      <w:r w:rsidRPr="00540C4B">
        <w:rPr>
          <w:sz w:val="16"/>
        </w:rPr>
        <w:t xml:space="preserve">         </w:t>
      </w:r>
      <w:r w:rsidRPr="00540C4B">
        <w:rPr>
          <w:rStyle w:val="keyword-directive1"/>
          <w:sz w:val="16"/>
        </w:rPr>
        <w:t>this</w:t>
      </w:r>
      <w:r w:rsidRPr="00540C4B">
        <w:rPr>
          <w:sz w:val="16"/>
        </w:rPr>
        <w:t>.word = word;</w:t>
      </w:r>
    </w:p>
    <w:p w:rsidR="00540C4B" w:rsidRPr="00540C4B" w:rsidRDefault="00540C4B">
      <w:pPr>
        <w:pStyle w:val="HTMLPreformatted"/>
        <w:divId w:val="1094743625"/>
        <w:rPr>
          <w:sz w:val="16"/>
        </w:rPr>
      </w:pPr>
      <w:r w:rsidRPr="00540C4B">
        <w:rPr>
          <w:rStyle w:val="line-number1"/>
          <w:sz w:val="16"/>
        </w:rPr>
        <w:t xml:space="preserve"> 50</w:t>
      </w:r>
      <w:r w:rsidRPr="00540C4B">
        <w:rPr>
          <w:sz w:val="16"/>
        </w:rPr>
        <w:t xml:space="preserve">         </w:t>
      </w:r>
      <w:r w:rsidRPr="00540C4B">
        <w:rPr>
          <w:rStyle w:val="keyword-directive1"/>
          <w:sz w:val="16"/>
        </w:rPr>
        <w:t>this</w:t>
      </w:r>
      <w:r w:rsidRPr="00540C4B">
        <w:rPr>
          <w:sz w:val="16"/>
        </w:rPr>
        <w:t>.description = description;</w:t>
      </w:r>
    </w:p>
    <w:p w:rsidR="00540C4B" w:rsidRPr="00540C4B" w:rsidRDefault="00540C4B">
      <w:pPr>
        <w:pStyle w:val="HTMLPreformatted"/>
        <w:divId w:val="1094743625"/>
        <w:rPr>
          <w:sz w:val="16"/>
        </w:rPr>
      </w:pPr>
      <w:r w:rsidRPr="00540C4B">
        <w:rPr>
          <w:rStyle w:val="line-number1"/>
          <w:sz w:val="16"/>
        </w:rPr>
        <w:t xml:space="preserve"> 51</w:t>
      </w:r>
      <w:r w:rsidRPr="00540C4B">
        <w:rPr>
          <w:sz w:val="16"/>
        </w:rPr>
        <w:t xml:space="preserve">         </w:t>
      </w:r>
      <w:r w:rsidRPr="00540C4B">
        <w:rPr>
          <w:rStyle w:val="keyword-directive1"/>
          <w:sz w:val="16"/>
        </w:rPr>
        <w:t>this</w:t>
      </w:r>
      <w:r w:rsidRPr="00540C4B">
        <w:rPr>
          <w:sz w:val="16"/>
        </w:rPr>
        <w:t>.createdDateTime = createdDateTime;</w:t>
      </w:r>
    </w:p>
    <w:p w:rsidR="00540C4B" w:rsidRPr="00540C4B" w:rsidRDefault="00540C4B">
      <w:pPr>
        <w:pStyle w:val="HTMLPreformatted"/>
        <w:divId w:val="1094743625"/>
        <w:rPr>
          <w:sz w:val="16"/>
        </w:rPr>
      </w:pPr>
      <w:r w:rsidRPr="00540C4B">
        <w:rPr>
          <w:rStyle w:val="line-number1"/>
          <w:sz w:val="16"/>
        </w:rPr>
        <w:t xml:space="preserve"> 52</w:t>
      </w:r>
      <w:r w:rsidRPr="00540C4B">
        <w:rPr>
          <w:sz w:val="16"/>
        </w:rPr>
        <w:t xml:space="preserve">         </w:t>
      </w:r>
      <w:r w:rsidRPr="00540C4B">
        <w:rPr>
          <w:rStyle w:val="keyword-directive1"/>
          <w:sz w:val="16"/>
        </w:rPr>
        <w:t>this</w:t>
      </w:r>
      <w:r w:rsidRPr="00540C4B">
        <w:rPr>
          <w:sz w:val="16"/>
        </w:rPr>
        <w:t>.requestCreatedBy = requestCreatedBy;</w:t>
      </w:r>
    </w:p>
    <w:p w:rsidR="00540C4B" w:rsidRPr="00540C4B" w:rsidRDefault="00540C4B">
      <w:pPr>
        <w:pStyle w:val="HTMLPreformatted"/>
        <w:divId w:val="1094743625"/>
        <w:rPr>
          <w:sz w:val="16"/>
        </w:rPr>
      </w:pPr>
      <w:r w:rsidRPr="00540C4B">
        <w:rPr>
          <w:rStyle w:val="line-number1"/>
          <w:sz w:val="16"/>
        </w:rPr>
        <w:t xml:space="preserve"> 53</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54</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55</w:t>
      </w:r>
      <w:r w:rsidRPr="00540C4B">
        <w:rPr>
          <w:sz w:val="16"/>
        </w:rPr>
        <w:t xml:space="preserve">     </w:t>
      </w:r>
      <w:r w:rsidRPr="00540C4B">
        <w:rPr>
          <w:rStyle w:val="keyword-directive1"/>
          <w:sz w:val="16"/>
        </w:rPr>
        <w:t>public</w:t>
      </w:r>
      <w:r w:rsidRPr="00540C4B">
        <w:rPr>
          <w:sz w:val="16"/>
        </w:rPr>
        <w:t xml:space="preserve"> Long getId() {</w:t>
      </w:r>
    </w:p>
    <w:p w:rsidR="00540C4B" w:rsidRPr="00540C4B" w:rsidRDefault="00540C4B">
      <w:pPr>
        <w:pStyle w:val="HTMLPreformatted"/>
        <w:divId w:val="1094743625"/>
        <w:rPr>
          <w:sz w:val="16"/>
        </w:rPr>
      </w:pPr>
      <w:r w:rsidRPr="00540C4B">
        <w:rPr>
          <w:rStyle w:val="line-number1"/>
          <w:sz w:val="16"/>
        </w:rPr>
        <w:t xml:space="preserve"> 56</w:t>
      </w:r>
      <w:r w:rsidRPr="00540C4B">
        <w:rPr>
          <w:sz w:val="16"/>
        </w:rPr>
        <w:t xml:space="preserve">         </w:t>
      </w:r>
      <w:r w:rsidRPr="00540C4B">
        <w:rPr>
          <w:rStyle w:val="keyword-directive1"/>
          <w:sz w:val="16"/>
        </w:rPr>
        <w:t>return</w:t>
      </w:r>
      <w:r w:rsidRPr="00540C4B">
        <w:rPr>
          <w:sz w:val="16"/>
        </w:rPr>
        <w:t xml:space="preserve"> id;</w:t>
      </w:r>
    </w:p>
    <w:p w:rsidR="00540C4B" w:rsidRPr="00540C4B" w:rsidRDefault="00540C4B">
      <w:pPr>
        <w:pStyle w:val="HTMLPreformatted"/>
        <w:divId w:val="1094743625"/>
        <w:rPr>
          <w:sz w:val="16"/>
        </w:rPr>
      </w:pPr>
      <w:r w:rsidRPr="00540C4B">
        <w:rPr>
          <w:rStyle w:val="line-number1"/>
          <w:sz w:val="16"/>
        </w:rPr>
        <w:t xml:space="preserve"> 57</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58</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59</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setId(Long id) {</w:t>
      </w:r>
    </w:p>
    <w:p w:rsidR="00540C4B" w:rsidRPr="00540C4B" w:rsidRDefault="00540C4B">
      <w:pPr>
        <w:pStyle w:val="HTMLPreformatted"/>
        <w:divId w:val="1094743625"/>
        <w:rPr>
          <w:sz w:val="16"/>
        </w:rPr>
      </w:pPr>
      <w:r w:rsidRPr="00540C4B">
        <w:rPr>
          <w:rStyle w:val="line-number1"/>
          <w:sz w:val="16"/>
        </w:rPr>
        <w:t xml:space="preserve"> 60</w:t>
      </w:r>
      <w:r w:rsidRPr="00540C4B">
        <w:rPr>
          <w:sz w:val="16"/>
        </w:rPr>
        <w:t xml:space="preserve">         </w:t>
      </w:r>
      <w:r w:rsidRPr="00540C4B">
        <w:rPr>
          <w:rStyle w:val="keyword-directive1"/>
          <w:sz w:val="16"/>
        </w:rPr>
        <w:t>this</w:t>
      </w:r>
      <w:r w:rsidRPr="00540C4B">
        <w:rPr>
          <w:sz w:val="16"/>
        </w:rPr>
        <w:t>.id = id;</w:t>
      </w:r>
    </w:p>
    <w:p w:rsidR="00540C4B" w:rsidRPr="00540C4B" w:rsidRDefault="00540C4B">
      <w:pPr>
        <w:pStyle w:val="HTMLPreformatted"/>
        <w:divId w:val="1094743625"/>
        <w:rPr>
          <w:sz w:val="16"/>
        </w:rPr>
      </w:pPr>
      <w:r w:rsidRPr="00540C4B">
        <w:rPr>
          <w:rStyle w:val="line-number1"/>
          <w:sz w:val="16"/>
        </w:rPr>
        <w:t xml:space="preserve"> 61</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62</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63</w:t>
      </w:r>
      <w:r w:rsidRPr="00540C4B">
        <w:rPr>
          <w:sz w:val="16"/>
        </w:rPr>
        <w:t xml:space="preserve">     </w:t>
      </w:r>
      <w:r w:rsidRPr="00540C4B">
        <w:rPr>
          <w:rStyle w:val="keyword-directive1"/>
          <w:sz w:val="16"/>
        </w:rPr>
        <w:t>public</w:t>
      </w:r>
      <w:r w:rsidRPr="00540C4B">
        <w:rPr>
          <w:sz w:val="16"/>
        </w:rPr>
        <w:t xml:space="preserve"> Integer getVersion() {</w:t>
      </w:r>
    </w:p>
    <w:p w:rsidR="00540C4B" w:rsidRPr="00540C4B" w:rsidRDefault="00540C4B">
      <w:pPr>
        <w:pStyle w:val="HTMLPreformatted"/>
        <w:divId w:val="1094743625"/>
        <w:rPr>
          <w:sz w:val="16"/>
        </w:rPr>
      </w:pPr>
      <w:r w:rsidRPr="00540C4B">
        <w:rPr>
          <w:rStyle w:val="line-number1"/>
          <w:sz w:val="16"/>
        </w:rPr>
        <w:t xml:space="preserve"> 64</w:t>
      </w:r>
      <w:r w:rsidRPr="00540C4B">
        <w:rPr>
          <w:sz w:val="16"/>
        </w:rPr>
        <w:t xml:space="preserve">         </w:t>
      </w:r>
      <w:r w:rsidRPr="00540C4B">
        <w:rPr>
          <w:rStyle w:val="keyword-directive1"/>
          <w:sz w:val="16"/>
        </w:rPr>
        <w:t>return</w:t>
      </w:r>
      <w:r w:rsidRPr="00540C4B">
        <w:rPr>
          <w:sz w:val="16"/>
        </w:rPr>
        <w:t xml:space="preserve"> version;</w:t>
      </w:r>
    </w:p>
    <w:p w:rsidR="00540C4B" w:rsidRPr="00540C4B" w:rsidRDefault="00540C4B">
      <w:pPr>
        <w:pStyle w:val="HTMLPreformatted"/>
        <w:divId w:val="1094743625"/>
        <w:rPr>
          <w:sz w:val="16"/>
        </w:rPr>
      </w:pPr>
      <w:r w:rsidRPr="00540C4B">
        <w:rPr>
          <w:rStyle w:val="line-number1"/>
          <w:sz w:val="16"/>
        </w:rPr>
        <w:t xml:space="preserve"> 65</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66</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lastRenderedPageBreak/>
        <w:t xml:space="preserve"> 67</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setVersion(Integer version) {</w:t>
      </w:r>
    </w:p>
    <w:p w:rsidR="00540C4B" w:rsidRPr="00540C4B" w:rsidRDefault="00540C4B">
      <w:pPr>
        <w:pStyle w:val="HTMLPreformatted"/>
        <w:divId w:val="1094743625"/>
        <w:rPr>
          <w:sz w:val="16"/>
        </w:rPr>
      </w:pPr>
      <w:r w:rsidRPr="00540C4B">
        <w:rPr>
          <w:rStyle w:val="line-number1"/>
          <w:sz w:val="16"/>
        </w:rPr>
        <w:t xml:space="preserve"> 68</w:t>
      </w:r>
      <w:r w:rsidRPr="00540C4B">
        <w:rPr>
          <w:sz w:val="16"/>
        </w:rPr>
        <w:t xml:space="preserve">         </w:t>
      </w:r>
      <w:r w:rsidRPr="00540C4B">
        <w:rPr>
          <w:rStyle w:val="keyword-directive1"/>
          <w:sz w:val="16"/>
        </w:rPr>
        <w:t>this</w:t>
      </w:r>
      <w:r w:rsidRPr="00540C4B">
        <w:rPr>
          <w:sz w:val="16"/>
        </w:rPr>
        <w:t>.version = version;</w:t>
      </w:r>
    </w:p>
    <w:p w:rsidR="00540C4B" w:rsidRPr="00540C4B" w:rsidRDefault="00540C4B">
      <w:pPr>
        <w:pStyle w:val="HTMLPreformatted"/>
        <w:divId w:val="1094743625"/>
        <w:rPr>
          <w:sz w:val="16"/>
        </w:rPr>
      </w:pPr>
      <w:r w:rsidRPr="00540C4B">
        <w:rPr>
          <w:rStyle w:val="line-number1"/>
          <w:sz w:val="16"/>
        </w:rPr>
        <w:t xml:space="preserve"> 69</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70</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71</w:t>
      </w:r>
      <w:r w:rsidRPr="00540C4B">
        <w:rPr>
          <w:sz w:val="16"/>
        </w:rPr>
        <w:t xml:space="preserve">     </w:t>
      </w:r>
      <w:r w:rsidRPr="00540C4B">
        <w:rPr>
          <w:rStyle w:val="keyword-directive1"/>
          <w:sz w:val="16"/>
        </w:rPr>
        <w:t>public</w:t>
      </w:r>
      <w:r w:rsidRPr="00540C4B">
        <w:rPr>
          <w:sz w:val="16"/>
        </w:rPr>
        <w:t xml:space="preserve"> String getWord() {</w:t>
      </w:r>
    </w:p>
    <w:p w:rsidR="00540C4B" w:rsidRPr="00540C4B" w:rsidRDefault="00540C4B">
      <w:pPr>
        <w:pStyle w:val="HTMLPreformatted"/>
        <w:divId w:val="1094743625"/>
        <w:rPr>
          <w:sz w:val="16"/>
        </w:rPr>
      </w:pPr>
      <w:r w:rsidRPr="00540C4B">
        <w:rPr>
          <w:rStyle w:val="line-number1"/>
          <w:sz w:val="16"/>
        </w:rPr>
        <w:t xml:space="preserve"> 72</w:t>
      </w:r>
      <w:r w:rsidRPr="00540C4B">
        <w:rPr>
          <w:sz w:val="16"/>
        </w:rPr>
        <w:t xml:space="preserve">         </w:t>
      </w:r>
      <w:r w:rsidRPr="00540C4B">
        <w:rPr>
          <w:rStyle w:val="keyword-directive1"/>
          <w:sz w:val="16"/>
        </w:rPr>
        <w:t>return</w:t>
      </w:r>
      <w:r w:rsidRPr="00540C4B">
        <w:rPr>
          <w:sz w:val="16"/>
        </w:rPr>
        <w:t xml:space="preserve"> word;</w:t>
      </w:r>
    </w:p>
    <w:p w:rsidR="00540C4B" w:rsidRPr="00540C4B" w:rsidRDefault="00540C4B">
      <w:pPr>
        <w:pStyle w:val="HTMLPreformatted"/>
        <w:divId w:val="1094743625"/>
        <w:rPr>
          <w:sz w:val="16"/>
        </w:rPr>
      </w:pPr>
      <w:r w:rsidRPr="00540C4B">
        <w:rPr>
          <w:rStyle w:val="line-number1"/>
          <w:sz w:val="16"/>
        </w:rPr>
        <w:t xml:space="preserve"> 73</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74</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75</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setWord(String word) {</w:t>
      </w:r>
    </w:p>
    <w:p w:rsidR="00540C4B" w:rsidRPr="00540C4B" w:rsidRDefault="00540C4B">
      <w:pPr>
        <w:pStyle w:val="HTMLPreformatted"/>
        <w:divId w:val="1094743625"/>
        <w:rPr>
          <w:sz w:val="16"/>
        </w:rPr>
      </w:pPr>
      <w:r w:rsidRPr="00540C4B">
        <w:rPr>
          <w:rStyle w:val="line-number1"/>
          <w:sz w:val="16"/>
        </w:rPr>
        <w:t xml:space="preserve"> 76</w:t>
      </w:r>
      <w:r w:rsidRPr="00540C4B">
        <w:rPr>
          <w:sz w:val="16"/>
        </w:rPr>
        <w:t xml:space="preserve">         </w:t>
      </w:r>
      <w:r w:rsidRPr="00540C4B">
        <w:rPr>
          <w:rStyle w:val="keyword-directive1"/>
          <w:sz w:val="16"/>
        </w:rPr>
        <w:t>this</w:t>
      </w:r>
      <w:r w:rsidRPr="00540C4B">
        <w:rPr>
          <w:sz w:val="16"/>
        </w:rPr>
        <w:t>.word = word;</w:t>
      </w:r>
    </w:p>
    <w:p w:rsidR="00540C4B" w:rsidRPr="00540C4B" w:rsidRDefault="00540C4B">
      <w:pPr>
        <w:pStyle w:val="HTMLPreformatted"/>
        <w:divId w:val="1094743625"/>
        <w:rPr>
          <w:sz w:val="16"/>
        </w:rPr>
      </w:pPr>
      <w:r w:rsidRPr="00540C4B">
        <w:rPr>
          <w:rStyle w:val="line-number1"/>
          <w:sz w:val="16"/>
        </w:rPr>
        <w:t xml:space="preserve"> 77</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78</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79</w:t>
      </w:r>
      <w:r w:rsidRPr="00540C4B">
        <w:rPr>
          <w:sz w:val="16"/>
        </w:rPr>
        <w:t xml:space="preserve">     </w:t>
      </w:r>
      <w:r w:rsidRPr="00540C4B">
        <w:rPr>
          <w:rStyle w:val="keyword-directive1"/>
          <w:sz w:val="16"/>
        </w:rPr>
        <w:t>public</w:t>
      </w:r>
      <w:r w:rsidRPr="00540C4B">
        <w:rPr>
          <w:sz w:val="16"/>
        </w:rPr>
        <w:t xml:space="preserve"> String getDescription() {</w:t>
      </w:r>
    </w:p>
    <w:p w:rsidR="00540C4B" w:rsidRPr="00540C4B" w:rsidRDefault="00540C4B">
      <w:pPr>
        <w:pStyle w:val="HTMLPreformatted"/>
        <w:divId w:val="1094743625"/>
        <w:rPr>
          <w:sz w:val="16"/>
        </w:rPr>
      </w:pPr>
      <w:r w:rsidRPr="00540C4B">
        <w:rPr>
          <w:rStyle w:val="line-number1"/>
          <w:sz w:val="16"/>
        </w:rPr>
        <w:t xml:space="preserve"> 80</w:t>
      </w:r>
      <w:r w:rsidRPr="00540C4B">
        <w:rPr>
          <w:sz w:val="16"/>
        </w:rPr>
        <w:t xml:space="preserve">         </w:t>
      </w:r>
      <w:r w:rsidRPr="00540C4B">
        <w:rPr>
          <w:rStyle w:val="keyword-directive1"/>
          <w:sz w:val="16"/>
        </w:rPr>
        <w:t>return</w:t>
      </w:r>
      <w:r w:rsidRPr="00540C4B">
        <w:rPr>
          <w:sz w:val="16"/>
        </w:rPr>
        <w:t xml:space="preserve"> description;</w:t>
      </w:r>
    </w:p>
    <w:p w:rsidR="00540C4B" w:rsidRPr="00540C4B" w:rsidRDefault="00540C4B">
      <w:pPr>
        <w:pStyle w:val="HTMLPreformatted"/>
        <w:divId w:val="1094743625"/>
        <w:rPr>
          <w:sz w:val="16"/>
        </w:rPr>
      </w:pPr>
      <w:r w:rsidRPr="00540C4B">
        <w:rPr>
          <w:rStyle w:val="line-number1"/>
          <w:sz w:val="16"/>
        </w:rPr>
        <w:t xml:space="preserve"> 81</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82</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83</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setDescription(String description) {</w:t>
      </w:r>
    </w:p>
    <w:p w:rsidR="00540C4B" w:rsidRPr="00540C4B" w:rsidRDefault="00540C4B">
      <w:pPr>
        <w:pStyle w:val="HTMLPreformatted"/>
        <w:divId w:val="1094743625"/>
        <w:rPr>
          <w:sz w:val="16"/>
        </w:rPr>
      </w:pPr>
      <w:r w:rsidRPr="00540C4B">
        <w:rPr>
          <w:rStyle w:val="line-number1"/>
          <w:sz w:val="16"/>
        </w:rPr>
        <w:t xml:space="preserve"> 84</w:t>
      </w:r>
      <w:r w:rsidRPr="00540C4B">
        <w:rPr>
          <w:sz w:val="16"/>
        </w:rPr>
        <w:t xml:space="preserve">         </w:t>
      </w:r>
      <w:r w:rsidRPr="00540C4B">
        <w:rPr>
          <w:rStyle w:val="keyword-directive1"/>
          <w:sz w:val="16"/>
        </w:rPr>
        <w:t>this</w:t>
      </w:r>
      <w:r w:rsidRPr="00540C4B">
        <w:rPr>
          <w:sz w:val="16"/>
        </w:rPr>
        <w:t>.description = description;</w:t>
      </w:r>
    </w:p>
    <w:p w:rsidR="00540C4B" w:rsidRPr="00540C4B" w:rsidRDefault="00540C4B">
      <w:pPr>
        <w:pStyle w:val="HTMLPreformatted"/>
        <w:divId w:val="1094743625"/>
        <w:rPr>
          <w:sz w:val="16"/>
        </w:rPr>
      </w:pPr>
      <w:r w:rsidRPr="00540C4B">
        <w:rPr>
          <w:rStyle w:val="line-number1"/>
          <w:sz w:val="16"/>
        </w:rPr>
        <w:t xml:space="preserve"> 85</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86</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87</w:t>
      </w:r>
      <w:r w:rsidRPr="00540C4B">
        <w:rPr>
          <w:sz w:val="16"/>
        </w:rPr>
        <w:t xml:space="preserve">     </w:t>
      </w:r>
      <w:r w:rsidRPr="00540C4B">
        <w:rPr>
          <w:rStyle w:val="keyword-directive1"/>
          <w:sz w:val="16"/>
        </w:rPr>
        <w:t>public</w:t>
      </w:r>
      <w:r w:rsidRPr="00540C4B">
        <w:rPr>
          <w:sz w:val="16"/>
        </w:rPr>
        <w:t xml:space="preserve"> ApplicationUser getRequestCreatedBy() {</w:t>
      </w:r>
    </w:p>
    <w:p w:rsidR="00540C4B" w:rsidRPr="00540C4B" w:rsidRDefault="00540C4B">
      <w:pPr>
        <w:pStyle w:val="HTMLPreformatted"/>
        <w:divId w:val="1094743625"/>
        <w:rPr>
          <w:sz w:val="16"/>
        </w:rPr>
      </w:pPr>
      <w:r w:rsidRPr="00540C4B">
        <w:rPr>
          <w:rStyle w:val="line-number1"/>
          <w:sz w:val="16"/>
        </w:rPr>
        <w:t xml:space="preserve"> 88</w:t>
      </w:r>
      <w:r w:rsidRPr="00540C4B">
        <w:rPr>
          <w:sz w:val="16"/>
        </w:rPr>
        <w:t xml:space="preserve">         </w:t>
      </w:r>
      <w:r w:rsidRPr="00540C4B">
        <w:rPr>
          <w:rStyle w:val="keyword-directive1"/>
          <w:sz w:val="16"/>
        </w:rPr>
        <w:t>return</w:t>
      </w:r>
      <w:r w:rsidRPr="00540C4B">
        <w:rPr>
          <w:sz w:val="16"/>
        </w:rPr>
        <w:t xml:space="preserve"> requestCreatedBy;</w:t>
      </w:r>
    </w:p>
    <w:p w:rsidR="00540C4B" w:rsidRPr="00540C4B" w:rsidRDefault="00540C4B">
      <w:pPr>
        <w:pStyle w:val="HTMLPreformatted"/>
        <w:divId w:val="1094743625"/>
        <w:rPr>
          <w:sz w:val="16"/>
        </w:rPr>
      </w:pPr>
      <w:r w:rsidRPr="00540C4B">
        <w:rPr>
          <w:rStyle w:val="line-number1"/>
          <w:sz w:val="16"/>
        </w:rPr>
        <w:t xml:space="preserve"> 89</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90</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91</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setRequestCreatedBy(ApplicationUser requestCreatedBy) {</w:t>
      </w:r>
    </w:p>
    <w:p w:rsidR="00540C4B" w:rsidRPr="00540C4B" w:rsidRDefault="00540C4B">
      <w:pPr>
        <w:pStyle w:val="HTMLPreformatted"/>
        <w:divId w:val="1094743625"/>
        <w:rPr>
          <w:sz w:val="16"/>
        </w:rPr>
      </w:pPr>
      <w:r w:rsidRPr="00540C4B">
        <w:rPr>
          <w:rStyle w:val="line-number1"/>
          <w:sz w:val="16"/>
        </w:rPr>
        <w:t xml:space="preserve"> 92</w:t>
      </w:r>
      <w:r w:rsidRPr="00540C4B">
        <w:rPr>
          <w:sz w:val="16"/>
        </w:rPr>
        <w:t xml:space="preserve">         </w:t>
      </w:r>
      <w:r w:rsidRPr="00540C4B">
        <w:rPr>
          <w:rStyle w:val="keyword-directive1"/>
          <w:sz w:val="16"/>
        </w:rPr>
        <w:t>this</w:t>
      </w:r>
      <w:r w:rsidRPr="00540C4B">
        <w:rPr>
          <w:sz w:val="16"/>
        </w:rPr>
        <w:t>.requestCreatedBy = requestCreatedBy;</w:t>
      </w:r>
    </w:p>
    <w:p w:rsidR="00540C4B" w:rsidRPr="00540C4B" w:rsidRDefault="00540C4B">
      <w:pPr>
        <w:pStyle w:val="HTMLPreformatted"/>
        <w:divId w:val="1094743625"/>
        <w:rPr>
          <w:sz w:val="16"/>
        </w:rPr>
      </w:pPr>
      <w:r w:rsidRPr="00540C4B">
        <w:rPr>
          <w:rStyle w:val="line-number1"/>
          <w:sz w:val="16"/>
        </w:rPr>
        <w:t xml:space="preserve"> 93</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94</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95</w:t>
      </w:r>
      <w:r w:rsidRPr="00540C4B">
        <w:rPr>
          <w:sz w:val="16"/>
        </w:rPr>
        <w:t xml:space="preserve">     </w:t>
      </w:r>
      <w:r w:rsidRPr="00540C4B">
        <w:rPr>
          <w:rStyle w:val="keyword-directive1"/>
          <w:sz w:val="16"/>
        </w:rPr>
        <w:t>public</w:t>
      </w:r>
      <w:r w:rsidRPr="00540C4B">
        <w:rPr>
          <w:sz w:val="16"/>
        </w:rPr>
        <w:t xml:space="preserve"> Date getCreatedDateTime() {</w:t>
      </w:r>
    </w:p>
    <w:p w:rsidR="00540C4B" w:rsidRPr="00540C4B" w:rsidRDefault="00540C4B">
      <w:pPr>
        <w:pStyle w:val="HTMLPreformatted"/>
        <w:divId w:val="1094743625"/>
        <w:rPr>
          <w:sz w:val="16"/>
        </w:rPr>
      </w:pPr>
      <w:r w:rsidRPr="00540C4B">
        <w:rPr>
          <w:rStyle w:val="line-number1"/>
          <w:sz w:val="16"/>
        </w:rPr>
        <w:t xml:space="preserve"> 96</w:t>
      </w:r>
      <w:r w:rsidRPr="00540C4B">
        <w:rPr>
          <w:sz w:val="16"/>
        </w:rPr>
        <w:t xml:space="preserve">         </w:t>
      </w:r>
      <w:r w:rsidRPr="00540C4B">
        <w:rPr>
          <w:rStyle w:val="keyword-directive1"/>
          <w:sz w:val="16"/>
        </w:rPr>
        <w:t>return</w:t>
      </w:r>
      <w:r w:rsidRPr="00540C4B">
        <w:rPr>
          <w:sz w:val="16"/>
        </w:rPr>
        <w:t xml:space="preserve"> createdDateTime;</w:t>
      </w:r>
    </w:p>
    <w:p w:rsidR="00540C4B" w:rsidRPr="00540C4B" w:rsidRDefault="00540C4B">
      <w:pPr>
        <w:pStyle w:val="HTMLPreformatted"/>
        <w:divId w:val="1094743625"/>
        <w:rPr>
          <w:sz w:val="16"/>
        </w:rPr>
      </w:pPr>
      <w:r w:rsidRPr="00540C4B">
        <w:rPr>
          <w:rStyle w:val="line-number1"/>
          <w:sz w:val="16"/>
        </w:rPr>
        <w:t xml:space="preserve"> 97</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98</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99</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setCreatedDateTime(Date createdDateTime) {</w:t>
      </w:r>
    </w:p>
    <w:p w:rsidR="00540C4B" w:rsidRPr="00540C4B" w:rsidRDefault="00540C4B">
      <w:pPr>
        <w:pStyle w:val="HTMLPreformatted"/>
        <w:divId w:val="1094743625"/>
        <w:rPr>
          <w:sz w:val="16"/>
        </w:rPr>
      </w:pPr>
      <w:r w:rsidRPr="00540C4B">
        <w:rPr>
          <w:rStyle w:val="line-number1"/>
          <w:sz w:val="16"/>
        </w:rPr>
        <w:t>100</w:t>
      </w:r>
      <w:r w:rsidRPr="00540C4B">
        <w:rPr>
          <w:sz w:val="16"/>
        </w:rPr>
        <w:t xml:space="preserve">         </w:t>
      </w:r>
      <w:r w:rsidRPr="00540C4B">
        <w:rPr>
          <w:rStyle w:val="keyword-directive1"/>
          <w:sz w:val="16"/>
        </w:rPr>
        <w:t>this</w:t>
      </w:r>
      <w:r w:rsidRPr="00540C4B">
        <w:rPr>
          <w:sz w:val="16"/>
        </w:rPr>
        <w:t>.createdDateTime = createdDateTime;</w:t>
      </w:r>
    </w:p>
    <w:p w:rsidR="00540C4B" w:rsidRPr="00540C4B" w:rsidRDefault="00540C4B">
      <w:pPr>
        <w:pStyle w:val="HTMLPreformatted"/>
        <w:divId w:val="1094743625"/>
        <w:rPr>
          <w:sz w:val="16"/>
        </w:rPr>
      </w:pPr>
      <w:r w:rsidRPr="00540C4B">
        <w:rPr>
          <w:rStyle w:val="line-number1"/>
          <w:sz w:val="16"/>
        </w:rPr>
        <w:t>101</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102</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103</w:t>
      </w:r>
      <w:r w:rsidRPr="00540C4B">
        <w:rPr>
          <w:sz w:val="16"/>
        </w:rPr>
        <w:t xml:space="preserve">     </w:t>
      </w:r>
      <w:r w:rsidRPr="00540C4B">
        <w:rPr>
          <w:rStyle w:val="keyword-directive1"/>
          <w:sz w:val="16"/>
        </w:rPr>
        <w:t>public</w:t>
      </w:r>
      <w:r w:rsidRPr="00540C4B">
        <w:rPr>
          <w:sz w:val="16"/>
        </w:rPr>
        <w:t xml:space="preserve"> List&lt;WordGroup&gt; getWordGroups() {</w:t>
      </w:r>
    </w:p>
    <w:p w:rsidR="00540C4B" w:rsidRPr="00540C4B" w:rsidRDefault="00540C4B">
      <w:pPr>
        <w:pStyle w:val="HTMLPreformatted"/>
        <w:divId w:val="1094743625"/>
        <w:rPr>
          <w:sz w:val="16"/>
        </w:rPr>
      </w:pPr>
      <w:r w:rsidRPr="00540C4B">
        <w:rPr>
          <w:rStyle w:val="line-number1"/>
          <w:sz w:val="16"/>
        </w:rPr>
        <w:t>104</w:t>
      </w:r>
      <w:r w:rsidRPr="00540C4B">
        <w:rPr>
          <w:sz w:val="16"/>
        </w:rPr>
        <w:t xml:space="preserve">         </w:t>
      </w:r>
      <w:r w:rsidRPr="00540C4B">
        <w:rPr>
          <w:rStyle w:val="keyword-directive1"/>
          <w:sz w:val="16"/>
        </w:rPr>
        <w:t>return</w:t>
      </w:r>
      <w:r w:rsidRPr="00540C4B">
        <w:rPr>
          <w:sz w:val="16"/>
        </w:rPr>
        <w:t xml:space="preserve"> wordGroups;</w:t>
      </w:r>
    </w:p>
    <w:p w:rsidR="00540C4B" w:rsidRPr="00540C4B" w:rsidRDefault="00540C4B">
      <w:pPr>
        <w:pStyle w:val="HTMLPreformatted"/>
        <w:divId w:val="1094743625"/>
        <w:rPr>
          <w:sz w:val="16"/>
        </w:rPr>
      </w:pPr>
      <w:r w:rsidRPr="00540C4B">
        <w:rPr>
          <w:rStyle w:val="line-number1"/>
          <w:sz w:val="16"/>
        </w:rPr>
        <w:t>105</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106</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107</w:t>
      </w:r>
      <w:r w:rsidRPr="00540C4B">
        <w:rPr>
          <w:sz w:val="16"/>
        </w:rPr>
        <w:t xml:space="preserve">     </w:t>
      </w:r>
      <w:r w:rsidRPr="00540C4B">
        <w:rPr>
          <w:rStyle w:val="keyword-directive1"/>
          <w:sz w:val="16"/>
        </w:rPr>
        <w:t>public</w:t>
      </w:r>
      <w:r w:rsidRPr="00540C4B">
        <w:rPr>
          <w:sz w:val="16"/>
        </w:rPr>
        <w:t xml:space="preserve"> List&lt;String&gt; getSortedWordGroups() {</w:t>
      </w:r>
    </w:p>
    <w:p w:rsidR="00540C4B" w:rsidRPr="00540C4B" w:rsidRDefault="00540C4B">
      <w:pPr>
        <w:pStyle w:val="HTMLPreformatted"/>
        <w:divId w:val="1094743625"/>
        <w:rPr>
          <w:sz w:val="16"/>
        </w:rPr>
      </w:pPr>
      <w:r w:rsidRPr="00540C4B">
        <w:rPr>
          <w:rStyle w:val="line-number1"/>
          <w:sz w:val="16"/>
        </w:rPr>
        <w:t>108</w:t>
      </w:r>
      <w:r w:rsidRPr="00540C4B">
        <w:rPr>
          <w:sz w:val="16"/>
        </w:rPr>
        <w:t xml:space="preserve">         List&lt;String&gt; list = </w:t>
      </w:r>
      <w:r w:rsidRPr="00540C4B">
        <w:rPr>
          <w:rStyle w:val="keyword-directive1"/>
          <w:sz w:val="16"/>
        </w:rPr>
        <w:t>new</w:t>
      </w:r>
      <w:r w:rsidRPr="00540C4B">
        <w:rPr>
          <w:sz w:val="16"/>
        </w:rPr>
        <w:t xml:space="preserve"> ArrayList&lt;String&gt;();</w:t>
      </w:r>
    </w:p>
    <w:p w:rsidR="00540C4B" w:rsidRPr="00540C4B" w:rsidRDefault="00540C4B">
      <w:pPr>
        <w:pStyle w:val="HTMLPreformatted"/>
        <w:divId w:val="1094743625"/>
        <w:rPr>
          <w:sz w:val="16"/>
        </w:rPr>
      </w:pPr>
      <w:r w:rsidRPr="00540C4B">
        <w:rPr>
          <w:rStyle w:val="line-number1"/>
          <w:sz w:val="16"/>
        </w:rPr>
        <w:t>109</w:t>
      </w:r>
      <w:r w:rsidRPr="00540C4B">
        <w:rPr>
          <w:sz w:val="16"/>
        </w:rPr>
        <w:t xml:space="preserve">         </w:t>
      </w:r>
      <w:r w:rsidRPr="00540C4B">
        <w:rPr>
          <w:rStyle w:val="keyword-directive1"/>
          <w:sz w:val="16"/>
        </w:rPr>
        <w:t>for</w:t>
      </w:r>
      <w:r w:rsidRPr="00540C4B">
        <w:rPr>
          <w:sz w:val="16"/>
        </w:rPr>
        <w:t xml:space="preserve"> (WordGroup wordGroup: wordGroups) {</w:t>
      </w:r>
    </w:p>
    <w:p w:rsidR="00540C4B" w:rsidRPr="00540C4B" w:rsidRDefault="00540C4B">
      <w:pPr>
        <w:pStyle w:val="HTMLPreformatted"/>
        <w:divId w:val="1094743625"/>
        <w:rPr>
          <w:sz w:val="16"/>
        </w:rPr>
      </w:pPr>
      <w:r w:rsidRPr="00540C4B">
        <w:rPr>
          <w:rStyle w:val="line-number1"/>
          <w:sz w:val="16"/>
        </w:rPr>
        <w:t>110</w:t>
      </w:r>
      <w:r w:rsidRPr="00540C4B">
        <w:rPr>
          <w:sz w:val="16"/>
        </w:rPr>
        <w:t xml:space="preserve">             list.add(wordGroup.name);</w:t>
      </w:r>
    </w:p>
    <w:p w:rsidR="00540C4B" w:rsidRPr="00540C4B" w:rsidRDefault="00540C4B">
      <w:pPr>
        <w:pStyle w:val="HTMLPreformatted"/>
        <w:divId w:val="1094743625"/>
        <w:rPr>
          <w:sz w:val="16"/>
        </w:rPr>
      </w:pPr>
      <w:r w:rsidRPr="00540C4B">
        <w:rPr>
          <w:rStyle w:val="line-number1"/>
          <w:sz w:val="16"/>
        </w:rPr>
        <w:t>111</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112</w:t>
      </w:r>
      <w:r w:rsidRPr="00540C4B">
        <w:rPr>
          <w:sz w:val="16"/>
        </w:rPr>
        <w:t xml:space="preserve">         Collections.sort(list);</w:t>
      </w:r>
    </w:p>
    <w:p w:rsidR="00540C4B" w:rsidRPr="00540C4B" w:rsidRDefault="00540C4B">
      <w:pPr>
        <w:pStyle w:val="HTMLPreformatted"/>
        <w:divId w:val="1094743625"/>
        <w:rPr>
          <w:sz w:val="16"/>
        </w:rPr>
      </w:pPr>
      <w:r w:rsidRPr="00540C4B">
        <w:rPr>
          <w:rStyle w:val="line-number1"/>
          <w:sz w:val="16"/>
        </w:rPr>
        <w:t>113</w:t>
      </w:r>
      <w:r w:rsidRPr="00540C4B">
        <w:rPr>
          <w:sz w:val="16"/>
        </w:rPr>
        <w:t xml:space="preserve">         </w:t>
      </w:r>
      <w:r w:rsidRPr="00540C4B">
        <w:rPr>
          <w:rStyle w:val="keyword-directive1"/>
          <w:sz w:val="16"/>
        </w:rPr>
        <w:t>return</w:t>
      </w:r>
      <w:r w:rsidRPr="00540C4B">
        <w:rPr>
          <w:sz w:val="16"/>
        </w:rPr>
        <w:t xml:space="preserve"> list;</w:t>
      </w:r>
    </w:p>
    <w:p w:rsidR="00540C4B" w:rsidRPr="00540C4B" w:rsidRDefault="00540C4B">
      <w:pPr>
        <w:pStyle w:val="HTMLPreformatted"/>
        <w:divId w:val="1094743625"/>
        <w:rPr>
          <w:sz w:val="16"/>
        </w:rPr>
      </w:pPr>
      <w:r w:rsidRPr="00540C4B">
        <w:rPr>
          <w:rStyle w:val="line-number1"/>
          <w:sz w:val="16"/>
        </w:rPr>
        <w:t>114</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115</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116</w:t>
      </w:r>
      <w:r w:rsidRPr="00540C4B">
        <w:rPr>
          <w:sz w:val="16"/>
        </w:rPr>
        <w:t xml:space="preserve"> </w:t>
      </w:r>
    </w:p>
    <w:p w:rsidR="00CF2282" w:rsidRDefault="008026DD">
      <w:pPr>
        <w:rPr>
          <w:noProof/>
          <w:lang w:eastAsia="da-DK" w:bidi="ar-SA"/>
        </w:rPr>
      </w:pPr>
      <w:r w:rsidRPr="00540C4B">
        <w:rPr>
          <w:noProof/>
          <w:sz w:val="16"/>
          <w:lang w:eastAsia="da-DK" w:bidi="ar-SA"/>
        </w:rPr>
        <w:fldChar w:fldCharType="end"/>
      </w:r>
    </w:p>
    <w:p w:rsidR="006064A2" w:rsidRDefault="006064A2">
      <w:pPr>
        <w:rPr>
          <w:noProof/>
          <w:lang w:eastAsia="da-DK" w:bidi="ar-SA"/>
        </w:rPr>
      </w:pPr>
    </w:p>
    <w:p w:rsidR="00540C4B" w:rsidRDefault="00BA5EEB">
      <w:pPr>
        <w:rPr>
          <w:noProof/>
          <w:lang w:eastAsia="da-DK" w:bidi="ar-SA"/>
        </w:rPr>
      </w:pPr>
      <w:r>
        <w:rPr>
          <w:noProof/>
          <w:lang w:eastAsia="da-DK" w:bidi="ar-SA"/>
        </w:rPr>
        <w:t>Filen: WordGroup</w:t>
      </w:r>
      <w:r w:rsidR="006064A2" w:rsidRPr="006064A2">
        <w:rPr>
          <w:noProof/>
          <w:lang w:eastAsia="da-DK" w:bidi="ar-SA"/>
        </w:rPr>
        <w:t>.java</w:t>
      </w:r>
    </w:p>
    <w:p w:rsidR="00540C4B" w:rsidRDefault="00540C4B">
      <w:pPr>
        <w:rPr>
          <w:noProof/>
          <w:lang w:eastAsia="da-DK" w:bidi="ar-SA"/>
        </w:rPr>
      </w:pPr>
    </w:p>
    <w:p w:rsidR="00D03905" w:rsidRPr="00E7742D" w:rsidRDefault="008026DD" w:rsidP="00D03905">
      <w:pPr>
        <w:divId w:val="720371841"/>
        <w:rPr>
          <w:sz w:val="16"/>
        </w:rPr>
      </w:pPr>
      <w:r w:rsidRPr="00E7742D">
        <w:rPr>
          <w:noProof/>
          <w:sz w:val="16"/>
          <w:lang w:eastAsia="da-DK" w:bidi="ar-SA"/>
        </w:rPr>
        <w:fldChar w:fldCharType="begin"/>
      </w:r>
      <w:r w:rsidR="00D03905" w:rsidRPr="00E7742D">
        <w:rPr>
          <w:noProof/>
          <w:sz w:val="16"/>
          <w:lang w:eastAsia="da-DK" w:bidi="ar-SA"/>
        </w:rPr>
        <w:instrText xml:space="preserve"> INCLUDETEXT "C:\\GoogleCode\\user-driven-sign-language-dictionary\\Analysis and design\\CodeInHtml\\WordGroup.html" \c HTML </w:instrText>
      </w:r>
      <w:r w:rsidR="00E7742D">
        <w:rPr>
          <w:noProof/>
          <w:sz w:val="16"/>
          <w:lang w:eastAsia="da-DK" w:bidi="ar-SA"/>
        </w:rPr>
        <w:instrText xml:space="preserve"> \* MERGEFORMAT </w:instrText>
      </w:r>
      <w:r w:rsidRPr="00E7742D">
        <w:rPr>
          <w:noProof/>
          <w:sz w:val="16"/>
          <w:lang w:eastAsia="da-DK" w:bidi="ar-SA"/>
        </w:rPr>
        <w:fldChar w:fldCharType="separate"/>
      </w:r>
      <w:r w:rsidR="00D03905" w:rsidRPr="00E7742D">
        <w:rPr>
          <w:rStyle w:val="line-number1"/>
          <w:sz w:val="16"/>
        </w:rPr>
        <w:t xml:space="preserve"> 1</w:t>
      </w:r>
      <w:r w:rsidR="00D03905" w:rsidRPr="00E7742D">
        <w:rPr>
          <w:sz w:val="16"/>
        </w:rPr>
        <w:t xml:space="preserve"> </w:t>
      </w:r>
      <w:r w:rsidR="00D03905" w:rsidRPr="00E7742D">
        <w:rPr>
          <w:rStyle w:val="keyword-directive1"/>
          <w:sz w:val="16"/>
        </w:rPr>
        <w:t>package</w:t>
      </w:r>
      <w:r w:rsidR="00D03905" w:rsidRPr="00E7742D">
        <w:rPr>
          <w:sz w:val="16"/>
        </w:rPr>
        <w:t xml:space="preserve"> dk.jsh.itdiplom.userdrivensignlanguagedictionary.entity;</w:t>
      </w:r>
    </w:p>
    <w:p w:rsidR="00D03905" w:rsidRPr="00E7742D" w:rsidRDefault="00D03905">
      <w:pPr>
        <w:pStyle w:val="HTMLPreformatted"/>
        <w:divId w:val="720371841"/>
        <w:rPr>
          <w:sz w:val="16"/>
        </w:rPr>
      </w:pPr>
      <w:r w:rsidRPr="00E7742D">
        <w:rPr>
          <w:rStyle w:val="line-number1"/>
          <w:sz w:val="16"/>
        </w:rPr>
        <w:t xml:space="preserve"> 2</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 xml:space="preserve"> 3</w:t>
      </w:r>
      <w:r w:rsidRPr="00E7742D">
        <w:rPr>
          <w:sz w:val="16"/>
        </w:rPr>
        <w:t xml:space="preserve"> </w:t>
      </w:r>
      <w:r w:rsidRPr="00E7742D">
        <w:rPr>
          <w:rStyle w:val="keyword-directive1"/>
          <w:sz w:val="16"/>
        </w:rPr>
        <w:t>import</w:t>
      </w:r>
      <w:r w:rsidRPr="00E7742D">
        <w:rPr>
          <w:sz w:val="16"/>
        </w:rPr>
        <w:t xml:space="preserve"> java.io.Serializable;</w:t>
      </w:r>
    </w:p>
    <w:p w:rsidR="00D03905" w:rsidRPr="00E7742D" w:rsidRDefault="00D03905">
      <w:pPr>
        <w:pStyle w:val="HTMLPreformatted"/>
        <w:divId w:val="720371841"/>
        <w:rPr>
          <w:sz w:val="16"/>
        </w:rPr>
      </w:pPr>
      <w:r w:rsidRPr="00E7742D">
        <w:rPr>
          <w:rStyle w:val="line-number1"/>
          <w:sz w:val="16"/>
        </w:rPr>
        <w:t xml:space="preserve"> 4</w:t>
      </w:r>
      <w:r w:rsidRPr="00E7742D">
        <w:rPr>
          <w:sz w:val="16"/>
        </w:rPr>
        <w:t xml:space="preserve"> </w:t>
      </w:r>
      <w:r w:rsidRPr="00E7742D">
        <w:rPr>
          <w:rStyle w:val="keyword-directive1"/>
          <w:sz w:val="16"/>
        </w:rPr>
        <w:t>import</w:t>
      </w:r>
      <w:r w:rsidRPr="00E7742D">
        <w:rPr>
          <w:sz w:val="16"/>
        </w:rPr>
        <w:t xml:space="preserve"> java.util.Date;</w:t>
      </w:r>
    </w:p>
    <w:p w:rsidR="00D03905" w:rsidRPr="00E7742D" w:rsidRDefault="00D03905">
      <w:pPr>
        <w:pStyle w:val="HTMLPreformatted"/>
        <w:divId w:val="720371841"/>
        <w:rPr>
          <w:sz w:val="16"/>
        </w:rPr>
      </w:pPr>
      <w:r w:rsidRPr="00E7742D">
        <w:rPr>
          <w:rStyle w:val="line-number1"/>
          <w:sz w:val="16"/>
        </w:rPr>
        <w:t xml:space="preserve"> 5</w:t>
      </w:r>
      <w:r w:rsidRPr="00E7742D">
        <w:rPr>
          <w:sz w:val="16"/>
        </w:rPr>
        <w:t xml:space="preserve"> </w:t>
      </w:r>
      <w:r w:rsidRPr="00E7742D">
        <w:rPr>
          <w:rStyle w:val="keyword-directive1"/>
          <w:sz w:val="16"/>
        </w:rPr>
        <w:t>import</w:t>
      </w:r>
      <w:r w:rsidRPr="00E7742D">
        <w:rPr>
          <w:sz w:val="16"/>
        </w:rPr>
        <w:t xml:space="preserve"> javax.persistence.*;</w:t>
      </w:r>
    </w:p>
    <w:p w:rsidR="00D03905" w:rsidRPr="00E7742D" w:rsidRDefault="00D03905">
      <w:pPr>
        <w:pStyle w:val="HTMLPreformatted"/>
        <w:divId w:val="720371841"/>
        <w:rPr>
          <w:sz w:val="16"/>
        </w:rPr>
      </w:pPr>
      <w:r w:rsidRPr="00E7742D">
        <w:rPr>
          <w:rStyle w:val="line-number1"/>
          <w:sz w:val="16"/>
        </w:rPr>
        <w:t xml:space="preserve"> 6</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 xml:space="preserve"> 7</w:t>
      </w:r>
      <w:r w:rsidRPr="00E7742D">
        <w:rPr>
          <w:sz w:val="16"/>
        </w:rPr>
        <w:t xml:space="preserve"> </w:t>
      </w:r>
      <w:r w:rsidRPr="00E7742D">
        <w:rPr>
          <w:rStyle w:val="comment1"/>
          <w:sz w:val="16"/>
        </w:rPr>
        <w:t>/**</w:t>
      </w:r>
    </w:p>
    <w:p w:rsidR="00D03905" w:rsidRPr="00E7742D" w:rsidRDefault="00D03905">
      <w:pPr>
        <w:pStyle w:val="HTMLPreformatted"/>
        <w:divId w:val="720371841"/>
        <w:rPr>
          <w:sz w:val="16"/>
        </w:rPr>
      </w:pPr>
      <w:r w:rsidRPr="00E7742D">
        <w:rPr>
          <w:rStyle w:val="line-number1"/>
          <w:sz w:val="16"/>
        </w:rPr>
        <w:t xml:space="preserve"> 8</w:t>
      </w:r>
      <w:r w:rsidRPr="00E7742D">
        <w:rPr>
          <w:sz w:val="16"/>
        </w:rPr>
        <w:t xml:space="preserve"> </w:t>
      </w:r>
      <w:r w:rsidRPr="00E7742D">
        <w:rPr>
          <w:rStyle w:val="comment1"/>
          <w:sz w:val="16"/>
        </w:rPr>
        <w:t xml:space="preserve"> * Word</w:t>
      </w:r>
      <w:r w:rsidRPr="00E7742D">
        <w:rPr>
          <w:sz w:val="16"/>
        </w:rPr>
        <w:t xml:space="preserve"> </w:t>
      </w:r>
      <w:r w:rsidRPr="00E7742D">
        <w:rPr>
          <w:rStyle w:val="comment1"/>
          <w:sz w:val="16"/>
        </w:rPr>
        <w:t>group</w:t>
      </w:r>
      <w:r w:rsidRPr="00E7742D">
        <w:rPr>
          <w:sz w:val="16"/>
        </w:rPr>
        <w:t xml:space="preserve"> </w:t>
      </w:r>
      <w:r w:rsidRPr="00E7742D">
        <w:rPr>
          <w:rStyle w:val="comment1"/>
          <w:sz w:val="16"/>
        </w:rPr>
        <w:t>entity</w:t>
      </w:r>
      <w:r w:rsidRPr="00E7742D">
        <w:rPr>
          <w:sz w:val="16"/>
        </w:rPr>
        <w:t xml:space="preserve"> </w:t>
      </w:r>
      <w:r w:rsidRPr="00E7742D">
        <w:rPr>
          <w:rStyle w:val="comment1"/>
          <w:sz w:val="16"/>
        </w:rPr>
        <w:t>class.</w:t>
      </w:r>
    </w:p>
    <w:p w:rsidR="00D03905" w:rsidRPr="00E7742D" w:rsidRDefault="00D03905">
      <w:pPr>
        <w:pStyle w:val="HTMLPreformatted"/>
        <w:divId w:val="720371841"/>
        <w:rPr>
          <w:sz w:val="16"/>
        </w:rPr>
      </w:pPr>
      <w:r w:rsidRPr="00E7742D">
        <w:rPr>
          <w:rStyle w:val="line-number1"/>
          <w:sz w:val="16"/>
        </w:rPr>
        <w:t xml:space="preserve"> 9</w:t>
      </w:r>
      <w:r w:rsidRPr="00E7742D">
        <w:rPr>
          <w:sz w:val="16"/>
        </w:rPr>
        <w:t xml:space="preserve"> </w:t>
      </w:r>
      <w:r w:rsidRPr="00E7742D">
        <w:rPr>
          <w:rStyle w:val="comment1"/>
          <w:sz w:val="16"/>
        </w:rPr>
        <w:t xml:space="preserve"> * </w:t>
      </w:r>
    </w:p>
    <w:p w:rsidR="00D03905" w:rsidRPr="00E7742D" w:rsidRDefault="00D03905">
      <w:pPr>
        <w:pStyle w:val="HTMLPreformatted"/>
        <w:divId w:val="720371841"/>
        <w:rPr>
          <w:sz w:val="16"/>
        </w:rPr>
      </w:pPr>
      <w:r w:rsidRPr="00E7742D">
        <w:rPr>
          <w:rStyle w:val="line-number1"/>
          <w:sz w:val="16"/>
        </w:rPr>
        <w:t>10</w:t>
      </w:r>
      <w:r w:rsidRPr="00E7742D">
        <w:rPr>
          <w:sz w:val="16"/>
        </w:rPr>
        <w:t xml:space="preserve"> </w:t>
      </w:r>
      <w:r w:rsidRPr="00E7742D">
        <w:rPr>
          <w:rStyle w:val="comment1"/>
          <w:sz w:val="16"/>
        </w:rPr>
        <w:t xml:space="preserve"> * </w:t>
      </w:r>
      <w:r w:rsidRPr="00E7742D">
        <w:rPr>
          <w:rStyle w:val="st01"/>
          <w:sz w:val="16"/>
        </w:rPr>
        <w:t>@author</w:t>
      </w:r>
      <w:r w:rsidRPr="00E7742D">
        <w:rPr>
          <w:sz w:val="16"/>
        </w:rPr>
        <w:t xml:space="preserve"> </w:t>
      </w:r>
      <w:r w:rsidRPr="00E7742D">
        <w:rPr>
          <w:rStyle w:val="comment1"/>
          <w:sz w:val="16"/>
        </w:rPr>
        <w:t>Jan</w:t>
      </w:r>
      <w:r w:rsidRPr="00E7742D">
        <w:rPr>
          <w:sz w:val="16"/>
        </w:rPr>
        <w:t xml:space="preserve"> </w:t>
      </w:r>
      <w:r w:rsidRPr="00E7742D">
        <w:rPr>
          <w:rStyle w:val="comment1"/>
          <w:sz w:val="16"/>
        </w:rPr>
        <w:t>S.</w:t>
      </w:r>
      <w:r w:rsidRPr="00E7742D">
        <w:rPr>
          <w:sz w:val="16"/>
        </w:rPr>
        <w:t xml:space="preserve"> </w:t>
      </w:r>
      <w:r w:rsidRPr="00E7742D">
        <w:rPr>
          <w:rStyle w:val="comment1"/>
          <w:sz w:val="16"/>
        </w:rPr>
        <w:t>Hansen</w:t>
      </w:r>
    </w:p>
    <w:p w:rsidR="00D03905" w:rsidRPr="00E7742D" w:rsidRDefault="00D03905">
      <w:pPr>
        <w:pStyle w:val="HTMLPreformatted"/>
        <w:divId w:val="720371841"/>
        <w:rPr>
          <w:sz w:val="16"/>
        </w:rPr>
      </w:pPr>
      <w:r w:rsidRPr="00E7742D">
        <w:rPr>
          <w:rStyle w:val="line-number1"/>
          <w:sz w:val="16"/>
        </w:rPr>
        <w:t>11</w:t>
      </w:r>
      <w:r w:rsidRPr="00E7742D">
        <w:rPr>
          <w:sz w:val="16"/>
        </w:rPr>
        <w:t xml:space="preserve">  </w:t>
      </w:r>
      <w:r w:rsidRPr="00E7742D">
        <w:rPr>
          <w:rStyle w:val="comment1"/>
          <w:sz w:val="16"/>
        </w:rPr>
        <w:t>*/</w:t>
      </w:r>
    </w:p>
    <w:p w:rsidR="00D03905" w:rsidRPr="00E7742D" w:rsidRDefault="00D03905">
      <w:pPr>
        <w:pStyle w:val="HTMLPreformatted"/>
        <w:divId w:val="720371841"/>
        <w:rPr>
          <w:sz w:val="16"/>
        </w:rPr>
      </w:pPr>
      <w:r w:rsidRPr="00E7742D">
        <w:rPr>
          <w:rStyle w:val="line-number1"/>
          <w:sz w:val="16"/>
        </w:rPr>
        <w:t>12</w:t>
      </w:r>
      <w:r w:rsidRPr="00E7742D">
        <w:rPr>
          <w:sz w:val="16"/>
        </w:rPr>
        <w:t xml:space="preserve"> @Entity</w:t>
      </w:r>
    </w:p>
    <w:p w:rsidR="00D03905" w:rsidRPr="00E7742D" w:rsidRDefault="00D03905">
      <w:pPr>
        <w:pStyle w:val="HTMLPreformatted"/>
        <w:divId w:val="720371841"/>
        <w:rPr>
          <w:sz w:val="16"/>
        </w:rPr>
      </w:pPr>
      <w:r w:rsidRPr="00E7742D">
        <w:rPr>
          <w:rStyle w:val="line-number1"/>
          <w:sz w:val="16"/>
        </w:rPr>
        <w:t>13</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class</w:t>
      </w:r>
      <w:r w:rsidRPr="00E7742D">
        <w:rPr>
          <w:sz w:val="16"/>
        </w:rPr>
        <w:t xml:space="preserve"> WordGroup </w:t>
      </w:r>
      <w:r w:rsidRPr="00E7742D">
        <w:rPr>
          <w:rStyle w:val="keyword-directive1"/>
          <w:sz w:val="16"/>
        </w:rPr>
        <w:t>implements</w:t>
      </w:r>
      <w:r w:rsidRPr="00E7742D">
        <w:rPr>
          <w:sz w:val="16"/>
        </w:rPr>
        <w:t xml:space="preserve"> Serializable{</w:t>
      </w:r>
    </w:p>
    <w:p w:rsidR="00D03905" w:rsidRPr="00E7742D" w:rsidRDefault="00D03905">
      <w:pPr>
        <w:pStyle w:val="HTMLPreformatted"/>
        <w:divId w:val="720371841"/>
        <w:rPr>
          <w:sz w:val="16"/>
        </w:rPr>
      </w:pPr>
      <w:r w:rsidRPr="00E7742D">
        <w:rPr>
          <w:rStyle w:val="line-number1"/>
          <w:sz w:val="16"/>
        </w:rPr>
        <w:t>14</w:t>
      </w:r>
      <w:r w:rsidRPr="00E7742D">
        <w:rPr>
          <w:sz w:val="16"/>
        </w:rPr>
        <w:t xml:space="preserve">     </w:t>
      </w:r>
      <w:r w:rsidRPr="00E7742D">
        <w:rPr>
          <w:rStyle w:val="keyword-directive1"/>
          <w:sz w:val="16"/>
        </w:rPr>
        <w:t>private</w:t>
      </w:r>
      <w:r w:rsidRPr="00E7742D">
        <w:rPr>
          <w:sz w:val="16"/>
        </w:rPr>
        <w:t xml:space="preserve"> </w:t>
      </w:r>
      <w:r w:rsidRPr="00E7742D">
        <w:rPr>
          <w:rStyle w:val="keyword-directive1"/>
          <w:sz w:val="16"/>
        </w:rPr>
        <w:t>static</w:t>
      </w:r>
      <w:r w:rsidRPr="00E7742D">
        <w:rPr>
          <w:sz w:val="16"/>
        </w:rPr>
        <w:t xml:space="preserve"> </w:t>
      </w:r>
      <w:r w:rsidRPr="00E7742D">
        <w:rPr>
          <w:rStyle w:val="keyword-directive1"/>
          <w:sz w:val="16"/>
        </w:rPr>
        <w:t>final</w:t>
      </w:r>
      <w:r w:rsidRPr="00E7742D">
        <w:rPr>
          <w:sz w:val="16"/>
        </w:rPr>
        <w:t xml:space="preserve"> </w:t>
      </w:r>
      <w:r w:rsidRPr="00E7742D">
        <w:rPr>
          <w:rStyle w:val="keyword-directive1"/>
          <w:sz w:val="16"/>
        </w:rPr>
        <w:t>long</w:t>
      </w:r>
      <w:r w:rsidRPr="00E7742D">
        <w:rPr>
          <w:sz w:val="16"/>
        </w:rPr>
        <w:t xml:space="preserve"> serialVersionUID = 1L;</w:t>
      </w:r>
    </w:p>
    <w:p w:rsidR="00D03905" w:rsidRPr="00E7742D" w:rsidRDefault="00D03905">
      <w:pPr>
        <w:pStyle w:val="HTMLPreformatted"/>
        <w:divId w:val="720371841"/>
        <w:rPr>
          <w:sz w:val="16"/>
        </w:rPr>
      </w:pPr>
      <w:r w:rsidRPr="00E7742D">
        <w:rPr>
          <w:rStyle w:val="line-number1"/>
          <w:sz w:val="16"/>
        </w:rPr>
        <w:t>15</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16</w:t>
      </w:r>
      <w:r w:rsidRPr="00E7742D">
        <w:rPr>
          <w:sz w:val="16"/>
        </w:rPr>
        <w:t xml:space="preserve">     @Id</w:t>
      </w:r>
    </w:p>
    <w:p w:rsidR="00D03905" w:rsidRPr="00E7742D" w:rsidRDefault="00D03905">
      <w:pPr>
        <w:pStyle w:val="HTMLPreformatted"/>
        <w:divId w:val="720371841"/>
        <w:rPr>
          <w:sz w:val="16"/>
        </w:rPr>
      </w:pPr>
      <w:r w:rsidRPr="00E7742D">
        <w:rPr>
          <w:rStyle w:val="line-number1"/>
          <w:sz w:val="16"/>
        </w:rPr>
        <w:t>17</w:t>
      </w:r>
      <w:r w:rsidRPr="00E7742D">
        <w:rPr>
          <w:sz w:val="16"/>
        </w:rPr>
        <w:t xml:space="preserve">     @GeneratedValue(strategy = GenerationType.IDENTITY)</w:t>
      </w:r>
    </w:p>
    <w:p w:rsidR="00D03905" w:rsidRPr="00E7742D" w:rsidRDefault="00D03905">
      <w:pPr>
        <w:pStyle w:val="HTMLPreformatted"/>
        <w:divId w:val="720371841"/>
        <w:rPr>
          <w:sz w:val="16"/>
        </w:rPr>
      </w:pPr>
      <w:r w:rsidRPr="00E7742D">
        <w:rPr>
          <w:rStyle w:val="line-number1"/>
          <w:sz w:val="16"/>
        </w:rPr>
        <w:t>18</w:t>
      </w:r>
      <w:r w:rsidRPr="00E7742D">
        <w:rPr>
          <w:sz w:val="16"/>
        </w:rPr>
        <w:t xml:space="preserve">     </w:t>
      </w:r>
      <w:r w:rsidRPr="00E7742D">
        <w:rPr>
          <w:rStyle w:val="keyword-directive1"/>
          <w:sz w:val="16"/>
        </w:rPr>
        <w:t>protected</w:t>
      </w:r>
      <w:r w:rsidRPr="00E7742D">
        <w:rPr>
          <w:sz w:val="16"/>
        </w:rPr>
        <w:t xml:space="preserve"> Long id;</w:t>
      </w:r>
    </w:p>
    <w:p w:rsidR="00D03905" w:rsidRPr="00E7742D" w:rsidRDefault="00D03905">
      <w:pPr>
        <w:pStyle w:val="HTMLPreformatted"/>
        <w:divId w:val="720371841"/>
        <w:rPr>
          <w:sz w:val="16"/>
        </w:rPr>
      </w:pPr>
      <w:r w:rsidRPr="00E7742D">
        <w:rPr>
          <w:rStyle w:val="line-number1"/>
          <w:sz w:val="16"/>
        </w:rPr>
        <w:t>19</w:t>
      </w:r>
      <w:r w:rsidRPr="00E7742D">
        <w:rPr>
          <w:sz w:val="16"/>
        </w:rPr>
        <w:t xml:space="preserve">     @Version</w:t>
      </w:r>
    </w:p>
    <w:p w:rsidR="00D03905" w:rsidRPr="00E7742D" w:rsidRDefault="00D03905">
      <w:pPr>
        <w:pStyle w:val="HTMLPreformatted"/>
        <w:divId w:val="720371841"/>
        <w:rPr>
          <w:sz w:val="16"/>
        </w:rPr>
      </w:pPr>
      <w:r w:rsidRPr="00E7742D">
        <w:rPr>
          <w:rStyle w:val="line-number1"/>
          <w:sz w:val="16"/>
        </w:rPr>
        <w:t>20</w:t>
      </w:r>
      <w:r w:rsidRPr="00E7742D">
        <w:rPr>
          <w:sz w:val="16"/>
        </w:rPr>
        <w:t xml:space="preserve">     @Column(nullable = </w:t>
      </w:r>
      <w:r w:rsidRPr="00E7742D">
        <w:rPr>
          <w:rStyle w:val="keyword-directive1"/>
          <w:sz w:val="16"/>
        </w:rPr>
        <w:t>false</w:t>
      </w:r>
      <w:r w:rsidRPr="00E7742D">
        <w:rPr>
          <w:sz w:val="16"/>
        </w:rPr>
        <w:t>)</w:t>
      </w:r>
    </w:p>
    <w:p w:rsidR="00D03905" w:rsidRPr="00E7742D" w:rsidRDefault="00D03905">
      <w:pPr>
        <w:pStyle w:val="HTMLPreformatted"/>
        <w:divId w:val="720371841"/>
        <w:rPr>
          <w:sz w:val="16"/>
        </w:rPr>
      </w:pPr>
      <w:r w:rsidRPr="00E7742D">
        <w:rPr>
          <w:rStyle w:val="line-number1"/>
          <w:sz w:val="16"/>
        </w:rPr>
        <w:lastRenderedPageBreak/>
        <w:t>21</w:t>
      </w:r>
      <w:r w:rsidRPr="00E7742D">
        <w:rPr>
          <w:sz w:val="16"/>
        </w:rPr>
        <w:t xml:space="preserve">     </w:t>
      </w:r>
      <w:r w:rsidRPr="00E7742D">
        <w:rPr>
          <w:rStyle w:val="keyword-directive1"/>
          <w:sz w:val="16"/>
        </w:rPr>
        <w:t>protected</w:t>
      </w:r>
      <w:r w:rsidRPr="00E7742D">
        <w:rPr>
          <w:sz w:val="16"/>
        </w:rPr>
        <w:t xml:space="preserve"> Integer version;</w:t>
      </w:r>
    </w:p>
    <w:p w:rsidR="00D03905" w:rsidRPr="00E7742D" w:rsidRDefault="00D03905">
      <w:pPr>
        <w:pStyle w:val="HTMLPreformatted"/>
        <w:divId w:val="720371841"/>
        <w:rPr>
          <w:sz w:val="16"/>
        </w:rPr>
      </w:pPr>
      <w:r w:rsidRPr="00E7742D">
        <w:rPr>
          <w:rStyle w:val="line-number1"/>
          <w:sz w:val="16"/>
        </w:rPr>
        <w:t>22</w:t>
      </w:r>
      <w:r w:rsidRPr="00E7742D">
        <w:rPr>
          <w:sz w:val="16"/>
        </w:rPr>
        <w:t xml:space="preserve">     @Column(length=30, nullable = </w:t>
      </w:r>
      <w:r w:rsidRPr="00E7742D">
        <w:rPr>
          <w:rStyle w:val="keyword-directive1"/>
          <w:sz w:val="16"/>
        </w:rPr>
        <w:t>false</w:t>
      </w:r>
      <w:r w:rsidRPr="00E7742D">
        <w:rPr>
          <w:sz w:val="16"/>
        </w:rPr>
        <w:t>, unique=</w:t>
      </w:r>
      <w:r w:rsidRPr="00E7742D">
        <w:rPr>
          <w:rStyle w:val="keyword-directive1"/>
          <w:sz w:val="16"/>
        </w:rPr>
        <w:t>true</w:t>
      </w:r>
      <w:r w:rsidRPr="00E7742D">
        <w:rPr>
          <w:sz w:val="16"/>
        </w:rPr>
        <w:t>)</w:t>
      </w:r>
    </w:p>
    <w:p w:rsidR="00D03905" w:rsidRPr="00E7742D" w:rsidRDefault="00D03905">
      <w:pPr>
        <w:pStyle w:val="HTMLPreformatted"/>
        <w:divId w:val="720371841"/>
        <w:rPr>
          <w:sz w:val="16"/>
        </w:rPr>
      </w:pPr>
      <w:r w:rsidRPr="00E7742D">
        <w:rPr>
          <w:rStyle w:val="line-number1"/>
          <w:sz w:val="16"/>
        </w:rPr>
        <w:t>23</w:t>
      </w:r>
      <w:r w:rsidRPr="00E7742D">
        <w:rPr>
          <w:sz w:val="16"/>
        </w:rPr>
        <w:t xml:space="preserve">     </w:t>
      </w:r>
      <w:r w:rsidRPr="00E7742D">
        <w:rPr>
          <w:rStyle w:val="keyword-directive1"/>
          <w:sz w:val="16"/>
        </w:rPr>
        <w:t>protected</w:t>
      </w:r>
      <w:r w:rsidRPr="00E7742D">
        <w:rPr>
          <w:sz w:val="16"/>
        </w:rPr>
        <w:t xml:space="preserve"> String name;</w:t>
      </w:r>
    </w:p>
    <w:p w:rsidR="00D03905" w:rsidRPr="00E7742D" w:rsidRDefault="00D03905">
      <w:pPr>
        <w:pStyle w:val="HTMLPreformatted"/>
        <w:divId w:val="720371841"/>
        <w:rPr>
          <w:sz w:val="16"/>
        </w:rPr>
      </w:pPr>
      <w:r w:rsidRPr="00E7742D">
        <w:rPr>
          <w:rStyle w:val="line-number1"/>
          <w:sz w:val="16"/>
        </w:rPr>
        <w:t>24</w:t>
      </w:r>
      <w:r w:rsidRPr="00E7742D">
        <w:rPr>
          <w:sz w:val="16"/>
        </w:rPr>
        <w:t xml:space="preserve">     @Column(length=250, nullable = </w:t>
      </w:r>
      <w:r w:rsidRPr="00E7742D">
        <w:rPr>
          <w:rStyle w:val="keyword-directive1"/>
          <w:sz w:val="16"/>
        </w:rPr>
        <w:t>true</w:t>
      </w:r>
      <w:r w:rsidRPr="00E7742D">
        <w:rPr>
          <w:sz w:val="16"/>
        </w:rPr>
        <w:t>)</w:t>
      </w:r>
    </w:p>
    <w:p w:rsidR="00D03905" w:rsidRPr="00E7742D" w:rsidRDefault="00D03905">
      <w:pPr>
        <w:pStyle w:val="HTMLPreformatted"/>
        <w:divId w:val="720371841"/>
        <w:rPr>
          <w:sz w:val="16"/>
        </w:rPr>
      </w:pPr>
      <w:r w:rsidRPr="00E7742D">
        <w:rPr>
          <w:rStyle w:val="line-number1"/>
          <w:sz w:val="16"/>
        </w:rPr>
        <w:t>25</w:t>
      </w:r>
      <w:r w:rsidRPr="00E7742D">
        <w:rPr>
          <w:sz w:val="16"/>
        </w:rPr>
        <w:t xml:space="preserve">     </w:t>
      </w:r>
      <w:r w:rsidRPr="00E7742D">
        <w:rPr>
          <w:rStyle w:val="keyword-directive1"/>
          <w:sz w:val="16"/>
        </w:rPr>
        <w:t>protected</w:t>
      </w:r>
      <w:r w:rsidRPr="00E7742D">
        <w:rPr>
          <w:sz w:val="16"/>
        </w:rPr>
        <w:t xml:space="preserve"> String description;</w:t>
      </w:r>
    </w:p>
    <w:p w:rsidR="00D03905" w:rsidRPr="00E7742D" w:rsidRDefault="00D03905">
      <w:pPr>
        <w:pStyle w:val="HTMLPreformatted"/>
        <w:divId w:val="720371841"/>
        <w:rPr>
          <w:sz w:val="16"/>
        </w:rPr>
      </w:pPr>
      <w:r w:rsidRPr="00E7742D">
        <w:rPr>
          <w:rStyle w:val="line-number1"/>
          <w:sz w:val="16"/>
        </w:rPr>
        <w:t>26</w:t>
      </w:r>
      <w:r w:rsidRPr="00E7742D">
        <w:rPr>
          <w:sz w:val="16"/>
        </w:rPr>
        <w:t xml:space="preserve">     @Column(nullable = </w:t>
      </w:r>
      <w:r w:rsidRPr="00E7742D">
        <w:rPr>
          <w:rStyle w:val="keyword-directive1"/>
          <w:sz w:val="16"/>
        </w:rPr>
        <w:t>false</w:t>
      </w:r>
      <w:r w:rsidRPr="00E7742D">
        <w:rPr>
          <w:sz w:val="16"/>
        </w:rPr>
        <w:t>)</w:t>
      </w:r>
    </w:p>
    <w:p w:rsidR="00D03905" w:rsidRPr="00E7742D" w:rsidRDefault="00D03905">
      <w:pPr>
        <w:pStyle w:val="HTMLPreformatted"/>
        <w:divId w:val="720371841"/>
        <w:rPr>
          <w:sz w:val="16"/>
        </w:rPr>
      </w:pPr>
      <w:r w:rsidRPr="00E7742D">
        <w:rPr>
          <w:rStyle w:val="line-number1"/>
          <w:sz w:val="16"/>
        </w:rPr>
        <w:t>27</w:t>
      </w:r>
      <w:r w:rsidRPr="00E7742D">
        <w:rPr>
          <w:sz w:val="16"/>
        </w:rPr>
        <w:t xml:space="preserve">     @Temporal(javax.persistence.TemporalType.TIMESTAMP)</w:t>
      </w:r>
    </w:p>
    <w:p w:rsidR="00D03905" w:rsidRPr="00E7742D" w:rsidRDefault="00D03905">
      <w:pPr>
        <w:pStyle w:val="HTMLPreformatted"/>
        <w:divId w:val="720371841"/>
        <w:rPr>
          <w:sz w:val="16"/>
        </w:rPr>
      </w:pPr>
      <w:r w:rsidRPr="00E7742D">
        <w:rPr>
          <w:rStyle w:val="line-number1"/>
          <w:sz w:val="16"/>
        </w:rPr>
        <w:t>28</w:t>
      </w:r>
      <w:r w:rsidRPr="00E7742D">
        <w:rPr>
          <w:sz w:val="16"/>
        </w:rPr>
        <w:t xml:space="preserve">     </w:t>
      </w:r>
      <w:r w:rsidRPr="00E7742D">
        <w:rPr>
          <w:rStyle w:val="keyword-directive1"/>
          <w:sz w:val="16"/>
        </w:rPr>
        <w:t>protected</w:t>
      </w:r>
      <w:r w:rsidRPr="00E7742D">
        <w:rPr>
          <w:sz w:val="16"/>
        </w:rPr>
        <w:t xml:space="preserve"> Date createdDateTime;</w:t>
      </w:r>
    </w:p>
    <w:p w:rsidR="00D03905" w:rsidRPr="00E7742D" w:rsidRDefault="00D03905">
      <w:pPr>
        <w:pStyle w:val="HTMLPreformatted"/>
        <w:divId w:val="720371841"/>
        <w:rPr>
          <w:sz w:val="16"/>
        </w:rPr>
      </w:pPr>
      <w:r w:rsidRPr="00E7742D">
        <w:rPr>
          <w:rStyle w:val="line-number1"/>
          <w:sz w:val="16"/>
        </w:rPr>
        <w:t>29</w:t>
      </w:r>
      <w:r w:rsidRPr="00E7742D">
        <w:rPr>
          <w:sz w:val="16"/>
        </w:rPr>
        <w:t xml:space="preserve">     @ManyToOne(optional=</w:t>
      </w:r>
      <w:r w:rsidRPr="00E7742D">
        <w:rPr>
          <w:rStyle w:val="keyword-directive1"/>
          <w:sz w:val="16"/>
        </w:rPr>
        <w:t>false</w:t>
      </w:r>
      <w:r w:rsidRPr="00E7742D">
        <w:rPr>
          <w:sz w:val="16"/>
        </w:rPr>
        <w:t>)</w:t>
      </w:r>
    </w:p>
    <w:p w:rsidR="00D03905" w:rsidRPr="00E7742D" w:rsidRDefault="00D03905">
      <w:pPr>
        <w:pStyle w:val="HTMLPreformatted"/>
        <w:divId w:val="720371841"/>
        <w:rPr>
          <w:sz w:val="16"/>
        </w:rPr>
      </w:pPr>
      <w:r w:rsidRPr="00E7742D">
        <w:rPr>
          <w:rStyle w:val="line-number1"/>
          <w:sz w:val="16"/>
        </w:rPr>
        <w:t>30</w:t>
      </w:r>
      <w:r w:rsidRPr="00E7742D">
        <w:rPr>
          <w:sz w:val="16"/>
        </w:rPr>
        <w:t xml:space="preserve">     @org.hibernate.annotations.ForeignKey(name=</w:t>
      </w:r>
      <w:r w:rsidRPr="00E7742D">
        <w:rPr>
          <w:rStyle w:val="character1"/>
          <w:sz w:val="16"/>
        </w:rPr>
        <w:t>"fk_wordgroup_applicationuser"</w:t>
      </w:r>
      <w:r w:rsidRPr="00E7742D">
        <w:rPr>
          <w:sz w:val="16"/>
        </w:rPr>
        <w:t>)</w:t>
      </w:r>
    </w:p>
    <w:p w:rsidR="00D03905" w:rsidRPr="00E7742D" w:rsidRDefault="00D03905">
      <w:pPr>
        <w:pStyle w:val="HTMLPreformatted"/>
        <w:divId w:val="720371841"/>
        <w:rPr>
          <w:sz w:val="16"/>
        </w:rPr>
      </w:pPr>
      <w:r w:rsidRPr="00E7742D">
        <w:rPr>
          <w:rStyle w:val="line-number1"/>
          <w:sz w:val="16"/>
        </w:rPr>
        <w:t>31</w:t>
      </w:r>
      <w:r w:rsidRPr="00E7742D">
        <w:rPr>
          <w:sz w:val="16"/>
        </w:rPr>
        <w:t xml:space="preserve">     </w:t>
      </w:r>
      <w:r w:rsidRPr="00E7742D">
        <w:rPr>
          <w:rStyle w:val="keyword-directive1"/>
          <w:sz w:val="16"/>
        </w:rPr>
        <w:t>protected</w:t>
      </w:r>
      <w:r w:rsidRPr="00E7742D">
        <w:rPr>
          <w:sz w:val="16"/>
        </w:rPr>
        <w:t xml:space="preserve"> ApplicationUser createdBy;</w:t>
      </w:r>
    </w:p>
    <w:p w:rsidR="00D03905" w:rsidRPr="00E7742D" w:rsidRDefault="00D03905">
      <w:pPr>
        <w:pStyle w:val="HTMLPreformatted"/>
        <w:divId w:val="720371841"/>
        <w:rPr>
          <w:sz w:val="16"/>
        </w:rPr>
      </w:pPr>
      <w:r w:rsidRPr="00E7742D">
        <w:rPr>
          <w:rStyle w:val="line-number1"/>
          <w:sz w:val="16"/>
        </w:rPr>
        <w:t>32</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33</w:t>
      </w:r>
      <w:r w:rsidRPr="00E7742D">
        <w:rPr>
          <w:sz w:val="16"/>
        </w:rPr>
        <w:t xml:space="preserve">     </w:t>
      </w:r>
      <w:r w:rsidRPr="00E7742D">
        <w:rPr>
          <w:rStyle w:val="keyword-directive1"/>
          <w:sz w:val="16"/>
        </w:rPr>
        <w:t>public</w:t>
      </w:r>
      <w:r w:rsidRPr="00E7742D">
        <w:rPr>
          <w:sz w:val="16"/>
        </w:rPr>
        <w:t xml:space="preserve"> WordGroup() {</w:t>
      </w:r>
    </w:p>
    <w:p w:rsidR="00D03905" w:rsidRPr="00E7742D" w:rsidRDefault="00D03905">
      <w:pPr>
        <w:pStyle w:val="HTMLPreformatted"/>
        <w:divId w:val="720371841"/>
        <w:rPr>
          <w:sz w:val="16"/>
        </w:rPr>
      </w:pPr>
      <w:r w:rsidRPr="00E7742D">
        <w:rPr>
          <w:rStyle w:val="line-number1"/>
          <w:sz w:val="16"/>
        </w:rPr>
        <w:t>34</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35</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36</w:t>
      </w:r>
      <w:r w:rsidRPr="00E7742D">
        <w:rPr>
          <w:sz w:val="16"/>
        </w:rPr>
        <w:t xml:space="preserve">     </w:t>
      </w:r>
      <w:r w:rsidRPr="00E7742D">
        <w:rPr>
          <w:rStyle w:val="keyword-directive1"/>
          <w:sz w:val="16"/>
        </w:rPr>
        <w:t>public</w:t>
      </w:r>
      <w:r w:rsidRPr="00E7742D">
        <w:rPr>
          <w:sz w:val="16"/>
        </w:rPr>
        <w:t xml:space="preserve"> WordGroup(String name, String description, Date createdDateTime, </w:t>
      </w:r>
    </w:p>
    <w:p w:rsidR="00D03905" w:rsidRPr="00E7742D" w:rsidRDefault="00D03905">
      <w:pPr>
        <w:pStyle w:val="HTMLPreformatted"/>
        <w:divId w:val="720371841"/>
        <w:rPr>
          <w:sz w:val="16"/>
        </w:rPr>
      </w:pPr>
      <w:r w:rsidRPr="00E7742D">
        <w:rPr>
          <w:rStyle w:val="line-number1"/>
          <w:sz w:val="16"/>
        </w:rPr>
        <w:t>37</w:t>
      </w:r>
      <w:r w:rsidRPr="00E7742D">
        <w:rPr>
          <w:sz w:val="16"/>
        </w:rPr>
        <w:t xml:space="preserve">             ApplicationUser createdBy) {</w:t>
      </w:r>
    </w:p>
    <w:p w:rsidR="00D03905" w:rsidRPr="00E7742D" w:rsidRDefault="00D03905">
      <w:pPr>
        <w:pStyle w:val="HTMLPreformatted"/>
        <w:divId w:val="720371841"/>
        <w:rPr>
          <w:sz w:val="16"/>
        </w:rPr>
      </w:pPr>
      <w:r w:rsidRPr="00E7742D">
        <w:rPr>
          <w:rStyle w:val="line-number1"/>
          <w:sz w:val="16"/>
        </w:rPr>
        <w:t>38</w:t>
      </w:r>
      <w:r w:rsidRPr="00E7742D">
        <w:rPr>
          <w:sz w:val="16"/>
        </w:rPr>
        <w:t xml:space="preserve">         </w:t>
      </w:r>
      <w:r w:rsidRPr="00E7742D">
        <w:rPr>
          <w:rStyle w:val="keyword-directive1"/>
          <w:sz w:val="16"/>
        </w:rPr>
        <w:t>this</w:t>
      </w:r>
      <w:r w:rsidRPr="00E7742D">
        <w:rPr>
          <w:sz w:val="16"/>
        </w:rPr>
        <w:t>.name = name;</w:t>
      </w:r>
    </w:p>
    <w:p w:rsidR="00D03905" w:rsidRPr="00E7742D" w:rsidRDefault="00D03905">
      <w:pPr>
        <w:pStyle w:val="HTMLPreformatted"/>
        <w:divId w:val="720371841"/>
        <w:rPr>
          <w:sz w:val="16"/>
        </w:rPr>
      </w:pPr>
      <w:r w:rsidRPr="00E7742D">
        <w:rPr>
          <w:rStyle w:val="line-number1"/>
          <w:sz w:val="16"/>
        </w:rPr>
        <w:t>39</w:t>
      </w:r>
      <w:r w:rsidRPr="00E7742D">
        <w:rPr>
          <w:sz w:val="16"/>
        </w:rPr>
        <w:t xml:space="preserve">         </w:t>
      </w:r>
      <w:r w:rsidRPr="00E7742D">
        <w:rPr>
          <w:rStyle w:val="keyword-directive1"/>
          <w:sz w:val="16"/>
        </w:rPr>
        <w:t>this</w:t>
      </w:r>
      <w:r w:rsidRPr="00E7742D">
        <w:rPr>
          <w:sz w:val="16"/>
        </w:rPr>
        <w:t>.description = description;</w:t>
      </w:r>
    </w:p>
    <w:p w:rsidR="00D03905" w:rsidRPr="00E7742D" w:rsidRDefault="00D03905">
      <w:pPr>
        <w:pStyle w:val="HTMLPreformatted"/>
        <w:divId w:val="720371841"/>
        <w:rPr>
          <w:sz w:val="16"/>
        </w:rPr>
      </w:pPr>
      <w:r w:rsidRPr="00E7742D">
        <w:rPr>
          <w:rStyle w:val="line-number1"/>
          <w:sz w:val="16"/>
        </w:rPr>
        <w:t>40</w:t>
      </w:r>
      <w:r w:rsidRPr="00E7742D">
        <w:rPr>
          <w:sz w:val="16"/>
        </w:rPr>
        <w:t xml:space="preserve">         </w:t>
      </w:r>
      <w:r w:rsidRPr="00E7742D">
        <w:rPr>
          <w:rStyle w:val="keyword-directive1"/>
          <w:sz w:val="16"/>
        </w:rPr>
        <w:t>this</w:t>
      </w:r>
      <w:r w:rsidRPr="00E7742D">
        <w:rPr>
          <w:sz w:val="16"/>
        </w:rPr>
        <w:t>.createdDateTime = createdDateTime;</w:t>
      </w:r>
    </w:p>
    <w:p w:rsidR="00D03905" w:rsidRPr="00E7742D" w:rsidRDefault="00D03905">
      <w:pPr>
        <w:pStyle w:val="HTMLPreformatted"/>
        <w:divId w:val="720371841"/>
        <w:rPr>
          <w:sz w:val="16"/>
        </w:rPr>
      </w:pPr>
      <w:r w:rsidRPr="00E7742D">
        <w:rPr>
          <w:rStyle w:val="line-number1"/>
          <w:sz w:val="16"/>
        </w:rPr>
        <w:t>41</w:t>
      </w:r>
      <w:r w:rsidRPr="00E7742D">
        <w:rPr>
          <w:sz w:val="16"/>
        </w:rPr>
        <w:t xml:space="preserve">         </w:t>
      </w:r>
      <w:r w:rsidRPr="00E7742D">
        <w:rPr>
          <w:rStyle w:val="keyword-directive1"/>
          <w:sz w:val="16"/>
        </w:rPr>
        <w:t>this</w:t>
      </w:r>
      <w:r w:rsidRPr="00E7742D">
        <w:rPr>
          <w:sz w:val="16"/>
        </w:rPr>
        <w:t>.createdBy = createdBy;</w:t>
      </w:r>
    </w:p>
    <w:p w:rsidR="00D03905" w:rsidRPr="00E7742D" w:rsidRDefault="00D03905">
      <w:pPr>
        <w:pStyle w:val="HTMLPreformatted"/>
        <w:divId w:val="720371841"/>
        <w:rPr>
          <w:sz w:val="16"/>
        </w:rPr>
      </w:pPr>
      <w:r w:rsidRPr="00E7742D">
        <w:rPr>
          <w:rStyle w:val="line-number1"/>
          <w:sz w:val="16"/>
        </w:rPr>
        <w:t>42</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43</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44</w:t>
      </w:r>
      <w:r w:rsidRPr="00E7742D">
        <w:rPr>
          <w:sz w:val="16"/>
        </w:rPr>
        <w:t xml:space="preserve">     </w:t>
      </w:r>
      <w:r w:rsidRPr="00E7742D">
        <w:rPr>
          <w:rStyle w:val="keyword-directive1"/>
          <w:sz w:val="16"/>
        </w:rPr>
        <w:t>public</w:t>
      </w:r>
      <w:r w:rsidRPr="00E7742D">
        <w:rPr>
          <w:sz w:val="16"/>
        </w:rPr>
        <w:t xml:space="preserve"> Long getId() {</w:t>
      </w:r>
    </w:p>
    <w:p w:rsidR="00D03905" w:rsidRPr="00E7742D" w:rsidRDefault="00D03905">
      <w:pPr>
        <w:pStyle w:val="HTMLPreformatted"/>
        <w:divId w:val="720371841"/>
        <w:rPr>
          <w:sz w:val="16"/>
        </w:rPr>
      </w:pPr>
      <w:r w:rsidRPr="00E7742D">
        <w:rPr>
          <w:rStyle w:val="line-number1"/>
          <w:sz w:val="16"/>
        </w:rPr>
        <w:t>45</w:t>
      </w:r>
      <w:r w:rsidRPr="00E7742D">
        <w:rPr>
          <w:sz w:val="16"/>
        </w:rPr>
        <w:t xml:space="preserve">         </w:t>
      </w:r>
      <w:r w:rsidRPr="00E7742D">
        <w:rPr>
          <w:rStyle w:val="keyword-directive1"/>
          <w:sz w:val="16"/>
        </w:rPr>
        <w:t>return</w:t>
      </w:r>
      <w:r w:rsidRPr="00E7742D">
        <w:rPr>
          <w:sz w:val="16"/>
        </w:rPr>
        <w:t xml:space="preserve"> id;</w:t>
      </w:r>
    </w:p>
    <w:p w:rsidR="00D03905" w:rsidRPr="00E7742D" w:rsidRDefault="00D03905">
      <w:pPr>
        <w:pStyle w:val="HTMLPreformatted"/>
        <w:divId w:val="720371841"/>
        <w:rPr>
          <w:sz w:val="16"/>
        </w:rPr>
      </w:pPr>
      <w:r w:rsidRPr="00E7742D">
        <w:rPr>
          <w:rStyle w:val="line-number1"/>
          <w:sz w:val="16"/>
        </w:rPr>
        <w:t>46</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47</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48</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setId(Long id) {</w:t>
      </w:r>
    </w:p>
    <w:p w:rsidR="00D03905" w:rsidRPr="00E7742D" w:rsidRDefault="00D03905">
      <w:pPr>
        <w:pStyle w:val="HTMLPreformatted"/>
        <w:divId w:val="720371841"/>
        <w:rPr>
          <w:sz w:val="16"/>
        </w:rPr>
      </w:pPr>
      <w:r w:rsidRPr="00E7742D">
        <w:rPr>
          <w:rStyle w:val="line-number1"/>
          <w:sz w:val="16"/>
        </w:rPr>
        <w:t>49</w:t>
      </w:r>
      <w:r w:rsidRPr="00E7742D">
        <w:rPr>
          <w:sz w:val="16"/>
        </w:rPr>
        <w:t xml:space="preserve">         </w:t>
      </w:r>
      <w:r w:rsidRPr="00E7742D">
        <w:rPr>
          <w:rStyle w:val="keyword-directive1"/>
          <w:sz w:val="16"/>
        </w:rPr>
        <w:t>this</w:t>
      </w:r>
      <w:r w:rsidRPr="00E7742D">
        <w:rPr>
          <w:sz w:val="16"/>
        </w:rPr>
        <w:t>.id = id;</w:t>
      </w:r>
    </w:p>
    <w:p w:rsidR="00D03905" w:rsidRPr="00E7742D" w:rsidRDefault="00D03905">
      <w:pPr>
        <w:pStyle w:val="HTMLPreformatted"/>
        <w:divId w:val="720371841"/>
        <w:rPr>
          <w:sz w:val="16"/>
        </w:rPr>
      </w:pPr>
      <w:r w:rsidRPr="00E7742D">
        <w:rPr>
          <w:rStyle w:val="line-number1"/>
          <w:sz w:val="16"/>
        </w:rPr>
        <w:t>50</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51</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52</w:t>
      </w:r>
      <w:r w:rsidRPr="00E7742D">
        <w:rPr>
          <w:sz w:val="16"/>
        </w:rPr>
        <w:t xml:space="preserve">     </w:t>
      </w:r>
      <w:r w:rsidRPr="00E7742D">
        <w:rPr>
          <w:rStyle w:val="keyword-directive1"/>
          <w:sz w:val="16"/>
        </w:rPr>
        <w:t>public</w:t>
      </w:r>
      <w:r w:rsidRPr="00E7742D">
        <w:rPr>
          <w:sz w:val="16"/>
        </w:rPr>
        <w:t xml:space="preserve"> Integer getVersion() {</w:t>
      </w:r>
    </w:p>
    <w:p w:rsidR="00D03905" w:rsidRPr="00E7742D" w:rsidRDefault="00D03905">
      <w:pPr>
        <w:pStyle w:val="HTMLPreformatted"/>
        <w:divId w:val="720371841"/>
        <w:rPr>
          <w:sz w:val="16"/>
        </w:rPr>
      </w:pPr>
      <w:r w:rsidRPr="00E7742D">
        <w:rPr>
          <w:rStyle w:val="line-number1"/>
          <w:sz w:val="16"/>
        </w:rPr>
        <w:t>53</w:t>
      </w:r>
      <w:r w:rsidRPr="00E7742D">
        <w:rPr>
          <w:sz w:val="16"/>
        </w:rPr>
        <w:t xml:space="preserve">         </w:t>
      </w:r>
      <w:r w:rsidRPr="00E7742D">
        <w:rPr>
          <w:rStyle w:val="keyword-directive1"/>
          <w:sz w:val="16"/>
        </w:rPr>
        <w:t>return</w:t>
      </w:r>
      <w:r w:rsidRPr="00E7742D">
        <w:rPr>
          <w:sz w:val="16"/>
        </w:rPr>
        <w:t xml:space="preserve"> version;</w:t>
      </w:r>
    </w:p>
    <w:p w:rsidR="00D03905" w:rsidRPr="00E7742D" w:rsidRDefault="00D03905">
      <w:pPr>
        <w:pStyle w:val="HTMLPreformatted"/>
        <w:divId w:val="720371841"/>
        <w:rPr>
          <w:sz w:val="16"/>
        </w:rPr>
      </w:pPr>
      <w:r w:rsidRPr="00E7742D">
        <w:rPr>
          <w:rStyle w:val="line-number1"/>
          <w:sz w:val="16"/>
        </w:rPr>
        <w:t>54</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55</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56</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setVersion(Integer version) {</w:t>
      </w:r>
    </w:p>
    <w:p w:rsidR="00D03905" w:rsidRPr="00E7742D" w:rsidRDefault="00D03905">
      <w:pPr>
        <w:pStyle w:val="HTMLPreformatted"/>
        <w:divId w:val="720371841"/>
        <w:rPr>
          <w:sz w:val="16"/>
        </w:rPr>
      </w:pPr>
      <w:r w:rsidRPr="00E7742D">
        <w:rPr>
          <w:rStyle w:val="line-number1"/>
          <w:sz w:val="16"/>
        </w:rPr>
        <w:t>57</w:t>
      </w:r>
      <w:r w:rsidRPr="00E7742D">
        <w:rPr>
          <w:sz w:val="16"/>
        </w:rPr>
        <w:t xml:space="preserve">         </w:t>
      </w:r>
      <w:r w:rsidRPr="00E7742D">
        <w:rPr>
          <w:rStyle w:val="keyword-directive1"/>
          <w:sz w:val="16"/>
        </w:rPr>
        <w:t>this</w:t>
      </w:r>
      <w:r w:rsidRPr="00E7742D">
        <w:rPr>
          <w:sz w:val="16"/>
        </w:rPr>
        <w:t>.version = version;</w:t>
      </w:r>
    </w:p>
    <w:p w:rsidR="00D03905" w:rsidRPr="00E7742D" w:rsidRDefault="00D03905">
      <w:pPr>
        <w:pStyle w:val="HTMLPreformatted"/>
        <w:divId w:val="720371841"/>
        <w:rPr>
          <w:sz w:val="16"/>
        </w:rPr>
      </w:pPr>
      <w:r w:rsidRPr="00E7742D">
        <w:rPr>
          <w:rStyle w:val="line-number1"/>
          <w:sz w:val="16"/>
        </w:rPr>
        <w:t>58</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59</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60</w:t>
      </w:r>
      <w:r w:rsidRPr="00E7742D">
        <w:rPr>
          <w:sz w:val="16"/>
        </w:rPr>
        <w:t xml:space="preserve">     </w:t>
      </w:r>
      <w:r w:rsidRPr="00E7742D">
        <w:rPr>
          <w:rStyle w:val="keyword-directive1"/>
          <w:sz w:val="16"/>
        </w:rPr>
        <w:t>public</w:t>
      </w:r>
      <w:r w:rsidRPr="00E7742D">
        <w:rPr>
          <w:sz w:val="16"/>
        </w:rPr>
        <w:t xml:space="preserve"> String getName() {</w:t>
      </w:r>
    </w:p>
    <w:p w:rsidR="00D03905" w:rsidRPr="00E7742D" w:rsidRDefault="00D03905">
      <w:pPr>
        <w:pStyle w:val="HTMLPreformatted"/>
        <w:divId w:val="720371841"/>
        <w:rPr>
          <w:sz w:val="16"/>
        </w:rPr>
      </w:pPr>
      <w:r w:rsidRPr="00E7742D">
        <w:rPr>
          <w:rStyle w:val="line-number1"/>
          <w:sz w:val="16"/>
        </w:rPr>
        <w:t>61</w:t>
      </w:r>
      <w:r w:rsidRPr="00E7742D">
        <w:rPr>
          <w:sz w:val="16"/>
        </w:rPr>
        <w:t xml:space="preserve">         </w:t>
      </w:r>
      <w:r w:rsidRPr="00E7742D">
        <w:rPr>
          <w:rStyle w:val="keyword-directive1"/>
          <w:sz w:val="16"/>
        </w:rPr>
        <w:t>return</w:t>
      </w:r>
      <w:r w:rsidRPr="00E7742D">
        <w:rPr>
          <w:sz w:val="16"/>
        </w:rPr>
        <w:t xml:space="preserve"> name;</w:t>
      </w:r>
    </w:p>
    <w:p w:rsidR="00D03905" w:rsidRPr="00E7742D" w:rsidRDefault="00D03905">
      <w:pPr>
        <w:pStyle w:val="HTMLPreformatted"/>
        <w:divId w:val="720371841"/>
        <w:rPr>
          <w:sz w:val="16"/>
        </w:rPr>
      </w:pPr>
      <w:r w:rsidRPr="00E7742D">
        <w:rPr>
          <w:rStyle w:val="line-number1"/>
          <w:sz w:val="16"/>
        </w:rPr>
        <w:t>62</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63</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64</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setName(String name) {</w:t>
      </w:r>
    </w:p>
    <w:p w:rsidR="00D03905" w:rsidRPr="00E7742D" w:rsidRDefault="00D03905">
      <w:pPr>
        <w:pStyle w:val="HTMLPreformatted"/>
        <w:divId w:val="720371841"/>
        <w:rPr>
          <w:sz w:val="16"/>
        </w:rPr>
      </w:pPr>
      <w:r w:rsidRPr="00E7742D">
        <w:rPr>
          <w:rStyle w:val="line-number1"/>
          <w:sz w:val="16"/>
        </w:rPr>
        <w:t>65</w:t>
      </w:r>
      <w:r w:rsidRPr="00E7742D">
        <w:rPr>
          <w:sz w:val="16"/>
        </w:rPr>
        <w:t xml:space="preserve">         </w:t>
      </w:r>
      <w:r w:rsidRPr="00E7742D">
        <w:rPr>
          <w:rStyle w:val="keyword-directive1"/>
          <w:sz w:val="16"/>
        </w:rPr>
        <w:t>this</w:t>
      </w:r>
      <w:r w:rsidRPr="00E7742D">
        <w:rPr>
          <w:sz w:val="16"/>
        </w:rPr>
        <w:t>.name = name;</w:t>
      </w:r>
    </w:p>
    <w:p w:rsidR="00D03905" w:rsidRPr="00E7742D" w:rsidRDefault="00D03905">
      <w:pPr>
        <w:pStyle w:val="HTMLPreformatted"/>
        <w:divId w:val="720371841"/>
        <w:rPr>
          <w:sz w:val="16"/>
        </w:rPr>
      </w:pPr>
      <w:r w:rsidRPr="00E7742D">
        <w:rPr>
          <w:rStyle w:val="line-number1"/>
          <w:sz w:val="16"/>
        </w:rPr>
        <w:t>66</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67</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68</w:t>
      </w:r>
      <w:r w:rsidRPr="00E7742D">
        <w:rPr>
          <w:sz w:val="16"/>
        </w:rPr>
        <w:t xml:space="preserve">     </w:t>
      </w:r>
      <w:r w:rsidRPr="00E7742D">
        <w:rPr>
          <w:rStyle w:val="keyword-directive1"/>
          <w:sz w:val="16"/>
        </w:rPr>
        <w:t>public</w:t>
      </w:r>
      <w:r w:rsidRPr="00E7742D">
        <w:rPr>
          <w:sz w:val="16"/>
        </w:rPr>
        <w:t xml:space="preserve"> String getDescription() {</w:t>
      </w:r>
    </w:p>
    <w:p w:rsidR="00D03905" w:rsidRPr="00E7742D" w:rsidRDefault="00D03905">
      <w:pPr>
        <w:pStyle w:val="HTMLPreformatted"/>
        <w:divId w:val="720371841"/>
        <w:rPr>
          <w:sz w:val="16"/>
        </w:rPr>
      </w:pPr>
      <w:r w:rsidRPr="00E7742D">
        <w:rPr>
          <w:rStyle w:val="line-number1"/>
          <w:sz w:val="16"/>
        </w:rPr>
        <w:t>69</w:t>
      </w:r>
      <w:r w:rsidRPr="00E7742D">
        <w:rPr>
          <w:sz w:val="16"/>
        </w:rPr>
        <w:t xml:space="preserve">         </w:t>
      </w:r>
      <w:r w:rsidRPr="00E7742D">
        <w:rPr>
          <w:rStyle w:val="keyword-directive1"/>
          <w:sz w:val="16"/>
        </w:rPr>
        <w:t>return</w:t>
      </w:r>
      <w:r w:rsidRPr="00E7742D">
        <w:rPr>
          <w:sz w:val="16"/>
        </w:rPr>
        <w:t xml:space="preserve"> description;</w:t>
      </w:r>
    </w:p>
    <w:p w:rsidR="00D03905" w:rsidRPr="00E7742D" w:rsidRDefault="00D03905">
      <w:pPr>
        <w:pStyle w:val="HTMLPreformatted"/>
        <w:divId w:val="720371841"/>
        <w:rPr>
          <w:sz w:val="16"/>
        </w:rPr>
      </w:pPr>
      <w:r w:rsidRPr="00E7742D">
        <w:rPr>
          <w:rStyle w:val="line-number1"/>
          <w:sz w:val="16"/>
        </w:rPr>
        <w:t>70</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71</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72</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setDescription(String description) {</w:t>
      </w:r>
    </w:p>
    <w:p w:rsidR="00D03905" w:rsidRPr="00E7742D" w:rsidRDefault="00D03905">
      <w:pPr>
        <w:pStyle w:val="HTMLPreformatted"/>
        <w:divId w:val="720371841"/>
        <w:rPr>
          <w:sz w:val="16"/>
        </w:rPr>
      </w:pPr>
      <w:r w:rsidRPr="00E7742D">
        <w:rPr>
          <w:rStyle w:val="line-number1"/>
          <w:sz w:val="16"/>
        </w:rPr>
        <w:t>73</w:t>
      </w:r>
      <w:r w:rsidRPr="00E7742D">
        <w:rPr>
          <w:sz w:val="16"/>
        </w:rPr>
        <w:t xml:space="preserve">         </w:t>
      </w:r>
      <w:r w:rsidRPr="00E7742D">
        <w:rPr>
          <w:rStyle w:val="keyword-directive1"/>
          <w:sz w:val="16"/>
        </w:rPr>
        <w:t>this</w:t>
      </w:r>
      <w:r w:rsidRPr="00E7742D">
        <w:rPr>
          <w:sz w:val="16"/>
        </w:rPr>
        <w:t>.description = description;</w:t>
      </w:r>
    </w:p>
    <w:p w:rsidR="00D03905" w:rsidRPr="00E7742D" w:rsidRDefault="00D03905">
      <w:pPr>
        <w:pStyle w:val="HTMLPreformatted"/>
        <w:divId w:val="720371841"/>
        <w:rPr>
          <w:sz w:val="16"/>
        </w:rPr>
      </w:pPr>
      <w:r w:rsidRPr="00E7742D">
        <w:rPr>
          <w:rStyle w:val="line-number1"/>
          <w:sz w:val="16"/>
        </w:rPr>
        <w:t>74</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75</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76</w:t>
      </w:r>
      <w:r w:rsidRPr="00E7742D">
        <w:rPr>
          <w:sz w:val="16"/>
        </w:rPr>
        <w:t xml:space="preserve">     </w:t>
      </w:r>
      <w:r w:rsidRPr="00E7742D">
        <w:rPr>
          <w:rStyle w:val="keyword-directive1"/>
          <w:sz w:val="16"/>
        </w:rPr>
        <w:t>public</w:t>
      </w:r>
      <w:r w:rsidRPr="00E7742D">
        <w:rPr>
          <w:sz w:val="16"/>
        </w:rPr>
        <w:t xml:space="preserve"> ApplicationUser getCreatedBy() {</w:t>
      </w:r>
    </w:p>
    <w:p w:rsidR="00D03905" w:rsidRPr="00E7742D" w:rsidRDefault="00D03905">
      <w:pPr>
        <w:pStyle w:val="HTMLPreformatted"/>
        <w:divId w:val="720371841"/>
        <w:rPr>
          <w:sz w:val="16"/>
        </w:rPr>
      </w:pPr>
      <w:r w:rsidRPr="00E7742D">
        <w:rPr>
          <w:rStyle w:val="line-number1"/>
          <w:sz w:val="16"/>
        </w:rPr>
        <w:t>77</w:t>
      </w:r>
      <w:r w:rsidRPr="00E7742D">
        <w:rPr>
          <w:sz w:val="16"/>
        </w:rPr>
        <w:t xml:space="preserve">         </w:t>
      </w:r>
      <w:r w:rsidRPr="00E7742D">
        <w:rPr>
          <w:rStyle w:val="keyword-directive1"/>
          <w:sz w:val="16"/>
        </w:rPr>
        <w:t>return</w:t>
      </w:r>
      <w:r w:rsidRPr="00E7742D">
        <w:rPr>
          <w:sz w:val="16"/>
        </w:rPr>
        <w:t xml:space="preserve"> createdBy;</w:t>
      </w:r>
    </w:p>
    <w:p w:rsidR="00D03905" w:rsidRPr="00E7742D" w:rsidRDefault="00D03905">
      <w:pPr>
        <w:pStyle w:val="HTMLPreformatted"/>
        <w:divId w:val="720371841"/>
        <w:rPr>
          <w:sz w:val="16"/>
        </w:rPr>
      </w:pPr>
      <w:r w:rsidRPr="00E7742D">
        <w:rPr>
          <w:rStyle w:val="line-number1"/>
          <w:sz w:val="16"/>
        </w:rPr>
        <w:t>78</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79</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80</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setCreatedBy(ApplicationUser createdBy) {</w:t>
      </w:r>
    </w:p>
    <w:p w:rsidR="00D03905" w:rsidRPr="00E7742D" w:rsidRDefault="00D03905">
      <w:pPr>
        <w:pStyle w:val="HTMLPreformatted"/>
        <w:divId w:val="720371841"/>
        <w:rPr>
          <w:sz w:val="16"/>
        </w:rPr>
      </w:pPr>
      <w:r w:rsidRPr="00E7742D">
        <w:rPr>
          <w:rStyle w:val="line-number1"/>
          <w:sz w:val="16"/>
        </w:rPr>
        <w:t>81</w:t>
      </w:r>
      <w:r w:rsidRPr="00E7742D">
        <w:rPr>
          <w:sz w:val="16"/>
        </w:rPr>
        <w:t xml:space="preserve">         </w:t>
      </w:r>
      <w:r w:rsidRPr="00E7742D">
        <w:rPr>
          <w:rStyle w:val="keyword-directive1"/>
          <w:sz w:val="16"/>
        </w:rPr>
        <w:t>this</w:t>
      </w:r>
      <w:r w:rsidRPr="00E7742D">
        <w:rPr>
          <w:sz w:val="16"/>
        </w:rPr>
        <w:t>.createdBy = createdBy;</w:t>
      </w:r>
    </w:p>
    <w:p w:rsidR="00D03905" w:rsidRPr="00E7742D" w:rsidRDefault="00D03905">
      <w:pPr>
        <w:pStyle w:val="HTMLPreformatted"/>
        <w:divId w:val="720371841"/>
        <w:rPr>
          <w:sz w:val="16"/>
        </w:rPr>
      </w:pPr>
      <w:r w:rsidRPr="00E7742D">
        <w:rPr>
          <w:rStyle w:val="line-number1"/>
          <w:sz w:val="16"/>
        </w:rPr>
        <w:t>82</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83</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84</w:t>
      </w:r>
      <w:r w:rsidRPr="00E7742D">
        <w:rPr>
          <w:sz w:val="16"/>
        </w:rPr>
        <w:t xml:space="preserve">     </w:t>
      </w:r>
      <w:r w:rsidRPr="00E7742D">
        <w:rPr>
          <w:rStyle w:val="keyword-directive1"/>
          <w:sz w:val="16"/>
        </w:rPr>
        <w:t>public</w:t>
      </w:r>
      <w:r w:rsidRPr="00E7742D">
        <w:rPr>
          <w:sz w:val="16"/>
        </w:rPr>
        <w:t xml:space="preserve"> Date getCreatedDateTime() {</w:t>
      </w:r>
    </w:p>
    <w:p w:rsidR="00D03905" w:rsidRPr="00E7742D" w:rsidRDefault="00D03905">
      <w:pPr>
        <w:pStyle w:val="HTMLPreformatted"/>
        <w:divId w:val="720371841"/>
        <w:rPr>
          <w:sz w:val="16"/>
        </w:rPr>
      </w:pPr>
      <w:r w:rsidRPr="00E7742D">
        <w:rPr>
          <w:rStyle w:val="line-number1"/>
          <w:sz w:val="16"/>
        </w:rPr>
        <w:t>85</w:t>
      </w:r>
      <w:r w:rsidRPr="00E7742D">
        <w:rPr>
          <w:sz w:val="16"/>
        </w:rPr>
        <w:t xml:space="preserve">         </w:t>
      </w:r>
      <w:r w:rsidRPr="00E7742D">
        <w:rPr>
          <w:rStyle w:val="keyword-directive1"/>
          <w:sz w:val="16"/>
        </w:rPr>
        <w:t>return</w:t>
      </w:r>
      <w:r w:rsidRPr="00E7742D">
        <w:rPr>
          <w:sz w:val="16"/>
        </w:rPr>
        <w:t xml:space="preserve"> createdDateTime;</w:t>
      </w:r>
    </w:p>
    <w:p w:rsidR="00D03905" w:rsidRPr="00E7742D" w:rsidRDefault="00D03905">
      <w:pPr>
        <w:pStyle w:val="HTMLPreformatted"/>
        <w:divId w:val="720371841"/>
        <w:rPr>
          <w:sz w:val="16"/>
        </w:rPr>
      </w:pPr>
      <w:r w:rsidRPr="00E7742D">
        <w:rPr>
          <w:rStyle w:val="line-number1"/>
          <w:sz w:val="16"/>
        </w:rPr>
        <w:t>86</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87</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88</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setCreatedDateTime(Date createdDateTime) {</w:t>
      </w:r>
    </w:p>
    <w:p w:rsidR="00D03905" w:rsidRPr="00E7742D" w:rsidRDefault="00D03905">
      <w:pPr>
        <w:pStyle w:val="HTMLPreformatted"/>
        <w:divId w:val="720371841"/>
        <w:rPr>
          <w:sz w:val="16"/>
        </w:rPr>
      </w:pPr>
      <w:r w:rsidRPr="00E7742D">
        <w:rPr>
          <w:rStyle w:val="line-number1"/>
          <w:sz w:val="16"/>
        </w:rPr>
        <w:t>89</w:t>
      </w:r>
      <w:r w:rsidRPr="00E7742D">
        <w:rPr>
          <w:sz w:val="16"/>
        </w:rPr>
        <w:t xml:space="preserve">         </w:t>
      </w:r>
      <w:r w:rsidRPr="00E7742D">
        <w:rPr>
          <w:rStyle w:val="keyword-directive1"/>
          <w:sz w:val="16"/>
        </w:rPr>
        <w:t>this</w:t>
      </w:r>
      <w:r w:rsidRPr="00E7742D">
        <w:rPr>
          <w:sz w:val="16"/>
        </w:rPr>
        <w:t>.createdDateTime = createdDateTime;</w:t>
      </w:r>
    </w:p>
    <w:p w:rsidR="00D03905" w:rsidRPr="00E7742D" w:rsidRDefault="00D03905">
      <w:pPr>
        <w:pStyle w:val="HTMLPreformatted"/>
        <w:divId w:val="720371841"/>
        <w:rPr>
          <w:sz w:val="16"/>
        </w:rPr>
      </w:pPr>
      <w:r w:rsidRPr="00E7742D">
        <w:rPr>
          <w:rStyle w:val="line-number1"/>
          <w:sz w:val="16"/>
        </w:rPr>
        <w:t>90</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91</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92</w:t>
      </w:r>
      <w:r w:rsidRPr="00E7742D">
        <w:rPr>
          <w:sz w:val="16"/>
        </w:rPr>
        <w:t xml:space="preserve"> </w:t>
      </w:r>
    </w:p>
    <w:p w:rsidR="00D03905" w:rsidRPr="00E7742D" w:rsidRDefault="008026DD">
      <w:pPr>
        <w:rPr>
          <w:noProof/>
          <w:sz w:val="16"/>
          <w:lang w:eastAsia="da-DK" w:bidi="ar-SA"/>
        </w:rPr>
      </w:pPr>
      <w:r w:rsidRPr="00E7742D">
        <w:rPr>
          <w:noProof/>
          <w:sz w:val="16"/>
          <w:lang w:eastAsia="da-DK" w:bidi="ar-SA"/>
        </w:rPr>
        <w:fldChar w:fldCharType="end"/>
      </w:r>
    </w:p>
    <w:p w:rsidR="00540C4B" w:rsidRDefault="00540C4B">
      <w:pPr>
        <w:rPr>
          <w:noProof/>
          <w:sz w:val="16"/>
          <w:lang w:eastAsia="da-DK" w:bidi="ar-SA"/>
        </w:rPr>
      </w:pPr>
    </w:p>
    <w:p w:rsidR="00E7742D" w:rsidRPr="00E7742D" w:rsidRDefault="00E7742D">
      <w:pPr>
        <w:rPr>
          <w:noProof/>
          <w:sz w:val="16"/>
          <w:lang w:eastAsia="da-DK" w:bidi="ar-SA"/>
        </w:rPr>
      </w:pPr>
    </w:p>
    <w:p w:rsidR="00E7742D" w:rsidRDefault="00BA5EEB">
      <w:pPr>
        <w:rPr>
          <w:noProof/>
          <w:lang w:eastAsia="da-DK" w:bidi="ar-SA"/>
        </w:rPr>
      </w:pPr>
      <w:r>
        <w:rPr>
          <w:noProof/>
          <w:lang w:eastAsia="da-DK" w:bidi="ar-SA"/>
        </w:rPr>
        <w:lastRenderedPageBreak/>
        <w:t>Filen: WordGroupWordRelation</w:t>
      </w:r>
      <w:r w:rsidR="00540C4B" w:rsidRPr="00540C4B">
        <w:rPr>
          <w:noProof/>
          <w:lang w:eastAsia="da-DK" w:bidi="ar-SA"/>
        </w:rPr>
        <w:t>.java</w:t>
      </w:r>
    </w:p>
    <w:p w:rsidR="00BA5EEB" w:rsidRPr="00BA5EEB" w:rsidRDefault="008026DD" w:rsidP="00BA5EEB">
      <w:pPr>
        <w:rPr>
          <w:sz w:val="16"/>
        </w:rPr>
      </w:pPr>
      <w:r w:rsidRPr="00BA5EEB">
        <w:rPr>
          <w:noProof/>
          <w:sz w:val="16"/>
          <w:lang w:eastAsia="da-DK" w:bidi="ar-SA"/>
        </w:rPr>
        <w:fldChar w:fldCharType="begin"/>
      </w:r>
      <w:r w:rsidR="00BA5EEB" w:rsidRPr="00BA5EEB">
        <w:rPr>
          <w:noProof/>
          <w:sz w:val="16"/>
          <w:lang w:eastAsia="da-DK" w:bidi="ar-SA"/>
        </w:rPr>
        <w:instrText xml:space="preserve"> INCLUDETEXT "C:\\GoogleCode\\user-driven-sign-language-dictionary\\Analysis and design\\CodeInHtml\\WordGroupWordRelation.html" \c HTML </w:instrText>
      </w:r>
      <w:r w:rsidR="00BA5EEB">
        <w:rPr>
          <w:noProof/>
          <w:sz w:val="16"/>
          <w:lang w:eastAsia="da-DK" w:bidi="ar-SA"/>
        </w:rPr>
        <w:instrText xml:space="preserve"> \* MERGEFORMAT </w:instrText>
      </w:r>
      <w:r w:rsidRPr="00BA5EEB">
        <w:rPr>
          <w:noProof/>
          <w:sz w:val="16"/>
          <w:lang w:eastAsia="da-DK" w:bidi="ar-SA"/>
        </w:rPr>
        <w:fldChar w:fldCharType="separate"/>
      </w:r>
    </w:p>
    <w:p w:rsidR="00BA5EEB" w:rsidRPr="00BA5EEB" w:rsidRDefault="00BA5EEB">
      <w:pPr>
        <w:pStyle w:val="HTMLPreformatted"/>
        <w:divId w:val="443576268"/>
        <w:rPr>
          <w:sz w:val="16"/>
        </w:rPr>
      </w:pPr>
      <w:r w:rsidRPr="00BA5EEB">
        <w:rPr>
          <w:rStyle w:val="line-number1"/>
          <w:sz w:val="16"/>
        </w:rPr>
        <w:t xml:space="preserve"> 1</w:t>
      </w:r>
      <w:r w:rsidRPr="00BA5EEB">
        <w:rPr>
          <w:sz w:val="16"/>
        </w:rPr>
        <w:t xml:space="preserve"> </w:t>
      </w:r>
      <w:r w:rsidRPr="00BA5EEB">
        <w:rPr>
          <w:rStyle w:val="keyword-directive1"/>
          <w:sz w:val="16"/>
        </w:rPr>
        <w:t>package</w:t>
      </w:r>
      <w:r w:rsidRPr="00BA5EEB">
        <w:rPr>
          <w:sz w:val="16"/>
        </w:rPr>
        <w:t xml:space="preserve"> dk.jsh.itdiplom.userdrivensignlanguagedictionary.entity;</w:t>
      </w:r>
    </w:p>
    <w:p w:rsidR="00BA5EEB" w:rsidRPr="00BA5EEB" w:rsidRDefault="00BA5EEB">
      <w:pPr>
        <w:pStyle w:val="HTMLPreformatted"/>
        <w:divId w:val="443576268"/>
        <w:rPr>
          <w:sz w:val="16"/>
        </w:rPr>
      </w:pPr>
      <w:r w:rsidRPr="00BA5EEB">
        <w:rPr>
          <w:rStyle w:val="line-number1"/>
          <w:sz w:val="16"/>
        </w:rPr>
        <w:t xml:space="preserve"> 2</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 xml:space="preserve"> 3</w:t>
      </w:r>
      <w:r w:rsidRPr="00BA5EEB">
        <w:rPr>
          <w:sz w:val="16"/>
        </w:rPr>
        <w:t xml:space="preserve"> </w:t>
      </w:r>
      <w:r w:rsidRPr="00BA5EEB">
        <w:rPr>
          <w:rStyle w:val="keyword-directive1"/>
          <w:sz w:val="16"/>
        </w:rPr>
        <w:t>import</w:t>
      </w:r>
      <w:r w:rsidRPr="00BA5EEB">
        <w:rPr>
          <w:sz w:val="16"/>
        </w:rPr>
        <w:t xml:space="preserve"> java.io.Serializable;</w:t>
      </w:r>
    </w:p>
    <w:p w:rsidR="00BA5EEB" w:rsidRPr="00BA5EEB" w:rsidRDefault="00BA5EEB">
      <w:pPr>
        <w:pStyle w:val="HTMLPreformatted"/>
        <w:divId w:val="443576268"/>
        <w:rPr>
          <w:sz w:val="16"/>
        </w:rPr>
      </w:pPr>
      <w:r w:rsidRPr="00BA5EEB">
        <w:rPr>
          <w:rStyle w:val="line-number1"/>
          <w:sz w:val="16"/>
        </w:rPr>
        <w:t xml:space="preserve"> 4</w:t>
      </w:r>
      <w:r w:rsidRPr="00BA5EEB">
        <w:rPr>
          <w:sz w:val="16"/>
        </w:rPr>
        <w:t xml:space="preserve"> </w:t>
      </w:r>
      <w:r w:rsidRPr="00BA5EEB">
        <w:rPr>
          <w:rStyle w:val="keyword-directive1"/>
          <w:sz w:val="16"/>
        </w:rPr>
        <w:t>import</w:t>
      </w:r>
      <w:r w:rsidRPr="00BA5EEB">
        <w:rPr>
          <w:sz w:val="16"/>
        </w:rPr>
        <w:t xml:space="preserve"> javax.persistence.*;</w:t>
      </w:r>
    </w:p>
    <w:p w:rsidR="00BA5EEB" w:rsidRPr="00BA5EEB" w:rsidRDefault="00BA5EEB">
      <w:pPr>
        <w:pStyle w:val="HTMLPreformatted"/>
        <w:divId w:val="443576268"/>
        <w:rPr>
          <w:sz w:val="16"/>
        </w:rPr>
      </w:pPr>
      <w:r w:rsidRPr="00BA5EEB">
        <w:rPr>
          <w:rStyle w:val="line-number1"/>
          <w:sz w:val="16"/>
        </w:rPr>
        <w:t xml:space="preserve"> 5</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 xml:space="preserve"> 6</w:t>
      </w:r>
      <w:r w:rsidRPr="00BA5EEB">
        <w:rPr>
          <w:sz w:val="16"/>
        </w:rPr>
        <w:t xml:space="preserve"> </w:t>
      </w:r>
      <w:r w:rsidRPr="00BA5EEB">
        <w:rPr>
          <w:rStyle w:val="comment1"/>
          <w:sz w:val="16"/>
        </w:rPr>
        <w:t>/**</w:t>
      </w:r>
    </w:p>
    <w:p w:rsidR="00BA5EEB" w:rsidRPr="00BA5EEB" w:rsidRDefault="00BA5EEB">
      <w:pPr>
        <w:pStyle w:val="HTMLPreformatted"/>
        <w:divId w:val="443576268"/>
        <w:rPr>
          <w:sz w:val="16"/>
        </w:rPr>
      </w:pPr>
      <w:r w:rsidRPr="00BA5EEB">
        <w:rPr>
          <w:rStyle w:val="line-number1"/>
          <w:sz w:val="16"/>
        </w:rPr>
        <w:t xml:space="preserve"> 7</w:t>
      </w:r>
      <w:r w:rsidRPr="00BA5EEB">
        <w:rPr>
          <w:sz w:val="16"/>
        </w:rPr>
        <w:t xml:space="preserve"> </w:t>
      </w:r>
      <w:r w:rsidRPr="00BA5EEB">
        <w:rPr>
          <w:rStyle w:val="comment1"/>
          <w:sz w:val="16"/>
        </w:rPr>
        <w:t xml:space="preserve"> * Word</w:t>
      </w:r>
      <w:r w:rsidRPr="00BA5EEB">
        <w:rPr>
          <w:sz w:val="16"/>
        </w:rPr>
        <w:t xml:space="preserve"> </w:t>
      </w:r>
      <w:r w:rsidRPr="00BA5EEB">
        <w:rPr>
          <w:rStyle w:val="comment1"/>
          <w:sz w:val="16"/>
        </w:rPr>
        <w:t>group/Word</w:t>
      </w:r>
      <w:r w:rsidRPr="00BA5EEB">
        <w:rPr>
          <w:sz w:val="16"/>
        </w:rPr>
        <w:t xml:space="preserve"> </w:t>
      </w:r>
      <w:r w:rsidRPr="00BA5EEB">
        <w:rPr>
          <w:rStyle w:val="comment1"/>
          <w:sz w:val="16"/>
        </w:rPr>
        <w:t>many</w:t>
      </w:r>
      <w:r w:rsidRPr="00BA5EEB">
        <w:rPr>
          <w:sz w:val="16"/>
        </w:rPr>
        <w:t xml:space="preserve"> </w:t>
      </w:r>
      <w:r w:rsidRPr="00BA5EEB">
        <w:rPr>
          <w:rStyle w:val="comment1"/>
          <w:sz w:val="16"/>
        </w:rPr>
        <w:t>to</w:t>
      </w:r>
      <w:r w:rsidRPr="00BA5EEB">
        <w:rPr>
          <w:sz w:val="16"/>
        </w:rPr>
        <w:t xml:space="preserve"> </w:t>
      </w:r>
      <w:r w:rsidRPr="00BA5EEB">
        <w:rPr>
          <w:rStyle w:val="comment1"/>
          <w:sz w:val="16"/>
        </w:rPr>
        <w:t>many</w:t>
      </w:r>
      <w:r w:rsidRPr="00BA5EEB">
        <w:rPr>
          <w:sz w:val="16"/>
        </w:rPr>
        <w:t xml:space="preserve"> </w:t>
      </w:r>
      <w:r w:rsidRPr="00BA5EEB">
        <w:rPr>
          <w:rStyle w:val="comment1"/>
          <w:sz w:val="16"/>
        </w:rPr>
        <w:t>relation.</w:t>
      </w:r>
    </w:p>
    <w:p w:rsidR="00BA5EEB" w:rsidRPr="00BA5EEB" w:rsidRDefault="00BA5EEB">
      <w:pPr>
        <w:pStyle w:val="HTMLPreformatted"/>
        <w:divId w:val="443576268"/>
        <w:rPr>
          <w:sz w:val="16"/>
        </w:rPr>
      </w:pPr>
      <w:r w:rsidRPr="00BA5EEB">
        <w:rPr>
          <w:rStyle w:val="line-number1"/>
          <w:sz w:val="16"/>
        </w:rPr>
        <w:t xml:space="preserve"> 8</w:t>
      </w:r>
      <w:r w:rsidRPr="00BA5EEB">
        <w:rPr>
          <w:sz w:val="16"/>
        </w:rPr>
        <w:t xml:space="preserve"> </w:t>
      </w:r>
      <w:r w:rsidRPr="00BA5EEB">
        <w:rPr>
          <w:rStyle w:val="comment1"/>
          <w:sz w:val="16"/>
        </w:rPr>
        <w:t xml:space="preserve"> * </w:t>
      </w:r>
    </w:p>
    <w:p w:rsidR="00BA5EEB" w:rsidRPr="00BA5EEB" w:rsidRDefault="00BA5EEB">
      <w:pPr>
        <w:pStyle w:val="HTMLPreformatted"/>
        <w:divId w:val="443576268"/>
        <w:rPr>
          <w:sz w:val="16"/>
        </w:rPr>
      </w:pPr>
      <w:r w:rsidRPr="00BA5EEB">
        <w:rPr>
          <w:rStyle w:val="line-number1"/>
          <w:sz w:val="16"/>
        </w:rPr>
        <w:t xml:space="preserve"> 9</w:t>
      </w:r>
      <w:r w:rsidRPr="00BA5EEB">
        <w:rPr>
          <w:sz w:val="16"/>
        </w:rPr>
        <w:t xml:space="preserve"> </w:t>
      </w:r>
      <w:r w:rsidRPr="00BA5EEB">
        <w:rPr>
          <w:rStyle w:val="comment1"/>
          <w:sz w:val="16"/>
        </w:rPr>
        <w:t xml:space="preserve"> * </w:t>
      </w:r>
      <w:r w:rsidRPr="00BA5EEB">
        <w:rPr>
          <w:rStyle w:val="st01"/>
          <w:sz w:val="16"/>
        </w:rPr>
        <w:t>@author</w:t>
      </w:r>
      <w:r w:rsidRPr="00BA5EEB">
        <w:rPr>
          <w:sz w:val="16"/>
        </w:rPr>
        <w:t xml:space="preserve"> </w:t>
      </w:r>
      <w:r w:rsidRPr="00BA5EEB">
        <w:rPr>
          <w:rStyle w:val="comment1"/>
          <w:sz w:val="16"/>
        </w:rPr>
        <w:t>Jan</w:t>
      </w:r>
      <w:r w:rsidRPr="00BA5EEB">
        <w:rPr>
          <w:sz w:val="16"/>
        </w:rPr>
        <w:t xml:space="preserve"> </w:t>
      </w:r>
      <w:r w:rsidRPr="00BA5EEB">
        <w:rPr>
          <w:rStyle w:val="comment1"/>
          <w:sz w:val="16"/>
        </w:rPr>
        <w:t>S.</w:t>
      </w:r>
      <w:r w:rsidRPr="00BA5EEB">
        <w:rPr>
          <w:sz w:val="16"/>
        </w:rPr>
        <w:t xml:space="preserve"> </w:t>
      </w:r>
      <w:r w:rsidRPr="00BA5EEB">
        <w:rPr>
          <w:rStyle w:val="comment1"/>
          <w:sz w:val="16"/>
        </w:rPr>
        <w:t>Hansen</w:t>
      </w:r>
    </w:p>
    <w:p w:rsidR="00BA5EEB" w:rsidRPr="00BA5EEB" w:rsidRDefault="00BA5EEB">
      <w:pPr>
        <w:pStyle w:val="HTMLPreformatted"/>
        <w:divId w:val="443576268"/>
        <w:rPr>
          <w:sz w:val="16"/>
        </w:rPr>
      </w:pPr>
      <w:r w:rsidRPr="00BA5EEB">
        <w:rPr>
          <w:rStyle w:val="line-number1"/>
          <w:sz w:val="16"/>
        </w:rPr>
        <w:t>10</w:t>
      </w:r>
      <w:r w:rsidRPr="00BA5EEB">
        <w:rPr>
          <w:sz w:val="16"/>
        </w:rPr>
        <w:t xml:space="preserve">  </w:t>
      </w:r>
      <w:r w:rsidRPr="00BA5EEB">
        <w:rPr>
          <w:rStyle w:val="comment1"/>
          <w:sz w:val="16"/>
        </w:rPr>
        <w:t>*/</w:t>
      </w:r>
    </w:p>
    <w:p w:rsidR="00BA5EEB" w:rsidRPr="00BA5EEB" w:rsidRDefault="00BA5EEB">
      <w:pPr>
        <w:pStyle w:val="HTMLPreformatted"/>
        <w:divId w:val="443576268"/>
        <w:rPr>
          <w:sz w:val="16"/>
        </w:rPr>
      </w:pPr>
      <w:r w:rsidRPr="00BA5EEB">
        <w:rPr>
          <w:rStyle w:val="line-number1"/>
          <w:sz w:val="16"/>
        </w:rPr>
        <w:t>11</w:t>
      </w:r>
      <w:r w:rsidRPr="00BA5EEB">
        <w:rPr>
          <w:sz w:val="16"/>
        </w:rPr>
        <w:t xml:space="preserve"> @Entity</w:t>
      </w:r>
    </w:p>
    <w:p w:rsidR="00BA5EEB" w:rsidRPr="00BA5EEB" w:rsidRDefault="00BA5EEB">
      <w:pPr>
        <w:pStyle w:val="HTMLPreformatted"/>
        <w:divId w:val="443576268"/>
        <w:rPr>
          <w:sz w:val="16"/>
        </w:rPr>
      </w:pPr>
      <w:r w:rsidRPr="00BA5EEB">
        <w:rPr>
          <w:rStyle w:val="line-number1"/>
          <w:sz w:val="16"/>
        </w:rPr>
        <w:t>12</w:t>
      </w:r>
      <w:r w:rsidRPr="00BA5EEB">
        <w:rPr>
          <w:sz w:val="16"/>
        </w:rPr>
        <w:t xml:space="preserve"> @Table(name=</w:t>
      </w:r>
      <w:r w:rsidRPr="00BA5EEB">
        <w:rPr>
          <w:rStyle w:val="character1"/>
          <w:sz w:val="16"/>
        </w:rPr>
        <w:t>"WordGroupWordRelation"</w:t>
      </w:r>
      <w:r w:rsidRPr="00BA5EEB">
        <w:rPr>
          <w:sz w:val="16"/>
        </w:rPr>
        <w:t>,</w:t>
      </w:r>
    </w:p>
    <w:p w:rsidR="00BA5EEB" w:rsidRPr="00BA5EEB" w:rsidRDefault="00BA5EEB">
      <w:pPr>
        <w:pStyle w:val="HTMLPreformatted"/>
        <w:divId w:val="443576268"/>
        <w:rPr>
          <w:sz w:val="16"/>
        </w:rPr>
      </w:pPr>
      <w:r w:rsidRPr="00BA5EEB">
        <w:rPr>
          <w:rStyle w:val="line-number1"/>
          <w:sz w:val="16"/>
        </w:rPr>
        <w:t>13</w:t>
      </w:r>
      <w:r w:rsidRPr="00BA5EEB">
        <w:rPr>
          <w:sz w:val="16"/>
        </w:rPr>
        <w:t xml:space="preserve">        uniqueConstraints = {</w:t>
      </w:r>
    </w:p>
    <w:p w:rsidR="00BA5EEB" w:rsidRPr="00BA5EEB" w:rsidRDefault="00BA5EEB">
      <w:pPr>
        <w:pStyle w:val="HTMLPreformatted"/>
        <w:divId w:val="443576268"/>
        <w:rPr>
          <w:sz w:val="16"/>
        </w:rPr>
      </w:pPr>
      <w:r w:rsidRPr="00BA5EEB">
        <w:rPr>
          <w:rStyle w:val="line-number1"/>
          <w:sz w:val="16"/>
        </w:rPr>
        <w:t>14</w:t>
      </w:r>
      <w:r w:rsidRPr="00BA5EEB">
        <w:rPr>
          <w:sz w:val="16"/>
        </w:rPr>
        <w:t xml:space="preserve">             @UniqueConstraint(columnNames={</w:t>
      </w:r>
      <w:r w:rsidRPr="00BA5EEB">
        <w:rPr>
          <w:rStyle w:val="character1"/>
          <w:sz w:val="16"/>
        </w:rPr>
        <w:t>"wordGroup_id"</w:t>
      </w:r>
      <w:r w:rsidRPr="00BA5EEB">
        <w:rPr>
          <w:sz w:val="16"/>
        </w:rPr>
        <w:t xml:space="preserve">, </w:t>
      </w:r>
      <w:r w:rsidRPr="00BA5EEB">
        <w:rPr>
          <w:rStyle w:val="character1"/>
          <w:sz w:val="16"/>
        </w:rPr>
        <w:t>"word_id"</w:t>
      </w:r>
      <w:r w:rsidRPr="00BA5EEB">
        <w:rPr>
          <w:sz w:val="16"/>
        </w:rPr>
        <w:t>})</w:t>
      </w:r>
    </w:p>
    <w:p w:rsidR="00BA5EEB" w:rsidRPr="00BA5EEB" w:rsidRDefault="00BA5EEB">
      <w:pPr>
        <w:pStyle w:val="HTMLPreformatted"/>
        <w:divId w:val="443576268"/>
        <w:rPr>
          <w:sz w:val="16"/>
        </w:rPr>
      </w:pPr>
      <w:r w:rsidRPr="00BA5EEB">
        <w:rPr>
          <w:rStyle w:val="line-number1"/>
          <w:sz w:val="16"/>
        </w:rPr>
        <w:t>15</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16</w:t>
      </w:r>
      <w:r w:rsidRPr="00BA5EEB">
        <w:rPr>
          <w:sz w:val="16"/>
        </w:rPr>
        <w:t xml:space="preserve"> </w:t>
      </w:r>
      <w:r w:rsidRPr="00BA5EEB">
        <w:rPr>
          <w:rStyle w:val="keyword-directive1"/>
          <w:sz w:val="16"/>
        </w:rPr>
        <w:t>public</w:t>
      </w:r>
      <w:r w:rsidRPr="00BA5EEB">
        <w:rPr>
          <w:sz w:val="16"/>
        </w:rPr>
        <w:t xml:space="preserve"> </w:t>
      </w:r>
      <w:r w:rsidRPr="00BA5EEB">
        <w:rPr>
          <w:rStyle w:val="keyword-directive1"/>
          <w:sz w:val="16"/>
        </w:rPr>
        <w:t>class</w:t>
      </w:r>
      <w:r w:rsidRPr="00BA5EEB">
        <w:rPr>
          <w:sz w:val="16"/>
        </w:rPr>
        <w:t xml:space="preserve"> WordGroupWordRelation </w:t>
      </w:r>
      <w:r w:rsidRPr="00BA5EEB">
        <w:rPr>
          <w:rStyle w:val="keyword-directive1"/>
          <w:sz w:val="16"/>
        </w:rPr>
        <w:t>implements</w:t>
      </w:r>
      <w:r w:rsidRPr="00BA5EEB">
        <w:rPr>
          <w:sz w:val="16"/>
        </w:rPr>
        <w:t xml:space="preserve"> Serializable {</w:t>
      </w:r>
    </w:p>
    <w:p w:rsidR="00BA5EEB" w:rsidRPr="00BA5EEB" w:rsidRDefault="00BA5EEB">
      <w:pPr>
        <w:pStyle w:val="HTMLPreformatted"/>
        <w:divId w:val="443576268"/>
        <w:rPr>
          <w:sz w:val="16"/>
        </w:rPr>
      </w:pPr>
      <w:r w:rsidRPr="00BA5EEB">
        <w:rPr>
          <w:rStyle w:val="line-number1"/>
          <w:sz w:val="16"/>
        </w:rPr>
        <w:t>17</w:t>
      </w:r>
      <w:r w:rsidRPr="00BA5EEB">
        <w:rPr>
          <w:sz w:val="16"/>
        </w:rPr>
        <w:t xml:space="preserve">     </w:t>
      </w:r>
      <w:r w:rsidRPr="00BA5EEB">
        <w:rPr>
          <w:rStyle w:val="keyword-directive1"/>
          <w:sz w:val="16"/>
        </w:rPr>
        <w:t>private</w:t>
      </w:r>
      <w:r w:rsidRPr="00BA5EEB">
        <w:rPr>
          <w:sz w:val="16"/>
        </w:rPr>
        <w:t xml:space="preserve"> </w:t>
      </w:r>
      <w:r w:rsidRPr="00BA5EEB">
        <w:rPr>
          <w:rStyle w:val="keyword-directive1"/>
          <w:sz w:val="16"/>
        </w:rPr>
        <w:t>static</w:t>
      </w:r>
      <w:r w:rsidRPr="00BA5EEB">
        <w:rPr>
          <w:sz w:val="16"/>
        </w:rPr>
        <w:t xml:space="preserve"> </w:t>
      </w:r>
      <w:r w:rsidRPr="00BA5EEB">
        <w:rPr>
          <w:rStyle w:val="keyword-directive1"/>
          <w:sz w:val="16"/>
        </w:rPr>
        <w:t>final</w:t>
      </w:r>
      <w:r w:rsidRPr="00BA5EEB">
        <w:rPr>
          <w:sz w:val="16"/>
        </w:rPr>
        <w:t xml:space="preserve"> </w:t>
      </w:r>
      <w:r w:rsidRPr="00BA5EEB">
        <w:rPr>
          <w:rStyle w:val="keyword-directive1"/>
          <w:sz w:val="16"/>
        </w:rPr>
        <w:t>long</w:t>
      </w:r>
      <w:r w:rsidRPr="00BA5EEB">
        <w:rPr>
          <w:sz w:val="16"/>
        </w:rPr>
        <w:t xml:space="preserve"> serialVersionUID = 1L;</w:t>
      </w:r>
    </w:p>
    <w:p w:rsidR="00BA5EEB" w:rsidRPr="00BA5EEB" w:rsidRDefault="00BA5EEB">
      <w:pPr>
        <w:pStyle w:val="HTMLPreformatted"/>
        <w:divId w:val="443576268"/>
        <w:rPr>
          <w:sz w:val="16"/>
        </w:rPr>
      </w:pPr>
      <w:r w:rsidRPr="00BA5EEB">
        <w:rPr>
          <w:rStyle w:val="line-number1"/>
          <w:sz w:val="16"/>
        </w:rPr>
        <w:t>18</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19</w:t>
      </w:r>
      <w:r w:rsidRPr="00BA5EEB">
        <w:rPr>
          <w:sz w:val="16"/>
        </w:rPr>
        <w:t xml:space="preserve">     @Id</w:t>
      </w:r>
    </w:p>
    <w:p w:rsidR="00BA5EEB" w:rsidRPr="00BA5EEB" w:rsidRDefault="00BA5EEB">
      <w:pPr>
        <w:pStyle w:val="HTMLPreformatted"/>
        <w:divId w:val="443576268"/>
        <w:rPr>
          <w:sz w:val="16"/>
        </w:rPr>
      </w:pPr>
      <w:r w:rsidRPr="00BA5EEB">
        <w:rPr>
          <w:rStyle w:val="line-number1"/>
          <w:sz w:val="16"/>
        </w:rPr>
        <w:t>20</w:t>
      </w:r>
      <w:r w:rsidRPr="00BA5EEB">
        <w:rPr>
          <w:sz w:val="16"/>
        </w:rPr>
        <w:t xml:space="preserve">     @GeneratedValue(strategy = GenerationType.IDENTITY)</w:t>
      </w:r>
    </w:p>
    <w:p w:rsidR="00BA5EEB" w:rsidRPr="00BA5EEB" w:rsidRDefault="00BA5EEB">
      <w:pPr>
        <w:pStyle w:val="HTMLPreformatted"/>
        <w:divId w:val="443576268"/>
        <w:rPr>
          <w:sz w:val="16"/>
        </w:rPr>
      </w:pPr>
      <w:r w:rsidRPr="00BA5EEB">
        <w:rPr>
          <w:rStyle w:val="line-number1"/>
          <w:sz w:val="16"/>
        </w:rPr>
        <w:t>21</w:t>
      </w:r>
      <w:r w:rsidRPr="00BA5EEB">
        <w:rPr>
          <w:sz w:val="16"/>
        </w:rPr>
        <w:t xml:space="preserve">     </w:t>
      </w:r>
      <w:r w:rsidRPr="00BA5EEB">
        <w:rPr>
          <w:rStyle w:val="keyword-directive1"/>
          <w:sz w:val="16"/>
        </w:rPr>
        <w:t>protected</w:t>
      </w:r>
      <w:r w:rsidRPr="00BA5EEB">
        <w:rPr>
          <w:sz w:val="16"/>
        </w:rPr>
        <w:t xml:space="preserve"> Long id;</w:t>
      </w:r>
    </w:p>
    <w:p w:rsidR="00BA5EEB" w:rsidRPr="00BA5EEB" w:rsidRDefault="00BA5EEB">
      <w:pPr>
        <w:pStyle w:val="HTMLPreformatted"/>
        <w:divId w:val="443576268"/>
        <w:rPr>
          <w:sz w:val="16"/>
        </w:rPr>
      </w:pPr>
      <w:r w:rsidRPr="00BA5EEB">
        <w:rPr>
          <w:rStyle w:val="line-number1"/>
          <w:sz w:val="16"/>
        </w:rPr>
        <w:t>22</w:t>
      </w:r>
      <w:r w:rsidRPr="00BA5EEB">
        <w:rPr>
          <w:sz w:val="16"/>
        </w:rPr>
        <w:t xml:space="preserve">     @Version</w:t>
      </w:r>
    </w:p>
    <w:p w:rsidR="00BA5EEB" w:rsidRPr="00BA5EEB" w:rsidRDefault="00BA5EEB">
      <w:pPr>
        <w:pStyle w:val="HTMLPreformatted"/>
        <w:divId w:val="443576268"/>
        <w:rPr>
          <w:sz w:val="16"/>
        </w:rPr>
      </w:pPr>
      <w:r w:rsidRPr="00BA5EEB">
        <w:rPr>
          <w:rStyle w:val="line-number1"/>
          <w:sz w:val="16"/>
        </w:rPr>
        <w:t>23</w:t>
      </w:r>
      <w:r w:rsidRPr="00BA5EEB">
        <w:rPr>
          <w:sz w:val="16"/>
        </w:rPr>
        <w:t xml:space="preserve">     @Column(nullable = </w:t>
      </w:r>
      <w:r w:rsidRPr="00BA5EEB">
        <w:rPr>
          <w:rStyle w:val="keyword-directive1"/>
          <w:sz w:val="16"/>
        </w:rPr>
        <w:t>false</w:t>
      </w:r>
      <w:r w:rsidRPr="00BA5EEB">
        <w:rPr>
          <w:sz w:val="16"/>
        </w:rPr>
        <w:t>)</w:t>
      </w:r>
    </w:p>
    <w:p w:rsidR="00BA5EEB" w:rsidRPr="00BA5EEB" w:rsidRDefault="00BA5EEB">
      <w:pPr>
        <w:pStyle w:val="HTMLPreformatted"/>
        <w:divId w:val="443576268"/>
        <w:rPr>
          <w:sz w:val="16"/>
        </w:rPr>
      </w:pPr>
      <w:r w:rsidRPr="00BA5EEB">
        <w:rPr>
          <w:rStyle w:val="line-number1"/>
          <w:sz w:val="16"/>
        </w:rPr>
        <w:t>24</w:t>
      </w:r>
      <w:r w:rsidRPr="00BA5EEB">
        <w:rPr>
          <w:sz w:val="16"/>
        </w:rPr>
        <w:t xml:space="preserve">     </w:t>
      </w:r>
      <w:r w:rsidRPr="00BA5EEB">
        <w:rPr>
          <w:rStyle w:val="keyword-directive1"/>
          <w:sz w:val="16"/>
        </w:rPr>
        <w:t>protected</w:t>
      </w:r>
      <w:r w:rsidRPr="00BA5EEB">
        <w:rPr>
          <w:sz w:val="16"/>
        </w:rPr>
        <w:t xml:space="preserve"> Integer version;</w:t>
      </w:r>
    </w:p>
    <w:p w:rsidR="00BA5EEB" w:rsidRPr="00BA5EEB" w:rsidRDefault="00BA5EEB">
      <w:pPr>
        <w:pStyle w:val="HTMLPreformatted"/>
        <w:divId w:val="443576268"/>
        <w:rPr>
          <w:sz w:val="16"/>
        </w:rPr>
      </w:pPr>
      <w:r w:rsidRPr="00BA5EEB">
        <w:rPr>
          <w:rStyle w:val="line-number1"/>
          <w:sz w:val="16"/>
        </w:rPr>
        <w:t>25</w:t>
      </w:r>
      <w:r w:rsidRPr="00BA5EEB">
        <w:rPr>
          <w:sz w:val="16"/>
        </w:rPr>
        <w:t xml:space="preserve">     @ManyToOne(optional=</w:t>
      </w:r>
      <w:r w:rsidRPr="00BA5EEB">
        <w:rPr>
          <w:rStyle w:val="keyword-directive1"/>
          <w:sz w:val="16"/>
        </w:rPr>
        <w:t>false</w:t>
      </w:r>
      <w:r w:rsidRPr="00BA5EEB">
        <w:rPr>
          <w:sz w:val="16"/>
        </w:rPr>
        <w:t>)</w:t>
      </w:r>
    </w:p>
    <w:p w:rsidR="00BA5EEB" w:rsidRPr="00BA5EEB" w:rsidRDefault="00BA5EEB">
      <w:pPr>
        <w:pStyle w:val="HTMLPreformatted"/>
        <w:divId w:val="443576268"/>
        <w:rPr>
          <w:sz w:val="16"/>
        </w:rPr>
      </w:pPr>
      <w:r w:rsidRPr="00BA5EEB">
        <w:rPr>
          <w:rStyle w:val="line-number1"/>
          <w:sz w:val="16"/>
        </w:rPr>
        <w:t>26</w:t>
      </w:r>
      <w:r w:rsidRPr="00BA5EEB">
        <w:rPr>
          <w:sz w:val="16"/>
        </w:rPr>
        <w:t xml:space="preserve">     @org.hibernate.annotations.ForeignKey(name=</w:t>
      </w:r>
      <w:r w:rsidRPr="00BA5EEB">
        <w:rPr>
          <w:rStyle w:val="character1"/>
          <w:sz w:val="16"/>
        </w:rPr>
        <w:t>"fk_wordgroupwordrelation_wordgroup"</w:t>
      </w:r>
      <w:r w:rsidRPr="00BA5EEB">
        <w:rPr>
          <w:sz w:val="16"/>
        </w:rPr>
        <w:t>)</w:t>
      </w:r>
    </w:p>
    <w:p w:rsidR="00BA5EEB" w:rsidRPr="00BA5EEB" w:rsidRDefault="00BA5EEB">
      <w:pPr>
        <w:pStyle w:val="HTMLPreformatted"/>
        <w:divId w:val="443576268"/>
        <w:rPr>
          <w:sz w:val="16"/>
        </w:rPr>
      </w:pPr>
      <w:r w:rsidRPr="00BA5EEB">
        <w:rPr>
          <w:rStyle w:val="line-number1"/>
          <w:sz w:val="16"/>
        </w:rPr>
        <w:t>27</w:t>
      </w:r>
      <w:r w:rsidRPr="00BA5EEB">
        <w:rPr>
          <w:sz w:val="16"/>
        </w:rPr>
        <w:t xml:space="preserve">     </w:t>
      </w:r>
      <w:r w:rsidRPr="00BA5EEB">
        <w:rPr>
          <w:rStyle w:val="keyword-directive1"/>
          <w:sz w:val="16"/>
        </w:rPr>
        <w:t>protected</w:t>
      </w:r>
      <w:r w:rsidRPr="00BA5EEB">
        <w:rPr>
          <w:sz w:val="16"/>
        </w:rPr>
        <w:t xml:space="preserve"> WordGroup wordGroup;</w:t>
      </w:r>
    </w:p>
    <w:p w:rsidR="00BA5EEB" w:rsidRPr="00BA5EEB" w:rsidRDefault="00BA5EEB">
      <w:pPr>
        <w:pStyle w:val="HTMLPreformatted"/>
        <w:divId w:val="443576268"/>
        <w:rPr>
          <w:sz w:val="16"/>
        </w:rPr>
      </w:pPr>
      <w:r w:rsidRPr="00BA5EEB">
        <w:rPr>
          <w:rStyle w:val="line-number1"/>
          <w:sz w:val="16"/>
        </w:rPr>
        <w:t>28</w:t>
      </w:r>
      <w:r w:rsidRPr="00BA5EEB">
        <w:rPr>
          <w:sz w:val="16"/>
        </w:rPr>
        <w:t xml:space="preserve">     @ManyToOne(optional=</w:t>
      </w:r>
      <w:r w:rsidRPr="00BA5EEB">
        <w:rPr>
          <w:rStyle w:val="keyword-directive1"/>
          <w:sz w:val="16"/>
        </w:rPr>
        <w:t>false</w:t>
      </w:r>
      <w:r w:rsidRPr="00BA5EEB">
        <w:rPr>
          <w:sz w:val="16"/>
        </w:rPr>
        <w:t>)</w:t>
      </w:r>
    </w:p>
    <w:p w:rsidR="00BA5EEB" w:rsidRPr="00BA5EEB" w:rsidRDefault="00BA5EEB">
      <w:pPr>
        <w:pStyle w:val="HTMLPreformatted"/>
        <w:divId w:val="443576268"/>
        <w:rPr>
          <w:sz w:val="16"/>
        </w:rPr>
      </w:pPr>
      <w:r w:rsidRPr="00BA5EEB">
        <w:rPr>
          <w:rStyle w:val="line-number1"/>
          <w:sz w:val="16"/>
        </w:rPr>
        <w:t>29</w:t>
      </w:r>
      <w:r w:rsidRPr="00BA5EEB">
        <w:rPr>
          <w:sz w:val="16"/>
        </w:rPr>
        <w:t xml:space="preserve">     @org.hibernate.annotations.ForeignKey(name=</w:t>
      </w:r>
      <w:r w:rsidRPr="00BA5EEB">
        <w:rPr>
          <w:rStyle w:val="character1"/>
          <w:sz w:val="16"/>
        </w:rPr>
        <w:t>"fk_wordgroupwordrelation_word"</w:t>
      </w:r>
      <w:r w:rsidRPr="00BA5EEB">
        <w:rPr>
          <w:sz w:val="16"/>
        </w:rPr>
        <w:t>)</w:t>
      </w:r>
    </w:p>
    <w:p w:rsidR="00BA5EEB" w:rsidRPr="00BA5EEB" w:rsidRDefault="00BA5EEB">
      <w:pPr>
        <w:pStyle w:val="HTMLPreformatted"/>
        <w:divId w:val="443576268"/>
        <w:rPr>
          <w:sz w:val="16"/>
        </w:rPr>
      </w:pPr>
      <w:r w:rsidRPr="00BA5EEB">
        <w:rPr>
          <w:rStyle w:val="line-number1"/>
          <w:sz w:val="16"/>
        </w:rPr>
        <w:t>30</w:t>
      </w:r>
      <w:r w:rsidRPr="00BA5EEB">
        <w:rPr>
          <w:sz w:val="16"/>
        </w:rPr>
        <w:t xml:space="preserve">     </w:t>
      </w:r>
      <w:r w:rsidRPr="00BA5EEB">
        <w:rPr>
          <w:rStyle w:val="keyword-directive1"/>
          <w:sz w:val="16"/>
        </w:rPr>
        <w:t>protected</w:t>
      </w:r>
      <w:r w:rsidRPr="00BA5EEB">
        <w:rPr>
          <w:sz w:val="16"/>
        </w:rPr>
        <w:t xml:space="preserve"> Word word;</w:t>
      </w:r>
    </w:p>
    <w:p w:rsidR="00BA5EEB" w:rsidRPr="00BA5EEB" w:rsidRDefault="00BA5EEB">
      <w:pPr>
        <w:pStyle w:val="HTMLPreformatted"/>
        <w:divId w:val="443576268"/>
        <w:rPr>
          <w:sz w:val="16"/>
        </w:rPr>
      </w:pPr>
      <w:r w:rsidRPr="00BA5EEB">
        <w:rPr>
          <w:rStyle w:val="line-number1"/>
          <w:sz w:val="16"/>
        </w:rPr>
        <w:t>31</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32</w:t>
      </w:r>
      <w:r w:rsidRPr="00BA5EEB">
        <w:rPr>
          <w:sz w:val="16"/>
        </w:rPr>
        <w:t xml:space="preserve">     </w:t>
      </w:r>
      <w:r w:rsidRPr="00BA5EEB">
        <w:rPr>
          <w:rStyle w:val="keyword-directive1"/>
          <w:sz w:val="16"/>
        </w:rPr>
        <w:t>public</w:t>
      </w:r>
      <w:r w:rsidRPr="00BA5EEB">
        <w:rPr>
          <w:sz w:val="16"/>
        </w:rPr>
        <w:t xml:space="preserve"> WordGroupWordRelation() {</w:t>
      </w:r>
    </w:p>
    <w:p w:rsidR="00BA5EEB" w:rsidRPr="00BA5EEB" w:rsidRDefault="00BA5EEB">
      <w:pPr>
        <w:pStyle w:val="HTMLPreformatted"/>
        <w:divId w:val="443576268"/>
        <w:rPr>
          <w:sz w:val="16"/>
        </w:rPr>
      </w:pPr>
      <w:r w:rsidRPr="00BA5EEB">
        <w:rPr>
          <w:rStyle w:val="line-number1"/>
          <w:sz w:val="16"/>
        </w:rPr>
        <w:t>33</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34</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35</w:t>
      </w:r>
      <w:r w:rsidRPr="00BA5EEB">
        <w:rPr>
          <w:sz w:val="16"/>
        </w:rPr>
        <w:t xml:space="preserve">     </w:t>
      </w:r>
      <w:r w:rsidRPr="00BA5EEB">
        <w:rPr>
          <w:rStyle w:val="keyword-directive1"/>
          <w:sz w:val="16"/>
        </w:rPr>
        <w:t>public</w:t>
      </w:r>
      <w:r w:rsidRPr="00BA5EEB">
        <w:rPr>
          <w:sz w:val="16"/>
        </w:rPr>
        <w:t xml:space="preserve"> WordGroupWordRelation(WordGroup wordGroup, Word word) {</w:t>
      </w:r>
    </w:p>
    <w:p w:rsidR="00BA5EEB" w:rsidRPr="00BA5EEB" w:rsidRDefault="00BA5EEB">
      <w:pPr>
        <w:pStyle w:val="HTMLPreformatted"/>
        <w:divId w:val="443576268"/>
        <w:rPr>
          <w:sz w:val="16"/>
        </w:rPr>
      </w:pPr>
      <w:r w:rsidRPr="00BA5EEB">
        <w:rPr>
          <w:rStyle w:val="line-number1"/>
          <w:sz w:val="16"/>
        </w:rPr>
        <w:t>36</w:t>
      </w:r>
      <w:r w:rsidRPr="00BA5EEB">
        <w:rPr>
          <w:sz w:val="16"/>
        </w:rPr>
        <w:t xml:space="preserve">         </w:t>
      </w:r>
      <w:r w:rsidRPr="00BA5EEB">
        <w:rPr>
          <w:rStyle w:val="keyword-directive1"/>
          <w:sz w:val="16"/>
        </w:rPr>
        <w:t>this</w:t>
      </w:r>
      <w:r w:rsidRPr="00BA5EEB">
        <w:rPr>
          <w:sz w:val="16"/>
        </w:rPr>
        <w:t>.wordGroup = wordGroup;</w:t>
      </w:r>
    </w:p>
    <w:p w:rsidR="00BA5EEB" w:rsidRPr="00BA5EEB" w:rsidRDefault="00BA5EEB">
      <w:pPr>
        <w:pStyle w:val="HTMLPreformatted"/>
        <w:divId w:val="443576268"/>
        <w:rPr>
          <w:sz w:val="16"/>
        </w:rPr>
      </w:pPr>
      <w:r w:rsidRPr="00BA5EEB">
        <w:rPr>
          <w:rStyle w:val="line-number1"/>
          <w:sz w:val="16"/>
        </w:rPr>
        <w:t>37</w:t>
      </w:r>
      <w:r w:rsidRPr="00BA5EEB">
        <w:rPr>
          <w:sz w:val="16"/>
        </w:rPr>
        <w:t xml:space="preserve">         </w:t>
      </w:r>
      <w:r w:rsidRPr="00BA5EEB">
        <w:rPr>
          <w:rStyle w:val="keyword-directive1"/>
          <w:sz w:val="16"/>
        </w:rPr>
        <w:t>this</w:t>
      </w:r>
      <w:r w:rsidRPr="00BA5EEB">
        <w:rPr>
          <w:sz w:val="16"/>
        </w:rPr>
        <w:t>.word = word;</w:t>
      </w:r>
    </w:p>
    <w:p w:rsidR="00BA5EEB" w:rsidRPr="00BA5EEB" w:rsidRDefault="00BA5EEB">
      <w:pPr>
        <w:pStyle w:val="HTMLPreformatted"/>
        <w:divId w:val="443576268"/>
        <w:rPr>
          <w:sz w:val="16"/>
        </w:rPr>
      </w:pPr>
      <w:r w:rsidRPr="00BA5EEB">
        <w:rPr>
          <w:rStyle w:val="line-number1"/>
          <w:sz w:val="16"/>
        </w:rPr>
        <w:t>38</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39</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40</w:t>
      </w:r>
      <w:r w:rsidRPr="00BA5EEB">
        <w:rPr>
          <w:sz w:val="16"/>
        </w:rPr>
        <w:t xml:space="preserve">     </w:t>
      </w:r>
      <w:r w:rsidRPr="00BA5EEB">
        <w:rPr>
          <w:rStyle w:val="keyword-directive1"/>
          <w:sz w:val="16"/>
        </w:rPr>
        <w:t>public</w:t>
      </w:r>
      <w:r w:rsidRPr="00BA5EEB">
        <w:rPr>
          <w:sz w:val="16"/>
        </w:rPr>
        <w:t xml:space="preserve"> Long getId() {</w:t>
      </w:r>
    </w:p>
    <w:p w:rsidR="00BA5EEB" w:rsidRPr="00BA5EEB" w:rsidRDefault="00BA5EEB">
      <w:pPr>
        <w:pStyle w:val="HTMLPreformatted"/>
        <w:divId w:val="443576268"/>
        <w:rPr>
          <w:sz w:val="16"/>
        </w:rPr>
      </w:pPr>
      <w:r w:rsidRPr="00BA5EEB">
        <w:rPr>
          <w:rStyle w:val="line-number1"/>
          <w:sz w:val="16"/>
        </w:rPr>
        <w:t>41</w:t>
      </w:r>
      <w:r w:rsidRPr="00BA5EEB">
        <w:rPr>
          <w:sz w:val="16"/>
        </w:rPr>
        <w:t xml:space="preserve">         </w:t>
      </w:r>
      <w:r w:rsidRPr="00BA5EEB">
        <w:rPr>
          <w:rStyle w:val="keyword-directive1"/>
          <w:sz w:val="16"/>
        </w:rPr>
        <w:t>return</w:t>
      </w:r>
      <w:r w:rsidRPr="00BA5EEB">
        <w:rPr>
          <w:sz w:val="16"/>
        </w:rPr>
        <w:t xml:space="preserve"> id;</w:t>
      </w:r>
    </w:p>
    <w:p w:rsidR="00BA5EEB" w:rsidRPr="00BA5EEB" w:rsidRDefault="00BA5EEB">
      <w:pPr>
        <w:pStyle w:val="HTMLPreformatted"/>
        <w:divId w:val="443576268"/>
        <w:rPr>
          <w:sz w:val="16"/>
        </w:rPr>
      </w:pPr>
      <w:r w:rsidRPr="00BA5EEB">
        <w:rPr>
          <w:rStyle w:val="line-number1"/>
          <w:sz w:val="16"/>
        </w:rPr>
        <w:t>42</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43</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44</w:t>
      </w:r>
      <w:r w:rsidRPr="00BA5EEB">
        <w:rPr>
          <w:sz w:val="16"/>
        </w:rPr>
        <w:t xml:space="preserve">     </w:t>
      </w:r>
      <w:r w:rsidRPr="00BA5EEB">
        <w:rPr>
          <w:rStyle w:val="keyword-directive1"/>
          <w:sz w:val="16"/>
        </w:rPr>
        <w:t>public</w:t>
      </w:r>
      <w:r w:rsidRPr="00BA5EEB">
        <w:rPr>
          <w:sz w:val="16"/>
        </w:rPr>
        <w:t xml:space="preserve"> </w:t>
      </w:r>
      <w:r w:rsidRPr="00BA5EEB">
        <w:rPr>
          <w:rStyle w:val="keyword-directive1"/>
          <w:sz w:val="16"/>
        </w:rPr>
        <w:t>void</w:t>
      </w:r>
      <w:r w:rsidRPr="00BA5EEB">
        <w:rPr>
          <w:sz w:val="16"/>
        </w:rPr>
        <w:t xml:space="preserve"> setId(Long id) {</w:t>
      </w:r>
    </w:p>
    <w:p w:rsidR="00BA5EEB" w:rsidRPr="00BA5EEB" w:rsidRDefault="00BA5EEB">
      <w:pPr>
        <w:pStyle w:val="HTMLPreformatted"/>
        <w:divId w:val="443576268"/>
        <w:rPr>
          <w:sz w:val="16"/>
        </w:rPr>
      </w:pPr>
      <w:r w:rsidRPr="00BA5EEB">
        <w:rPr>
          <w:rStyle w:val="line-number1"/>
          <w:sz w:val="16"/>
        </w:rPr>
        <w:t>45</w:t>
      </w:r>
      <w:r w:rsidRPr="00BA5EEB">
        <w:rPr>
          <w:sz w:val="16"/>
        </w:rPr>
        <w:t xml:space="preserve">         </w:t>
      </w:r>
      <w:r w:rsidRPr="00BA5EEB">
        <w:rPr>
          <w:rStyle w:val="keyword-directive1"/>
          <w:sz w:val="16"/>
        </w:rPr>
        <w:t>this</w:t>
      </w:r>
      <w:r w:rsidRPr="00BA5EEB">
        <w:rPr>
          <w:sz w:val="16"/>
        </w:rPr>
        <w:t>.id = id;</w:t>
      </w:r>
    </w:p>
    <w:p w:rsidR="00BA5EEB" w:rsidRPr="00BA5EEB" w:rsidRDefault="00BA5EEB">
      <w:pPr>
        <w:pStyle w:val="HTMLPreformatted"/>
        <w:divId w:val="443576268"/>
        <w:rPr>
          <w:sz w:val="16"/>
        </w:rPr>
      </w:pPr>
      <w:r w:rsidRPr="00BA5EEB">
        <w:rPr>
          <w:rStyle w:val="line-number1"/>
          <w:sz w:val="16"/>
        </w:rPr>
        <w:t>46</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47</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48</w:t>
      </w:r>
      <w:r w:rsidRPr="00BA5EEB">
        <w:rPr>
          <w:sz w:val="16"/>
        </w:rPr>
        <w:t xml:space="preserve">     </w:t>
      </w:r>
      <w:r w:rsidRPr="00BA5EEB">
        <w:rPr>
          <w:rStyle w:val="keyword-directive1"/>
          <w:sz w:val="16"/>
        </w:rPr>
        <w:t>public</w:t>
      </w:r>
      <w:r w:rsidRPr="00BA5EEB">
        <w:rPr>
          <w:sz w:val="16"/>
        </w:rPr>
        <w:t xml:space="preserve"> Integer getVersion() {</w:t>
      </w:r>
    </w:p>
    <w:p w:rsidR="00BA5EEB" w:rsidRPr="00BA5EEB" w:rsidRDefault="00BA5EEB">
      <w:pPr>
        <w:pStyle w:val="HTMLPreformatted"/>
        <w:divId w:val="443576268"/>
        <w:rPr>
          <w:sz w:val="16"/>
        </w:rPr>
      </w:pPr>
      <w:r w:rsidRPr="00BA5EEB">
        <w:rPr>
          <w:rStyle w:val="line-number1"/>
          <w:sz w:val="16"/>
        </w:rPr>
        <w:t>49</w:t>
      </w:r>
      <w:r w:rsidRPr="00BA5EEB">
        <w:rPr>
          <w:sz w:val="16"/>
        </w:rPr>
        <w:t xml:space="preserve">         </w:t>
      </w:r>
      <w:r w:rsidRPr="00BA5EEB">
        <w:rPr>
          <w:rStyle w:val="keyword-directive1"/>
          <w:sz w:val="16"/>
        </w:rPr>
        <w:t>return</w:t>
      </w:r>
      <w:r w:rsidRPr="00BA5EEB">
        <w:rPr>
          <w:sz w:val="16"/>
        </w:rPr>
        <w:t xml:space="preserve"> version;</w:t>
      </w:r>
    </w:p>
    <w:p w:rsidR="00BA5EEB" w:rsidRPr="00BA5EEB" w:rsidRDefault="00BA5EEB">
      <w:pPr>
        <w:pStyle w:val="HTMLPreformatted"/>
        <w:divId w:val="443576268"/>
        <w:rPr>
          <w:sz w:val="16"/>
        </w:rPr>
      </w:pPr>
      <w:r w:rsidRPr="00BA5EEB">
        <w:rPr>
          <w:rStyle w:val="line-number1"/>
          <w:sz w:val="16"/>
        </w:rPr>
        <w:t>50</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51</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52</w:t>
      </w:r>
      <w:r w:rsidRPr="00BA5EEB">
        <w:rPr>
          <w:sz w:val="16"/>
        </w:rPr>
        <w:t xml:space="preserve">     </w:t>
      </w:r>
      <w:r w:rsidRPr="00BA5EEB">
        <w:rPr>
          <w:rStyle w:val="keyword-directive1"/>
          <w:sz w:val="16"/>
        </w:rPr>
        <w:t>public</w:t>
      </w:r>
      <w:r w:rsidRPr="00BA5EEB">
        <w:rPr>
          <w:sz w:val="16"/>
        </w:rPr>
        <w:t xml:space="preserve"> </w:t>
      </w:r>
      <w:r w:rsidRPr="00BA5EEB">
        <w:rPr>
          <w:rStyle w:val="keyword-directive1"/>
          <w:sz w:val="16"/>
        </w:rPr>
        <w:t>void</w:t>
      </w:r>
      <w:r w:rsidRPr="00BA5EEB">
        <w:rPr>
          <w:sz w:val="16"/>
        </w:rPr>
        <w:t xml:space="preserve"> setVersion(Integer version) {</w:t>
      </w:r>
    </w:p>
    <w:p w:rsidR="00BA5EEB" w:rsidRPr="00BA5EEB" w:rsidRDefault="00BA5EEB">
      <w:pPr>
        <w:pStyle w:val="HTMLPreformatted"/>
        <w:divId w:val="443576268"/>
        <w:rPr>
          <w:sz w:val="16"/>
        </w:rPr>
      </w:pPr>
      <w:r w:rsidRPr="00BA5EEB">
        <w:rPr>
          <w:rStyle w:val="line-number1"/>
          <w:sz w:val="16"/>
        </w:rPr>
        <w:t>53</w:t>
      </w:r>
      <w:r w:rsidRPr="00BA5EEB">
        <w:rPr>
          <w:sz w:val="16"/>
        </w:rPr>
        <w:t xml:space="preserve">         </w:t>
      </w:r>
      <w:r w:rsidRPr="00BA5EEB">
        <w:rPr>
          <w:rStyle w:val="keyword-directive1"/>
          <w:sz w:val="16"/>
        </w:rPr>
        <w:t>this</w:t>
      </w:r>
      <w:r w:rsidRPr="00BA5EEB">
        <w:rPr>
          <w:sz w:val="16"/>
        </w:rPr>
        <w:t>.version = version;</w:t>
      </w:r>
    </w:p>
    <w:p w:rsidR="00BA5EEB" w:rsidRPr="00BA5EEB" w:rsidRDefault="00BA5EEB">
      <w:pPr>
        <w:pStyle w:val="HTMLPreformatted"/>
        <w:divId w:val="443576268"/>
        <w:rPr>
          <w:sz w:val="16"/>
        </w:rPr>
      </w:pPr>
      <w:r w:rsidRPr="00BA5EEB">
        <w:rPr>
          <w:rStyle w:val="line-number1"/>
          <w:sz w:val="16"/>
        </w:rPr>
        <w:t>54</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55</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56</w:t>
      </w:r>
      <w:r w:rsidRPr="00BA5EEB">
        <w:rPr>
          <w:sz w:val="16"/>
        </w:rPr>
        <w:t xml:space="preserve">     </w:t>
      </w:r>
      <w:r w:rsidRPr="00BA5EEB">
        <w:rPr>
          <w:rStyle w:val="keyword-directive1"/>
          <w:sz w:val="16"/>
        </w:rPr>
        <w:t>public</w:t>
      </w:r>
      <w:r w:rsidRPr="00BA5EEB">
        <w:rPr>
          <w:sz w:val="16"/>
        </w:rPr>
        <w:t xml:space="preserve"> Word getWord() {</w:t>
      </w:r>
    </w:p>
    <w:p w:rsidR="00BA5EEB" w:rsidRPr="00BA5EEB" w:rsidRDefault="00BA5EEB">
      <w:pPr>
        <w:pStyle w:val="HTMLPreformatted"/>
        <w:divId w:val="443576268"/>
        <w:rPr>
          <w:sz w:val="16"/>
        </w:rPr>
      </w:pPr>
      <w:r w:rsidRPr="00BA5EEB">
        <w:rPr>
          <w:rStyle w:val="line-number1"/>
          <w:sz w:val="16"/>
        </w:rPr>
        <w:t>57</w:t>
      </w:r>
      <w:r w:rsidRPr="00BA5EEB">
        <w:rPr>
          <w:sz w:val="16"/>
        </w:rPr>
        <w:t xml:space="preserve">         </w:t>
      </w:r>
      <w:r w:rsidRPr="00BA5EEB">
        <w:rPr>
          <w:rStyle w:val="keyword-directive1"/>
          <w:sz w:val="16"/>
        </w:rPr>
        <w:t>return</w:t>
      </w:r>
      <w:r w:rsidRPr="00BA5EEB">
        <w:rPr>
          <w:sz w:val="16"/>
        </w:rPr>
        <w:t xml:space="preserve"> word;</w:t>
      </w:r>
    </w:p>
    <w:p w:rsidR="00BA5EEB" w:rsidRPr="00BA5EEB" w:rsidRDefault="00BA5EEB">
      <w:pPr>
        <w:pStyle w:val="HTMLPreformatted"/>
        <w:divId w:val="443576268"/>
        <w:rPr>
          <w:sz w:val="16"/>
        </w:rPr>
      </w:pPr>
      <w:r w:rsidRPr="00BA5EEB">
        <w:rPr>
          <w:rStyle w:val="line-number1"/>
          <w:sz w:val="16"/>
        </w:rPr>
        <w:t>58</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59</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60</w:t>
      </w:r>
      <w:r w:rsidRPr="00BA5EEB">
        <w:rPr>
          <w:sz w:val="16"/>
        </w:rPr>
        <w:t xml:space="preserve">     </w:t>
      </w:r>
      <w:r w:rsidRPr="00BA5EEB">
        <w:rPr>
          <w:rStyle w:val="keyword-directive1"/>
          <w:sz w:val="16"/>
        </w:rPr>
        <w:t>public</w:t>
      </w:r>
      <w:r w:rsidRPr="00BA5EEB">
        <w:rPr>
          <w:sz w:val="16"/>
        </w:rPr>
        <w:t xml:space="preserve"> </w:t>
      </w:r>
      <w:r w:rsidRPr="00BA5EEB">
        <w:rPr>
          <w:rStyle w:val="keyword-directive1"/>
          <w:sz w:val="16"/>
        </w:rPr>
        <w:t>void</w:t>
      </w:r>
      <w:r w:rsidRPr="00BA5EEB">
        <w:rPr>
          <w:sz w:val="16"/>
        </w:rPr>
        <w:t xml:space="preserve"> setWord(Word word) {</w:t>
      </w:r>
    </w:p>
    <w:p w:rsidR="00BA5EEB" w:rsidRPr="00BA5EEB" w:rsidRDefault="00BA5EEB">
      <w:pPr>
        <w:pStyle w:val="HTMLPreformatted"/>
        <w:divId w:val="443576268"/>
        <w:rPr>
          <w:sz w:val="16"/>
        </w:rPr>
      </w:pPr>
      <w:r w:rsidRPr="00BA5EEB">
        <w:rPr>
          <w:rStyle w:val="line-number1"/>
          <w:sz w:val="16"/>
        </w:rPr>
        <w:t>61</w:t>
      </w:r>
      <w:r w:rsidRPr="00BA5EEB">
        <w:rPr>
          <w:sz w:val="16"/>
        </w:rPr>
        <w:t xml:space="preserve">         </w:t>
      </w:r>
      <w:r w:rsidRPr="00BA5EEB">
        <w:rPr>
          <w:rStyle w:val="keyword-directive1"/>
          <w:sz w:val="16"/>
        </w:rPr>
        <w:t>this</w:t>
      </w:r>
      <w:r w:rsidRPr="00BA5EEB">
        <w:rPr>
          <w:sz w:val="16"/>
        </w:rPr>
        <w:t>.word = word;</w:t>
      </w:r>
    </w:p>
    <w:p w:rsidR="00BA5EEB" w:rsidRPr="00BA5EEB" w:rsidRDefault="00BA5EEB">
      <w:pPr>
        <w:pStyle w:val="HTMLPreformatted"/>
        <w:divId w:val="443576268"/>
        <w:rPr>
          <w:sz w:val="16"/>
        </w:rPr>
      </w:pPr>
      <w:r w:rsidRPr="00BA5EEB">
        <w:rPr>
          <w:rStyle w:val="line-number1"/>
          <w:sz w:val="16"/>
        </w:rPr>
        <w:t>62</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63</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64</w:t>
      </w:r>
      <w:r w:rsidRPr="00BA5EEB">
        <w:rPr>
          <w:sz w:val="16"/>
        </w:rPr>
        <w:t xml:space="preserve">     </w:t>
      </w:r>
      <w:r w:rsidRPr="00BA5EEB">
        <w:rPr>
          <w:rStyle w:val="keyword-directive1"/>
          <w:sz w:val="16"/>
        </w:rPr>
        <w:t>public</w:t>
      </w:r>
      <w:r w:rsidRPr="00BA5EEB">
        <w:rPr>
          <w:sz w:val="16"/>
        </w:rPr>
        <w:t xml:space="preserve"> WordGroup getWordGroup() {</w:t>
      </w:r>
    </w:p>
    <w:p w:rsidR="00BA5EEB" w:rsidRPr="00BA5EEB" w:rsidRDefault="00BA5EEB">
      <w:pPr>
        <w:pStyle w:val="HTMLPreformatted"/>
        <w:divId w:val="443576268"/>
        <w:rPr>
          <w:sz w:val="16"/>
        </w:rPr>
      </w:pPr>
      <w:r w:rsidRPr="00BA5EEB">
        <w:rPr>
          <w:rStyle w:val="line-number1"/>
          <w:sz w:val="16"/>
        </w:rPr>
        <w:t>65</w:t>
      </w:r>
      <w:r w:rsidRPr="00BA5EEB">
        <w:rPr>
          <w:sz w:val="16"/>
        </w:rPr>
        <w:t xml:space="preserve">         </w:t>
      </w:r>
      <w:r w:rsidRPr="00BA5EEB">
        <w:rPr>
          <w:rStyle w:val="keyword-directive1"/>
          <w:sz w:val="16"/>
        </w:rPr>
        <w:t>return</w:t>
      </w:r>
      <w:r w:rsidRPr="00BA5EEB">
        <w:rPr>
          <w:sz w:val="16"/>
        </w:rPr>
        <w:t xml:space="preserve"> wordGroup;</w:t>
      </w:r>
    </w:p>
    <w:p w:rsidR="00BA5EEB" w:rsidRPr="00BA5EEB" w:rsidRDefault="00BA5EEB">
      <w:pPr>
        <w:pStyle w:val="HTMLPreformatted"/>
        <w:divId w:val="443576268"/>
        <w:rPr>
          <w:sz w:val="16"/>
        </w:rPr>
      </w:pPr>
      <w:r w:rsidRPr="00BA5EEB">
        <w:rPr>
          <w:rStyle w:val="line-number1"/>
          <w:sz w:val="16"/>
        </w:rPr>
        <w:t>66</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67</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68</w:t>
      </w:r>
      <w:r w:rsidRPr="00BA5EEB">
        <w:rPr>
          <w:sz w:val="16"/>
        </w:rPr>
        <w:t xml:space="preserve">     </w:t>
      </w:r>
      <w:r w:rsidRPr="00BA5EEB">
        <w:rPr>
          <w:rStyle w:val="keyword-directive1"/>
          <w:sz w:val="16"/>
        </w:rPr>
        <w:t>public</w:t>
      </w:r>
      <w:r w:rsidRPr="00BA5EEB">
        <w:rPr>
          <w:sz w:val="16"/>
        </w:rPr>
        <w:t xml:space="preserve"> </w:t>
      </w:r>
      <w:r w:rsidRPr="00BA5EEB">
        <w:rPr>
          <w:rStyle w:val="keyword-directive1"/>
          <w:sz w:val="16"/>
        </w:rPr>
        <w:t>void</w:t>
      </w:r>
      <w:r w:rsidRPr="00BA5EEB">
        <w:rPr>
          <w:sz w:val="16"/>
        </w:rPr>
        <w:t xml:space="preserve"> setWordGroup(WordGroup wordGroup) {</w:t>
      </w:r>
    </w:p>
    <w:p w:rsidR="00BA5EEB" w:rsidRPr="00BA5EEB" w:rsidRDefault="00BA5EEB">
      <w:pPr>
        <w:pStyle w:val="HTMLPreformatted"/>
        <w:divId w:val="443576268"/>
        <w:rPr>
          <w:sz w:val="16"/>
        </w:rPr>
      </w:pPr>
      <w:r w:rsidRPr="00BA5EEB">
        <w:rPr>
          <w:rStyle w:val="line-number1"/>
          <w:sz w:val="16"/>
        </w:rPr>
        <w:t>69</w:t>
      </w:r>
      <w:r w:rsidRPr="00BA5EEB">
        <w:rPr>
          <w:sz w:val="16"/>
        </w:rPr>
        <w:t xml:space="preserve">         </w:t>
      </w:r>
      <w:r w:rsidRPr="00BA5EEB">
        <w:rPr>
          <w:rStyle w:val="keyword-directive1"/>
          <w:sz w:val="16"/>
        </w:rPr>
        <w:t>this</w:t>
      </w:r>
      <w:r w:rsidRPr="00BA5EEB">
        <w:rPr>
          <w:sz w:val="16"/>
        </w:rPr>
        <w:t>.wordGroup = wordGroup;</w:t>
      </w:r>
    </w:p>
    <w:p w:rsidR="00BA5EEB" w:rsidRPr="00BA5EEB" w:rsidRDefault="00BA5EEB">
      <w:pPr>
        <w:pStyle w:val="HTMLPreformatted"/>
        <w:divId w:val="443576268"/>
        <w:rPr>
          <w:sz w:val="16"/>
        </w:rPr>
      </w:pPr>
      <w:r w:rsidRPr="00BA5EEB">
        <w:rPr>
          <w:rStyle w:val="line-number1"/>
          <w:sz w:val="16"/>
        </w:rPr>
        <w:t>70</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71</w:t>
      </w:r>
      <w:r w:rsidRPr="00BA5EEB">
        <w:rPr>
          <w:sz w:val="16"/>
        </w:rPr>
        <w:t xml:space="preserve"> }</w:t>
      </w:r>
    </w:p>
    <w:p w:rsidR="00BA5EEB" w:rsidRDefault="00BA5EEB">
      <w:pPr>
        <w:pStyle w:val="HTMLPreformatted"/>
        <w:divId w:val="443576268"/>
        <w:rPr>
          <w:sz w:val="16"/>
        </w:rPr>
      </w:pPr>
      <w:r w:rsidRPr="00BA5EEB">
        <w:rPr>
          <w:rStyle w:val="line-number1"/>
          <w:sz w:val="16"/>
        </w:rPr>
        <w:t>72</w:t>
      </w:r>
      <w:r w:rsidRPr="00BA5EEB">
        <w:rPr>
          <w:sz w:val="16"/>
        </w:rPr>
        <w:t xml:space="preserve"> </w:t>
      </w:r>
    </w:p>
    <w:p w:rsidR="00BA5EEB" w:rsidRPr="00BA5EEB" w:rsidRDefault="00BA5EEB">
      <w:pPr>
        <w:pStyle w:val="HTMLPreformatted"/>
        <w:divId w:val="443576268"/>
        <w:rPr>
          <w:sz w:val="16"/>
        </w:rPr>
      </w:pPr>
    </w:p>
    <w:p w:rsidR="00BA33E7" w:rsidRPr="00BA33E7" w:rsidRDefault="008026DD" w:rsidP="00BA33E7">
      <w:pPr>
        <w:rPr>
          <w:b/>
          <w:noProof/>
          <w:lang w:eastAsia="da-DK" w:bidi="ar-SA"/>
        </w:rPr>
      </w:pPr>
      <w:r w:rsidRPr="00BA5EEB">
        <w:rPr>
          <w:noProof/>
          <w:sz w:val="16"/>
          <w:lang w:eastAsia="da-DK" w:bidi="ar-SA"/>
        </w:rPr>
        <w:lastRenderedPageBreak/>
        <w:fldChar w:fldCharType="end"/>
      </w:r>
      <w:r w:rsidR="00BA33E7" w:rsidRPr="00BA33E7">
        <w:rPr>
          <w:b/>
          <w:noProof/>
          <w:lang w:eastAsia="da-DK" w:bidi="ar-SA"/>
        </w:rPr>
        <w:t>Pakken: dk.jsh.itdiplom.userdrivensignlanguagedictionary.business</w:t>
      </w:r>
    </w:p>
    <w:p w:rsidR="00BA33E7" w:rsidRDefault="00BA33E7" w:rsidP="00BA33E7">
      <w:pPr>
        <w:rPr>
          <w:noProof/>
          <w:lang w:eastAsia="da-DK" w:bidi="ar-SA"/>
        </w:rPr>
      </w:pPr>
    </w:p>
    <w:p w:rsidR="00BA33E7" w:rsidRDefault="00BA33E7" w:rsidP="00BA33E7">
      <w:pPr>
        <w:rPr>
          <w:noProof/>
          <w:lang w:eastAsia="da-DK" w:bidi="ar-SA"/>
        </w:rPr>
      </w:pPr>
      <w:r>
        <w:rPr>
          <w:noProof/>
          <w:lang w:eastAsia="da-DK" w:bidi="ar-SA"/>
        </w:rPr>
        <w:t xml:space="preserve">Filen: </w:t>
      </w:r>
      <w:r w:rsidR="00F23E04">
        <w:rPr>
          <w:noProof/>
          <w:lang w:eastAsia="da-DK" w:bidi="ar-SA"/>
        </w:rPr>
        <w:t>ApplicationUserBusiness.</w:t>
      </w:r>
      <w:r>
        <w:rPr>
          <w:noProof/>
          <w:lang w:eastAsia="da-DK" w:bidi="ar-SA"/>
        </w:rPr>
        <w:t>java</w:t>
      </w:r>
    </w:p>
    <w:p w:rsidR="00F23E04" w:rsidRPr="00A15904" w:rsidRDefault="008026DD" w:rsidP="00BA33E7">
      <w:pPr>
        <w:rPr>
          <w:rFonts w:ascii="Times New Roman" w:hAnsi="Times New Roman" w:cs="Times New Roman"/>
          <w:sz w:val="16"/>
          <w:szCs w:val="20"/>
          <w:lang w:val="da-DK" w:eastAsia="da-DK" w:bidi="ar-SA"/>
        </w:rPr>
      </w:pPr>
      <w:r w:rsidRPr="00A15904">
        <w:rPr>
          <w:noProof/>
          <w:sz w:val="16"/>
          <w:lang w:eastAsia="da-DK" w:bidi="ar-SA"/>
        </w:rPr>
        <w:fldChar w:fldCharType="begin"/>
      </w:r>
      <w:r w:rsidR="00F23E04" w:rsidRPr="00A15904">
        <w:rPr>
          <w:noProof/>
          <w:sz w:val="16"/>
          <w:lang w:eastAsia="da-DK" w:bidi="ar-SA"/>
        </w:rPr>
        <w:instrText xml:space="preserve"> INCLUDETEXT "C:\\GoogleCode\\user-driven-sign-language-dictionary\\Analysis and design\\CodeInHtml\\ApplicationUserBusiness.html" \c HTML </w:instrText>
      </w:r>
      <w:r w:rsidR="00A15904">
        <w:rPr>
          <w:noProof/>
          <w:sz w:val="16"/>
          <w:lang w:eastAsia="da-DK" w:bidi="ar-SA"/>
        </w:rPr>
        <w:instrText xml:space="preserve"> \* MERGEFORMAT </w:instrText>
      </w:r>
      <w:r w:rsidRPr="00A15904">
        <w:rPr>
          <w:noProof/>
          <w:sz w:val="16"/>
          <w:lang w:eastAsia="da-DK" w:bidi="ar-SA"/>
        </w:rPr>
        <w:fldChar w:fldCharType="separate"/>
      </w:r>
    </w:p>
    <w:p w:rsidR="00F23E04" w:rsidRPr="00A15904" w:rsidRDefault="00F23E04">
      <w:pPr>
        <w:pStyle w:val="HTMLPreformatted"/>
        <w:divId w:val="1441340147"/>
        <w:rPr>
          <w:sz w:val="16"/>
        </w:rPr>
      </w:pPr>
      <w:r w:rsidRPr="00A15904">
        <w:rPr>
          <w:rStyle w:val="line-number1"/>
          <w:sz w:val="16"/>
        </w:rPr>
        <w:t xml:space="preserve">  1</w:t>
      </w:r>
      <w:r w:rsidRPr="00A15904">
        <w:rPr>
          <w:sz w:val="16"/>
        </w:rPr>
        <w:t xml:space="preserve"> </w:t>
      </w:r>
      <w:r w:rsidRPr="00A15904">
        <w:rPr>
          <w:rStyle w:val="keyword-directive1"/>
          <w:sz w:val="16"/>
        </w:rPr>
        <w:t>package</w:t>
      </w:r>
      <w:r w:rsidRPr="00A15904">
        <w:rPr>
          <w:sz w:val="16"/>
        </w:rPr>
        <w:t xml:space="preserve"> dk.jsh.itdiplom.userdrivensignlanguagedictionary.business;</w:t>
      </w:r>
    </w:p>
    <w:p w:rsidR="00F23E04" w:rsidRPr="00A15904" w:rsidRDefault="00F23E04">
      <w:pPr>
        <w:pStyle w:val="HTMLPreformatted"/>
        <w:divId w:val="1441340147"/>
        <w:rPr>
          <w:sz w:val="16"/>
        </w:rPr>
      </w:pPr>
      <w:r w:rsidRPr="00A15904">
        <w:rPr>
          <w:rStyle w:val="line-number1"/>
          <w:sz w:val="16"/>
        </w:rPr>
        <w:t xml:space="preserve">  2</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3</w:t>
      </w:r>
      <w:r w:rsidRPr="00A15904">
        <w:rPr>
          <w:sz w:val="16"/>
        </w:rPr>
        <w:t xml:space="preserve"> </w:t>
      </w:r>
      <w:r w:rsidRPr="00A15904">
        <w:rPr>
          <w:rStyle w:val="keyword-directive1"/>
          <w:sz w:val="16"/>
        </w:rPr>
        <w:t>import</w:t>
      </w:r>
      <w:r w:rsidRPr="00A15904">
        <w:rPr>
          <w:sz w:val="16"/>
        </w:rPr>
        <w:t xml:space="preserve"> dk.jsh.itdiplom.userdrivensignlanguagedictionary.entity.ApplicationUser;</w:t>
      </w:r>
    </w:p>
    <w:p w:rsidR="00F23E04" w:rsidRPr="00A15904" w:rsidRDefault="00F23E04">
      <w:pPr>
        <w:pStyle w:val="HTMLPreformatted"/>
        <w:divId w:val="1441340147"/>
        <w:rPr>
          <w:sz w:val="16"/>
        </w:rPr>
      </w:pPr>
      <w:r w:rsidRPr="00A15904">
        <w:rPr>
          <w:rStyle w:val="line-number1"/>
          <w:sz w:val="16"/>
        </w:rPr>
        <w:t xml:space="preserve">  4</w:t>
      </w:r>
      <w:r w:rsidRPr="00A15904">
        <w:rPr>
          <w:sz w:val="16"/>
        </w:rPr>
        <w:t xml:space="preserve"> </w:t>
      </w:r>
      <w:r w:rsidRPr="00A15904">
        <w:rPr>
          <w:rStyle w:val="keyword-directive1"/>
          <w:sz w:val="16"/>
        </w:rPr>
        <w:t>import</w:t>
      </w:r>
      <w:r w:rsidRPr="00A15904">
        <w:rPr>
          <w:sz w:val="16"/>
        </w:rPr>
        <w:t xml:space="preserve"> dk.jsh.itdiplom.userdrivensignlanguagedictionary.util.HibernateUtil;</w:t>
      </w:r>
    </w:p>
    <w:p w:rsidR="00F23E04" w:rsidRPr="00A15904" w:rsidRDefault="00F23E04">
      <w:pPr>
        <w:pStyle w:val="HTMLPreformatted"/>
        <w:divId w:val="1441340147"/>
        <w:rPr>
          <w:sz w:val="16"/>
        </w:rPr>
      </w:pPr>
      <w:r w:rsidRPr="00A15904">
        <w:rPr>
          <w:rStyle w:val="line-number1"/>
          <w:sz w:val="16"/>
        </w:rPr>
        <w:t xml:space="preserve">  5</w:t>
      </w:r>
      <w:r w:rsidRPr="00A15904">
        <w:rPr>
          <w:sz w:val="16"/>
        </w:rPr>
        <w:t xml:space="preserve"> </w:t>
      </w:r>
      <w:r w:rsidRPr="00A15904">
        <w:rPr>
          <w:rStyle w:val="keyword-directive1"/>
          <w:sz w:val="16"/>
        </w:rPr>
        <w:t>import</w:t>
      </w:r>
      <w:r w:rsidRPr="00A15904">
        <w:rPr>
          <w:sz w:val="16"/>
        </w:rPr>
        <w:t xml:space="preserve"> java.util.Date;</w:t>
      </w:r>
    </w:p>
    <w:p w:rsidR="00F23E04" w:rsidRPr="00A15904" w:rsidRDefault="00F23E04">
      <w:pPr>
        <w:pStyle w:val="HTMLPreformatted"/>
        <w:divId w:val="1441340147"/>
        <w:rPr>
          <w:sz w:val="16"/>
        </w:rPr>
      </w:pPr>
      <w:r w:rsidRPr="00A15904">
        <w:rPr>
          <w:rStyle w:val="line-number1"/>
          <w:sz w:val="16"/>
        </w:rPr>
        <w:t xml:space="preserve">  6</w:t>
      </w:r>
      <w:r w:rsidRPr="00A15904">
        <w:rPr>
          <w:sz w:val="16"/>
        </w:rPr>
        <w:t xml:space="preserve"> </w:t>
      </w:r>
      <w:r w:rsidRPr="00A15904">
        <w:rPr>
          <w:rStyle w:val="keyword-directive1"/>
          <w:sz w:val="16"/>
        </w:rPr>
        <w:t>import</w:t>
      </w:r>
      <w:r w:rsidRPr="00A15904">
        <w:rPr>
          <w:sz w:val="16"/>
        </w:rPr>
        <w:t xml:space="preserve"> java.util.List;</w:t>
      </w:r>
    </w:p>
    <w:p w:rsidR="00F23E04" w:rsidRPr="00A15904" w:rsidRDefault="00F23E04">
      <w:pPr>
        <w:pStyle w:val="HTMLPreformatted"/>
        <w:divId w:val="1441340147"/>
        <w:rPr>
          <w:sz w:val="16"/>
        </w:rPr>
      </w:pPr>
      <w:r w:rsidRPr="00A15904">
        <w:rPr>
          <w:rStyle w:val="line-number1"/>
          <w:sz w:val="16"/>
        </w:rPr>
        <w:t xml:space="preserve">  7</w:t>
      </w:r>
      <w:r w:rsidRPr="00A15904">
        <w:rPr>
          <w:sz w:val="16"/>
        </w:rPr>
        <w:t xml:space="preserve"> </w:t>
      </w:r>
      <w:r w:rsidRPr="00A15904">
        <w:rPr>
          <w:rStyle w:val="keyword-directive1"/>
          <w:sz w:val="16"/>
        </w:rPr>
        <w:t>import</w:t>
      </w:r>
      <w:r w:rsidRPr="00A15904">
        <w:rPr>
          <w:sz w:val="16"/>
        </w:rPr>
        <w:t xml:space="preserve"> org.hibernate.Query;</w:t>
      </w:r>
    </w:p>
    <w:p w:rsidR="00F23E04" w:rsidRPr="00A15904" w:rsidRDefault="00F23E04">
      <w:pPr>
        <w:pStyle w:val="HTMLPreformatted"/>
        <w:divId w:val="1441340147"/>
        <w:rPr>
          <w:sz w:val="16"/>
        </w:rPr>
      </w:pPr>
      <w:r w:rsidRPr="00A15904">
        <w:rPr>
          <w:rStyle w:val="line-number1"/>
          <w:sz w:val="16"/>
        </w:rPr>
        <w:t xml:space="preserve">  8</w:t>
      </w:r>
      <w:r w:rsidRPr="00A15904">
        <w:rPr>
          <w:sz w:val="16"/>
        </w:rPr>
        <w:t xml:space="preserve"> </w:t>
      </w:r>
      <w:r w:rsidRPr="00A15904">
        <w:rPr>
          <w:rStyle w:val="keyword-directive1"/>
          <w:sz w:val="16"/>
        </w:rPr>
        <w:t>import</w:t>
      </w:r>
      <w:r w:rsidRPr="00A15904">
        <w:rPr>
          <w:sz w:val="16"/>
        </w:rPr>
        <w:t xml:space="preserve"> org.hibernate.Session;</w:t>
      </w:r>
    </w:p>
    <w:p w:rsidR="00F23E04" w:rsidRPr="00A15904" w:rsidRDefault="00F23E04">
      <w:pPr>
        <w:pStyle w:val="HTMLPreformatted"/>
        <w:divId w:val="1441340147"/>
        <w:rPr>
          <w:sz w:val="16"/>
        </w:rPr>
      </w:pPr>
      <w:r w:rsidRPr="00A15904">
        <w:rPr>
          <w:rStyle w:val="line-number1"/>
          <w:sz w:val="16"/>
        </w:rPr>
        <w:t xml:space="preserve">  9</w:t>
      </w:r>
      <w:r w:rsidRPr="00A15904">
        <w:rPr>
          <w:sz w:val="16"/>
        </w:rPr>
        <w:t xml:space="preserve"> </w:t>
      </w:r>
      <w:r w:rsidRPr="00A15904">
        <w:rPr>
          <w:rStyle w:val="keyword-directive1"/>
          <w:sz w:val="16"/>
        </w:rPr>
        <w:t>import</w:t>
      </w:r>
      <w:r w:rsidRPr="00A15904">
        <w:rPr>
          <w:sz w:val="16"/>
        </w:rPr>
        <w:t xml:space="preserve"> org.hibernate.Transaction;</w:t>
      </w:r>
    </w:p>
    <w:p w:rsidR="00F23E04" w:rsidRPr="00A15904" w:rsidRDefault="00F23E04">
      <w:pPr>
        <w:pStyle w:val="HTMLPreformatted"/>
        <w:divId w:val="1441340147"/>
        <w:rPr>
          <w:sz w:val="16"/>
        </w:rPr>
      </w:pPr>
      <w:r w:rsidRPr="00A15904">
        <w:rPr>
          <w:rStyle w:val="line-number1"/>
          <w:sz w:val="16"/>
        </w:rPr>
        <w:t xml:space="preserve"> 10</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11</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12</w:t>
      </w:r>
      <w:r w:rsidRPr="00A15904">
        <w:rPr>
          <w:sz w:val="16"/>
        </w:rPr>
        <w:t xml:space="preserve"> </w:t>
      </w:r>
      <w:r w:rsidRPr="00A15904">
        <w:rPr>
          <w:rStyle w:val="comment1"/>
          <w:sz w:val="16"/>
        </w:rPr>
        <w:t xml:space="preserve"> * Business</w:t>
      </w:r>
      <w:r w:rsidRPr="00A15904">
        <w:rPr>
          <w:sz w:val="16"/>
        </w:rPr>
        <w:t xml:space="preserve"> </w:t>
      </w:r>
      <w:r w:rsidRPr="00A15904">
        <w:rPr>
          <w:rStyle w:val="comment1"/>
          <w:sz w:val="16"/>
        </w:rPr>
        <w:t>metods</w:t>
      </w:r>
      <w:r w:rsidRPr="00A15904">
        <w:rPr>
          <w:sz w:val="16"/>
        </w:rPr>
        <w:t xml:space="preserve"> </w:t>
      </w:r>
      <w:r w:rsidRPr="00A15904">
        <w:rPr>
          <w:rStyle w:val="comment1"/>
          <w:sz w:val="16"/>
        </w:rPr>
        <w:t>for</w:t>
      </w:r>
      <w:r w:rsidRPr="00A15904">
        <w:rPr>
          <w:sz w:val="16"/>
        </w:rPr>
        <w:t xml:space="preserve"> </w:t>
      </w:r>
      <w:r w:rsidRPr="00A15904">
        <w:rPr>
          <w:rStyle w:val="comment1"/>
          <w:sz w:val="16"/>
        </w:rPr>
        <w:t>ApplicationUser.</w:t>
      </w:r>
    </w:p>
    <w:p w:rsidR="00F23E04" w:rsidRPr="00A15904" w:rsidRDefault="00F23E04">
      <w:pPr>
        <w:pStyle w:val="HTMLPreformatted"/>
        <w:divId w:val="1441340147"/>
        <w:rPr>
          <w:sz w:val="16"/>
        </w:rPr>
      </w:pPr>
      <w:r w:rsidRPr="00A15904">
        <w:rPr>
          <w:rStyle w:val="line-number1"/>
          <w:sz w:val="16"/>
        </w:rPr>
        <w:t xml:space="preserve"> 13</w:t>
      </w:r>
      <w:r w:rsidRPr="00A15904">
        <w:rPr>
          <w:sz w:val="16"/>
        </w:rPr>
        <w:t xml:space="preserve"> </w:t>
      </w:r>
      <w:r w:rsidRPr="00A15904">
        <w:rPr>
          <w:rStyle w:val="comment1"/>
          <w:sz w:val="16"/>
        </w:rPr>
        <w:t xml:space="preserve"> *</w:t>
      </w:r>
    </w:p>
    <w:p w:rsidR="00F23E04" w:rsidRPr="00A15904" w:rsidRDefault="00F23E04">
      <w:pPr>
        <w:pStyle w:val="HTMLPreformatted"/>
        <w:divId w:val="1441340147"/>
        <w:rPr>
          <w:sz w:val="16"/>
        </w:rPr>
      </w:pPr>
      <w:r w:rsidRPr="00A15904">
        <w:rPr>
          <w:rStyle w:val="line-number1"/>
          <w:sz w:val="16"/>
        </w:rPr>
        <w:t xml:space="preserve"> 14</w:t>
      </w:r>
      <w:r w:rsidRPr="00A15904">
        <w:rPr>
          <w:sz w:val="16"/>
        </w:rPr>
        <w:t xml:space="preserve"> </w:t>
      </w:r>
      <w:r w:rsidRPr="00A15904">
        <w:rPr>
          <w:rStyle w:val="comment1"/>
          <w:sz w:val="16"/>
        </w:rPr>
        <w:t xml:space="preserve"> * </w:t>
      </w:r>
      <w:r w:rsidRPr="00A15904">
        <w:rPr>
          <w:rStyle w:val="st01"/>
          <w:sz w:val="16"/>
        </w:rPr>
        <w:t>@author</w:t>
      </w:r>
      <w:r w:rsidRPr="00A15904">
        <w:rPr>
          <w:sz w:val="16"/>
        </w:rPr>
        <w:t xml:space="preserve"> </w:t>
      </w:r>
      <w:r w:rsidRPr="00A15904">
        <w:rPr>
          <w:rStyle w:val="comment1"/>
          <w:sz w:val="16"/>
        </w:rPr>
        <w:t>Jan</w:t>
      </w:r>
      <w:r w:rsidRPr="00A15904">
        <w:rPr>
          <w:sz w:val="16"/>
        </w:rPr>
        <w:t xml:space="preserve"> </w:t>
      </w:r>
      <w:r w:rsidRPr="00A15904">
        <w:rPr>
          <w:rStyle w:val="comment1"/>
          <w:sz w:val="16"/>
        </w:rPr>
        <w:t>S.</w:t>
      </w:r>
      <w:r w:rsidRPr="00A15904">
        <w:rPr>
          <w:sz w:val="16"/>
        </w:rPr>
        <w:t xml:space="preserve"> </w:t>
      </w:r>
      <w:r w:rsidRPr="00A15904">
        <w:rPr>
          <w:rStyle w:val="comment1"/>
          <w:sz w:val="16"/>
        </w:rPr>
        <w:t>Hansen</w:t>
      </w:r>
    </w:p>
    <w:p w:rsidR="00F23E04" w:rsidRPr="00A15904" w:rsidRDefault="00F23E04">
      <w:pPr>
        <w:pStyle w:val="HTMLPreformatted"/>
        <w:divId w:val="1441340147"/>
        <w:rPr>
          <w:sz w:val="16"/>
        </w:rPr>
      </w:pPr>
      <w:r w:rsidRPr="00A15904">
        <w:rPr>
          <w:rStyle w:val="line-number1"/>
          <w:sz w:val="16"/>
        </w:rPr>
        <w:t xml:space="preserve"> 15</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16</w:t>
      </w:r>
      <w:r w:rsidRPr="00A15904">
        <w:rPr>
          <w:sz w:val="16"/>
        </w:rPr>
        <w:t xml:space="preserve"> </w:t>
      </w:r>
      <w:r w:rsidRPr="00A15904">
        <w:rPr>
          <w:rStyle w:val="keyword-directive1"/>
          <w:sz w:val="16"/>
        </w:rPr>
        <w:t>public</w:t>
      </w:r>
      <w:r w:rsidRPr="00A15904">
        <w:rPr>
          <w:sz w:val="16"/>
        </w:rPr>
        <w:t xml:space="preserve"> </w:t>
      </w:r>
      <w:r w:rsidRPr="00A15904">
        <w:rPr>
          <w:rStyle w:val="keyword-directive1"/>
          <w:sz w:val="16"/>
        </w:rPr>
        <w:t>class</w:t>
      </w:r>
      <w:r w:rsidRPr="00A15904">
        <w:rPr>
          <w:sz w:val="16"/>
        </w:rPr>
        <w:t xml:space="preserve"> ApplicationUserBusiness {</w:t>
      </w:r>
    </w:p>
    <w:p w:rsidR="00F23E04" w:rsidRPr="00A15904" w:rsidRDefault="00F23E04">
      <w:pPr>
        <w:pStyle w:val="HTMLPreformatted"/>
        <w:divId w:val="1441340147"/>
        <w:rPr>
          <w:sz w:val="16"/>
        </w:rPr>
      </w:pPr>
      <w:r w:rsidRPr="00A15904">
        <w:rPr>
          <w:rStyle w:val="line-number1"/>
          <w:sz w:val="16"/>
        </w:rPr>
        <w:t xml:space="preserve"> 17</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18</w:t>
      </w:r>
      <w:r w:rsidRPr="00A15904">
        <w:rPr>
          <w:sz w:val="16"/>
        </w:rPr>
        <w:t xml:space="preserve">     </w:t>
      </w:r>
      <w:r w:rsidRPr="00A15904">
        <w:rPr>
          <w:rStyle w:val="keyword-directive1"/>
          <w:sz w:val="16"/>
        </w:rPr>
        <w:t>private</w:t>
      </w:r>
      <w:r w:rsidRPr="00A15904">
        <w:rPr>
          <w:sz w:val="16"/>
        </w:rPr>
        <w:t xml:space="preserve"> ApplicationUserBusiness(){};</w:t>
      </w:r>
    </w:p>
    <w:p w:rsidR="00F23E04" w:rsidRPr="00A15904" w:rsidRDefault="00F23E04">
      <w:pPr>
        <w:pStyle w:val="HTMLPreformatted"/>
        <w:divId w:val="1441340147"/>
        <w:rPr>
          <w:sz w:val="16"/>
        </w:rPr>
      </w:pPr>
      <w:r w:rsidRPr="00A15904">
        <w:rPr>
          <w:rStyle w:val="line-number1"/>
          <w:sz w:val="16"/>
        </w:rPr>
        <w:t xml:space="preserve"> 19</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20</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21</w:t>
      </w:r>
      <w:r w:rsidRPr="00A15904">
        <w:rPr>
          <w:sz w:val="16"/>
        </w:rPr>
        <w:t xml:space="preserve"> </w:t>
      </w:r>
      <w:r w:rsidRPr="00A15904">
        <w:rPr>
          <w:rStyle w:val="comment1"/>
          <w:sz w:val="16"/>
        </w:rPr>
        <w:t xml:space="preserve">     * Gets</w:t>
      </w:r>
      <w:r w:rsidRPr="00A15904">
        <w:rPr>
          <w:sz w:val="16"/>
        </w:rPr>
        <w:t xml:space="preserve"> </w:t>
      </w:r>
      <w:r w:rsidRPr="00A15904">
        <w:rPr>
          <w:rStyle w:val="comment1"/>
          <w:sz w:val="16"/>
        </w:rPr>
        <w:t>a</w:t>
      </w:r>
      <w:r w:rsidRPr="00A15904">
        <w:rPr>
          <w:sz w:val="16"/>
        </w:rPr>
        <w:t xml:space="preserve"> </w:t>
      </w:r>
      <w:r w:rsidRPr="00A15904">
        <w:rPr>
          <w:rStyle w:val="comment1"/>
          <w:sz w:val="16"/>
        </w:rPr>
        <w:t>applicationUser</w:t>
      </w:r>
      <w:r w:rsidRPr="00A15904">
        <w:rPr>
          <w:sz w:val="16"/>
        </w:rPr>
        <w:t xml:space="preserve"> </w:t>
      </w:r>
      <w:r w:rsidRPr="00A15904">
        <w:rPr>
          <w:rStyle w:val="comment1"/>
          <w:sz w:val="16"/>
        </w:rPr>
        <w:t>from</w:t>
      </w:r>
      <w:r w:rsidRPr="00A15904">
        <w:rPr>
          <w:sz w:val="16"/>
        </w:rPr>
        <w:t xml:space="preserve"> </w:t>
      </w:r>
      <w:r w:rsidRPr="00A15904">
        <w:rPr>
          <w:rStyle w:val="comment1"/>
          <w:sz w:val="16"/>
        </w:rPr>
        <w:t>login</w:t>
      </w:r>
      <w:r w:rsidRPr="00A15904">
        <w:rPr>
          <w:sz w:val="16"/>
        </w:rPr>
        <w:t xml:space="preserve"> </w:t>
      </w:r>
      <w:r w:rsidRPr="00A15904">
        <w:rPr>
          <w:rStyle w:val="comment1"/>
          <w:sz w:val="16"/>
        </w:rPr>
        <w:t>and</w:t>
      </w:r>
      <w:r w:rsidRPr="00A15904">
        <w:rPr>
          <w:sz w:val="16"/>
        </w:rPr>
        <w:t xml:space="preserve"> </w:t>
      </w:r>
      <w:r w:rsidRPr="00A15904">
        <w:rPr>
          <w:rStyle w:val="comment1"/>
          <w:sz w:val="16"/>
        </w:rPr>
        <w:t>password.</w:t>
      </w:r>
    </w:p>
    <w:p w:rsidR="00F23E04" w:rsidRPr="00A15904" w:rsidRDefault="00F23E04">
      <w:pPr>
        <w:pStyle w:val="HTMLPreformatted"/>
        <w:divId w:val="1441340147"/>
        <w:rPr>
          <w:sz w:val="16"/>
        </w:rPr>
      </w:pPr>
      <w:r w:rsidRPr="00A15904">
        <w:rPr>
          <w:rStyle w:val="line-number1"/>
          <w:sz w:val="16"/>
        </w:rPr>
        <w:t xml:space="preserve"> 22</w:t>
      </w:r>
      <w:r w:rsidRPr="00A15904">
        <w:rPr>
          <w:sz w:val="16"/>
        </w:rPr>
        <w:t xml:space="preserve"> </w:t>
      </w:r>
      <w:r w:rsidRPr="00A15904">
        <w:rPr>
          <w:rStyle w:val="comment1"/>
          <w:sz w:val="16"/>
        </w:rPr>
        <w:t xml:space="preserve">     * </w:t>
      </w:r>
    </w:p>
    <w:p w:rsidR="00F23E04" w:rsidRPr="00A15904" w:rsidRDefault="00F23E04">
      <w:pPr>
        <w:pStyle w:val="HTMLPreformatted"/>
        <w:divId w:val="1441340147"/>
        <w:rPr>
          <w:sz w:val="16"/>
        </w:rPr>
      </w:pPr>
      <w:r w:rsidRPr="00A15904">
        <w:rPr>
          <w:rStyle w:val="line-number1"/>
          <w:sz w:val="16"/>
        </w:rPr>
        <w:t xml:space="preserve"> 23</w:t>
      </w:r>
      <w:r w:rsidRPr="00A15904">
        <w:rPr>
          <w:sz w:val="16"/>
        </w:rPr>
        <w:t xml:space="preserve"> </w:t>
      </w:r>
      <w:r w:rsidRPr="00A15904">
        <w:rPr>
          <w:rStyle w:val="comment1"/>
          <w:sz w:val="16"/>
        </w:rPr>
        <w:t xml:space="preserve">     * </w:t>
      </w:r>
      <w:r w:rsidRPr="00A15904">
        <w:rPr>
          <w:rStyle w:val="st01"/>
          <w:sz w:val="16"/>
        </w:rPr>
        <w:t>@param</w:t>
      </w:r>
      <w:r w:rsidRPr="00A15904">
        <w:rPr>
          <w:sz w:val="16"/>
        </w:rPr>
        <w:t xml:space="preserve"> </w:t>
      </w:r>
      <w:r w:rsidRPr="00A15904">
        <w:rPr>
          <w:rStyle w:val="comment1"/>
          <w:sz w:val="16"/>
        </w:rPr>
        <w:t>login</w:t>
      </w:r>
      <w:r w:rsidRPr="00A15904">
        <w:rPr>
          <w:sz w:val="16"/>
        </w:rPr>
        <w:t xml:space="preserve"> </w:t>
      </w:r>
      <w:r w:rsidRPr="00A15904">
        <w:rPr>
          <w:rStyle w:val="comment1"/>
          <w:sz w:val="16"/>
        </w:rPr>
        <w:t>user</w:t>
      </w:r>
      <w:r w:rsidRPr="00A15904">
        <w:rPr>
          <w:sz w:val="16"/>
        </w:rPr>
        <w:t xml:space="preserve"> </w:t>
      </w:r>
      <w:r w:rsidRPr="00A15904">
        <w:rPr>
          <w:rStyle w:val="comment1"/>
          <w:sz w:val="16"/>
        </w:rPr>
        <w:t>login</w:t>
      </w:r>
    </w:p>
    <w:p w:rsidR="00F23E04" w:rsidRPr="00A15904" w:rsidRDefault="00F23E04">
      <w:pPr>
        <w:pStyle w:val="HTMLPreformatted"/>
        <w:divId w:val="1441340147"/>
        <w:rPr>
          <w:sz w:val="16"/>
        </w:rPr>
      </w:pPr>
      <w:r w:rsidRPr="00A15904">
        <w:rPr>
          <w:rStyle w:val="line-number1"/>
          <w:sz w:val="16"/>
        </w:rPr>
        <w:t xml:space="preserve"> 24</w:t>
      </w:r>
      <w:r w:rsidRPr="00A15904">
        <w:rPr>
          <w:sz w:val="16"/>
        </w:rPr>
        <w:t xml:space="preserve"> </w:t>
      </w:r>
      <w:r w:rsidRPr="00A15904">
        <w:rPr>
          <w:rStyle w:val="comment1"/>
          <w:sz w:val="16"/>
        </w:rPr>
        <w:t xml:space="preserve">     * </w:t>
      </w:r>
      <w:r w:rsidRPr="00A15904">
        <w:rPr>
          <w:rStyle w:val="st01"/>
          <w:sz w:val="16"/>
        </w:rPr>
        <w:t>@param</w:t>
      </w:r>
      <w:r w:rsidRPr="00A15904">
        <w:rPr>
          <w:sz w:val="16"/>
        </w:rPr>
        <w:t xml:space="preserve"> </w:t>
      </w:r>
      <w:r w:rsidRPr="00A15904">
        <w:rPr>
          <w:rStyle w:val="comment1"/>
          <w:sz w:val="16"/>
        </w:rPr>
        <w:t>password</w:t>
      </w:r>
      <w:r w:rsidRPr="00A15904">
        <w:rPr>
          <w:sz w:val="16"/>
        </w:rPr>
        <w:t xml:space="preserve"> </w:t>
      </w:r>
      <w:r w:rsidRPr="00A15904">
        <w:rPr>
          <w:rStyle w:val="comment1"/>
          <w:sz w:val="16"/>
        </w:rPr>
        <w:t>password</w:t>
      </w:r>
    </w:p>
    <w:p w:rsidR="00F23E04" w:rsidRPr="00A15904" w:rsidRDefault="00F23E04">
      <w:pPr>
        <w:pStyle w:val="HTMLPreformatted"/>
        <w:divId w:val="1441340147"/>
        <w:rPr>
          <w:sz w:val="16"/>
        </w:rPr>
      </w:pPr>
      <w:r w:rsidRPr="00A15904">
        <w:rPr>
          <w:rStyle w:val="line-number1"/>
          <w:sz w:val="16"/>
        </w:rPr>
        <w:t xml:space="preserve"> 25</w:t>
      </w:r>
      <w:r w:rsidRPr="00A15904">
        <w:rPr>
          <w:sz w:val="16"/>
        </w:rPr>
        <w:t xml:space="preserve"> </w:t>
      </w:r>
      <w:r w:rsidRPr="00A15904">
        <w:rPr>
          <w:rStyle w:val="comment1"/>
          <w:sz w:val="16"/>
        </w:rPr>
        <w:t xml:space="preserve">     * </w:t>
      </w:r>
      <w:r w:rsidRPr="00A15904">
        <w:rPr>
          <w:rStyle w:val="st01"/>
          <w:sz w:val="16"/>
        </w:rPr>
        <w:t>@return</w:t>
      </w:r>
      <w:r w:rsidRPr="00A15904">
        <w:rPr>
          <w:sz w:val="16"/>
        </w:rPr>
        <w:t xml:space="preserve"> </w:t>
      </w:r>
      <w:r w:rsidRPr="00A15904">
        <w:rPr>
          <w:rStyle w:val="comment1"/>
          <w:sz w:val="16"/>
        </w:rPr>
        <w:t>a</w:t>
      </w:r>
      <w:r w:rsidRPr="00A15904">
        <w:rPr>
          <w:sz w:val="16"/>
        </w:rPr>
        <w:t xml:space="preserve"> </w:t>
      </w:r>
      <w:r w:rsidRPr="00A15904">
        <w:rPr>
          <w:rStyle w:val="comment1"/>
          <w:sz w:val="16"/>
        </w:rPr>
        <w:t>ApplicationUser</w:t>
      </w:r>
      <w:r w:rsidRPr="00A15904">
        <w:rPr>
          <w:sz w:val="16"/>
        </w:rPr>
        <w:t xml:space="preserve"> </w:t>
      </w:r>
      <w:r w:rsidRPr="00A15904">
        <w:rPr>
          <w:rStyle w:val="comment1"/>
          <w:sz w:val="16"/>
        </w:rPr>
        <w:t>or</w:t>
      </w:r>
      <w:r w:rsidRPr="00A15904">
        <w:rPr>
          <w:sz w:val="16"/>
        </w:rPr>
        <w:t xml:space="preserve"> </w:t>
      </w:r>
      <w:r w:rsidRPr="00A15904">
        <w:rPr>
          <w:rStyle w:val="comment1"/>
          <w:sz w:val="16"/>
        </w:rPr>
        <w:t>null</w:t>
      </w:r>
      <w:r w:rsidRPr="00A15904">
        <w:rPr>
          <w:sz w:val="16"/>
        </w:rPr>
        <w:t xml:space="preserve"> </w:t>
      </w:r>
      <w:r w:rsidRPr="00A15904">
        <w:rPr>
          <w:rStyle w:val="comment1"/>
          <w:sz w:val="16"/>
        </w:rPr>
        <w:t>if</w:t>
      </w:r>
      <w:r w:rsidRPr="00A15904">
        <w:rPr>
          <w:sz w:val="16"/>
        </w:rPr>
        <w:t xml:space="preserve"> </w:t>
      </w:r>
      <w:r w:rsidRPr="00A15904">
        <w:rPr>
          <w:rStyle w:val="comment1"/>
          <w:sz w:val="16"/>
        </w:rPr>
        <w:t>login</w:t>
      </w:r>
      <w:r w:rsidRPr="00A15904">
        <w:rPr>
          <w:sz w:val="16"/>
        </w:rPr>
        <w:t xml:space="preserve"> </w:t>
      </w:r>
      <w:r w:rsidRPr="00A15904">
        <w:rPr>
          <w:rStyle w:val="comment1"/>
          <w:sz w:val="16"/>
        </w:rPr>
        <w:t>or</w:t>
      </w:r>
      <w:r w:rsidRPr="00A15904">
        <w:rPr>
          <w:sz w:val="16"/>
        </w:rPr>
        <w:t xml:space="preserve"> </w:t>
      </w:r>
      <w:r w:rsidRPr="00A15904">
        <w:rPr>
          <w:rStyle w:val="comment1"/>
          <w:sz w:val="16"/>
        </w:rPr>
        <w:t>password</w:t>
      </w:r>
      <w:r w:rsidRPr="00A15904">
        <w:rPr>
          <w:sz w:val="16"/>
        </w:rPr>
        <w:t xml:space="preserve"> </w:t>
      </w:r>
      <w:r w:rsidRPr="00A15904">
        <w:rPr>
          <w:rStyle w:val="comment1"/>
          <w:sz w:val="16"/>
        </w:rPr>
        <w:t>is</w:t>
      </w:r>
      <w:r w:rsidRPr="00A15904">
        <w:rPr>
          <w:sz w:val="16"/>
        </w:rPr>
        <w:t xml:space="preserve"> </w:t>
      </w:r>
      <w:r w:rsidRPr="00A15904">
        <w:rPr>
          <w:rStyle w:val="comment1"/>
          <w:sz w:val="16"/>
        </w:rPr>
        <w:t>wrong.</w:t>
      </w:r>
    </w:p>
    <w:p w:rsidR="00F23E04" w:rsidRPr="00A15904" w:rsidRDefault="00F23E04">
      <w:pPr>
        <w:pStyle w:val="HTMLPreformatted"/>
        <w:divId w:val="1441340147"/>
        <w:rPr>
          <w:sz w:val="16"/>
        </w:rPr>
      </w:pPr>
      <w:r w:rsidRPr="00A15904">
        <w:rPr>
          <w:rStyle w:val="line-number1"/>
          <w:sz w:val="16"/>
        </w:rPr>
        <w:t xml:space="preserve"> 26</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27</w:t>
      </w:r>
      <w:r w:rsidRPr="00A15904">
        <w:rPr>
          <w:sz w:val="16"/>
        </w:rPr>
        <w:t xml:space="preserve">     </w:t>
      </w:r>
      <w:r w:rsidRPr="00A15904">
        <w:rPr>
          <w:rStyle w:val="keyword-directive1"/>
          <w:sz w:val="16"/>
        </w:rPr>
        <w:t>public</w:t>
      </w:r>
      <w:r w:rsidRPr="00A15904">
        <w:rPr>
          <w:sz w:val="16"/>
        </w:rPr>
        <w:t xml:space="preserve"> </w:t>
      </w:r>
      <w:r w:rsidRPr="00A15904">
        <w:rPr>
          <w:rStyle w:val="keyword-directive1"/>
          <w:sz w:val="16"/>
        </w:rPr>
        <w:t>static</w:t>
      </w:r>
      <w:r w:rsidRPr="00A15904">
        <w:rPr>
          <w:sz w:val="16"/>
        </w:rPr>
        <w:t xml:space="preserve"> ApplicationUser isValidUser(String login, String password) {</w:t>
      </w:r>
    </w:p>
    <w:p w:rsidR="00F23E04" w:rsidRPr="00A15904" w:rsidRDefault="00F23E04">
      <w:pPr>
        <w:pStyle w:val="HTMLPreformatted"/>
        <w:divId w:val="1441340147"/>
        <w:rPr>
          <w:sz w:val="16"/>
        </w:rPr>
      </w:pPr>
      <w:r w:rsidRPr="00A15904">
        <w:rPr>
          <w:rStyle w:val="line-number1"/>
          <w:sz w:val="16"/>
        </w:rPr>
        <w:t xml:space="preserve"> 28</w:t>
      </w:r>
      <w:r w:rsidRPr="00A15904">
        <w:rPr>
          <w:sz w:val="16"/>
        </w:rPr>
        <w:t xml:space="preserve">         ApplicationUser appUser = </w:t>
      </w:r>
      <w:r w:rsidRPr="00A15904">
        <w:rPr>
          <w:rStyle w:val="keyword-directive1"/>
          <w:sz w:val="16"/>
        </w:rPr>
        <w:t>null</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29</w:t>
      </w:r>
      <w:r w:rsidRPr="00A15904">
        <w:rPr>
          <w:sz w:val="16"/>
        </w:rPr>
        <w:t xml:space="preserve">         Session session = HibernateUtil.getSessionFactory().openSession();</w:t>
      </w:r>
    </w:p>
    <w:p w:rsidR="00F23E04" w:rsidRPr="00A15904" w:rsidRDefault="00F23E04">
      <w:pPr>
        <w:pStyle w:val="HTMLPreformatted"/>
        <w:divId w:val="1441340147"/>
        <w:rPr>
          <w:sz w:val="16"/>
        </w:rPr>
      </w:pPr>
      <w:r w:rsidRPr="00A15904">
        <w:rPr>
          <w:rStyle w:val="line-number1"/>
          <w:sz w:val="16"/>
        </w:rPr>
        <w:t xml:space="preserve"> 30</w:t>
      </w:r>
      <w:r w:rsidRPr="00A15904">
        <w:rPr>
          <w:sz w:val="16"/>
        </w:rPr>
        <w:t xml:space="preserve">         String hql = </w:t>
      </w:r>
      <w:r w:rsidRPr="00A15904">
        <w:rPr>
          <w:rStyle w:val="character1"/>
          <w:sz w:val="16"/>
        </w:rPr>
        <w:t>"select appUser from "</w:t>
      </w:r>
    </w:p>
    <w:p w:rsidR="00F23E04" w:rsidRPr="00A15904" w:rsidRDefault="00F23E04">
      <w:pPr>
        <w:pStyle w:val="HTMLPreformatted"/>
        <w:divId w:val="1441340147"/>
        <w:rPr>
          <w:sz w:val="16"/>
        </w:rPr>
      </w:pPr>
      <w:r w:rsidRPr="00A15904">
        <w:rPr>
          <w:rStyle w:val="line-number1"/>
          <w:sz w:val="16"/>
        </w:rPr>
        <w:t xml:space="preserve"> 31</w:t>
      </w:r>
      <w:r w:rsidRPr="00A15904">
        <w:rPr>
          <w:sz w:val="16"/>
        </w:rPr>
        <w:t xml:space="preserve">                 + </w:t>
      </w:r>
      <w:r w:rsidRPr="00A15904">
        <w:rPr>
          <w:rStyle w:val="character1"/>
          <w:sz w:val="16"/>
        </w:rPr>
        <w:t>"dk.jsh.itdiplom.userdrivensignlanguagedictionary.entity."</w:t>
      </w:r>
    </w:p>
    <w:p w:rsidR="00F23E04" w:rsidRPr="00A15904" w:rsidRDefault="00F23E04">
      <w:pPr>
        <w:pStyle w:val="HTMLPreformatted"/>
        <w:divId w:val="1441340147"/>
        <w:rPr>
          <w:sz w:val="16"/>
        </w:rPr>
      </w:pPr>
      <w:r w:rsidRPr="00A15904">
        <w:rPr>
          <w:rStyle w:val="line-number1"/>
          <w:sz w:val="16"/>
        </w:rPr>
        <w:t xml:space="preserve"> 32</w:t>
      </w:r>
      <w:r w:rsidRPr="00A15904">
        <w:rPr>
          <w:sz w:val="16"/>
        </w:rPr>
        <w:t xml:space="preserve">                 + </w:t>
      </w:r>
      <w:r w:rsidRPr="00A15904">
        <w:rPr>
          <w:rStyle w:val="character1"/>
          <w:sz w:val="16"/>
        </w:rPr>
        <w:t>"ApplicationUser appUser "</w:t>
      </w:r>
    </w:p>
    <w:p w:rsidR="00F23E04" w:rsidRPr="00A15904" w:rsidRDefault="00F23E04">
      <w:pPr>
        <w:pStyle w:val="HTMLPreformatted"/>
        <w:divId w:val="1441340147"/>
        <w:rPr>
          <w:sz w:val="16"/>
        </w:rPr>
      </w:pPr>
      <w:r w:rsidRPr="00A15904">
        <w:rPr>
          <w:rStyle w:val="line-number1"/>
          <w:sz w:val="16"/>
        </w:rPr>
        <w:t xml:space="preserve"> 33</w:t>
      </w:r>
      <w:r w:rsidRPr="00A15904">
        <w:rPr>
          <w:sz w:val="16"/>
        </w:rPr>
        <w:t xml:space="preserve">                 + </w:t>
      </w:r>
      <w:r w:rsidRPr="00A15904">
        <w:rPr>
          <w:rStyle w:val="character1"/>
          <w:sz w:val="16"/>
        </w:rPr>
        <w:t>"where appUser.login = :login "</w:t>
      </w:r>
    </w:p>
    <w:p w:rsidR="00F23E04" w:rsidRPr="00A15904" w:rsidRDefault="00F23E04">
      <w:pPr>
        <w:pStyle w:val="HTMLPreformatted"/>
        <w:divId w:val="1441340147"/>
        <w:rPr>
          <w:sz w:val="16"/>
        </w:rPr>
      </w:pPr>
      <w:r w:rsidRPr="00A15904">
        <w:rPr>
          <w:rStyle w:val="line-number1"/>
          <w:sz w:val="16"/>
        </w:rPr>
        <w:t xml:space="preserve"> 34</w:t>
      </w:r>
      <w:r w:rsidRPr="00A15904">
        <w:rPr>
          <w:sz w:val="16"/>
        </w:rPr>
        <w:t xml:space="preserve">                 + </w:t>
      </w:r>
      <w:r w:rsidRPr="00A15904">
        <w:rPr>
          <w:rStyle w:val="character1"/>
          <w:sz w:val="16"/>
        </w:rPr>
        <w:t>"and appUser.password = :password "</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35</w:t>
      </w:r>
      <w:r w:rsidRPr="00A15904">
        <w:rPr>
          <w:sz w:val="16"/>
        </w:rPr>
        <w:t xml:space="preserve">                 + </w:t>
      </w:r>
      <w:r w:rsidRPr="00A15904">
        <w:rPr>
          <w:rStyle w:val="character1"/>
          <w:sz w:val="16"/>
        </w:rPr>
        <w:t>"and appUser.emailVerified is not null"</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36</w:t>
      </w:r>
      <w:r w:rsidRPr="00A15904">
        <w:rPr>
          <w:sz w:val="16"/>
        </w:rPr>
        <w:t xml:space="preserve">         Query query = session.createQuery(hql);</w:t>
      </w:r>
    </w:p>
    <w:p w:rsidR="00F23E04" w:rsidRPr="00A15904" w:rsidRDefault="00F23E04">
      <w:pPr>
        <w:pStyle w:val="HTMLPreformatted"/>
        <w:divId w:val="1441340147"/>
        <w:rPr>
          <w:sz w:val="16"/>
        </w:rPr>
      </w:pPr>
      <w:r w:rsidRPr="00A15904">
        <w:rPr>
          <w:rStyle w:val="line-number1"/>
          <w:sz w:val="16"/>
        </w:rPr>
        <w:t xml:space="preserve"> 37</w:t>
      </w:r>
      <w:r w:rsidRPr="00A15904">
        <w:rPr>
          <w:sz w:val="16"/>
        </w:rPr>
        <w:t xml:space="preserve">         query.setString(</w:t>
      </w:r>
      <w:r w:rsidRPr="00A15904">
        <w:rPr>
          <w:rStyle w:val="character1"/>
          <w:sz w:val="16"/>
        </w:rPr>
        <w:t>"login"</w:t>
      </w:r>
      <w:r w:rsidRPr="00A15904">
        <w:rPr>
          <w:sz w:val="16"/>
        </w:rPr>
        <w:t>, login);</w:t>
      </w:r>
    </w:p>
    <w:p w:rsidR="00F23E04" w:rsidRPr="00A15904" w:rsidRDefault="00F23E04">
      <w:pPr>
        <w:pStyle w:val="HTMLPreformatted"/>
        <w:divId w:val="1441340147"/>
        <w:rPr>
          <w:sz w:val="16"/>
        </w:rPr>
      </w:pPr>
      <w:r w:rsidRPr="00A15904">
        <w:rPr>
          <w:rStyle w:val="line-number1"/>
          <w:sz w:val="16"/>
        </w:rPr>
        <w:t xml:space="preserve"> 38</w:t>
      </w:r>
      <w:r w:rsidRPr="00A15904">
        <w:rPr>
          <w:sz w:val="16"/>
        </w:rPr>
        <w:t xml:space="preserve">         query.setString(</w:t>
      </w:r>
      <w:r w:rsidRPr="00A15904">
        <w:rPr>
          <w:rStyle w:val="character1"/>
          <w:sz w:val="16"/>
        </w:rPr>
        <w:t>"password"</w:t>
      </w:r>
      <w:r w:rsidRPr="00A15904">
        <w:rPr>
          <w:sz w:val="16"/>
        </w:rPr>
        <w:t>, login);</w:t>
      </w:r>
    </w:p>
    <w:p w:rsidR="00F23E04" w:rsidRPr="00A15904" w:rsidRDefault="00F23E04">
      <w:pPr>
        <w:pStyle w:val="HTMLPreformatted"/>
        <w:divId w:val="1441340147"/>
        <w:rPr>
          <w:sz w:val="16"/>
        </w:rPr>
      </w:pPr>
      <w:r w:rsidRPr="00A15904">
        <w:rPr>
          <w:rStyle w:val="line-number1"/>
          <w:sz w:val="16"/>
        </w:rPr>
        <w:t xml:space="preserve"> 39</w:t>
      </w:r>
      <w:r w:rsidRPr="00A15904">
        <w:rPr>
          <w:sz w:val="16"/>
        </w:rPr>
        <w:t xml:space="preserve">         List&lt;ApplicationUser&gt; appUsers = query.list();</w:t>
      </w:r>
    </w:p>
    <w:p w:rsidR="00F23E04" w:rsidRPr="00A15904" w:rsidRDefault="00F23E04">
      <w:pPr>
        <w:pStyle w:val="HTMLPreformatted"/>
        <w:divId w:val="1441340147"/>
        <w:rPr>
          <w:sz w:val="16"/>
        </w:rPr>
      </w:pPr>
      <w:r w:rsidRPr="00A15904">
        <w:rPr>
          <w:rStyle w:val="line-number1"/>
          <w:sz w:val="16"/>
        </w:rPr>
        <w:t xml:space="preserve"> 40</w:t>
      </w:r>
      <w:r w:rsidRPr="00A15904">
        <w:rPr>
          <w:sz w:val="16"/>
        </w:rPr>
        <w:t xml:space="preserve">         </w:t>
      </w:r>
      <w:r w:rsidRPr="00A15904">
        <w:rPr>
          <w:rStyle w:val="keyword-directive1"/>
          <w:sz w:val="16"/>
        </w:rPr>
        <w:t>if</w:t>
      </w:r>
      <w:r w:rsidRPr="00A15904">
        <w:rPr>
          <w:sz w:val="16"/>
        </w:rPr>
        <w:t xml:space="preserve"> (appUsers.size() == 1) {</w:t>
      </w:r>
    </w:p>
    <w:p w:rsidR="00F23E04" w:rsidRPr="00A15904" w:rsidRDefault="00F23E04">
      <w:pPr>
        <w:pStyle w:val="HTMLPreformatted"/>
        <w:divId w:val="1441340147"/>
        <w:rPr>
          <w:sz w:val="16"/>
        </w:rPr>
      </w:pPr>
      <w:r w:rsidRPr="00A15904">
        <w:rPr>
          <w:rStyle w:val="line-number1"/>
          <w:sz w:val="16"/>
        </w:rPr>
        <w:t xml:space="preserve"> 41</w:t>
      </w:r>
      <w:r w:rsidRPr="00A15904">
        <w:rPr>
          <w:sz w:val="16"/>
        </w:rPr>
        <w:t xml:space="preserve">             appUser = appUsers.get(0);</w:t>
      </w:r>
    </w:p>
    <w:p w:rsidR="00F23E04" w:rsidRPr="00A15904" w:rsidRDefault="00F23E04">
      <w:pPr>
        <w:pStyle w:val="HTMLPreformatted"/>
        <w:divId w:val="1441340147"/>
        <w:rPr>
          <w:sz w:val="16"/>
        </w:rPr>
      </w:pPr>
      <w:r w:rsidRPr="00A15904">
        <w:rPr>
          <w:rStyle w:val="line-number1"/>
          <w:sz w:val="16"/>
        </w:rPr>
        <w:t xml:space="preserve"> 42</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43</w:t>
      </w:r>
      <w:r w:rsidRPr="00A15904">
        <w:rPr>
          <w:sz w:val="16"/>
        </w:rPr>
        <w:t xml:space="preserve">         </w:t>
      </w:r>
      <w:r w:rsidRPr="00A15904">
        <w:rPr>
          <w:rStyle w:val="keyword-directive1"/>
          <w:sz w:val="16"/>
        </w:rPr>
        <w:t>else</w:t>
      </w:r>
      <w:r w:rsidRPr="00A15904">
        <w:rPr>
          <w:sz w:val="16"/>
        </w:rPr>
        <w:t xml:space="preserve"> </w:t>
      </w:r>
      <w:r w:rsidRPr="00A15904">
        <w:rPr>
          <w:rStyle w:val="keyword-directive1"/>
          <w:sz w:val="16"/>
        </w:rPr>
        <w:t>if</w:t>
      </w:r>
      <w:r w:rsidRPr="00A15904">
        <w:rPr>
          <w:sz w:val="16"/>
        </w:rPr>
        <w:t xml:space="preserve"> (appUsers.size() &gt; 1) {</w:t>
      </w:r>
    </w:p>
    <w:p w:rsidR="00F23E04" w:rsidRPr="00A15904" w:rsidRDefault="00F23E04">
      <w:pPr>
        <w:pStyle w:val="HTMLPreformatted"/>
        <w:divId w:val="1441340147"/>
        <w:rPr>
          <w:sz w:val="16"/>
        </w:rPr>
      </w:pPr>
      <w:r w:rsidRPr="00A15904">
        <w:rPr>
          <w:rStyle w:val="line-number1"/>
          <w:sz w:val="16"/>
        </w:rPr>
        <w:t xml:space="preserve"> 44</w:t>
      </w:r>
      <w:r w:rsidRPr="00A15904">
        <w:rPr>
          <w:sz w:val="16"/>
        </w:rPr>
        <w:t xml:space="preserve">             </w:t>
      </w:r>
      <w:r w:rsidRPr="00A15904">
        <w:rPr>
          <w:rStyle w:val="keyword-directive1"/>
          <w:sz w:val="16"/>
        </w:rPr>
        <w:t>throw</w:t>
      </w:r>
      <w:r w:rsidRPr="00A15904">
        <w:rPr>
          <w:sz w:val="16"/>
        </w:rPr>
        <w:t xml:space="preserve"> </w:t>
      </w:r>
      <w:r w:rsidRPr="00A15904">
        <w:rPr>
          <w:rStyle w:val="keyword-directive1"/>
          <w:sz w:val="16"/>
        </w:rPr>
        <w:t>new</w:t>
      </w:r>
      <w:r w:rsidRPr="00A15904">
        <w:rPr>
          <w:sz w:val="16"/>
        </w:rPr>
        <w:t xml:space="preserve"> RuntimeException(</w:t>
      </w:r>
      <w:r w:rsidRPr="00A15904">
        <w:rPr>
          <w:rStyle w:val="character1"/>
          <w:sz w:val="16"/>
        </w:rPr>
        <w:t>"More then one user with login "</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45</w:t>
      </w:r>
      <w:r w:rsidRPr="00A15904">
        <w:rPr>
          <w:sz w:val="16"/>
        </w:rPr>
        <w:t xml:space="preserve">                     login);</w:t>
      </w:r>
    </w:p>
    <w:p w:rsidR="00F23E04" w:rsidRPr="00A15904" w:rsidRDefault="00F23E04">
      <w:pPr>
        <w:pStyle w:val="HTMLPreformatted"/>
        <w:divId w:val="1441340147"/>
        <w:rPr>
          <w:sz w:val="16"/>
        </w:rPr>
      </w:pPr>
      <w:r w:rsidRPr="00A15904">
        <w:rPr>
          <w:rStyle w:val="line-number1"/>
          <w:sz w:val="16"/>
        </w:rPr>
        <w:t xml:space="preserve"> 46</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47</w:t>
      </w:r>
      <w:r w:rsidRPr="00A15904">
        <w:rPr>
          <w:sz w:val="16"/>
        </w:rPr>
        <w:t xml:space="preserve">         session.close();</w:t>
      </w:r>
    </w:p>
    <w:p w:rsidR="00F23E04" w:rsidRPr="00A15904" w:rsidRDefault="00F23E04">
      <w:pPr>
        <w:pStyle w:val="HTMLPreformatted"/>
        <w:divId w:val="1441340147"/>
        <w:rPr>
          <w:sz w:val="16"/>
        </w:rPr>
      </w:pPr>
      <w:r w:rsidRPr="00A15904">
        <w:rPr>
          <w:rStyle w:val="line-number1"/>
          <w:sz w:val="16"/>
        </w:rPr>
        <w:t xml:space="preserve"> 48</w:t>
      </w:r>
      <w:r w:rsidRPr="00A15904">
        <w:rPr>
          <w:sz w:val="16"/>
        </w:rPr>
        <w:t xml:space="preserve">         </w:t>
      </w:r>
      <w:r w:rsidRPr="00A15904">
        <w:rPr>
          <w:rStyle w:val="keyword-directive1"/>
          <w:sz w:val="16"/>
        </w:rPr>
        <w:t>return</w:t>
      </w:r>
      <w:r w:rsidRPr="00A15904">
        <w:rPr>
          <w:sz w:val="16"/>
        </w:rPr>
        <w:t xml:space="preserve"> appUser;</w:t>
      </w:r>
    </w:p>
    <w:p w:rsidR="00F23E04" w:rsidRPr="00A15904" w:rsidRDefault="00F23E04">
      <w:pPr>
        <w:pStyle w:val="HTMLPreformatted"/>
        <w:divId w:val="1441340147"/>
        <w:rPr>
          <w:sz w:val="16"/>
        </w:rPr>
      </w:pPr>
      <w:r w:rsidRPr="00A15904">
        <w:rPr>
          <w:rStyle w:val="line-number1"/>
          <w:sz w:val="16"/>
        </w:rPr>
        <w:t xml:space="preserve"> 49</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50</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51</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52</w:t>
      </w:r>
      <w:r w:rsidRPr="00A15904">
        <w:rPr>
          <w:sz w:val="16"/>
        </w:rPr>
        <w:t xml:space="preserve"> </w:t>
      </w:r>
      <w:r w:rsidRPr="00A15904">
        <w:rPr>
          <w:rStyle w:val="comment1"/>
          <w:sz w:val="16"/>
        </w:rPr>
        <w:t xml:space="preserve">     * Persist</w:t>
      </w:r>
      <w:r w:rsidRPr="00A15904">
        <w:rPr>
          <w:sz w:val="16"/>
        </w:rPr>
        <w:t xml:space="preserve"> </w:t>
      </w:r>
      <w:r w:rsidRPr="00A15904">
        <w:rPr>
          <w:rStyle w:val="comment1"/>
          <w:sz w:val="16"/>
        </w:rPr>
        <w:t>a</w:t>
      </w:r>
      <w:r w:rsidRPr="00A15904">
        <w:rPr>
          <w:sz w:val="16"/>
        </w:rPr>
        <w:t xml:space="preserve"> </w:t>
      </w:r>
      <w:r w:rsidRPr="00A15904">
        <w:rPr>
          <w:rStyle w:val="comment1"/>
          <w:sz w:val="16"/>
        </w:rPr>
        <w:t>new</w:t>
      </w:r>
      <w:r w:rsidRPr="00A15904">
        <w:rPr>
          <w:sz w:val="16"/>
        </w:rPr>
        <w:t xml:space="preserve"> </w:t>
      </w:r>
      <w:r w:rsidRPr="00A15904">
        <w:rPr>
          <w:rStyle w:val="comment1"/>
          <w:sz w:val="16"/>
        </w:rPr>
        <w:t>Application</w:t>
      </w:r>
      <w:r w:rsidRPr="00A15904">
        <w:rPr>
          <w:sz w:val="16"/>
        </w:rPr>
        <w:t xml:space="preserve"> </w:t>
      </w:r>
      <w:r w:rsidRPr="00A15904">
        <w:rPr>
          <w:rStyle w:val="comment1"/>
          <w:sz w:val="16"/>
        </w:rPr>
        <w:t>user.</w:t>
      </w:r>
    </w:p>
    <w:p w:rsidR="00F23E04" w:rsidRPr="00A15904" w:rsidRDefault="00F23E04">
      <w:pPr>
        <w:pStyle w:val="HTMLPreformatted"/>
        <w:divId w:val="1441340147"/>
        <w:rPr>
          <w:sz w:val="16"/>
        </w:rPr>
      </w:pPr>
      <w:r w:rsidRPr="00A15904">
        <w:rPr>
          <w:rStyle w:val="line-number1"/>
          <w:sz w:val="16"/>
        </w:rPr>
        <w:t xml:space="preserve"> 53</w:t>
      </w:r>
      <w:r w:rsidRPr="00A15904">
        <w:rPr>
          <w:sz w:val="16"/>
        </w:rPr>
        <w:t xml:space="preserve"> </w:t>
      </w:r>
      <w:r w:rsidRPr="00A15904">
        <w:rPr>
          <w:rStyle w:val="comment1"/>
          <w:sz w:val="16"/>
        </w:rPr>
        <w:t xml:space="preserve">     * </w:t>
      </w:r>
    </w:p>
    <w:p w:rsidR="00F23E04" w:rsidRPr="00A15904" w:rsidRDefault="00F23E04">
      <w:pPr>
        <w:pStyle w:val="HTMLPreformatted"/>
        <w:divId w:val="1441340147"/>
        <w:rPr>
          <w:sz w:val="16"/>
        </w:rPr>
      </w:pPr>
      <w:r w:rsidRPr="00A15904">
        <w:rPr>
          <w:rStyle w:val="line-number1"/>
          <w:sz w:val="16"/>
        </w:rPr>
        <w:t xml:space="preserve"> 54</w:t>
      </w:r>
      <w:r w:rsidRPr="00A15904">
        <w:rPr>
          <w:sz w:val="16"/>
        </w:rPr>
        <w:t xml:space="preserve"> </w:t>
      </w:r>
      <w:r w:rsidRPr="00A15904">
        <w:rPr>
          <w:rStyle w:val="comment1"/>
          <w:sz w:val="16"/>
        </w:rPr>
        <w:t xml:space="preserve">     * </w:t>
      </w:r>
      <w:r w:rsidRPr="00A15904">
        <w:rPr>
          <w:rStyle w:val="st01"/>
          <w:sz w:val="16"/>
        </w:rPr>
        <w:t>@param</w:t>
      </w:r>
      <w:r w:rsidRPr="00A15904">
        <w:rPr>
          <w:sz w:val="16"/>
        </w:rPr>
        <w:t xml:space="preserve"> </w:t>
      </w:r>
      <w:r w:rsidRPr="00A15904">
        <w:rPr>
          <w:rStyle w:val="comment1"/>
          <w:sz w:val="16"/>
        </w:rPr>
        <w:t>newUser</w:t>
      </w:r>
      <w:r w:rsidRPr="00A15904">
        <w:rPr>
          <w:sz w:val="16"/>
        </w:rPr>
        <w:t xml:space="preserve"> </w:t>
      </w:r>
      <w:r w:rsidRPr="00A15904">
        <w:rPr>
          <w:rStyle w:val="comment1"/>
          <w:sz w:val="16"/>
        </w:rPr>
        <w:t>a</w:t>
      </w:r>
      <w:r w:rsidRPr="00A15904">
        <w:rPr>
          <w:sz w:val="16"/>
        </w:rPr>
        <w:t xml:space="preserve"> </w:t>
      </w:r>
      <w:r w:rsidRPr="00A15904">
        <w:rPr>
          <w:rStyle w:val="comment1"/>
          <w:sz w:val="16"/>
        </w:rPr>
        <w:t>new</w:t>
      </w:r>
      <w:r w:rsidRPr="00A15904">
        <w:rPr>
          <w:sz w:val="16"/>
        </w:rPr>
        <w:t xml:space="preserve"> </w:t>
      </w:r>
      <w:r w:rsidRPr="00A15904">
        <w:rPr>
          <w:rStyle w:val="comment1"/>
          <w:sz w:val="16"/>
        </w:rPr>
        <w:t>ApplicationUser</w:t>
      </w:r>
    </w:p>
    <w:p w:rsidR="00F23E04" w:rsidRPr="00A15904" w:rsidRDefault="00F23E04">
      <w:pPr>
        <w:pStyle w:val="HTMLPreformatted"/>
        <w:divId w:val="1441340147"/>
        <w:rPr>
          <w:sz w:val="16"/>
        </w:rPr>
      </w:pPr>
      <w:r w:rsidRPr="00A15904">
        <w:rPr>
          <w:rStyle w:val="line-number1"/>
          <w:sz w:val="16"/>
        </w:rPr>
        <w:t xml:space="preserve"> 55</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56</w:t>
      </w:r>
      <w:r w:rsidRPr="00A15904">
        <w:rPr>
          <w:sz w:val="16"/>
        </w:rPr>
        <w:t xml:space="preserve">     </w:t>
      </w:r>
      <w:r w:rsidRPr="00A15904">
        <w:rPr>
          <w:rStyle w:val="keyword-directive1"/>
          <w:sz w:val="16"/>
        </w:rPr>
        <w:t>public</w:t>
      </w:r>
      <w:r w:rsidRPr="00A15904">
        <w:rPr>
          <w:sz w:val="16"/>
        </w:rPr>
        <w:t xml:space="preserve"> </w:t>
      </w:r>
      <w:r w:rsidRPr="00A15904">
        <w:rPr>
          <w:rStyle w:val="keyword-directive1"/>
          <w:sz w:val="16"/>
        </w:rPr>
        <w:t>static</w:t>
      </w:r>
      <w:r w:rsidRPr="00A15904">
        <w:rPr>
          <w:sz w:val="16"/>
        </w:rPr>
        <w:t xml:space="preserve"> </w:t>
      </w:r>
      <w:r w:rsidRPr="00A15904">
        <w:rPr>
          <w:rStyle w:val="keyword-directive1"/>
          <w:sz w:val="16"/>
        </w:rPr>
        <w:t>void</w:t>
      </w:r>
      <w:r w:rsidRPr="00A15904">
        <w:rPr>
          <w:sz w:val="16"/>
        </w:rPr>
        <w:t xml:space="preserve"> saveNew(ApplicationUser newUser) {</w:t>
      </w:r>
    </w:p>
    <w:p w:rsidR="00F23E04" w:rsidRPr="00A15904" w:rsidRDefault="00F23E04">
      <w:pPr>
        <w:pStyle w:val="HTMLPreformatted"/>
        <w:divId w:val="1441340147"/>
        <w:rPr>
          <w:sz w:val="16"/>
        </w:rPr>
      </w:pPr>
      <w:r w:rsidRPr="00A15904">
        <w:rPr>
          <w:rStyle w:val="line-number1"/>
          <w:sz w:val="16"/>
        </w:rPr>
        <w:t xml:space="preserve"> 57</w:t>
      </w:r>
      <w:r w:rsidRPr="00A15904">
        <w:rPr>
          <w:sz w:val="16"/>
        </w:rPr>
        <w:t xml:space="preserve">         Session session = HibernateUtil.getSessionFactory().openSession();</w:t>
      </w:r>
    </w:p>
    <w:p w:rsidR="00F23E04" w:rsidRPr="00A15904" w:rsidRDefault="00F23E04">
      <w:pPr>
        <w:pStyle w:val="HTMLPreformatted"/>
        <w:divId w:val="1441340147"/>
        <w:rPr>
          <w:sz w:val="16"/>
        </w:rPr>
      </w:pPr>
      <w:r w:rsidRPr="00A15904">
        <w:rPr>
          <w:rStyle w:val="line-number1"/>
          <w:sz w:val="16"/>
        </w:rPr>
        <w:t xml:space="preserve"> 58</w:t>
      </w:r>
      <w:r w:rsidRPr="00A15904">
        <w:rPr>
          <w:sz w:val="16"/>
        </w:rPr>
        <w:t xml:space="preserve">         Transaction tx = session.beginTransaction();</w:t>
      </w:r>
    </w:p>
    <w:p w:rsidR="00F23E04" w:rsidRPr="00A15904" w:rsidRDefault="00F23E04">
      <w:pPr>
        <w:pStyle w:val="HTMLPreformatted"/>
        <w:divId w:val="1441340147"/>
        <w:rPr>
          <w:sz w:val="16"/>
        </w:rPr>
      </w:pPr>
      <w:r w:rsidRPr="00A15904">
        <w:rPr>
          <w:rStyle w:val="line-number1"/>
          <w:sz w:val="16"/>
        </w:rPr>
        <w:t xml:space="preserve"> 59</w:t>
      </w:r>
      <w:r w:rsidRPr="00A15904">
        <w:rPr>
          <w:sz w:val="16"/>
        </w:rPr>
        <w:t xml:space="preserve">         session.save(newUser);</w:t>
      </w:r>
    </w:p>
    <w:p w:rsidR="00F23E04" w:rsidRPr="00A15904" w:rsidRDefault="00F23E04">
      <w:pPr>
        <w:pStyle w:val="HTMLPreformatted"/>
        <w:divId w:val="1441340147"/>
        <w:rPr>
          <w:sz w:val="16"/>
        </w:rPr>
      </w:pPr>
      <w:r w:rsidRPr="00A15904">
        <w:rPr>
          <w:rStyle w:val="line-number1"/>
          <w:sz w:val="16"/>
        </w:rPr>
        <w:t xml:space="preserve"> 60</w:t>
      </w:r>
      <w:r w:rsidRPr="00A15904">
        <w:rPr>
          <w:sz w:val="16"/>
        </w:rPr>
        <w:t xml:space="preserve">         tx.commit();</w:t>
      </w:r>
    </w:p>
    <w:p w:rsidR="00F23E04" w:rsidRPr="00A15904" w:rsidRDefault="00F23E04">
      <w:pPr>
        <w:pStyle w:val="HTMLPreformatted"/>
        <w:divId w:val="1441340147"/>
        <w:rPr>
          <w:sz w:val="16"/>
        </w:rPr>
      </w:pPr>
      <w:r w:rsidRPr="00A15904">
        <w:rPr>
          <w:rStyle w:val="line-number1"/>
          <w:sz w:val="16"/>
        </w:rPr>
        <w:t xml:space="preserve"> 61</w:t>
      </w:r>
      <w:r w:rsidRPr="00A15904">
        <w:rPr>
          <w:sz w:val="16"/>
        </w:rPr>
        <w:t xml:space="preserve">         session.close();</w:t>
      </w:r>
    </w:p>
    <w:p w:rsidR="00F23E04" w:rsidRPr="00A15904" w:rsidRDefault="00F23E04">
      <w:pPr>
        <w:pStyle w:val="HTMLPreformatted"/>
        <w:divId w:val="1441340147"/>
        <w:rPr>
          <w:sz w:val="16"/>
        </w:rPr>
      </w:pPr>
      <w:r w:rsidRPr="00A15904">
        <w:rPr>
          <w:rStyle w:val="line-number1"/>
          <w:sz w:val="16"/>
        </w:rPr>
        <w:t xml:space="preserve"> 62</w:t>
      </w:r>
      <w:r w:rsidRPr="00A15904">
        <w:rPr>
          <w:sz w:val="16"/>
        </w:rPr>
        <w:t xml:space="preserve">     }    </w:t>
      </w:r>
    </w:p>
    <w:p w:rsidR="00F23E04" w:rsidRPr="00A15904" w:rsidRDefault="00F23E04">
      <w:pPr>
        <w:pStyle w:val="HTMLPreformatted"/>
        <w:divId w:val="1441340147"/>
        <w:rPr>
          <w:sz w:val="16"/>
        </w:rPr>
      </w:pPr>
      <w:r w:rsidRPr="00A15904">
        <w:rPr>
          <w:rStyle w:val="line-number1"/>
          <w:sz w:val="16"/>
        </w:rPr>
        <w:t xml:space="preserve"> 63</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64</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65</w:t>
      </w:r>
      <w:r w:rsidRPr="00A15904">
        <w:rPr>
          <w:sz w:val="16"/>
        </w:rPr>
        <w:t xml:space="preserve"> </w:t>
      </w:r>
      <w:r w:rsidRPr="00A15904">
        <w:rPr>
          <w:rStyle w:val="comment1"/>
          <w:sz w:val="16"/>
        </w:rPr>
        <w:t xml:space="preserve">     * Test</w:t>
      </w:r>
      <w:r w:rsidRPr="00A15904">
        <w:rPr>
          <w:sz w:val="16"/>
        </w:rPr>
        <w:t xml:space="preserve"> </w:t>
      </w:r>
      <w:r w:rsidRPr="00A15904">
        <w:rPr>
          <w:rStyle w:val="comment1"/>
          <w:sz w:val="16"/>
        </w:rPr>
        <w:t>if</w:t>
      </w:r>
      <w:r w:rsidRPr="00A15904">
        <w:rPr>
          <w:sz w:val="16"/>
        </w:rPr>
        <w:t xml:space="preserve"> </w:t>
      </w:r>
      <w:r w:rsidRPr="00A15904">
        <w:rPr>
          <w:rStyle w:val="comment1"/>
          <w:sz w:val="16"/>
        </w:rPr>
        <w:t>a</w:t>
      </w:r>
      <w:r w:rsidRPr="00A15904">
        <w:rPr>
          <w:sz w:val="16"/>
        </w:rPr>
        <w:t xml:space="preserve"> </w:t>
      </w:r>
      <w:r w:rsidRPr="00A15904">
        <w:rPr>
          <w:rStyle w:val="comment1"/>
          <w:sz w:val="16"/>
        </w:rPr>
        <w:t>user</w:t>
      </w:r>
      <w:r w:rsidRPr="00A15904">
        <w:rPr>
          <w:sz w:val="16"/>
        </w:rPr>
        <w:t xml:space="preserve"> </w:t>
      </w:r>
      <w:r w:rsidRPr="00A15904">
        <w:rPr>
          <w:rStyle w:val="comment1"/>
          <w:sz w:val="16"/>
        </w:rPr>
        <w:t>login</w:t>
      </w:r>
      <w:r w:rsidRPr="00A15904">
        <w:rPr>
          <w:sz w:val="16"/>
        </w:rPr>
        <w:t xml:space="preserve"> </w:t>
      </w:r>
      <w:r w:rsidRPr="00A15904">
        <w:rPr>
          <w:rStyle w:val="comment1"/>
          <w:sz w:val="16"/>
        </w:rPr>
        <w:t>is</w:t>
      </w:r>
      <w:r w:rsidRPr="00A15904">
        <w:rPr>
          <w:sz w:val="16"/>
        </w:rPr>
        <w:t xml:space="preserve"> </w:t>
      </w:r>
      <w:r w:rsidRPr="00A15904">
        <w:rPr>
          <w:rStyle w:val="comment1"/>
          <w:sz w:val="16"/>
        </w:rPr>
        <w:t>in</w:t>
      </w:r>
      <w:r w:rsidRPr="00A15904">
        <w:rPr>
          <w:sz w:val="16"/>
        </w:rPr>
        <w:t xml:space="preserve"> </w:t>
      </w:r>
      <w:r w:rsidRPr="00A15904">
        <w:rPr>
          <w:rStyle w:val="comment1"/>
          <w:sz w:val="16"/>
        </w:rPr>
        <w:t>use.</w:t>
      </w:r>
    </w:p>
    <w:p w:rsidR="00F23E04" w:rsidRPr="00A15904" w:rsidRDefault="00F23E04">
      <w:pPr>
        <w:pStyle w:val="HTMLPreformatted"/>
        <w:divId w:val="1441340147"/>
        <w:rPr>
          <w:sz w:val="16"/>
        </w:rPr>
      </w:pPr>
      <w:r w:rsidRPr="00A15904">
        <w:rPr>
          <w:rStyle w:val="line-number1"/>
          <w:sz w:val="16"/>
        </w:rPr>
        <w:t xml:space="preserve"> 66</w:t>
      </w:r>
      <w:r w:rsidRPr="00A15904">
        <w:rPr>
          <w:sz w:val="16"/>
        </w:rPr>
        <w:t xml:space="preserve"> </w:t>
      </w:r>
      <w:r w:rsidRPr="00A15904">
        <w:rPr>
          <w:rStyle w:val="comment1"/>
          <w:sz w:val="16"/>
        </w:rPr>
        <w:t xml:space="preserve">     * </w:t>
      </w:r>
    </w:p>
    <w:p w:rsidR="00F23E04" w:rsidRPr="00A15904" w:rsidRDefault="00F23E04">
      <w:pPr>
        <w:pStyle w:val="HTMLPreformatted"/>
        <w:divId w:val="1441340147"/>
        <w:rPr>
          <w:sz w:val="16"/>
        </w:rPr>
      </w:pPr>
      <w:r w:rsidRPr="00A15904">
        <w:rPr>
          <w:rStyle w:val="line-number1"/>
          <w:sz w:val="16"/>
        </w:rPr>
        <w:t xml:space="preserve"> 67</w:t>
      </w:r>
      <w:r w:rsidRPr="00A15904">
        <w:rPr>
          <w:sz w:val="16"/>
        </w:rPr>
        <w:t xml:space="preserve"> </w:t>
      </w:r>
      <w:r w:rsidRPr="00A15904">
        <w:rPr>
          <w:rStyle w:val="comment1"/>
          <w:sz w:val="16"/>
        </w:rPr>
        <w:t xml:space="preserve">     * </w:t>
      </w:r>
      <w:r w:rsidRPr="00A15904">
        <w:rPr>
          <w:rStyle w:val="st01"/>
          <w:sz w:val="16"/>
        </w:rPr>
        <w:t>@param</w:t>
      </w:r>
      <w:r w:rsidRPr="00A15904">
        <w:rPr>
          <w:sz w:val="16"/>
        </w:rPr>
        <w:t xml:space="preserve"> </w:t>
      </w:r>
      <w:r w:rsidRPr="00A15904">
        <w:rPr>
          <w:rStyle w:val="comment1"/>
          <w:sz w:val="16"/>
        </w:rPr>
        <w:t>login</w:t>
      </w:r>
      <w:r w:rsidRPr="00A15904">
        <w:rPr>
          <w:sz w:val="16"/>
        </w:rPr>
        <w:t xml:space="preserve"> </w:t>
      </w:r>
      <w:r w:rsidRPr="00A15904">
        <w:rPr>
          <w:rStyle w:val="comment1"/>
          <w:sz w:val="16"/>
        </w:rPr>
        <w:t>user</w:t>
      </w:r>
      <w:r w:rsidRPr="00A15904">
        <w:rPr>
          <w:sz w:val="16"/>
        </w:rPr>
        <w:t xml:space="preserve"> </w:t>
      </w:r>
      <w:r w:rsidRPr="00A15904">
        <w:rPr>
          <w:rStyle w:val="comment1"/>
          <w:sz w:val="16"/>
        </w:rPr>
        <w:t>login</w:t>
      </w:r>
      <w:r w:rsidRPr="00A15904">
        <w:rPr>
          <w:sz w:val="16"/>
        </w:rPr>
        <w:t xml:space="preserve"> </w:t>
      </w:r>
      <w:r w:rsidRPr="00A15904">
        <w:rPr>
          <w:rStyle w:val="comment1"/>
          <w:sz w:val="16"/>
        </w:rPr>
        <w:t>to</w:t>
      </w:r>
      <w:r w:rsidRPr="00A15904">
        <w:rPr>
          <w:sz w:val="16"/>
        </w:rPr>
        <w:t xml:space="preserve"> </w:t>
      </w:r>
      <w:r w:rsidRPr="00A15904">
        <w:rPr>
          <w:rStyle w:val="comment1"/>
          <w:sz w:val="16"/>
        </w:rPr>
        <w:t>test</w:t>
      </w:r>
    </w:p>
    <w:p w:rsidR="00F23E04" w:rsidRPr="00A15904" w:rsidRDefault="00F23E04">
      <w:pPr>
        <w:pStyle w:val="HTMLPreformatted"/>
        <w:divId w:val="1441340147"/>
        <w:rPr>
          <w:sz w:val="16"/>
        </w:rPr>
      </w:pPr>
      <w:r w:rsidRPr="00A15904">
        <w:rPr>
          <w:rStyle w:val="line-number1"/>
          <w:sz w:val="16"/>
        </w:rPr>
        <w:t xml:space="preserve"> 68</w:t>
      </w:r>
      <w:r w:rsidRPr="00A15904">
        <w:rPr>
          <w:sz w:val="16"/>
        </w:rPr>
        <w:t xml:space="preserve"> </w:t>
      </w:r>
      <w:r w:rsidRPr="00A15904">
        <w:rPr>
          <w:rStyle w:val="comment1"/>
          <w:sz w:val="16"/>
        </w:rPr>
        <w:t xml:space="preserve">     * </w:t>
      </w:r>
      <w:r w:rsidRPr="00A15904">
        <w:rPr>
          <w:rStyle w:val="st01"/>
          <w:sz w:val="16"/>
        </w:rPr>
        <w:t>@return</w:t>
      </w:r>
      <w:r w:rsidRPr="00A15904">
        <w:rPr>
          <w:sz w:val="16"/>
        </w:rPr>
        <w:t xml:space="preserve"> </w:t>
      </w:r>
      <w:r w:rsidRPr="00A15904">
        <w:rPr>
          <w:rStyle w:val="comment1"/>
          <w:sz w:val="16"/>
        </w:rPr>
        <w:t>true</w:t>
      </w:r>
      <w:r w:rsidRPr="00A15904">
        <w:rPr>
          <w:sz w:val="16"/>
        </w:rPr>
        <w:t xml:space="preserve"> </w:t>
      </w:r>
      <w:r w:rsidRPr="00A15904">
        <w:rPr>
          <w:rStyle w:val="comment1"/>
          <w:sz w:val="16"/>
        </w:rPr>
        <w:t>is</w:t>
      </w:r>
      <w:r w:rsidRPr="00A15904">
        <w:rPr>
          <w:sz w:val="16"/>
        </w:rPr>
        <w:t xml:space="preserve"> </w:t>
      </w:r>
      <w:r w:rsidRPr="00A15904">
        <w:rPr>
          <w:rStyle w:val="comment1"/>
          <w:sz w:val="16"/>
        </w:rPr>
        <w:t>user</w:t>
      </w:r>
      <w:r w:rsidRPr="00A15904">
        <w:rPr>
          <w:sz w:val="16"/>
        </w:rPr>
        <w:t xml:space="preserve"> </w:t>
      </w:r>
      <w:r w:rsidRPr="00A15904">
        <w:rPr>
          <w:rStyle w:val="comment1"/>
          <w:sz w:val="16"/>
        </w:rPr>
        <w:t>login</w:t>
      </w:r>
      <w:r w:rsidRPr="00A15904">
        <w:rPr>
          <w:sz w:val="16"/>
        </w:rPr>
        <w:t xml:space="preserve"> </w:t>
      </w:r>
      <w:r w:rsidRPr="00A15904">
        <w:rPr>
          <w:rStyle w:val="comment1"/>
          <w:sz w:val="16"/>
        </w:rPr>
        <w:t>is</w:t>
      </w:r>
      <w:r w:rsidRPr="00A15904">
        <w:rPr>
          <w:sz w:val="16"/>
        </w:rPr>
        <w:t xml:space="preserve"> </w:t>
      </w:r>
      <w:r w:rsidRPr="00A15904">
        <w:rPr>
          <w:rStyle w:val="comment1"/>
          <w:sz w:val="16"/>
        </w:rPr>
        <w:t>in</w:t>
      </w:r>
      <w:r w:rsidRPr="00A15904">
        <w:rPr>
          <w:sz w:val="16"/>
        </w:rPr>
        <w:t xml:space="preserve"> </w:t>
      </w:r>
      <w:r w:rsidRPr="00A15904">
        <w:rPr>
          <w:rStyle w:val="comment1"/>
          <w:sz w:val="16"/>
        </w:rPr>
        <w:t>use.</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69</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70</w:t>
      </w:r>
      <w:r w:rsidRPr="00A15904">
        <w:rPr>
          <w:sz w:val="16"/>
        </w:rPr>
        <w:t xml:space="preserve">     </w:t>
      </w:r>
      <w:r w:rsidRPr="00A15904">
        <w:rPr>
          <w:rStyle w:val="keyword-directive1"/>
          <w:sz w:val="16"/>
        </w:rPr>
        <w:t>public</w:t>
      </w:r>
      <w:r w:rsidRPr="00A15904">
        <w:rPr>
          <w:sz w:val="16"/>
        </w:rPr>
        <w:t xml:space="preserve"> </w:t>
      </w:r>
      <w:r w:rsidRPr="00A15904">
        <w:rPr>
          <w:rStyle w:val="keyword-directive1"/>
          <w:sz w:val="16"/>
        </w:rPr>
        <w:t>static</w:t>
      </w:r>
      <w:r w:rsidRPr="00A15904">
        <w:rPr>
          <w:sz w:val="16"/>
        </w:rPr>
        <w:t xml:space="preserve"> </w:t>
      </w:r>
      <w:r w:rsidRPr="00A15904">
        <w:rPr>
          <w:rStyle w:val="keyword-directive1"/>
          <w:sz w:val="16"/>
        </w:rPr>
        <w:t>boolean</w:t>
      </w:r>
      <w:r w:rsidRPr="00A15904">
        <w:rPr>
          <w:sz w:val="16"/>
        </w:rPr>
        <w:t xml:space="preserve"> isUserLoginInUse(String login) {</w:t>
      </w:r>
    </w:p>
    <w:p w:rsidR="00F23E04" w:rsidRPr="00A15904" w:rsidRDefault="00F23E04">
      <w:pPr>
        <w:pStyle w:val="HTMLPreformatted"/>
        <w:divId w:val="1441340147"/>
        <w:rPr>
          <w:sz w:val="16"/>
        </w:rPr>
      </w:pPr>
      <w:r w:rsidRPr="00A15904">
        <w:rPr>
          <w:rStyle w:val="line-number1"/>
          <w:sz w:val="16"/>
        </w:rPr>
        <w:lastRenderedPageBreak/>
        <w:t xml:space="preserve"> 71</w:t>
      </w:r>
      <w:r w:rsidRPr="00A15904">
        <w:rPr>
          <w:sz w:val="16"/>
        </w:rPr>
        <w:t xml:space="preserve">         </w:t>
      </w:r>
      <w:r w:rsidRPr="00A15904">
        <w:rPr>
          <w:rStyle w:val="keyword-directive1"/>
          <w:sz w:val="16"/>
        </w:rPr>
        <w:t>boolean</w:t>
      </w:r>
      <w:r w:rsidRPr="00A15904">
        <w:rPr>
          <w:sz w:val="16"/>
        </w:rPr>
        <w:t xml:space="preserve"> inUse = </w:t>
      </w:r>
      <w:r w:rsidRPr="00A15904">
        <w:rPr>
          <w:rStyle w:val="keyword-directive1"/>
          <w:sz w:val="16"/>
        </w:rPr>
        <w:t>false</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72</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73</w:t>
      </w:r>
      <w:r w:rsidRPr="00A15904">
        <w:rPr>
          <w:sz w:val="16"/>
        </w:rPr>
        <w:t xml:space="preserve">         Session session = HibernateUtil.getSessionFactory().openSession();</w:t>
      </w:r>
    </w:p>
    <w:p w:rsidR="00F23E04" w:rsidRPr="00A15904" w:rsidRDefault="00F23E04">
      <w:pPr>
        <w:pStyle w:val="HTMLPreformatted"/>
        <w:divId w:val="1441340147"/>
        <w:rPr>
          <w:sz w:val="16"/>
        </w:rPr>
      </w:pPr>
      <w:r w:rsidRPr="00A15904">
        <w:rPr>
          <w:rStyle w:val="line-number1"/>
          <w:sz w:val="16"/>
        </w:rPr>
        <w:t xml:space="preserve"> 74</w:t>
      </w:r>
      <w:r w:rsidRPr="00A15904">
        <w:rPr>
          <w:sz w:val="16"/>
        </w:rPr>
        <w:t xml:space="preserve">         String hql = </w:t>
      </w:r>
      <w:r w:rsidRPr="00A15904">
        <w:rPr>
          <w:rStyle w:val="character1"/>
          <w:sz w:val="16"/>
        </w:rPr>
        <w:t>"select appUser "</w:t>
      </w:r>
    </w:p>
    <w:p w:rsidR="00F23E04" w:rsidRPr="00A15904" w:rsidRDefault="00F23E04">
      <w:pPr>
        <w:pStyle w:val="HTMLPreformatted"/>
        <w:divId w:val="1441340147"/>
        <w:rPr>
          <w:sz w:val="16"/>
        </w:rPr>
      </w:pPr>
      <w:r w:rsidRPr="00A15904">
        <w:rPr>
          <w:rStyle w:val="line-number1"/>
          <w:sz w:val="16"/>
        </w:rPr>
        <w:t xml:space="preserve"> 75</w:t>
      </w:r>
      <w:r w:rsidRPr="00A15904">
        <w:rPr>
          <w:sz w:val="16"/>
        </w:rPr>
        <w:t xml:space="preserve">                 + </w:t>
      </w:r>
      <w:r w:rsidRPr="00A15904">
        <w:rPr>
          <w:rStyle w:val="character1"/>
          <w:sz w:val="16"/>
        </w:rPr>
        <w:t>"from dk.jsh.itdiplom.userdrivensignlanguagedictionary.entity."</w:t>
      </w:r>
    </w:p>
    <w:p w:rsidR="00F23E04" w:rsidRPr="00A15904" w:rsidRDefault="00F23E04">
      <w:pPr>
        <w:pStyle w:val="HTMLPreformatted"/>
        <w:divId w:val="1441340147"/>
        <w:rPr>
          <w:sz w:val="16"/>
        </w:rPr>
      </w:pPr>
      <w:r w:rsidRPr="00A15904">
        <w:rPr>
          <w:rStyle w:val="line-number1"/>
          <w:sz w:val="16"/>
        </w:rPr>
        <w:t xml:space="preserve"> 76</w:t>
      </w:r>
      <w:r w:rsidRPr="00A15904">
        <w:rPr>
          <w:sz w:val="16"/>
        </w:rPr>
        <w:t xml:space="preserve">                 + </w:t>
      </w:r>
      <w:r w:rsidRPr="00A15904">
        <w:rPr>
          <w:rStyle w:val="character1"/>
          <w:sz w:val="16"/>
        </w:rPr>
        <w:t>"ApplicationUser appUser "</w:t>
      </w:r>
    </w:p>
    <w:p w:rsidR="00F23E04" w:rsidRPr="00A15904" w:rsidRDefault="00F23E04">
      <w:pPr>
        <w:pStyle w:val="HTMLPreformatted"/>
        <w:divId w:val="1441340147"/>
        <w:rPr>
          <w:sz w:val="16"/>
        </w:rPr>
      </w:pPr>
      <w:r w:rsidRPr="00A15904">
        <w:rPr>
          <w:rStyle w:val="line-number1"/>
          <w:sz w:val="16"/>
        </w:rPr>
        <w:t xml:space="preserve"> 77</w:t>
      </w:r>
      <w:r w:rsidRPr="00A15904">
        <w:rPr>
          <w:sz w:val="16"/>
        </w:rPr>
        <w:t xml:space="preserve">                 + </w:t>
      </w:r>
      <w:r w:rsidRPr="00A15904">
        <w:rPr>
          <w:rStyle w:val="character1"/>
          <w:sz w:val="16"/>
        </w:rPr>
        <w:t>"where appUser.login = :login"</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78</w:t>
      </w:r>
      <w:r w:rsidRPr="00A15904">
        <w:rPr>
          <w:sz w:val="16"/>
        </w:rPr>
        <w:t xml:space="preserve">         Query query = session.createQuery(hql);</w:t>
      </w:r>
    </w:p>
    <w:p w:rsidR="00F23E04" w:rsidRPr="00A15904" w:rsidRDefault="00F23E04">
      <w:pPr>
        <w:pStyle w:val="HTMLPreformatted"/>
        <w:divId w:val="1441340147"/>
        <w:rPr>
          <w:sz w:val="16"/>
        </w:rPr>
      </w:pPr>
      <w:r w:rsidRPr="00A15904">
        <w:rPr>
          <w:rStyle w:val="line-number1"/>
          <w:sz w:val="16"/>
        </w:rPr>
        <w:t xml:space="preserve"> 79</w:t>
      </w:r>
      <w:r w:rsidRPr="00A15904">
        <w:rPr>
          <w:sz w:val="16"/>
        </w:rPr>
        <w:t xml:space="preserve">         query.setString(</w:t>
      </w:r>
      <w:r w:rsidRPr="00A15904">
        <w:rPr>
          <w:rStyle w:val="character1"/>
          <w:sz w:val="16"/>
        </w:rPr>
        <w:t>"login"</w:t>
      </w:r>
      <w:r w:rsidRPr="00A15904">
        <w:rPr>
          <w:sz w:val="16"/>
        </w:rPr>
        <w:t>, login);</w:t>
      </w:r>
    </w:p>
    <w:p w:rsidR="00F23E04" w:rsidRPr="00A15904" w:rsidRDefault="00F23E04">
      <w:pPr>
        <w:pStyle w:val="HTMLPreformatted"/>
        <w:divId w:val="1441340147"/>
        <w:rPr>
          <w:sz w:val="16"/>
        </w:rPr>
      </w:pPr>
      <w:r w:rsidRPr="00A15904">
        <w:rPr>
          <w:rStyle w:val="line-number1"/>
          <w:sz w:val="16"/>
        </w:rPr>
        <w:t xml:space="preserve"> 80</w:t>
      </w:r>
      <w:r w:rsidRPr="00A15904">
        <w:rPr>
          <w:sz w:val="16"/>
        </w:rPr>
        <w:t xml:space="preserve">         </w:t>
      </w:r>
      <w:r w:rsidRPr="00A15904">
        <w:rPr>
          <w:rStyle w:val="keyword-directive1"/>
          <w:sz w:val="16"/>
        </w:rPr>
        <w:t>if</w:t>
      </w:r>
      <w:r w:rsidRPr="00A15904">
        <w:rPr>
          <w:sz w:val="16"/>
        </w:rPr>
        <w:t xml:space="preserve"> (query.list().isEmpty()) {</w:t>
      </w:r>
    </w:p>
    <w:p w:rsidR="00F23E04" w:rsidRPr="00A15904" w:rsidRDefault="00F23E04">
      <w:pPr>
        <w:pStyle w:val="HTMLPreformatted"/>
        <w:divId w:val="1441340147"/>
        <w:rPr>
          <w:sz w:val="16"/>
        </w:rPr>
      </w:pPr>
      <w:r w:rsidRPr="00A15904">
        <w:rPr>
          <w:rStyle w:val="line-number1"/>
          <w:sz w:val="16"/>
        </w:rPr>
        <w:t xml:space="preserve"> 81</w:t>
      </w:r>
      <w:r w:rsidRPr="00A15904">
        <w:rPr>
          <w:sz w:val="16"/>
        </w:rPr>
        <w:t xml:space="preserve">             inUse = </w:t>
      </w:r>
      <w:r w:rsidRPr="00A15904">
        <w:rPr>
          <w:rStyle w:val="keyword-directive1"/>
          <w:sz w:val="16"/>
        </w:rPr>
        <w:t>false</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82</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83</w:t>
      </w:r>
      <w:r w:rsidRPr="00A15904">
        <w:rPr>
          <w:sz w:val="16"/>
        </w:rPr>
        <w:t xml:space="preserve">         </w:t>
      </w:r>
      <w:r w:rsidRPr="00A15904">
        <w:rPr>
          <w:rStyle w:val="keyword-directive1"/>
          <w:sz w:val="16"/>
        </w:rPr>
        <w:t>else</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84</w:t>
      </w:r>
      <w:r w:rsidRPr="00A15904">
        <w:rPr>
          <w:sz w:val="16"/>
        </w:rPr>
        <w:t xml:space="preserve">             inUse = </w:t>
      </w:r>
      <w:r w:rsidRPr="00A15904">
        <w:rPr>
          <w:rStyle w:val="keyword-directive1"/>
          <w:sz w:val="16"/>
        </w:rPr>
        <w:t>true</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85</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86</w:t>
      </w:r>
      <w:r w:rsidRPr="00A15904">
        <w:rPr>
          <w:sz w:val="16"/>
        </w:rPr>
        <w:t xml:space="preserve">         session.close();</w:t>
      </w:r>
    </w:p>
    <w:p w:rsidR="00F23E04" w:rsidRPr="00A15904" w:rsidRDefault="00F23E04">
      <w:pPr>
        <w:pStyle w:val="HTMLPreformatted"/>
        <w:divId w:val="1441340147"/>
        <w:rPr>
          <w:sz w:val="16"/>
        </w:rPr>
      </w:pPr>
      <w:r w:rsidRPr="00A15904">
        <w:rPr>
          <w:rStyle w:val="line-number1"/>
          <w:sz w:val="16"/>
        </w:rPr>
        <w:t xml:space="preserve"> 87</w:t>
      </w:r>
      <w:r w:rsidRPr="00A15904">
        <w:rPr>
          <w:sz w:val="16"/>
        </w:rPr>
        <w:t xml:space="preserve">         </w:t>
      </w:r>
      <w:r w:rsidRPr="00A15904">
        <w:rPr>
          <w:rStyle w:val="keyword-directive1"/>
          <w:sz w:val="16"/>
        </w:rPr>
        <w:t>return</w:t>
      </w:r>
      <w:r w:rsidRPr="00A15904">
        <w:rPr>
          <w:sz w:val="16"/>
        </w:rPr>
        <w:t xml:space="preserve"> inUse;</w:t>
      </w:r>
    </w:p>
    <w:p w:rsidR="00F23E04" w:rsidRPr="00A15904" w:rsidRDefault="00F23E04">
      <w:pPr>
        <w:pStyle w:val="HTMLPreformatted"/>
        <w:divId w:val="1441340147"/>
        <w:rPr>
          <w:sz w:val="16"/>
        </w:rPr>
      </w:pPr>
      <w:r w:rsidRPr="00A15904">
        <w:rPr>
          <w:rStyle w:val="line-number1"/>
          <w:sz w:val="16"/>
        </w:rPr>
        <w:t xml:space="preserve"> 88</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89</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90</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91</w:t>
      </w:r>
      <w:r w:rsidRPr="00A15904">
        <w:rPr>
          <w:sz w:val="16"/>
        </w:rPr>
        <w:t xml:space="preserve"> </w:t>
      </w:r>
      <w:r w:rsidRPr="00A15904">
        <w:rPr>
          <w:rStyle w:val="comment1"/>
          <w:sz w:val="16"/>
        </w:rPr>
        <w:t xml:space="preserve">     * Set</w:t>
      </w:r>
      <w:r w:rsidRPr="00A15904">
        <w:rPr>
          <w:sz w:val="16"/>
        </w:rPr>
        <w:t xml:space="preserve"> </w:t>
      </w:r>
      <w:r w:rsidRPr="00A15904">
        <w:rPr>
          <w:rStyle w:val="comment1"/>
          <w:sz w:val="16"/>
        </w:rPr>
        <w:t>e-mail</w:t>
      </w:r>
      <w:r w:rsidRPr="00A15904">
        <w:rPr>
          <w:sz w:val="16"/>
        </w:rPr>
        <w:t xml:space="preserve"> </w:t>
      </w:r>
      <w:r w:rsidRPr="00A15904">
        <w:rPr>
          <w:rStyle w:val="comment1"/>
          <w:sz w:val="16"/>
        </w:rPr>
        <w:t>verified</w:t>
      </w:r>
      <w:r w:rsidRPr="00A15904">
        <w:rPr>
          <w:sz w:val="16"/>
        </w:rPr>
        <w:t xml:space="preserve"> </w:t>
      </w:r>
      <w:r w:rsidRPr="00A15904">
        <w:rPr>
          <w:rStyle w:val="comment1"/>
          <w:sz w:val="16"/>
        </w:rPr>
        <w:t>to</w:t>
      </w:r>
      <w:r w:rsidRPr="00A15904">
        <w:rPr>
          <w:sz w:val="16"/>
        </w:rPr>
        <w:t xml:space="preserve"> </w:t>
      </w:r>
      <w:r w:rsidRPr="00A15904">
        <w:rPr>
          <w:rStyle w:val="comment1"/>
          <w:sz w:val="16"/>
        </w:rPr>
        <w:t>true.</w:t>
      </w:r>
    </w:p>
    <w:p w:rsidR="00F23E04" w:rsidRPr="00A15904" w:rsidRDefault="00F23E04">
      <w:pPr>
        <w:pStyle w:val="HTMLPreformatted"/>
        <w:divId w:val="1441340147"/>
        <w:rPr>
          <w:sz w:val="16"/>
        </w:rPr>
      </w:pPr>
      <w:r w:rsidRPr="00A15904">
        <w:rPr>
          <w:rStyle w:val="line-number1"/>
          <w:sz w:val="16"/>
        </w:rPr>
        <w:t xml:space="preserve"> 92</w:t>
      </w:r>
      <w:r w:rsidRPr="00A15904">
        <w:rPr>
          <w:sz w:val="16"/>
        </w:rPr>
        <w:t xml:space="preserve"> </w:t>
      </w:r>
      <w:r w:rsidRPr="00A15904">
        <w:rPr>
          <w:rStyle w:val="comment1"/>
          <w:sz w:val="16"/>
        </w:rPr>
        <w:t xml:space="preserve">     * </w:t>
      </w:r>
    </w:p>
    <w:p w:rsidR="00F23E04" w:rsidRPr="00A15904" w:rsidRDefault="00F23E04">
      <w:pPr>
        <w:pStyle w:val="HTMLPreformatted"/>
        <w:divId w:val="1441340147"/>
        <w:rPr>
          <w:sz w:val="16"/>
        </w:rPr>
      </w:pPr>
      <w:r w:rsidRPr="00A15904">
        <w:rPr>
          <w:rStyle w:val="line-number1"/>
          <w:sz w:val="16"/>
        </w:rPr>
        <w:t xml:space="preserve"> 93</w:t>
      </w:r>
      <w:r w:rsidRPr="00A15904">
        <w:rPr>
          <w:sz w:val="16"/>
        </w:rPr>
        <w:t xml:space="preserve"> </w:t>
      </w:r>
      <w:r w:rsidRPr="00A15904">
        <w:rPr>
          <w:rStyle w:val="comment1"/>
          <w:sz w:val="16"/>
        </w:rPr>
        <w:t xml:space="preserve">     * </w:t>
      </w:r>
      <w:r w:rsidRPr="00A15904">
        <w:rPr>
          <w:rStyle w:val="st01"/>
          <w:sz w:val="16"/>
        </w:rPr>
        <w:t>@param</w:t>
      </w:r>
      <w:r w:rsidRPr="00A15904">
        <w:rPr>
          <w:sz w:val="16"/>
        </w:rPr>
        <w:t xml:space="preserve"> </w:t>
      </w:r>
      <w:r w:rsidRPr="00A15904">
        <w:rPr>
          <w:rStyle w:val="comment1"/>
          <w:sz w:val="16"/>
        </w:rPr>
        <w:t>login</w:t>
      </w:r>
      <w:r w:rsidRPr="00A15904">
        <w:rPr>
          <w:sz w:val="16"/>
        </w:rPr>
        <w:t xml:space="preserve"> </w:t>
      </w:r>
      <w:r w:rsidRPr="00A15904">
        <w:rPr>
          <w:rStyle w:val="comment1"/>
          <w:sz w:val="16"/>
        </w:rPr>
        <w:t>user</w:t>
      </w:r>
      <w:r w:rsidRPr="00A15904">
        <w:rPr>
          <w:sz w:val="16"/>
        </w:rPr>
        <w:t xml:space="preserve"> </w:t>
      </w:r>
      <w:r w:rsidRPr="00A15904">
        <w:rPr>
          <w:rStyle w:val="comment1"/>
          <w:sz w:val="16"/>
        </w:rPr>
        <w:t>login</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94</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95</w:t>
      </w:r>
      <w:r w:rsidRPr="00A15904">
        <w:rPr>
          <w:sz w:val="16"/>
        </w:rPr>
        <w:t xml:space="preserve">     </w:t>
      </w:r>
      <w:r w:rsidRPr="00A15904">
        <w:rPr>
          <w:rStyle w:val="keyword-directive1"/>
          <w:sz w:val="16"/>
        </w:rPr>
        <w:t>public</w:t>
      </w:r>
      <w:r w:rsidRPr="00A15904">
        <w:rPr>
          <w:sz w:val="16"/>
        </w:rPr>
        <w:t xml:space="preserve"> </w:t>
      </w:r>
      <w:r w:rsidRPr="00A15904">
        <w:rPr>
          <w:rStyle w:val="keyword-directive1"/>
          <w:sz w:val="16"/>
        </w:rPr>
        <w:t>static</w:t>
      </w:r>
      <w:r w:rsidRPr="00A15904">
        <w:rPr>
          <w:sz w:val="16"/>
        </w:rPr>
        <w:t xml:space="preserve"> </w:t>
      </w:r>
      <w:r w:rsidRPr="00A15904">
        <w:rPr>
          <w:rStyle w:val="keyword-directive1"/>
          <w:sz w:val="16"/>
        </w:rPr>
        <w:t>void</w:t>
      </w:r>
      <w:r w:rsidRPr="00A15904">
        <w:rPr>
          <w:sz w:val="16"/>
        </w:rPr>
        <w:t xml:space="preserve"> setEmailVerified(String login) {</w:t>
      </w:r>
    </w:p>
    <w:p w:rsidR="00F23E04" w:rsidRPr="00A15904" w:rsidRDefault="00F23E04">
      <w:pPr>
        <w:pStyle w:val="HTMLPreformatted"/>
        <w:divId w:val="1441340147"/>
        <w:rPr>
          <w:sz w:val="16"/>
        </w:rPr>
      </w:pPr>
      <w:r w:rsidRPr="00A15904">
        <w:rPr>
          <w:rStyle w:val="line-number1"/>
          <w:sz w:val="16"/>
        </w:rPr>
        <w:t xml:space="preserve"> 96</w:t>
      </w:r>
      <w:r w:rsidRPr="00A15904">
        <w:rPr>
          <w:sz w:val="16"/>
        </w:rPr>
        <w:t xml:space="preserve">         Session session = HibernateUtil.getSessionFactory().openSession();</w:t>
      </w:r>
    </w:p>
    <w:p w:rsidR="00F23E04" w:rsidRPr="00A15904" w:rsidRDefault="00F23E04">
      <w:pPr>
        <w:pStyle w:val="HTMLPreformatted"/>
        <w:divId w:val="1441340147"/>
        <w:rPr>
          <w:sz w:val="16"/>
        </w:rPr>
      </w:pPr>
      <w:r w:rsidRPr="00A15904">
        <w:rPr>
          <w:rStyle w:val="line-number1"/>
          <w:sz w:val="16"/>
        </w:rPr>
        <w:t xml:space="preserve"> 97</w:t>
      </w:r>
      <w:r w:rsidRPr="00A15904">
        <w:rPr>
          <w:sz w:val="16"/>
        </w:rPr>
        <w:t xml:space="preserve">         String hql = </w:t>
      </w:r>
      <w:r w:rsidRPr="00A15904">
        <w:rPr>
          <w:rStyle w:val="character1"/>
          <w:sz w:val="16"/>
        </w:rPr>
        <w:t>"select appUser "</w:t>
      </w:r>
    </w:p>
    <w:p w:rsidR="00F23E04" w:rsidRPr="00A15904" w:rsidRDefault="00F23E04">
      <w:pPr>
        <w:pStyle w:val="HTMLPreformatted"/>
        <w:divId w:val="1441340147"/>
        <w:rPr>
          <w:sz w:val="16"/>
        </w:rPr>
      </w:pPr>
      <w:r w:rsidRPr="00A15904">
        <w:rPr>
          <w:rStyle w:val="line-number1"/>
          <w:sz w:val="16"/>
        </w:rPr>
        <w:t xml:space="preserve"> 98</w:t>
      </w:r>
      <w:r w:rsidRPr="00A15904">
        <w:rPr>
          <w:sz w:val="16"/>
        </w:rPr>
        <w:t xml:space="preserve">                 + </w:t>
      </w:r>
      <w:r w:rsidRPr="00A15904">
        <w:rPr>
          <w:rStyle w:val="character1"/>
          <w:sz w:val="16"/>
        </w:rPr>
        <w:t>"from dk.jsh.itdiplom.userdrivensignlanguagedictionary.entity."</w:t>
      </w:r>
    </w:p>
    <w:p w:rsidR="00F23E04" w:rsidRPr="00A15904" w:rsidRDefault="00F23E04">
      <w:pPr>
        <w:pStyle w:val="HTMLPreformatted"/>
        <w:divId w:val="1441340147"/>
        <w:rPr>
          <w:sz w:val="16"/>
        </w:rPr>
      </w:pPr>
      <w:r w:rsidRPr="00A15904">
        <w:rPr>
          <w:rStyle w:val="line-number1"/>
          <w:sz w:val="16"/>
        </w:rPr>
        <w:t xml:space="preserve"> 99</w:t>
      </w:r>
      <w:r w:rsidRPr="00A15904">
        <w:rPr>
          <w:sz w:val="16"/>
        </w:rPr>
        <w:t xml:space="preserve">                 + </w:t>
      </w:r>
      <w:r w:rsidRPr="00A15904">
        <w:rPr>
          <w:rStyle w:val="character1"/>
          <w:sz w:val="16"/>
        </w:rPr>
        <w:t>"ApplicationUser appUser "</w:t>
      </w:r>
    </w:p>
    <w:p w:rsidR="00F23E04" w:rsidRPr="00A15904" w:rsidRDefault="00F23E04">
      <w:pPr>
        <w:pStyle w:val="HTMLPreformatted"/>
        <w:divId w:val="1441340147"/>
        <w:rPr>
          <w:sz w:val="16"/>
        </w:rPr>
      </w:pPr>
      <w:r w:rsidRPr="00A15904">
        <w:rPr>
          <w:rStyle w:val="line-number1"/>
          <w:sz w:val="16"/>
        </w:rPr>
        <w:t>100</w:t>
      </w:r>
      <w:r w:rsidRPr="00A15904">
        <w:rPr>
          <w:sz w:val="16"/>
        </w:rPr>
        <w:t xml:space="preserve">                 + </w:t>
      </w:r>
      <w:r w:rsidRPr="00A15904">
        <w:rPr>
          <w:rStyle w:val="character1"/>
          <w:sz w:val="16"/>
        </w:rPr>
        <w:t>"where appUser.login = :login"</w:t>
      </w:r>
      <w:r w:rsidRPr="00A15904">
        <w:rPr>
          <w:sz w:val="16"/>
        </w:rPr>
        <w:t>;</w:t>
      </w:r>
    </w:p>
    <w:p w:rsidR="00F23E04" w:rsidRPr="00A15904" w:rsidRDefault="00F23E04">
      <w:pPr>
        <w:pStyle w:val="HTMLPreformatted"/>
        <w:divId w:val="1441340147"/>
        <w:rPr>
          <w:sz w:val="16"/>
        </w:rPr>
      </w:pPr>
      <w:r w:rsidRPr="00A15904">
        <w:rPr>
          <w:rStyle w:val="line-number1"/>
          <w:sz w:val="16"/>
        </w:rPr>
        <w:t>101</w:t>
      </w:r>
      <w:r w:rsidRPr="00A15904">
        <w:rPr>
          <w:sz w:val="16"/>
        </w:rPr>
        <w:t xml:space="preserve">         Query query = session.createQuery(hql);</w:t>
      </w:r>
    </w:p>
    <w:p w:rsidR="00F23E04" w:rsidRPr="00A15904" w:rsidRDefault="00F23E04">
      <w:pPr>
        <w:pStyle w:val="HTMLPreformatted"/>
        <w:divId w:val="1441340147"/>
        <w:rPr>
          <w:sz w:val="16"/>
        </w:rPr>
      </w:pPr>
      <w:r w:rsidRPr="00A15904">
        <w:rPr>
          <w:rStyle w:val="line-number1"/>
          <w:sz w:val="16"/>
        </w:rPr>
        <w:t>102</w:t>
      </w:r>
      <w:r w:rsidRPr="00A15904">
        <w:rPr>
          <w:sz w:val="16"/>
        </w:rPr>
        <w:t xml:space="preserve">         query.setString(</w:t>
      </w:r>
      <w:r w:rsidRPr="00A15904">
        <w:rPr>
          <w:rStyle w:val="character1"/>
          <w:sz w:val="16"/>
        </w:rPr>
        <w:t>"login"</w:t>
      </w:r>
      <w:r w:rsidRPr="00A15904">
        <w:rPr>
          <w:sz w:val="16"/>
        </w:rPr>
        <w:t>, login);</w:t>
      </w:r>
    </w:p>
    <w:p w:rsidR="00F23E04" w:rsidRPr="00A15904" w:rsidRDefault="00F23E04">
      <w:pPr>
        <w:pStyle w:val="HTMLPreformatted"/>
        <w:divId w:val="1441340147"/>
        <w:rPr>
          <w:sz w:val="16"/>
        </w:rPr>
      </w:pPr>
      <w:r w:rsidRPr="00A15904">
        <w:rPr>
          <w:rStyle w:val="line-number1"/>
          <w:sz w:val="16"/>
        </w:rPr>
        <w:t>103</w:t>
      </w:r>
      <w:r w:rsidRPr="00A15904">
        <w:rPr>
          <w:sz w:val="16"/>
        </w:rPr>
        <w:t xml:space="preserve">         ApplicationUser user = (ApplicationUser)query.list().get(0);</w:t>
      </w:r>
    </w:p>
    <w:p w:rsidR="00F23E04" w:rsidRPr="00A15904" w:rsidRDefault="00F23E04">
      <w:pPr>
        <w:pStyle w:val="HTMLPreformatted"/>
        <w:divId w:val="1441340147"/>
        <w:rPr>
          <w:sz w:val="16"/>
        </w:rPr>
      </w:pPr>
      <w:r w:rsidRPr="00A15904">
        <w:rPr>
          <w:rStyle w:val="line-number1"/>
          <w:sz w:val="16"/>
        </w:rPr>
        <w:t>104</w:t>
      </w:r>
      <w:r w:rsidRPr="00A15904">
        <w:rPr>
          <w:sz w:val="16"/>
        </w:rPr>
        <w:t xml:space="preserve">         user.setEmailVerified(</w:t>
      </w:r>
      <w:r w:rsidRPr="00A15904">
        <w:rPr>
          <w:rStyle w:val="keyword-directive1"/>
          <w:sz w:val="16"/>
        </w:rPr>
        <w:t>new</w:t>
      </w:r>
      <w:r w:rsidRPr="00A15904">
        <w:rPr>
          <w:sz w:val="16"/>
        </w:rPr>
        <w:t xml:space="preserve"> Date());</w:t>
      </w:r>
    </w:p>
    <w:p w:rsidR="00F23E04" w:rsidRPr="00A15904" w:rsidRDefault="00F23E04">
      <w:pPr>
        <w:pStyle w:val="HTMLPreformatted"/>
        <w:divId w:val="1441340147"/>
        <w:rPr>
          <w:sz w:val="16"/>
        </w:rPr>
      </w:pPr>
      <w:r w:rsidRPr="00A15904">
        <w:rPr>
          <w:rStyle w:val="line-number1"/>
          <w:sz w:val="16"/>
        </w:rPr>
        <w:t>105</w:t>
      </w:r>
      <w:r w:rsidRPr="00A15904">
        <w:rPr>
          <w:sz w:val="16"/>
        </w:rPr>
        <w:t xml:space="preserve">         Transaction tx = session.beginTransaction();</w:t>
      </w:r>
    </w:p>
    <w:p w:rsidR="00F23E04" w:rsidRPr="00A15904" w:rsidRDefault="00F23E04">
      <w:pPr>
        <w:pStyle w:val="HTMLPreformatted"/>
        <w:divId w:val="1441340147"/>
        <w:rPr>
          <w:sz w:val="16"/>
        </w:rPr>
      </w:pPr>
      <w:r w:rsidRPr="00A15904">
        <w:rPr>
          <w:rStyle w:val="line-number1"/>
          <w:sz w:val="16"/>
        </w:rPr>
        <w:t>106</w:t>
      </w:r>
      <w:r w:rsidRPr="00A15904">
        <w:rPr>
          <w:sz w:val="16"/>
        </w:rPr>
        <w:t xml:space="preserve">         session.save(user);</w:t>
      </w:r>
    </w:p>
    <w:p w:rsidR="00F23E04" w:rsidRPr="00A15904" w:rsidRDefault="00F23E04">
      <w:pPr>
        <w:pStyle w:val="HTMLPreformatted"/>
        <w:divId w:val="1441340147"/>
        <w:rPr>
          <w:sz w:val="16"/>
        </w:rPr>
      </w:pPr>
      <w:r w:rsidRPr="00A15904">
        <w:rPr>
          <w:rStyle w:val="line-number1"/>
          <w:sz w:val="16"/>
        </w:rPr>
        <w:t>107</w:t>
      </w:r>
      <w:r w:rsidRPr="00A15904">
        <w:rPr>
          <w:sz w:val="16"/>
        </w:rPr>
        <w:t xml:space="preserve">         tx.commit();</w:t>
      </w:r>
    </w:p>
    <w:p w:rsidR="00F23E04" w:rsidRPr="00A15904" w:rsidRDefault="00F23E04">
      <w:pPr>
        <w:pStyle w:val="HTMLPreformatted"/>
        <w:divId w:val="1441340147"/>
        <w:rPr>
          <w:sz w:val="16"/>
        </w:rPr>
      </w:pPr>
      <w:r w:rsidRPr="00A15904">
        <w:rPr>
          <w:rStyle w:val="line-number1"/>
          <w:sz w:val="16"/>
        </w:rPr>
        <w:t>108</w:t>
      </w:r>
      <w:r w:rsidRPr="00A15904">
        <w:rPr>
          <w:sz w:val="16"/>
        </w:rPr>
        <w:t xml:space="preserve">         session.close();</w:t>
      </w:r>
    </w:p>
    <w:p w:rsidR="00F23E04" w:rsidRPr="00A15904" w:rsidRDefault="00F23E04">
      <w:pPr>
        <w:pStyle w:val="HTMLPreformatted"/>
        <w:divId w:val="1441340147"/>
        <w:rPr>
          <w:sz w:val="16"/>
        </w:rPr>
      </w:pPr>
      <w:r w:rsidRPr="00A15904">
        <w:rPr>
          <w:rStyle w:val="line-number1"/>
          <w:sz w:val="16"/>
        </w:rPr>
        <w:t>109</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110</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111</w:t>
      </w:r>
      <w:r w:rsidRPr="00A15904">
        <w:rPr>
          <w:sz w:val="16"/>
        </w:rPr>
        <w:t xml:space="preserve"> </w:t>
      </w:r>
    </w:p>
    <w:p w:rsidR="00BA33E7" w:rsidRDefault="008026DD" w:rsidP="00BA33E7">
      <w:pPr>
        <w:rPr>
          <w:noProof/>
          <w:lang w:eastAsia="da-DK" w:bidi="ar-SA"/>
        </w:rPr>
      </w:pPr>
      <w:r w:rsidRPr="00A15904">
        <w:rPr>
          <w:noProof/>
          <w:sz w:val="16"/>
          <w:lang w:eastAsia="da-DK" w:bidi="ar-SA"/>
        </w:rPr>
        <w:fldChar w:fldCharType="end"/>
      </w:r>
    </w:p>
    <w:p w:rsidR="00C841CA" w:rsidRDefault="00C841CA" w:rsidP="00BA33E7">
      <w:pPr>
        <w:rPr>
          <w:noProof/>
          <w:lang w:eastAsia="da-DK" w:bidi="ar-SA"/>
        </w:rPr>
      </w:pPr>
    </w:p>
    <w:p w:rsidR="00D371E0" w:rsidRDefault="00C841CA" w:rsidP="00BA33E7">
      <w:pPr>
        <w:rPr>
          <w:noProof/>
          <w:lang w:eastAsia="da-DK" w:bidi="ar-SA"/>
        </w:rPr>
      </w:pPr>
      <w:r>
        <w:rPr>
          <w:noProof/>
          <w:lang w:eastAsia="da-DK" w:bidi="ar-SA"/>
        </w:rPr>
        <w:t>Filen: VideoFileBusiness</w:t>
      </w:r>
      <w:r w:rsidR="00E7742D" w:rsidRPr="00E7742D">
        <w:rPr>
          <w:noProof/>
          <w:lang w:eastAsia="da-DK" w:bidi="ar-SA"/>
        </w:rPr>
        <w:t>.java</w:t>
      </w:r>
    </w:p>
    <w:p w:rsidR="00C841CA" w:rsidRPr="00C841CA" w:rsidRDefault="008026DD" w:rsidP="00C841CA">
      <w:pPr>
        <w:divId w:val="379403971"/>
        <w:rPr>
          <w:sz w:val="16"/>
        </w:rPr>
      </w:pPr>
      <w:r w:rsidRPr="00C841CA">
        <w:rPr>
          <w:noProof/>
          <w:sz w:val="16"/>
          <w:lang w:eastAsia="da-DK" w:bidi="ar-SA"/>
        </w:rPr>
        <w:fldChar w:fldCharType="begin"/>
      </w:r>
      <w:r w:rsidR="00C841CA" w:rsidRPr="00C841CA">
        <w:rPr>
          <w:noProof/>
          <w:sz w:val="16"/>
          <w:lang w:eastAsia="da-DK" w:bidi="ar-SA"/>
        </w:rPr>
        <w:instrText xml:space="preserve"> INCLUDETEXT "C:\\GoogleCode\\user-driven-sign-language-dictionary\\Analysis and design\\CodeInHtml\\VideoFileBusiness.html" \c HTML  \* MERGEFORMAT </w:instrText>
      </w:r>
      <w:r w:rsidRPr="00C841CA">
        <w:rPr>
          <w:noProof/>
          <w:sz w:val="16"/>
          <w:lang w:eastAsia="da-DK" w:bidi="ar-SA"/>
        </w:rPr>
        <w:fldChar w:fldCharType="separate"/>
      </w:r>
    </w:p>
    <w:p w:rsidR="00C841CA" w:rsidRPr="00C841CA" w:rsidRDefault="00C841CA">
      <w:pPr>
        <w:pStyle w:val="HTMLPreformatted"/>
        <w:divId w:val="379403971"/>
        <w:rPr>
          <w:sz w:val="16"/>
        </w:rPr>
      </w:pPr>
      <w:r w:rsidRPr="00C841CA">
        <w:rPr>
          <w:rStyle w:val="line-number1"/>
          <w:sz w:val="16"/>
        </w:rPr>
        <w:t xml:space="preserve"> 1</w:t>
      </w:r>
      <w:r w:rsidRPr="00C841CA">
        <w:rPr>
          <w:sz w:val="16"/>
        </w:rPr>
        <w:t xml:space="preserve"> </w:t>
      </w:r>
      <w:r w:rsidRPr="00C841CA">
        <w:rPr>
          <w:rStyle w:val="keyword-directive1"/>
          <w:sz w:val="16"/>
        </w:rPr>
        <w:t>package</w:t>
      </w:r>
      <w:r w:rsidRPr="00C841CA">
        <w:rPr>
          <w:sz w:val="16"/>
        </w:rPr>
        <w:t xml:space="preserve"> dk.jsh.itdiplom.userdrivensignlanguagedictionary.business;</w:t>
      </w:r>
    </w:p>
    <w:p w:rsidR="00C841CA" w:rsidRPr="00C841CA" w:rsidRDefault="00C841CA">
      <w:pPr>
        <w:pStyle w:val="HTMLPreformatted"/>
        <w:divId w:val="379403971"/>
        <w:rPr>
          <w:sz w:val="16"/>
        </w:rPr>
      </w:pPr>
      <w:r w:rsidRPr="00C841CA">
        <w:rPr>
          <w:rStyle w:val="line-number1"/>
          <w:sz w:val="16"/>
        </w:rPr>
        <w:t xml:space="preserve"> 2</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 xml:space="preserve"> 3</w:t>
      </w:r>
      <w:r w:rsidRPr="00C841CA">
        <w:rPr>
          <w:sz w:val="16"/>
        </w:rPr>
        <w:t xml:space="preserve"> </w:t>
      </w:r>
      <w:r w:rsidRPr="00C841CA">
        <w:rPr>
          <w:rStyle w:val="keyword-directive1"/>
          <w:sz w:val="16"/>
        </w:rPr>
        <w:t>import</w:t>
      </w:r>
      <w:r w:rsidRPr="00C841CA">
        <w:rPr>
          <w:sz w:val="16"/>
        </w:rPr>
        <w:t xml:space="preserve"> dk.jsh.itdiplom.userdrivensignlanguagedictionary.entity.VideoFile;</w:t>
      </w:r>
    </w:p>
    <w:p w:rsidR="00C841CA" w:rsidRPr="00C841CA" w:rsidRDefault="00C841CA">
      <w:pPr>
        <w:pStyle w:val="HTMLPreformatted"/>
        <w:divId w:val="379403971"/>
        <w:rPr>
          <w:sz w:val="16"/>
        </w:rPr>
      </w:pPr>
      <w:r w:rsidRPr="00C841CA">
        <w:rPr>
          <w:rStyle w:val="line-number1"/>
          <w:sz w:val="16"/>
        </w:rPr>
        <w:t xml:space="preserve"> 4</w:t>
      </w:r>
      <w:r w:rsidRPr="00C841CA">
        <w:rPr>
          <w:sz w:val="16"/>
        </w:rPr>
        <w:t xml:space="preserve"> </w:t>
      </w:r>
      <w:r w:rsidRPr="00C841CA">
        <w:rPr>
          <w:rStyle w:val="keyword-directive1"/>
          <w:sz w:val="16"/>
        </w:rPr>
        <w:t>import</w:t>
      </w:r>
      <w:r w:rsidRPr="00C841CA">
        <w:rPr>
          <w:sz w:val="16"/>
        </w:rPr>
        <w:t xml:space="preserve"> dk.jsh.itdiplom.userdrivensignlanguagedictionary.entity.Word;</w:t>
      </w:r>
    </w:p>
    <w:p w:rsidR="00C841CA" w:rsidRPr="00C841CA" w:rsidRDefault="00C841CA">
      <w:pPr>
        <w:pStyle w:val="HTMLPreformatted"/>
        <w:divId w:val="379403971"/>
        <w:rPr>
          <w:sz w:val="16"/>
        </w:rPr>
      </w:pPr>
      <w:r w:rsidRPr="00C841CA">
        <w:rPr>
          <w:rStyle w:val="line-number1"/>
          <w:sz w:val="16"/>
        </w:rPr>
        <w:t xml:space="preserve"> 5</w:t>
      </w:r>
      <w:r w:rsidRPr="00C841CA">
        <w:rPr>
          <w:sz w:val="16"/>
        </w:rPr>
        <w:t xml:space="preserve"> </w:t>
      </w:r>
      <w:r w:rsidRPr="00C841CA">
        <w:rPr>
          <w:rStyle w:val="keyword-directive1"/>
          <w:sz w:val="16"/>
        </w:rPr>
        <w:t>import</w:t>
      </w:r>
      <w:r w:rsidRPr="00C841CA">
        <w:rPr>
          <w:sz w:val="16"/>
        </w:rPr>
        <w:t xml:space="preserve"> dk.jsh.itdiplom.userdrivensignlanguagedictionary.util.HibernateUtil;</w:t>
      </w:r>
    </w:p>
    <w:p w:rsidR="00C841CA" w:rsidRPr="00C841CA" w:rsidRDefault="00C841CA">
      <w:pPr>
        <w:pStyle w:val="HTMLPreformatted"/>
        <w:divId w:val="379403971"/>
        <w:rPr>
          <w:sz w:val="16"/>
        </w:rPr>
      </w:pPr>
      <w:r w:rsidRPr="00C841CA">
        <w:rPr>
          <w:rStyle w:val="line-number1"/>
          <w:sz w:val="16"/>
        </w:rPr>
        <w:t xml:space="preserve"> 6</w:t>
      </w:r>
      <w:r w:rsidRPr="00C841CA">
        <w:rPr>
          <w:sz w:val="16"/>
        </w:rPr>
        <w:t xml:space="preserve"> </w:t>
      </w:r>
      <w:r w:rsidRPr="00C841CA">
        <w:rPr>
          <w:rStyle w:val="keyword-directive1"/>
          <w:sz w:val="16"/>
        </w:rPr>
        <w:t>import</w:t>
      </w:r>
      <w:r w:rsidRPr="00C841CA">
        <w:rPr>
          <w:sz w:val="16"/>
        </w:rPr>
        <w:t xml:space="preserve"> java.util.ArrayList;</w:t>
      </w:r>
    </w:p>
    <w:p w:rsidR="00C841CA" w:rsidRPr="00C841CA" w:rsidRDefault="00C841CA">
      <w:pPr>
        <w:pStyle w:val="HTMLPreformatted"/>
        <w:divId w:val="379403971"/>
        <w:rPr>
          <w:sz w:val="16"/>
        </w:rPr>
      </w:pPr>
      <w:r w:rsidRPr="00C841CA">
        <w:rPr>
          <w:rStyle w:val="line-number1"/>
          <w:sz w:val="16"/>
        </w:rPr>
        <w:t xml:space="preserve"> 7</w:t>
      </w:r>
      <w:r w:rsidRPr="00C841CA">
        <w:rPr>
          <w:sz w:val="16"/>
        </w:rPr>
        <w:t xml:space="preserve"> </w:t>
      </w:r>
      <w:r w:rsidRPr="00C841CA">
        <w:rPr>
          <w:rStyle w:val="keyword-directive1"/>
          <w:sz w:val="16"/>
        </w:rPr>
        <w:t>import</w:t>
      </w:r>
      <w:r w:rsidRPr="00C841CA">
        <w:rPr>
          <w:sz w:val="16"/>
        </w:rPr>
        <w:t xml:space="preserve"> java.util.List;</w:t>
      </w:r>
    </w:p>
    <w:p w:rsidR="00C841CA" w:rsidRPr="00C841CA" w:rsidRDefault="00C841CA">
      <w:pPr>
        <w:pStyle w:val="HTMLPreformatted"/>
        <w:divId w:val="379403971"/>
        <w:rPr>
          <w:sz w:val="16"/>
        </w:rPr>
      </w:pPr>
      <w:r w:rsidRPr="00C841CA">
        <w:rPr>
          <w:rStyle w:val="line-number1"/>
          <w:sz w:val="16"/>
        </w:rPr>
        <w:t xml:space="preserve"> 8</w:t>
      </w:r>
      <w:r w:rsidRPr="00C841CA">
        <w:rPr>
          <w:sz w:val="16"/>
        </w:rPr>
        <w:t xml:space="preserve"> </w:t>
      </w:r>
      <w:r w:rsidRPr="00C841CA">
        <w:rPr>
          <w:rStyle w:val="keyword-directive1"/>
          <w:sz w:val="16"/>
        </w:rPr>
        <w:t>import</w:t>
      </w:r>
      <w:r w:rsidRPr="00C841CA">
        <w:rPr>
          <w:sz w:val="16"/>
        </w:rPr>
        <w:t xml:space="preserve"> org.hibernate.Query;</w:t>
      </w:r>
    </w:p>
    <w:p w:rsidR="00C841CA" w:rsidRPr="00C841CA" w:rsidRDefault="00C841CA">
      <w:pPr>
        <w:pStyle w:val="HTMLPreformatted"/>
        <w:divId w:val="379403971"/>
        <w:rPr>
          <w:sz w:val="16"/>
        </w:rPr>
      </w:pPr>
      <w:r w:rsidRPr="00C841CA">
        <w:rPr>
          <w:rStyle w:val="line-number1"/>
          <w:sz w:val="16"/>
        </w:rPr>
        <w:t xml:space="preserve"> 9</w:t>
      </w:r>
      <w:r w:rsidRPr="00C841CA">
        <w:rPr>
          <w:sz w:val="16"/>
        </w:rPr>
        <w:t xml:space="preserve"> </w:t>
      </w:r>
      <w:r w:rsidRPr="00C841CA">
        <w:rPr>
          <w:rStyle w:val="keyword-directive1"/>
          <w:sz w:val="16"/>
        </w:rPr>
        <w:t>import</w:t>
      </w:r>
      <w:r w:rsidRPr="00C841CA">
        <w:rPr>
          <w:sz w:val="16"/>
        </w:rPr>
        <w:t xml:space="preserve"> org.hibernate.Session;</w:t>
      </w:r>
    </w:p>
    <w:p w:rsidR="00C841CA" w:rsidRPr="00C841CA" w:rsidRDefault="00C841CA">
      <w:pPr>
        <w:pStyle w:val="HTMLPreformatted"/>
        <w:divId w:val="379403971"/>
        <w:rPr>
          <w:sz w:val="16"/>
        </w:rPr>
      </w:pPr>
      <w:r w:rsidRPr="00C841CA">
        <w:rPr>
          <w:rStyle w:val="line-number1"/>
          <w:sz w:val="16"/>
        </w:rPr>
        <w:t>10</w:t>
      </w:r>
      <w:r w:rsidRPr="00C841CA">
        <w:rPr>
          <w:sz w:val="16"/>
        </w:rPr>
        <w:t xml:space="preserve"> </w:t>
      </w:r>
      <w:r w:rsidRPr="00C841CA">
        <w:rPr>
          <w:rStyle w:val="keyword-directive1"/>
          <w:sz w:val="16"/>
        </w:rPr>
        <w:t>import</w:t>
      </w:r>
      <w:r w:rsidRPr="00C841CA">
        <w:rPr>
          <w:sz w:val="16"/>
        </w:rPr>
        <w:t xml:space="preserve"> org.hibernate.Transaction;</w:t>
      </w:r>
    </w:p>
    <w:p w:rsidR="00C841CA" w:rsidRPr="00C841CA" w:rsidRDefault="00C841CA">
      <w:pPr>
        <w:pStyle w:val="HTMLPreformatted"/>
        <w:divId w:val="379403971"/>
        <w:rPr>
          <w:sz w:val="16"/>
        </w:rPr>
      </w:pPr>
      <w:r w:rsidRPr="00C841CA">
        <w:rPr>
          <w:rStyle w:val="line-number1"/>
          <w:sz w:val="16"/>
        </w:rPr>
        <w:t>11</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12</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13</w:t>
      </w:r>
      <w:r w:rsidRPr="00C841CA">
        <w:rPr>
          <w:sz w:val="16"/>
        </w:rPr>
        <w:t xml:space="preserve"> </w:t>
      </w:r>
      <w:r w:rsidRPr="00C841CA">
        <w:rPr>
          <w:rStyle w:val="comment1"/>
          <w:sz w:val="16"/>
        </w:rPr>
        <w:t xml:space="preserve"> * Business</w:t>
      </w:r>
      <w:r w:rsidRPr="00C841CA">
        <w:rPr>
          <w:sz w:val="16"/>
        </w:rPr>
        <w:t xml:space="preserve"> </w:t>
      </w:r>
      <w:r w:rsidRPr="00C841CA">
        <w:rPr>
          <w:rStyle w:val="comment1"/>
          <w:sz w:val="16"/>
        </w:rPr>
        <w:t>metods</w:t>
      </w:r>
      <w:r w:rsidRPr="00C841CA">
        <w:rPr>
          <w:sz w:val="16"/>
        </w:rPr>
        <w:t xml:space="preserve"> </w:t>
      </w:r>
      <w:r w:rsidRPr="00C841CA">
        <w:rPr>
          <w:rStyle w:val="comment1"/>
          <w:sz w:val="16"/>
        </w:rPr>
        <w:t>for</w:t>
      </w:r>
      <w:r w:rsidRPr="00C841CA">
        <w:rPr>
          <w:sz w:val="16"/>
        </w:rPr>
        <w:t xml:space="preserve"> </w:t>
      </w:r>
      <w:r w:rsidRPr="00C841CA">
        <w:rPr>
          <w:rStyle w:val="comment1"/>
          <w:sz w:val="16"/>
        </w:rPr>
        <w:t>VideoFile.</w:t>
      </w:r>
    </w:p>
    <w:p w:rsidR="00C841CA" w:rsidRPr="00C841CA" w:rsidRDefault="00C841CA">
      <w:pPr>
        <w:pStyle w:val="HTMLPreformatted"/>
        <w:divId w:val="379403971"/>
        <w:rPr>
          <w:sz w:val="16"/>
        </w:rPr>
      </w:pPr>
      <w:r w:rsidRPr="00C841CA">
        <w:rPr>
          <w:rStyle w:val="line-number1"/>
          <w:sz w:val="16"/>
        </w:rPr>
        <w:t>14</w:t>
      </w:r>
      <w:r w:rsidRPr="00C841CA">
        <w:rPr>
          <w:sz w:val="16"/>
        </w:rPr>
        <w:t xml:space="preserve"> </w:t>
      </w:r>
      <w:r w:rsidRPr="00C841CA">
        <w:rPr>
          <w:rStyle w:val="comment1"/>
          <w:sz w:val="16"/>
        </w:rPr>
        <w:t xml:space="preserve"> * </w:t>
      </w:r>
    </w:p>
    <w:p w:rsidR="00C841CA" w:rsidRPr="00C841CA" w:rsidRDefault="00C841CA">
      <w:pPr>
        <w:pStyle w:val="HTMLPreformatted"/>
        <w:divId w:val="379403971"/>
        <w:rPr>
          <w:sz w:val="16"/>
        </w:rPr>
      </w:pPr>
      <w:r w:rsidRPr="00C841CA">
        <w:rPr>
          <w:rStyle w:val="line-number1"/>
          <w:sz w:val="16"/>
        </w:rPr>
        <w:t>15</w:t>
      </w:r>
      <w:r w:rsidRPr="00C841CA">
        <w:rPr>
          <w:sz w:val="16"/>
        </w:rPr>
        <w:t xml:space="preserve"> </w:t>
      </w:r>
      <w:r w:rsidRPr="00C841CA">
        <w:rPr>
          <w:rStyle w:val="comment1"/>
          <w:sz w:val="16"/>
        </w:rPr>
        <w:t xml:space="preserve"> * </w:t>
      </w:r>
      <w:r w:rsidRPr="00C841CA">
        <w:rPr>
          <w:rStyle w:val="st01"/>
          <w:sz w:val="16"/>
        </w:rPr>
        <w:t>@author</w:t>
      </w:r>
      <w:r w:rsidRPr="00C841CA">
        <w:rPr>
          <w:sz w:val="16"/>
        </w:rPr>
        <w:t xml:space="preserve"> </w:t>
      </w:r>
      <w:r w:rsidRPr="00C841CA">
        <w:rPr>
          <w:rStyle w:val="comment1"/>
          <w:sz w:val="16"/>
        </w:rPr>
        <w:t>Jan</w:t>
      </w:r>
      <w:r w:rsidRPr="00C841CA">
        <w:rPr>
          <w:sz w:val="16"/>
        </w:rPr>
        <w:t xml:space="preserve"> </w:t>
      </w:r>
      <w:r w:rsidRPr="00C841CA">
        <w:rPr>
          <w:rStyle w:val="comment1"/>
          <w:sz w:val="16"/>
        </w:rPr>
        <w:t>S.</w:t>
      </w:r>
      <w:r w:rsidRPr="00C841CA">
        <w:rPr>
          <w:sz w:val="16"/>
        </w:rPr>
        <w:t xml:space="preserve"> </w:t>
      </w:r>
      <w:r w:rsidRPr="00C841CA">
        <w:rPr>
          <w:rStyle w:val="comment1"/>
          <w:sz w:val="16"/>
        </w:rPr>
        <w:t>Hansen</w:t>
      </w:r>
    </w:p>
    <w:p w:rsidR="00C841CA" w:rsidRPr="00C841CA" w:rsidRDefault="00C841CA">
      <w:pPr>
        <w:pStyle w:val="HTMLPreformatted"/>
        <w:divId w:val="379403971"/>
        <w:rPr>
          <w:sz w:val="16"/>
        </w:rPr>
      </w:pPr>
      <w:r w:rsidRPr="00C841CA">
        <w:rPr>
          <w:rStyle w:val="line-number1"/>
          <w:sz w:val="16"/>
        </w:rPr>
        <w:t>16</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17</w:t>
      </w:r>
      <w:r w:rsidRPr="00C841CA">
        <w:rPr>
          <w:sz w:val="16"/>
        </w:rPr>
        <w:t xml:space="preserve"> </w:t>
      </w:r>
      <w:r w:rsidRPr="00C841CA">
        <w:rPr>
          <w:rStyle w:val="keyword-directive1"/>
          <w:sz w:val="16"/>
        </w:rPr>
        <w:t>public</w:t>
      </w:r>
      <w:r w:rsidRPr="00C841CA">
        <w:rPr>
          <w:sz w:val="16"/>
        </w:rPr>
        <w:t xml:space="preserve"> </w:t>
      </w:r>
      <w:r w:rsidRPr="00C841CA">
        <w:rPr>
          <w:rStyle w:val="keyword-directive1"/>
          <w:sz w:val="16"/>
        </w:rPr>
        <w:t>class</w:t>
      </w:r>
      <w:r w:rsidRPr="00C841CA">
        <w:rPr>
          <w:sz w:val="16"/>
        </w:rPr>
        <w:t xml:space="preserve"> VideoFileBusiness {</w:t>
      </w:r>
    </w:p>
    <w:p w:rsidR="00C841CA" w:rsidRPr="00C841CA" w:rsidRDefault="00C841CA">
      <w:pPr>
        <w:pStyle w:val="HTMLPreformatted"/>
        <w:divId w:val="379403971"/>
        <w:rPr>
          <w:sz w:val="16"/>
        </w:rPr>
      </w:pPr>
      <w:r w:rsidRPr="00C841CA">
        <w:rPr>
          <w:rStyle w:val="line-number1"/>
          <w:sz w:val="16"/>
        </w:rPr>
        <w:t>18</w:t>
      </w:r>
      <w:r w:rsidRPr="00C841CA">
        <w:rPr>
          <w:sz w:val="16"/>
        </w:rPr>
        <w:t xml:space="preserve">     </w:t>
      </w:r>
      <w:r w:rsidRPr="00C841CA">
        <w:rPr>
          <w:rStyle w:val="keyword-directive1"/>
          <w:sz w:val="16"/>
        </w:rPr>
        <w:t>private</w:t>
      </w:r>
      <w:r w:rsidRPr="00C841CA">
        <w:rPr>
          <w:sz w:val="16"/>
        </w:rPr>
        <w:t xml:space="preserve"> VideoFileBusiness(){};</w:t>
      </w:r>
    </w:p>
    <w:p w:rsidR="00C841CA" w:rsidRPr="00C841CA" w:rsidRDefault="00C841CA">
      <w:pPr>
        <w:pStyle w:val="HTMLPreformatted"/>
        <w:divId w:val="379403971"/>
        <w:rPr>
          <w:sz w:val="16"/>
        </w:rPr>
      </w:pPr>
      <w:r w:rsidRPr="00C841CA">
        <w:rPr>
          <w:rStyle w:val="line-number1"/>
          <w:sz w:val="16"/>
        </w:rPr>
        <w:t>19</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20</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21</w:t>
      </w:r>
      <w:r w:rsidRPr="00C841CA">
        <w:rPr>
          <w:sz w:val="16"/>
        </w:rPr>
        <w:t xml:space="preserve"> </w:t>
      </w:r>
      <w:r w:rsidRPr="00C841CA">
        <w:rPr>
          <w:rStyle w:val="comment1"/>
          <w:sz w:val="16"/>
        </w:rPr>
        <w:t xml:space="preserve">     * Persist</w:t>
      </w:r>
      <w:r w:rsidRPr="00C841CA">
        <w:rPr>
          <w:sz w:val="16"/>
        </w:rPr>
        <w:t xml:space="preserve"> </w:t>
      </w:r>
      <w:r w:rsidRPr="00C841CA">
        <w:rPr>
          <w:rStyle w:val="comment1"/>
          <w:sz w:val="16"/>
        </w:rPr>
        <w:t>a</w:t>
      </w:r>
      <w:r w:rsidRPr="00C841CA">
        <w:rPr>
          <w:sz w:val="16"/>
        </w:rPr>
        <w:t xml:space="preserve"> </w:t>
      </w:r>
      <w:r w:rsidRPr="00C841CA">
        <w:rPr>
          <w:rStyle w:val="comment1"/>
          <w:sz w:val="16"/>
        </w:rPr>
        <w:t>new</w:t>
      </w:r>
      <w:r w:rsidRPr="00C841CA">
        <w:rPr>
          <w:sz w:val="16"/>
        </w:rPr>
        <w:t xml:space="preserve"> </w:t>
      </w:r>
      <w:r w:rsidRPr="00C841CA">
        <w:rPr>
          <w:rStyle w:val="comment1"/>
          <w:sz w:val="16"/>
        </w:rPr>
        <w:t>video</w:t>
      </w:r>
      <w:r w:rsidRPr="00C841CA">
        <w:rPr>
          <w:sz w:val="16"/>
        </w:rPr>
        <w:t xml:space="preserve"> </w:t>
      </w:r>
      <w:r w:rsidRPr="00C841CA">
        <w:rPr>
          <w:rStyle w:val="comment1"/>
          <w:sz w:val="16"/>
        </w:rPr>
        <w:t>file</w:t>
      </w:r>
    </w:p>
    <w:p w:rsidR="00C841CA" w:rsidRPr="00C841CA" w:rsidRDefault="00C841CA">
      <w:pPr>
        <w:pStyle w:val="HTMLPreformatted"/>
        <w:divId w:val="379403971"/>
        <w:rPr>
          <w:sz w:val="16"/>
        </w:rPr>
      </w:pPr>
      <w:r w:rsidRPr="00C841CA">
        <w:rPr>
          <w:rStyle w:val="line-number1"/>
          <w:sz w:val="16"/>
        </w:rPr>
        <w:t>22</w:t>
      </w:r>
      <w:r w:rsidRPr="00C841CA">
        <w:rPr>
          <w:sz w:val="16"/>
        </w:rPr>
        <w:t xml:space="preserve"> </w:t>
      </w:r>
      <w:r w:rsidRPr="00C841CA">
        <w:rPr>
          <w:rStyle w:val="comment1"/>
          <w:sz w:val="16"/>
        </w:rPr>
        <w:t xml:space="preserve">     * </w:t>
      </w:r>
    </w:p>
    <w:p w:rsidR="00C841CA" w:rsidRPr="00C841CA" w:rsidRDefault="00C841CA">
      <w:pPr>
        <w:pStyle w:val="HTMLPreformatted"/>
        <w:divId w:val="379403971"/>
        <w:rPr>
          <w:sz w:val="16"/>
        </w:rPr>
      </w:pPr>
      <w:r w:rsidRPr="00C841CA">
        <w:rPr>
          <w:rStyle w:val="line-number1"/>
          <w:sz w:val="16"/>
        </w:rPr>
        <w:t>23</w:t>
      </w:r>
      <w:r w:rsidRPr="00C841CA">
        <w:rPr>
          <w:sz w:val="16"/>
        </w:rPr>
        <w:t xml:space="preserve"> </w:t>
      </w:r>
      <w:r w:rsidRPr="00C841CA">
        <w:rPr>
          <w:rStyle w:val="comment1"/>
          <w:sz w:val="16"/>
        </w:rPr>
        <w:t xml:space="preserve">     * </w:t>
      </w:r>
      <w:r w:rsidRPr="00C841CA">
        <w:rPr>
          <w:rStyle w:val="st01"/>
          <w:sz w:val="16"/>
        </w:rPr>
        <w:t>@param</w:t>
      </w:r>
      <w:r w:rsidRPr="00C841CA">
        <w:rPr>
          <w:sz w:val="16"/>
        </w:rPr>
        <w:t xml:space="preserve"> </w:t>
      </w:r>
      <w:r w:rsidRPr="00C841CA">
        <w:rPr>
          <w:rStyle w:val="comment1"/>
          <w:sz w:val="16"/>
        </w:rPr>
        <w:t>newWord</w:t>
      </w:r>
      <w:r w:rsidRPr="00C841CA">
        <w:rPr>
          <w:sz w:val="16"/>
        </w:rPr>
        <w:t xml:space="preserve"> </w:t>
      </w:r>
      <w:r w:rsidRPr="00C841CA">
        <w:rPr>
          <w:rStyle w:val="comment1"/>
          <w:sz w:val="16"/>
        </w:rPr>
        <w:t>a</w:t>
      </w:r>
      <w:r w:rsidRPr="00C841CA">
        <w:rPr>
          <w:sz w:val="16"/>
        </w:rPr>
        <w:t xml:space="preserve"> </w:t>
      </w:r>
      <w:r w:rsidRPr="00C841CA">
        <w:rPr>
          <w:rStyle w:val="comment1"/>
          <w:sz w:val="16"/>
        </w:rPr>
        <w:t>new</w:t>
      </w:r>
      <w:r w:rsidRPr="00C841CA">
        <w:rPr>
          <w:sz w:val="16"/>
        </w:rPr>
        <w:t xml:space="preserve"> </w:t>
      </w:r>
      <w:r w:rsidRPr="00C841CA">
        <w:rPr>
          <w:rStyle w:val="comment1"/>
          <w:sz w:val="16"/>
        </w:rPr>
        <w:t>video</w:t>
      </w:r>
      <w:r w:rsidRPr="00C841CA">
        <w:rPr>
          <w:sz w:val="16"/>
        </w:rPr>
        <w:t xml:space="preserve"> </w:t>
      </w:r>
      <w:r w:rsidRPr="00C841CA">
        <w:rPr>
          <w:rStyle w:val="comment1"/>
          <w:sz w:val="16"/>
        </w:rPr>
        <w:t>file</w:t>
      </w:r>
    </w:p>
    <w:p w:rsidR="00C841CA" w:rsidRPr="00C841CA" w:rsidRDefault="00C841CA">
      <w:pPr>
        <w:pStyle w:val="HTMLPreformatted"/>
        <w:divId w:val="379403971"/>
        <w:rPr>
          <w:sz w:val="16"/>
        </w:rPr>
      </w:pPr>
      <w:r w:rsidRPr="00C841CA">
        <w:rPr>
          <w:rStyle w:val="line-number1"/>
          <w:sz w:val="16"/>
        </w:rPr>
        <w:t>24</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25</w:t>
      </w:r>
      <w:r w:rsidRPr="00C841CA">
        <w:rPr>
          <w:sz w:val="16"/>
        </w:rPr>
        <w:t xml:space="preserve">     </w:t>
      </w:r>
      <w:r w:rsidRPr="00C841CA">
        <w:rPr>
          <w:rStyle w:val="keyword-directive1"/>
          <w:sz w:val="16"/>
        </w:rPr>
        <w:t>public</w:t>
      </w:r>
      <w:r w:rsidRPr="00C841CA">
        <w:rPr>
          <w:sz w:val="16"/>
        </w:rPr>
        <w:t xml:space="preserve"> </w:t>
      </w:r>
      <w:r w:rsidRPr="00C841CA">
        <w:rPr>
          <w:rStyle w:val="keyword-directive1"/>
          <w:sz w:val="16"/>
        </w:rPr>
        <w:t>static</w:t>
      </w:r>
      <w:r w:rsidRPr="00C841CA">
        <w:rPr>
          <w:sz w:val="16"/>
        </w:rPr>
        <w:t xml:space="preserve"> </w:t>
      </w:r>
      <w:r w:rsidRPr="00C841CA">
        <w:rPr>
          <w:rStyle w:val="keyword-directive1"/>
          <w:sz w:val="16"/>
        </w:rPr>
        <w:t>void</w:t>
      </w:r>
      <w:r w:rsidRPr="00C841CA">
        <w:rPr>
          <w:sz w:val="16"/>
        </w:rPr>
        <w:t xml:space="preserve"> saveNew(VideoFile newFile) {</w:t>
      </w:r>
    </w:p>
    <w:p w:rsidR="00C841CA" w:rsidRPr="00C841CA" w:rsidRDefault="00C841CA">
      <w:pPr>
        <w:pStyle w:val="HTMLPreformatted"/>
        <w:divId w:val="379403971"/>
        <w:rPr>
          <w:sz w:val="16"/>
        </w:rPr>
      </w:pPr>
      <w:r w:rsidRPr="00C841CA">
        <w:rPr>
          <w:rStyle w:val="line-number1"/>
          <w:sz w:val="16"/>
        </w:rPr>
        <w:t>26</w:t>
      </w:r>
      <w:r w:rsidRPr="00C841CA">
        <w:rPr>
          <w:sz w:val="16"/>
        </w:rPr>
        <w:t xml:space="preserve">         Session session = HibernateUtil.getSessionFactory().openSession();</w:t>
      </w:r>
    </w:p>
    <w:p w:rsidR="00C841CA" w:rsidRPr="00C841CA" w:rsidRDefault="00C841CA">
      <w:pPr>
        <w:pStyle w:val="HTMLPreformatted"/>
        <w:divId w:val="379403971"/>
        <w:rPr>
          <w:sz w:val="16"/>
        </w:rPr>
      </w:pPr>
      <w:r w:rsidRPr="00C841CA">
        <w:rPr>
          <w:rStyle w:val="line-number1"/>
          <w:sz w:val="16"/>
        </w:rPr>
        <w:t>27</w:t>
      </w:r>
      <w:r w:rsidRPr="00C841CA">
        <w:rPr>
          <w:sz w:val="16"/>
        </w:rPr>
        <w:t xml:space="preserve">         Transaction tx = session.beginTransaction();</w:t>
      </w:r>
    </w:p>
    <w:p w:rsidR="00C841CA" w:rsidRPr="00C841CA" w:rsidRDefault="00C841CA">
      <w:pPr>
        <w:pStyle w:val="HTMLPreformatted"/>
        <w:divId w:val="379403971"/>
        <w:rPr>
          <w:sz w:val="16"/>
        </w:rPr>
      </w:pPr>
      <w:r w:rsidRPr="00C841CA">
        <w:rPr>
          <w:rStyle w:val="line-number1"/>
          <w:sz w:val="16"/>
        </w:rPr>
        <w:t>28</w:t>
      </w:r>
      <w:r w:rsidRPr="00C841CA">
        <w:rPr>
          <w:sz w:val="16"/>
        </w:rPr>
        <w:t xml:space="preserve">         session.save(newFile);</w:t>
      </w:r>
    </w:p>
    <w:p w:rsidR="00C841CA" w:rsidRPr="00C841CA" w:rsidRDefault="00C841CA">
      <w:pPr>
        <w:pStyle w:val="HTMLPreformatted"/>
        <w:divId w:val="379403971"/>
        <w:rPr>
          <w:sz w:val="16"/>
        </w:rPr>
      </w:pPr>
      <w:r w:rsidRPr="00C841CA">
        <w:rPr>
          <w:rStyle w:val="line-number1"/>
          <w:sz w:val="16"/>
        </w:rPr>
        <w:t>29</w:t>
      </w:r>
      <w:r w:rsidRPr="00C841CA">
        <w:rPr>
          <w:sz w:val="16"/>
        </w:rPr>
        <w:t xml:space="preserve">         tx.commit();</w:t>
      </w:r>
    </w:p>
    <w:p w:rsidR="00C841CA" w:rsidRPr="00C841CA" w:rsidRDefault="00C841CA">
      <w:pPr>
        <w:pStyle w:val="HTMLPreformatted"/>
        <w:divId w:val="379403971"/>
        <w:rPr>
          <w:sz w:val="16"/>
        </w:rPr>
      </w:pPr>
      <w:r w:rsidRPr="00C841CA">
        <w:rPr>
          <w:rStyle w:val="line-number1"/>
          <w:sz w:val="16"/>
        </w:rPr>
        <w:lastRenderedPageBreak/>
        <w:t>30</w:t>
      </w:r>
      <w:r w:rsidRPr="00C841CA">
        <w:rPr>
          <w:sz w:val="16"/>
        </w:rPr>
        <w:t xml:space="preserve">         session.close();</w:t>
      </w:r>
    </w:p>
    <w:p w:rsidR="00C841CA" w:rsidRPr="00C841CA" w:rsidRDefault="00C841CA">
      <w:pPr>
        <w:pStyle w:val="HTMLPreformatted"/>
        <w:divId w:val="379403971"/>
        <w:rPr>
          <w:sz w:val="16"/>
        </w:rPr>
      </w:pPr>
      <w:r w:rsidRPr="00C841CA">
        <w:rPr>
          <w:rStyle w:val="line-number1"/>
          <w:sz w:val="16"/>
        </w:rPr>
        <w:t>31</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32</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33</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34</w:t>
      </w:r>
      <w:r w:rsidRPr="00C841CA">
        <w:rPr>
          <w:sz w:val="16"/>
        </w:rPr>
        <w:t xml:space="preserve"> </w:t>
      </w:r>
      <w:r w:rsidRPr="00C841CA">
        <w:rPr>
          <w:rStyle w:val="comment1"/>
          <w:sz w:val="16"/>
        </w:rPr>
        <w:t xml:space="preserve">     * Get</w:t>
      </w:r>
      <w:r w:rsidRPr="00C841CA">
        <w:rPr>
          <w:sz w:val="16"/>
        </w:rPr>
        <w:t xml:space="preserve"> </w:t>
      </w:r>
      <w:r w:rsidRPr="00C841CA">
        <w:rPr>
          <w:rStyle w:val="comment1"/>
          <w:sz w:val="16"/>
        </w:rPr>
        <w:t>all</w:t>
      </w:r>
      <w:r w:rsidRPr="00C841CA">
        <w:rPr>
          <w:sz w:val="16"/>
        </w:rPr>
        <w:t xml:space="preserve"> </w:t>
      </w:r>
      <w:r w:rsidRPr="00C841CA">
        <w:rPr>
          <w:rStyle w:val="comment1"/>
          <w:sz w:val="16"/>
        </w:rPr>
        <w:t>video</w:t>
      </w:r>
      <w:r w:rsidRPr="00C841CA">
        <w:rPr>
          <w:sz w:val="16"/>
        </w:rPr>
        <w:t xml:space="preserve"> </w:t>
      </w:r>
      <w:r w:rsidRPr="00C841CA">
        <w:rPr>
          <w:rStyle w:val="comment1"/>
          <w:sz w:val="16"/>
        </w:rPr>
        <w:t>files</w:t>
      </w:r>
      <w:r w:rsidRPr="00C841CA">
        <w:rPr>
          <w:sz w:val="16"/>
        </w:rPr>
        <w:t xml:space="preserve"> </w:t>
      </w:r>
      <w:r w:rsidRPr="00C841CA">
        <w:rPr>
          <w:rStyle w:val="comment1"/>
          <w:sz w:val="16"/>
        </w:rPr>
        <w:t>for</w:t>
      </w:r>
      <w:r w:rsidRPr="00C841CA">
        <w:rPr>
          <w:sz w:val="16"/>
        </w:rPr>
        <w:t xml:space="preserve"> </w:t>
      </w:r>
      <w:r w:rsidRPr="00C841CA">
        <w:rPr>
          <w:rStyle w:val="comment1"/>
          <w:sz w:val="16"/>
        </w:rPr>
        <w:t>a</w:t>
      </w:r>
      <w:r w:rsidRPr="00C841CA">
        <w:rPr>
          <w:sz w:val="16"/>
        </w:rPr>
        <w:t xml:space="preserve"> </w:t>
      </w:r>
      <w:r w:rsidRPr="00C841CA">
        <w:rPr>
          <w:rStyle w:val="comment1"/>
          <w:sz w:val="16"/>
        </w:rPr>
        <w:t>word.</w:t>
      </w:r>
    </w:p>
    <w:p w:rsidR="00C841CA" w:rsidRPr="00C841CA" w:rsidRDefault="00C841CA">
      <w:pPr>
        <w:pStyle w:val="HTMLPreformatted"/>
        <w:divId w:val="379403971"/>
        <w:rPr>
          <w:sz w:val="16"/>
        </w:rPr>
      </w:pPr>
      <w:r w:rsidRPr="00C841CA">
        <w:rPr>
          <w:rStyle w:val="line-number1"/>
          <w:sz w:val="16"/>
        </w:rPr>
        <w:t>35</w:t>
      </w:r>
      <w:r w:rsidRPr="00C841CA">
        <w:rPr>
          <w:sz w:val="16"/>
        </w:rPr>
        <w:t xml:space="preserve"> </w:t>
      </w:r>
      <w:r w:rsidRPr="00C841CA">
        <w:rPr>
          <w:rStyle w:val="comment1"/>
          <w:sz w:val="16"/>
        </w:rPr>
        <w:t xml:space="preserve">     * </w:t>
      </w:r>
    </w:p>
    <w:p w:rsidR="00C841CA" w:rsidRPr="00C841CA" w:rsidRDefault="00C841CA">
      <w:pPr>
        <w:pStyle w:val="HTMLPreformatted"/>
        <w:divId w:val="379403971"/>
        <w:rPr>
          <w:sz w:val="16"/>
        </w:rPr>
      </w:pPr>
      <w:r w:rsidRPr="00C841CA">
        <w:rPr>
          <w:rStyle w:val="line-number1"/>
          <w:sz w:val="16"/>
        </w:rPr>
        <w:t>36</w:t>
      </w:r>
      <w:r w:rsidRPr="00C841CA">
        <w:rPr>
          <w:sz w:val="16"/>
        </w:rPr>
        <w:t xml:space="preserve"> </w:t>
      </w:r>
      <w:r w:rsidRPr="00C841CA">
        <w:rPr>
          <w:rStyle w:val="comment1"/>
          <w:sz w:val="16"/>
        </w:rPr>
        <w:t xml:space="preserve">     * </w:t>
      </w:r>
      <w:r w:rsidRPr="00C841CA">
        <w:rPr>
          <w:rStyle w:val="st01"/>
          <w:sz w:val="16"/>
        </w:rPr>
        <w:t>@return</w:t>
      </w:r>
      <w:r w:rsidRPr="00C841CA">
        <w:rPr>
          <w:sz w:val="16"/>
        </w:rPr>
        <w:t xml:space="preserve"> </w:t>
      </w:r>
      <w:r w:rsidRPr="00C841CA">
        <w:rPr>
          <w:rStyle w:val="comment1"/>
          <w:sz w:val="16"/>
        </w:rPr>
        <w:t>A</w:t>
      </w:r>
      <w:r w:rsidRPr="00C841CA">
        <w:rPr>
          <w:sz w:val="16"/>
        </w:rPr>
        <w:t xml:space="preserve"> </w:t>
      </w:r>
      <w:r w:rsidRPr="00C841CA">
        <w:rPr>
          <w:rStyle w:val="comment1"/>
          <w:sz w:val="16"/>
        </w:rPr>
        <w:t>list</w:t>
      </w:r>
      <w:r w:rsidRPr="00C841CA">
        <w:rPr>
          <w:sz w:val="16"/>
        </w:rPr>
        <w:t xml:space="preserve"> </w:t>
      </w:r>
      <w:r w:rsidRPr="00C841CA">
        <w:rPr>
          <w:rStyle w:val="comment1"/>
          <w:sz w:val="16"/>
        </w:rPr>
        <w:t>of</w:t>
      </w:r>
      <w:r w:rsidRPr="00C841CA">
        <w:rPr>
          <w:sz w:val="16"/>
        </w:rPr>
        <w:t xml:space="preserve"> </w:t>
      </w:r>
      <w:r w:rsidRPr="00C841CA">
        <w:rPr>
          <w:rStyle w:val="comment1"/>
          <w:sz w:val="16"/>
        </w:rPr>
        <w:t>vidoe</w:t>
      </w:r>
      <w:r w:rsidRPr="00C841CA">
        <w:rPr>
          <w:sz w:val="16"/>
        </w:rPr>
        <w:t xml:space="preserve"> </w:t>
      </w:r>
      <w:r w:rsidRPr="00C841CA">
        <w:rPr>
          <w:rStyle w:val="comment1"/>
          <w:sz w:val="16"/>
        </w:rPr>
        <w:t>files</w:t>
      </w:r>
    </w:p>
    <w:p w:rsidR="00C841CA" w:rsidRPr="00C841CA" w:rsidRDefault="00C841CA">
      <w:pPr>
        <w:pStyle w:val="HTMLPreformatted"/>
        <w:divId w:val="379403971"/>
        <w:rPr>
          <w:sz w:val="16"/>
        </w:rPr>
      </w:pPr>
      <w:r w:rsidRPr="00C841CA">
        <w:rPr>
          <w:rStyle w:val="line-number1"/>
          <w:sz w:val="16"/>
        </w:rPr>
        <w:t>37</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38</w:t>
      </w:r>
      <w:r w:rsidRPr="00C841CA">
        <w:rPr>
          <w:sz w:val="16"/>
        </w:rPr>
        <w:t xml:space="preserve">     </w:t>
      </w:r>
      <w:r w:rsidRPr="00C841CA">
        <w:rPr>
          <w:rStyle w:val="keyword-directive1"/>
          <w:sz w:val="16"/>
        </w:rPr>
        <w:t>public</w:t>
      </w:r>
      <w:r w:rsidRPr="00C841CA">
        <w:rPr>
          <w:sz w:val="16"/>
        </w:rPr>
        <w:t xml:space="preserve"> </w:t>
      </w:r>
      <w:r w:rsidRPr="00C841CA">
        <w:rPr>
          <w:rStyle w:val="keyword-directive1"/>
          <w:sz w:val="16"/>
        </w:rPr>
        <w:t>static</w:t>
      </w:r>
      <w:r w:rsidRPr="00C841CA">
        <w:rPr>
          <w:sz w:val="16"/>
        </w:rPr>
        <w:t xml:space="preserve"> List&lt;VideoFile&gt; getAllVideoFilesForAWord(Word word) {</w:t>
      </w:r>
    </w:p>
    <w:p w:rsidR="00C841CA" w:rsidRPr="00C841CA" w:rsidRDefault="00C841CA">
      <w:pPr>
        <w:pStyle w:val="HTMLPreformatted"/>
        <w:divId w:val="379403971"/>
        <w:rPr>
          <w:sz w:val="16"/>
        </w:rPr>
      </w:pPr>
      <w:r w:rsidRPr="00C841CA">
        <w:rPr>
          <w:rStyle w:val="line-number1"/>
          <w:sz w:val="16"/>
        </w:rPr>
        <w:t>39</w:t>
      </w:r>
      <w:r w:rsidRPr="00C841CA">
        <w:rPr>
          <w:sz w:val="16"/>
        </w:rPr>
        <w:t xml:space="preserve">         List&lt;VideoFile&gt; videoFileList = </w:t>
      </w:r>
      <w:r w:rsidRPr="00C841CA">
        <w:rPr>
          <w:rStyle w:val="keyword-directive1"/>
          <w:sz w:val="16"/>
        </w:rPr>
        <w:t>new</w:t>
      </w:r>
      <w:r w:rsidRPr="00C841CA">
        <w:rPr>
          <w:sz w:val="16"/>
        </w:rPr>
        <w:t xml:space="preserve"> ArrayList&lt;VideoFile&gt;();</w:t>
      </w:r>
    </w:p>
    <w:p w:rsidR="00C841CA" w:rsidRPr="00C841CA" w:rsidRDefault="00C841CA">
      <w:pPr>
        <w:pStyle w:val="HTMLPreformatted"/>
        <w:divId w:val="379403971"/>
        <w:rPr>
          <w:sz w:val="16"/>
        </w:rPr>
      </w:pPr>
      <w:r w:rsidRPr="00C841CA">
        <w:rPr>
          <w:rStyle w:val="line-number1"/>
          <w:sz w:val="16"/>
        </w:rPr>
        <w:t>40</w:t>
      </w:r>
      <w:r w:rsidRPr="00C841CA">
        <w:rPr>
          <w:sz w:val="16"/>
        </w:rPr>
        <w:t xml:space="preserve">         Session session = HibernateUtil.getSessionFactory().openSession();</w:t>
      </w:r>
    </w:p>
    <w:p w:rsidR="00C841CA" w:rsidRPr="00C841CA" w:rsidRDefault="00C841CA">
      <w:pPr>
        <w:pStyle w:val="HTMLPreformatted"/>
        <w:divId w:val="379403971"/>
        <w:rPr>
          <w:sz w:val="16"/>
        </w:rPr>
      </w:pPr>
      <w:r w:rsidRPr="00C841CA">
        <w:rPr>
          <w:rStyle w:val="line-number1"/>
          <w:sz w:val="16"/>
        </w:rPr>
        <w:t>41</w:t>
      </w:r>
      <w:r w:rsidRPr="00C841CA">
        <w:rPr>
          <w:sz w:val="16"/>
        </w:rPr>
        <w:t xml:space="preserve">         String hql = </w:t>
      </w:r>
    </w:p>
    <w:p w:rsidR="00C841CA" w:rsidRPr="00C841CA" w:rsidRDefault="00C841CA">
      <w:pPr>
        <w:pStyle w:val="HTMLPreformatted"/>
        <w:divId w:val="379403971"/>
        <w:rPr>
          <w:sz w:val="16"/>
        </w:rPr>
      </w:pPr>
      <w:r w:rsidRPr="00C841CA">
        <w:rPr>
          <w:rStyle w:val="line-number1"/>
          <w:sz w:val="16"/>
        </w:rPr>
        <w:t>42</w:t>
      </w:r>
      <w:r w:rsidRPr="00C841CA">
        <w:rPr>
          <w:sz w:val="16"/>
        </w:rPr>
        <w:t xml:space="preserve">                   </w:t>
      </w:r>
      <w:r w:rsidRPr="00C841CA">
        <w:rPr>
          <w:rStyle w:val="character1"/>
          <w:sz w:val="16"/>
        </w:rPr>
        <w:t>"select videofile from "</w:t>
      </w:r>
    </w:p>
    <w:p w:rsidR="00C841CA" w:rsidRPr="00C841CA" w:rsidRDefault="00C841CA">
      <w:pPr>
        <w:pStyle w:val="HTMLPreformatted"/>
        <w:divId w:val="379403971"/>
        <w:rPr>
          <w:sz w:val="16"/>
        </w:rPr>
      </w:pPr>
      <w:r w:rsidRPr="00C841CA">
        <w:rPr>
          <w:rStyle w:val="line-number1"/>
          <w:sz w:val="16"/>
        </w:rPr>
        <w:t>43</w:t>
      </w:r>
      <w:r w:rsidRPr="00C841CA">
        <w:rPr>
          <w:sz w:val="16"/>
        </w:rPr>
        <w:t xml:space="preserve">                 + </w:t>
      </w:r>
      <w:r w:rsidRPr="00C841CA">
        <w:rPr>
          <w:rStyle w:val="character1"/>
          <w:sz w:val="16"/>
        </w:rPr>
        <w:t>"dk.jsh.itdiplom.userdrivensignlanguagedictionary.entity."</w:t>
      </w:r>
    </w:p>
    <w:p w:rsidR="00C841CA" w:rsidRPr="00C841CA" w:rsidRDefault="00C841CA">
      <w:pPr>
        <w:pStyle w:val="HTMLPreformatted"/>
        <w:divId w:val="379403971"/>
        <w:rPr>
          <w:sz w:val="16"/>
        </w:rPr>
      </w:pPr>
      <w:r w:rsidRPr="00C841CA">
        <w:rPr>
          <w:rStyle w:val="line-number1"/>
          <w:sz w:val="16"/>
        </w:rPr>
        <w:t>44</w:t>
      </w:r>
      <w:r w:rsidRPr="00C841CA">
        <w:rPr>
          <w:sz w:val="16"/>
        </w:rPr>
        <w:t xml:space="preserve">                 + </w:t>
      </w:r>
      <w:r w:rsidRPr="00C841CA">
        <w:rPr>
          <w:rStyle w:val="character1"/>
          <w:sz w:val="16"/>
        </w:rPr>
        <w:t>"VideoFile videofile "</w:t>
      </w:r>
    </w:p>
    <w:p w:rsidR="00C841CA" w:rsidRPr="00C841CA" w:rsidRDefault="00C841CA">
      <w:pPr>
        <w:pStyle w:val="HTMLPreformatted"/>
        <w:divId w:val="379403971"/>
        <w:rPr>
          <w:sz w:val="16"/>
        </w:rPr>
      </w:pPr>
      <w:r w:rsidRPr="00C841CA">
        <w:rPr>
          <w:rStyle w:val="line-number1"/>
          <w:sz w:val="16"/>
        </w:rPr>
        <w:t>45</w:t>
      </w:r>
      <w:r w:rsidRPr="00C841CA">
        <w:rPr>
          <w:sz w:val="16"/>
        </w:rPr>
        <w:t xml:space="preserve">                 + </w:t>
      </w:r>
      <w:r w:rsidRPr="00C841CA">
        <w:rPr>
          <w:rStyle w:val="character1"/>
          <w:sz w:val="16"/>
        </w:rPr>
        <w:t>"where videofile.toWord.id = :wordid "</w:t>
      </w:r>
    </w:p>
    <w:p w:rsidR="00C841CA" w:rsidRPr="00C841CA" w:rsidRDefault="00C841CA">
      <w:pPr>
        <w:pStyle w:val="HTMLPreformatted"/>
        <w:divId w:val="379403971"/>
        <w:rPr>
          <w:sz w:val="16"/>
        </w:rPr>
      </w:pPr>
      <w:r w:rsidRPr="00C841CA">
        <w:rPr>
          <w:rStyle w:val="line-number1"/>
          <w:sz w:val="16"/>
        </w:rPr>
        <w:t>46</w:t>
      </w:r>
      <w:r w:rsidRPr="00C841CA">
        <w:rPr>
          <w:sz w:val="16"/>
        </w:rPr>
        <w:t xml:space="preserve">                 + </w:t>
      </w:r>
      <w:r w:rsidRPr="00C841CA">
        <w:rPr>
          <w:rStyle w:val="character1"/>
          <w:sz w:val="16"/>
        </w:rPr>
        <w:t>"order by videofile.uploadedDateTime desc"</w:t>
      </w:r>
      <w:r w:rsidRPr="00C841CA">
        <w:rPr>
          <w:sz w:val="16"/>
        </w:rPr>
        <w:t>;</w:t>
      </w:r>
    </w:p>
    <w:p w:rsidR="00C841CA" w:rsidRPr="00C841CA" w:rsidRDefault="00C841CA">
      <w:pPr>
        <w:pStyle w:val="HTMLPreformatted"/>
        <w:divId w:val="379403971"/>
        <w:rPr>
          <w:sz w:val="16"/>
        </w:rPr>
      </w:pPr>
      <w:r w:rsidRPr="00C841CA">
        <w:rPr>
          <w:rStyle w:val="line-number1"/>
          <w:sz w:val="16"/>
        </w:rPr>
        <w:t>47</w:t>
      </w:r>
      <w:r w:rsidRPr="00C841CA">
        <w:rPr>
          <w:sz w:val="16"/>
        </w:rPr>
        <w:t xml:space="preserve">         Query query = session.createQuery(hql);</w:t>
      </w:r>
    </w:p>
    <w:p w:rsidR="00C841CA" w:rsidRPr="00C841CA" w:rsidRDefault="00C841CA">
      <w:pPr>
        <w:pStyle w:val="HTMLPreformatted"/>
        <w:divId w:val="379403971"/>
        <w:rPr>
          <w:sz w:val="16"/>
        </w:rPr>
      </w:pPr>
      <w:r w:rsidRPr="00C841CA">
        <w:rPr>
          <w:rStyle w:val="line-number1"/>
          <w:sz w:val="16"/>
        </w:rPr>
        <w:t>48</w:t>
      </w:r>
      <w:r w:rsidRPr="00C841CA">
        <w:rPr>
          <w:sz w:val="16"/>
        </w:rPr>
        <w:t xml:space="preserve">         query.setLong(</w:t>
      </w:r>
      <w:r w:rsidRPr="00C841CA">
        <w:rPr>
          <w:rStyle w:val="character1"/>
          <w:sz w:val="16"/>
        </w:rPr>
        <w:t>"wordid"</w:t>
      </w:r>
      <w:r w:rsidRPr="00C841CA">
        <w:rPr>
          <w:sz w:val="16"/>
        </w:rPr>
        <w:t>, word.getId());</w:t>
      </w:r>
    </w:p>
    <w:p w:rsidR="00C841CA" w:rsidRPr="00C841CA" w:rsidRDefault="00C841CA">
      <w:pPr>
        <w:pStyle w:val="HTMLPreformatted"/>
        <w:divId w:val="379403971"/>
        <w:rPr>
          <w:sz w:val="16"/>
        </w:rPr>
      </w:pPr>
      <w:r w:rsidRPr="00C841CA">
        <w:rPr>
          <w:rStyle w:val="line-number1"/>
          <w:sz w:val="16"/>
        </w:rPr>
        <w:t>49</w:t>
      </w:r>
      <w:r w:rsidRPr="00C841CA">
        <w:rPr>
          <w:sz w:val="16"/>
        </w:rPr>
        <w:t xml:space="preserve">         videoFileList = query.list();</w:t>
      </w:r>
    </w:p>
    <w:p w:rsidR="00C841CA" w:rsidRPr="00C841CA" w:rsidRDefault="00C841CA">
      <w:pPr>
        <w:pStyle w:val="HTMLPreformatted"/>
        <w:divId w:val="379403971"/>
        <w:rPr>
          <w:sz w:val="16"/>
        </w:rPr>
      </w:pPr>
      <w:r w:rsidRPr="00C841CA">
        <w:rPr>
          <w:rStyle w:val="line-number1"/>
          <w:sz w:val="16"/>
        </w:rPr>
        <w:t>50</w:t>
      </w:r>
      <w:r w:rsidRPr="00C841CA">
        <w:rPr>
          <w:sz w:val="16"/>
        </w:rPr>
        <w:t xml:space="preserve">         session.close();</w:t>
      </w:r>
    </w:p>
    <w:p w:rsidR="00C841CA" w:rsidRPr="00C841CA" w:rsidRDefault="00C841CA">
      <w:pPr>
        <w:pStyle w:val="HTMLPreformatted"/>
        <w:divId w:val="379403971"/>
        <w:rPr>
          <w:sz w:val="16"/>
        </w:rPr>
      </w:pPr>
      <w:r w:rsidRPr="00C841CA">
        <w:rPr>
          <w:rStyle w:val="line-number1"/>
          <w:sz w:val="16"/>
        </w:rPr>
        <w:t>51</w:t>
      </w:r>
      <w:r w:rsidRPr="00C841CA">
        <w:rPr>
          <w:sz w:val="16"/>
        </w:rPr>
        <w:t xml:space="preserve">         </w:t>
      </w:r>
      <w:r w:rsidRPr="00C841CA">
        <w:rPr>
          <w:rStyle w:val="keyword-directive1"/>
          <w:sz w:val="16"/>
        </w:rPr>
        <w:t>return</w:t>
      </w:r>
      <w:r w:rsidRPr="00C841CA">
        <w:rPr>
          <w:sz w:val="16"/>
        </w:rPr>
        <w:t xml:space="preserve"> videoFileList;</w:t>
      </w:r>
    </w:p>
    <w:p w:rsidR="00C841CA" w:rsidRPr="00C841CA" w:rsidRDefault="00C841CA">
      <w:pPr>
        <w:pStyle w:val="HTMLPreformatted"/>
        <w:divId w:val="379403971"/>
        <w:rPr>
          <w:sz w:val="16"/>
        </w:rPr>
      </w:pPr>
      <w:r w:rsidRPr="00C841CA">
        <w:rPr>
          <w:rStyle w:val="line-number1"/>
          <w:sz w:val="16"/>
        </w:rPr>
        <w:t>52</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53</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54</w:t>
      </w:r>
      <w:r w:rsidRPr="00C841CA">
        <w:rPr>
          <w:sz w:val="16"/>
        </w:rPr>
        <w:t xml:space="preserve"> </w:t>
      </w:r>
    </w:p>
    <w:p w:rsidR="00D371E0" w:rsidRDefault="008026DD" w:rsidP="00BA33E7">
      <w:pPr>
        <w:rPr>
          <w:noProof/>
          <w:lang w:eastAsia="da-DK" w:bidi="ar-SA"/>
        </w:rPr>
      </w:pPr>
      <w:r w:rsidRPr="00C841CA">
        <w:rPr>
          <w:noProof/>
          <w:sz w:val="16"/>
          <w:lang w:eastAsia="da-DK" w:bidi="ar-SA"/>
        </w:rPr>
        <w:fldChar w:fldCharType="end"/>
      </w:r>
    </w:p>
    <w:p w:rsidR="00D371E0" w:rsidRDefault="00D371E0" w:rsidP="00BA33E7">
      <w:pPr>
        <w:rPr>
          <w:noProof/>
          <w:lang w:eastAsia="da-DK" w:bidi="ar-SA"/>
        </w:rPr>
      </w:pPr>
    </w:p>
    <w:p w:rsidR="00D371E0" w:rsidRDefault="00D371E0" w:rsidP="00BA33E7">
      <w:pPr>
        <w:rPr>
          <w:noProof/>
          <w:lang w:eastAsia="da-DK" w:bidi="ar-SA"/>
        </w:rPr>
      </w:pPr>
      <w:r w:rsidRPr="00D371E0">
        <w:rPr>
          <w:noProof/>
          <w:lang w:eastAsia="da-DK" w:bidi="ar-SA"/>
        </w:rPr>
        <w:t xml:space="preserve">Filen: </w:t>
      </w:r>
      <w:r w:rsidR="00B44689">
        <w:rPr>
          <w:noProof/>
          <w:lang w:eastAsia="da-DK" w:bidi="ar-SA"/>
        </w:rPr>
        <w:t>WordBusiness</w:t>
      </w:r>
      <w:r w:rsidRPr="00D371E0">
        <w:rPr>
          <w:noProof/>
          <w:lang w:eastAsia="da-DK" w:bidi="ar-SA"/>
        </w:rPr>
        <w:t>.java</w:t>
      </w:r>
    </w:p>
    <w:p w:rsidR="009A0F94" w:rsidRDefault="009A0F94" w:rsidP="00BA33E7">
      <w:pPr>
        <w:rPr>
          <w:noProof/>
          <w:lang w:eastAsia="da-DK" w:bidi="ar-SA"/>
        </w:rPr>
      </w:pPr>
    </w:p>
    <w:p w:rsidR="00B44689" w:rsidRPr="00B44689" w:rsidRDefault="008026DD" w:rsidP="00B44689">
      <w:pPr>
        <w:divId w:val="682900505"/>
        <w:rPr>
          <w:sz w:val="16"/>
        </w:rPr>
      </w:pPr>
      <w:r w:rsidRPr="00B44689">
        <w:rPr>
          <w:noProof/>
          <w:sz w:val="16"/>
          <w:lang w:eastAsia="da-DK" w:bidi="ar-SA"/>
        </w:rPr>
        <w:fldChar w:fldCharType="begin"/>
      </w:r>
      <w:r w:rsidR="00B44689" w:rsidRPr="00B44689">
        <w:rPr>
          <w:noProof/>
          <w:sz w:val="16"/>
          <w:lang w:eastAsia="da-DK" w:bidi="ar-SA"/>
        </w:rPr>
        <w:instrText xml:space="preserve"> INCLUDETEXT "C:\\GoogleCode\\user-driven-sign-language-dictionary\\Analysis and design\\CodeInHtml\\WordBusiness.html" \c HTML </w:instrText>
      </w:r>
      <w:r w:rsidR="00B44689">
        <w:rPr>
          <w:noProof/>
          <w:sz w:val="16"/>
          <w:lang w:eastAsia="da-DK" w:bidi="ar-SA"/>
        </w:rPr>
        <w:instrText xml:space="preserve"> \* MERGEFORMAT </w:instrText>
      </w:r>
      <w:r w:rsidRPr="00B44689">
        <w:rPr>
          <w:noProof/>
          <w:sz w:val="16"/>
          <w:lang w:eastAsia="da-DK" w:bidi="ar-SA"/>
        </w:rPr>
        <w:fldChar w:fldCharType="separate"/>
      </w:r>
      <w:r w:rsidR="00B44689" w:rsidRPr="00B44689">
        <w:rPr>
          <w:rStyle w:val="line-number1"/>
          <w:sz w:val="16"/>
        </w:rPr>
        <w:t xml:space="preserve">  1</w:t>
      </w:r>
      <w:r w:rsidR="00B44689" w:rsidRPr="00B44689">
        <w:rPr>
          <w:sz w:val="16"/>
        </w:rPr>
        <w:t xml:space="preserve"> </w:t>
      </w:r>
      <w:r w:rsidR="00B44689" w:rsidRPr="00B44689">
        <w:rPr>
          <w:rStyle w:val="keyword-directive1"/>
          <w:sz w:val="16"/>
        </w:rPr>
        <w:t>package</w:t>
      </w:r>
      <w:r w:rsidR="00B44689" w:rsidRPr="00B44689">
        <w:rPr>
          <w:sz w:val="16"/>
        </w:rPr>
        <w:t xml:space="preserve"> dk.jsh.itdiplom.userdrivensignlanguagedictionary.business;</w:t>
      </w:r>
    </w:p>
    <w:p w:rsidR="00B44689" w:rsidRPr="00B44689" w:rsidRDefault="00B44689">
      <w:pPr>
        <w:pStyle w:val="HTMLPreformatted"/>
        <w:divId w:val="682900505"/>
        <w:rPr>
          <w:sz w:val="16"/>
        </w:rPr>
      </w:pPr>
      <w:r w:rsidRPr="00B44689">
        <w:rPr>
          <w:rStyle w:val="line-number1"/>
          <w:sz w:val="16"/>
        </w:rPr>
        <w:t xml:space="preserve">  2</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3</w:t>
      </w:r>
      <w:r w:rsidRPr="00B44689">
        <w:rPr>
          <w:sz w:val="16"/>
        </w:rPr>
        <w:t xml:space="preserve"> </w:t>
      </w:r>
      <w:r w:rsidRPr="00B44689">
        <w:rPr>
          <w:rStyle w:val="keyword-directive1"/>
          <w:sz w:val="16"/>
        </w:rPr>
        <w:t>import</w:t>
      </w:r>
      <w:r w:rsidRPr="00B44689">
        <w:rPr>
          <w:sz w:val="16"/>
        </w:rPr>
        <w:t xml:space="preserve"> dk.jsh.itdiplom.userdrivensignlanguagedictionary.entity.ApplicationUser;</w:t>
      </w:r>
    </w:p>
    <w:p w:rsidR="00B44689" w:rsidRPr="00B44689" w:rsidRDefault="00B44689">
      <w:pPr>
        <w:pStyle w:val="HTMLPreformatted"/>
        <w:divId w:val="682900505"/>
        <w:rPr>
          <w:sz w:val="16"/>
        </w:rPr>
      </w:pPr>
      <w:r w:rsidRPr="00B44689">
        <w:rPr>
          <w:rStyle w:val="line-number1"/>
          <w:sz w:val="16"/>
        </w:rPr>
        <w:t xml:space="preserve">  4</w:t>
      </w:r>
      <w:r w:rsidRPr="00B44689">
        <w:rPr>
          <w:sz w:val="16"/>
        </w:rPr>
        <w:t xml:space="preserve"> </w:t>
      </w:r>
      <w:r w:rsidRPr="00B44689">
        <w:rPr>
          <w:rStyle w:val="keyword-directive1"/>
          <w:sz w:val="16"/>
        </w:rPr>
        <w:t>import</w:t>
      </w:r>
      <w:r w:rsidRPr="00B44689">
        <w:rPr>
          <w:sz w:val="16"/>
        </w:rPr>
        <w:t xml:space="preserve"> dk.jsh.itdiplom.userdrivensignlanguagedictionary.entity.Word;</w:t>
      </w:r>
    </w:p>
    <w:p w:rsidR="00B44689" w:rsidRPr="00B44689" w:rsidRDefault="00B44689">
      <w:pPr>
        <w:pStyle w:val="HTMLPreformatted"/>
        <w:divId w:val="682900505"/>
        <w:rPr>
          <w:sz w:val="16"/>
        </w:rPr>
      </w:pPr>
      <w:r w:rsidRPr="00B44689">
        <w:rPr>
          <w:rStyle w:val="line-number1"/>
          <w:sz w:val="16"/>
        </w:rPr>
        <w:t xml:space="preserve">  5</w:t>
      </w:r>
      <w:r w:rsidRPr="00B44689">
        <w:rPr>
          <w:sz w:val="16"/>
        </w:rPr>
        <w:t xml:space="preserve"> </w:t>
      </w:r>
      <w:r w:rsidRPr="00B44689">
        <w:rPr>
          <w:rStyle w:val="keyword-directive1"/>
          <w:sz w:val="16"/>
        </w:rPr>
        <w:t>import</w:t>
      </w:r>
      <w:r w:rsidRPr="00B44689">
        <w:rPr>
          <w:sz w:val="16"/>
        </w:rPr>
        <w:t xml:space="preserve"> dk.jsh.itdiplom.userdrivensignlanguagedictionary.entity.WordGroup;</w:t>
      </w:r>
    </w:p>
    <w:p w:rsidR="00B44689" w:rsidRPr="00B44689" w:rsidRDefault="00B44689">
      <w:pPr>
        <w:pStyle w:val="HTMLPreformatted"/>
        <w:divId w:val="682900505"/>
        <w:rPr>
          <w:sz w:val="16"/>
        </w:rPr>
      </w:pPr>
      <w:r w:rsidRPr="00B44689">
        <w:rPr>
          <w:rStyle w:val="line-number1"/>
          <w:sz w:val="16"/>
        </w:rPr>
        <w:t xml:space="preserve">  6</w:t>
      </w:r>
      <w:r w:rsidRPr="00B44689">
        <w:rPr>
          <w:sz w:val="16"/>
        </w:rPr>
        <w:t xml:space="preserve"> </w:t>
      </w:r>
      <w:r w:rsidRPr="00B44689">
        <w:rPr>
          <w:rStyle w:val="keyword-directive1"/>
          <w:sz w:val="16"/>
        </w:rPr>
        <w:t>import</w:t>
      </w:r>
      <w:r w:rsidRPr="00B44689">
        <w:rPr>
          <w:sz w:val="16"/>
        </w:rPr>
        <w:t xml:space="preserve"> dk.jsh.itdiplom.userdrivensignlanguagedictionary.util.HibernateUtil;</w:t>
      </w:r>
    </w:p>
    <w:p w:rsidR="00B44689" w:rsidRPr="00B44689" w:rsidRDefault="00B44689">
      <w:pPr>
        <w:pStyle w:val="HTMLPreformatted"/>
        <w:divId w:val="682900505"/>
        <w:rPr>
          <w:sz w:val="16"/>
        </w:rPr>
      </w:pPr>
      <w:r w:rsidRPr="00B44689">
        <w:rPr>
          <w:rStyle w:val="line-number1"/>
          <w:sz w:val="16"/>
        </w:rPr>
        <w:t xml:space="preserve">  7</w:t>
      </w:r>
      <w:r w:rsidRPr="00B44689">
        <w:rPr>
          <w:sz w:val="16"/>
        </w:rPr>
        <w:t xml:space="preserve"> </w:t>
      </w:r>
      <w:r w:rsidRPr="00B44689">
        <w:rPr>
          <w:rStyle w:val="keyword-directive1"/>
          <w:sz w:val="16"/>
        </w:rPr>
        <w:t>import</w:t>
      </w:r>
      <w:r w:rsidRPr="00B44689">
        <w:rPr>
          <w:sz w:val="16"/>
        </w:rPr>
        <w:t xml:space="preserve"> java.util.ArrayList;</w:t>
      </w:r>
    </w:p>
    <w:p w:rsidR="00B44689" w:rsidRPr="00B44689" w:rsidRDefault="00B44689">
      <w:pPr>
        <w:pStyle w:val="HTMLPreformatted"/>
        <w:divId w:val="682900505"/>
        <w:rPr>
          <w:sz w:val="16"/>
        </w:rPr>
      </w:pPr>
      <w:r w:rsidRPr="00B44689">
        <w:rPr>
          <w:rStyle w:val="line-number1"/>
          <w:sz w:val="16"/>
        </w:rPr>
        <w:t xml:space="preserve">  8</w:t>
      </w:r>
      <w:r w:rsidRPr="00B44689">
        <w:rPr>
          <w:sz w:val="16"/>
        </w:rPr>
        <w:t xml:space="preserve"> </w:t>
      </w:r>
      <w:r w:rsidRPr="00B44689">
        <w:rPr>
          <w:rStyle w:val="keyword-directive1"/>
          <w:sz w:val="16"/>
        </w:rPr>
        <w:t>import</w:t>
      </w:r>
      <w:r w:rsidRPr="00B44689">
        <w:rPr>
          <w:sz w:val="16"/>
        </w:rPr>
        <w:t xml:space="preserve"> java.util.List;</w:t>
      </w:r>
    </w:p>
    <w:p w:rsidR="00B44689" w:rsidRPr="00B44689" w:rsidRDefault="00B44689">
      <w:pPr>
        <w:pStyle w:val="HTMLPreformatted"/>
        <w:divId w:val="682900505"/>
        <w:rPr>
          <w:sz w:val="16"/>
        </w:rPr>
      </w:pPr>
      <w:r w:rsidRPr="00B44689">
        <w:rPr>
          <w:rStyle w:val="line-number1"/>
          <w:sz w:val="16"/>
        </w:rPr>
        <w:t xml:space="preserve">  9</w:t>
      </w:r>
      <w:r w:rsidRPr="00B44689">
        <w:rPr>
          <w:sz w:val="16"/>
        </w:rPr>
        <w:t xml:space="preserve"> </w:t>
      </w:r>
      <w:r w:rsidRPr="00B44689">
        <w:rPr>
          <w:rStyle w:val="keyword-directive1"/>
          <w:sz w:val="16"/>
        </w:rPr>
        <w:t>import</w:t>
      </w:r>
      <w:r w:rsidRPr="00B44689">
        <w:rPr>
          <w:sz w:val="16"/>
        </w:rPr>
        <w:t xml:space="preserve"> org.hibernate.Query;</w:t>
      </w:r>
    </w:p>
    <w:p w:rsidR="00B44689" w:rsidRPr="00B44689" w:rsidRDefault="00B44689">
      <w:pPr>
        <w:pStyle w:val="HTMLPreformatted"/>
        <w:divId w:val="682900505"/>
        <w:rPr>
          <w:sz w:val="16"/>
        </w:rPr>
      </w:pPr>
      <w:r w:rsidRPr="00B44689">
        <w:rPr>
          <w:rStyle w:val="line-number1"/>
          <w:sz w:val="16"/>
        </w:rPr>
        <w:t xml:space="preserve"> 10</w:t>
      </w:r>
      <w:r w:rsidRPr="00B44689">
        <w:rPr>
          <w:sz w:val="16"/>
        </w:rPr>
        <w:t xml:space="preserve"> </w:t>
      </w:r>
      <w:r w:rsidRPr="00B44689">
        <w:rPr>
          <w:rStyle w:val="keyword-directive1"/>
          <w:sz w:val="16"/>
        </w:rPr>
        <w:t>import</w:t>
      </w:r>
      <w:r w:rsidRPr="00B44689">
        <w:rPr>
          <w:sz w:val="16"/>
        </w:rPr>
        <w:t xml:space="preserve"> org.hibernate.Session;</w:t>
      </w:r>
    </w:p>
    <w:p w:rsidR="00B44689" w:rsidRPr="00B44689" w:rsidRDefault="00B44689">
      <w:pPr>
        <w:pStyle w:val="HTMLPreformatted"/>
        <w:divId w:val="682900505"/>
        <w:rPr>
          <w:sz w:val="16"/>
        </w:rPr>
      </w:pPr>
      <w:r w:rsidRPr="00B44689">
        <w:rPr>
          <w:rStyle w:val="line-number1"/>
          <w:sz w:val="16"/>
        </w:rPr>
        <w:t xml:space="preserve"> 11</w:t>
      </w:r>
      <w:r w:rsidRPr="00B44689">
        <w:rPr>
          <w:sz w:val="16"/>
        </w:rPr>
        <w:t xml:space="preserve"> </w:t>
      </w:r>
      <w:r w:rsidRPr="00B44689">
        <w:rPr>
          <w:rStyle w:val="keyword-directive1"/>
          <w:sz w:val="16"/>
        </w:rPr>
        <w:t>import</w:t>
      </w:r>
      <w:r w:rsidRPr="00B44689">
        <w:rPr>
          <w:sz w:val="16"/>
        </w:rPr>
        <w:t xml:space="preserve"> org.hibernate.Transaction;</w:t>
      </w:r>
    </w:p>
    <w:p w:rsidR="00B44689" w:rsidRPr="00B44689" w:rsidRDefault="00B44689">
      <w:pPr>
        <w:pStyle w:val="HTMLPreformatted"/>
        <w:divId w:val="682900505"/>
        <w:rPr>
          <w:sz w:val="16"/>
        </w:rPr>
      </w:pPr>
      <w:r w:rsidRPr="00B44689">
        <w:rPr>
          <w:rStyle w:val="line-number1"/>
          <w:sz w:val="16"/>
        </w:rPr>
        <w:t xml:space="preserve"> 12</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13</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14</w:t>
      </w:r>
      <w:r w:rsidRPr="00B44689">
        <w:rPr>
          <w:sz w:val="16"/>
        </w:rPr>
        <w:t xml:space="preserve"> </w:t>
      </w:r>
      <w:r w:rsidRPr="00B44689">
        <w:rPr>
          <w:rStyle w:val="comment1"/>
          <w:sz w:val="16"/>
        </w:rPr>
        <w:t xml:space="preserve"> * Business</w:t>
      </w:r>
      <w:r w:rsidRPr="00B44689">
        <w:rPr>
          <w:sz w:val="16"/>
        </w:rPr>
        <w:t xml:space="preserve"> </w:t>
      </w:r>
      <w:r w:rsidRPr="00B44689">
        <w:rPr>
          <w:rStyle w:val="comment1"/>
          <w:sz w:val="16"/>
        </w:rPr>
        <w:t>metods</w:t>
      </w:r>
      <w:r w:rsidRPr="00B44689">
        <w:rPr>
          <w:sz w:val="16"/>
        </w:rPr>
        <w:t xml:space="preserve"> </w:t>
      </w:r>
      <w:r w:rsidRPr="00B44689">
        <w:rPr>
          <w:rStyle w:val="comment1"/>
          <w:sz w:val="16"/>
        </w:rPr>
        <w:t>for</w:t>
      </w:r>
      <w:r w:rsidRPr="00B44689">
        <w:rPr>
          <w:sz w:val="16"/>
        </w:rPr>
        <w:t xml:space="preserve"> </w:t>
      </w:r>
      <w:r w:rsidRPr="00B44689">
        <w:rPr>
          <w:rStyle w:val="comment1"/>
          <w:sz w:val="16"/>
        </w:rPr>
        <w:t>Word.</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15</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 xml:space="preserve"> 16</w:t>
      </w:r>
      <w:r w:rsidRPr="00B44689">
        <w:rPr>
          <w:sz w:val="16"/>
        </w:rPr>
        <w:t xml:space="preserve"> </w:t>
      </w:r>
      <w:r w:rsidRPr="00B44689">
        <w:rPr>
          <w:rStyle w:val="comment1"/>
          <w:sz w:val="16"/>
        </w:rPr>
        <w:t xml:space="preserve"> * </w:t>
      </w:r>
      <w:r w:rsidRPr="00B44689">
        <w:rPr>
          <w:rStyle w:val="st01"/>
          <w:sz w:val="16"/>
        </w:rPr>
        <w:t>@author</w:t>
      </w:r>
      <w:r w:rsidRPr="00B44689">
        <w:rPr>
          <w:sz w:val="16"/>
        </w:rPr>
        <w:t xml:space="preserve"> </w:t>
      </w:r>
      <w:r w:rsidRPr="00B44689">
        <w:rPr>
          <w:rStyle w:val="comment1"/>
          <w:sz w:val="16"/>
        </w:rPr>
        <w:t>Jan</w:t>
      </w:r>
      <w:r w:rsidRPr="00B44689">
        <w:rPr>
          <w:sz w:val="16"/>
        </w:rPr>
        <w:t xml:space="preserve"> </w:t>
      </w:r>
      <w:r w:rsidRPr="00B44689">
        <w:rPr>
          <w:rStyle w:val="comment1"/>
          <w:sz w:val="16"/>
        </w:rPr>
        <w:t>S.</w:t>
      </w:r>
      <w:r w:rsidRPr="00B44689">
        <w:rPr>
          <w:sz w:val="16"/>
        </w:rPr>
        <w:t xml:space="preserve"> </w:t>
      </w:r>
      <w:r w:rsidRPr="00B44689">
        <w:rPr>
          <w:rStyle w:val="comment1"/>
          <w:sz w:val="16"/>
        </w:rPr>
        <w:t>Hansen</w:t>
      </w:r>
    </w:p>
    <w:p w:rsidR="00B44689" w:rsidRPr="00B44689" w:rsidRDefault="00B44689">
      <w:pPr>
        <w:pStyle w:val="HTMLPreformatted"/>
        <w:divId w:val="682900505"/>
        <w:rPr>
          <w:sz w:val="16"/>
        </w:rPr>
      </w:pPr>
      <w:r w:rsidRPr="00B44689">
        <w:rPr>
          <w:rStyle w:val="line-number1"/>
          <w:sz w:val="16"/>
        </w:rPr>
        <w:t xml:space="preserve"> 17</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18</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class</w:t>
      </w:r>
      <w:r w:rsidRPr="00B44689">
        <w:rPr>
          <w:sz w:val="16"/>
        </w:rPr>
        <w:t xml:space="preserve"> WordBusiness {</w:t>
      </w:r>
    </w:p>
    <w:p w:rsidR="00B44689" w:rsidRPr="00B44689" w:rsidRDefault="00B44689">
      <w:pPr>
        <w:pStyle w:val="HTMLPreformatted"/>
        <w:divId w:val="682900505"/>
        <w:rPr>
          <w:sz w:val="16"/>
        </w:rPr>
      </w:pPr>
      <w:r w:rsidRPr="00B44689">
        <w:rPr>
          <w:rStyle w:val="line-number1"/>
          <w:sz w:val="16"/>
        </w:rPr>
        <w:t xml:space="preserve"> 19</w:t>
      </w:r>
      <w:r w:rsidRPr="00B44689">
        <w:rPr>
          <w:sz w:val="16"/>
        </w:rPr>
        <w:t xml:space="preserve">      </w:t>
      </w:r>
      <w:r w:rsidRPr="00B44689">
        <w:rPr>
          <w:rStyle w:val="keyword-directive1"/>
          <w:sz w:val="16"/>
        </w:rPr>
        <w:t>private</w:t>
      </w:r>
      <w:r w:rsidRPr="00B44689">
        <w:rPr>
          <w:sz w:val="16"/>
        </w:rPr>
        <w:t xml:space="preserve"> WordBusiness(){};</w:t>
      </w:r>
    </w:p>
    <w:p w:rsidR="00B44689" w:rsidRPr="00B44689" w:rsidRDefault="00B44689">
      <w:pPr>
        <w:pStyle w:val="HTMLPreformatted"/>
        <w:divId w:val="682900505"/>
        <w:rPr>
          <w:sz w:val="16"/>
        </w:rPr>
      </w:pPr>
      <w:r w:rsidRPr="00B44689">
        <w:rPr>
          <w:rStyle w:val="line-number1"/>
          <w:sz w:val="16"/>
        </w:rPr>
        <w:t xml:space="preserve"> 20</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21</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22</w:t>
      </w:r>
      <w:r w:rsidRPr="00B44689">
        <w:rPr>
          <w:sz w:val="16"/>
        </w:rPr>
        <w:t xml:space="preserve"> </w:t>
      </w:r>
      <w:r w:rsidRPr="00B44689">
        <w:rPr>
          <w:rStyle w:val="comment1"/>
          <w:sz w:val="16"/>
        </w:rPr>
        <w:t xml:space="preserve">     * Persist</w:t>
      </w:r>
      <w:r w:rsidRPr="00B44689">
        <w:rPr>
          <w:sz w:val="16"/>
        </w:rPr>
        <w:t xml:space="preserve"> </w:t>
      </w:r>
      <w:r w:rsidRPr="00B44689">
        <w:rPr>
          <w:rStyle w:val="comment1"/>
          <w:sz w:val="16"/>
        </w:rPr>
        <w:t>a</w:t>
      </w:r>
      <w:r w:rsidRPr="00B44689">
        <w:rPr>
          <w:sz w:val="16"/>
        </w:rPr>
        <w:t xml:space="preserve"> </w:t>
      </w:r>
      <w:r w:rsidRPr="00B44689">
        <w:rPr>
          <w:rStyle w:val="comment1"/>
          <w:sz w:val="16"/>
        </w:rPr>
        <w:t>new</w:t>
      </w:r>
      <w:r w:rsidRPr="00B44689">
        <w:rPr>
          <w:sz w:val="16"/>
        </w:rPr>
        <w:t xml:space="preserve"> </w:t>
      </w:r>
      <w:r w:rsidRPr="00B44689">
        <w:rPr>
          <w:rStyle w:val="comment1"/>
          <w:sz w:val="16"/>
        </w:rPr>
        <w:t>Word.</w:t>
      </w:r>
    </w:p>
    <w:p w:rsidR="00B44689" w:rsidRPr="00B44689" w:rsidRDefault="00B44689">
      <w:pPr>
        <w:pStyle w:val="HTMLPreformatted"/>
        <w:divId w:val="682900505"/>
        <w:rPr>
          <w:sz w:val="16"/>
        </w:rPr>
      </w:pPr>
      <w:r w:rsidRPr="00B44689">
        <w:rPr>
          <w:rStyle w:val="line-number1"/>
          <w:sz w:val="16"/>
        </w:rPr>
        <w:t xml:space="preserve"> 23</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 xml:space="preserve"> 24</w:t>
      </w:r>
      <w:r w:rsidRPr="00B44689">
        <w:rPr>
          <w:sz w:val="16"/>
        </w:rPr>
        <w:t xml:space="preserve"> </w:t>
      </w:r>
      <w:r w:rsidRPr="00B44689">
        <w:rPr>
          <w:rStyle w:val="comment1"/>
          <w:sz w:val="16"/>
        </w:rPr>
        <w:t xml:space="preserve">     * </w:t>
      </w:r>
      <w:r w:rsidRPr="00B44689">
        <w:rPr>
          <w:rStyle w:val="st01"/>
          <w:sz w:val="16"/>
        </w:rPr>
        <w:t>@param</w:t>
      </w:r>
      <w:r w:rsidRPr="00B44689">
        <w:rPr>
          <w:sz w:val="16"/>
        </w:rPr>
        <w:t xml:space="preserve"> </w:t>
      </w:r>
      <w:r w:rsidRPr="00B44689">
        <w:rPr>
          <w:rStyle w:val="comment1"/>
          <w:sz w:val="16"/>
        </w:rPr>
        <w:t>newWord</w:t>
      </w:r>
      <w:r w:rsidRPr="00B44689">
        <w:rPr>
          <w:sz w:val="16"/>
        </w:rPr>
        <w:t xml:space="preserve"> </w:t>
      </w:r>
      <w:r w:rsidRPr="00B44689">
        <w:rPr>
          <w:rStyle w:val="comment1"/>
          <w:sz w:val="16"/>
        </w:rPr>
        <w:t>a</w:t>
      </w:r>
      <w:r w:rsidRPr="00B44689">
        <w:rPr>
          <w:sz w:val="16"/>
        </w:rPr>
        <w:t xml:space="preserve"> </w:t>
      </w:r>
      <w:r w:rsidRPr="00B44689">
        <w:rPr>
          <w:rStyle w:val="comment1"/>
          <w:sz w:val="16"/>
        </w:rPr>
        <w:t>new</w:t>
      </w:r>
      <w:r w:rsidRPr="00B44689">
        <w:rPr>
          <w:sz w:val="16"/>
        </w:rPr>
        <w:t xml:space="preserve"> </w:t>
      </w:r>
      <w:r w:rsidRPr="00B44689">
        <w:rPr>
          <w:rStyle w:val="comment1"/>
          <w:sz w:val="16"/>
        </w:rPr>
        <w:t>Word</w:t>
      </w:r>
    </w:p>
    <w:p w:rsidR="00B44689" w:rsidRPr="00B44689" w:rsidRDefault="00B44689">
      <w:pPr>
        <w:pStyle w:val="HTMLPreformatted"/>
        <w:divId w:val="682900505"/>
        <w:rPr>
          <w:sz w:val="16"/>
        </w:rPr>
      </w:pPr>
      <w:r w:rsidRPr="00B44689">
        <w:rPr>
          <w:rStyle w:val="line-number1"/>
          <w:sz w:val="16"/>
        </w:rPr>
        <w:t xml:space="preserve"> 25</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26</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w:t>
      </w:r>
      <w:r w:rsidRPr="00B44689">
        <w:rPr>
          <w:rStyle w:val="keyword-directive1"/>
          <w:sz w:val="16"/>
        </w:rPr>
        <w:t>void</w:t>
      </w:r>
      <w:r w:rsidRPr="00B44689">
        <w:rPr>
          <w:sz w:val="16"/>
        </w:rPr>
        <w:t xml:space="preserve"> saveNew(Word newWord) {</w:t>
      </w:r>
    </w:p>
    <w:p w:rsidR="00B44689" w:rsidRPr="00B44689" w:rsidRDefault="00B44689">
      <w:pPr>
        <w:pStyle w:val="HTMLPreformatted"/>
        <w:divId w:val="682900505"/>
        <w:rPr>
          <w:sz w:val="16"/>
        </w:rPr>
      </w:pPr>
      <w:r w:rsidRPr="00B44689">
        <w:rPr>
          <w:rStyle w:val="line-number1"/>
          <w:sz w:val="16"/>
        </w:rPr>
        <w:t xml:space="preserve"> 27</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 xml:space="preserve"> 28</w:t>
      </w:r>
      <w:r w:rsidRPr="00B44689">
        <w:rPr>
          <w:sz w:val="16"/>
        </w:rPr>
        <w:t xml:space="preserve">         Transaction tx = session.beginTransaction();</w:t>
      </w:r>
    </w:p>
    <w:p w:rsidR="00B44689" w:rsidRPr="00B44689" w:rsidRDefault="00B44689">
      <w:pPr>
        <w:pStyle w:val="HTMLPreformatted"/>
        <w:divId w:val="682900505"/>
        <w:rPr>
          <w:sz w:val="16"/>
        </w:rPr>
      </w:pPr>
      <w:r w:rsidRPr="00B44689">
        <w:rPr>
          <w:rStyle w:val="line-number1"/>
          <w:sz w:val="16"/>
        </w:rPr>
        <w:t xml:space="preserve"> 29</w:t>
      </w:r>
      <w:r w:rsidRPr="00B44689">
        <w:rPr>
          <w:sz w:val="16"/>
        </w:rPr>
        <w:t xml:space="preserve">         session.save(newWord);</w:t>
      </w:r>
    </w:p>
    <w:p w:rsidR="00B44689" w:rsidRPr="00B44689" w:rsidRDefault="00B44689">
      <w:pPr>
        <w:pStyle w:val="HTMLPreformatted"/>
        <w:divId w:val="682900505"/>
        <w:rPr>
          <w:sz w:val="16"/>
        </w:rPr>
      </w:pPr>
      <w:r w:rsidRPr="00B44689">
        <w:rPr>
          <w:rStyle w:val="line-number1"/>
          <w:sz w:val="16"/>
        </w:rPr>
        <w:t xml:space="preserve"> 30</w:t>
      </w:r>
      <w:r w:rsidRPr="00B44689">
        <w:rPr>
          <w:sz w:val="16"/>
        </w:rPr>
        <w:t xml:space="preserve">         tx.commit();</w:t>
      </w:r>
    </w:p>
    <w:p w:rsidR="00B44689" w:rsidRPr="00B44689" w:rsidRDefault="00B44689">
      <w:pPr>
        <w:pStyle w:val="HTMLPreformatted"/>
        <w:divId w:val="682900505"/>
        <w:rPr>
          <w:sz w:val="16"/>
        </w:rPr>
      </w:pPr>
      <w:r w:rsidRPr="00B44689">
        <w:rPr>
          <w:rStyle w:val="line-number1"/>
          <w:sz w:val="16"/>
        </w:rPr>
        <w:t xml:space="preserve"> 31</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 xml:space="preserve"> 32</w:t>
      </w:r>
      <w:r w:rsidRPr="00B44689">
        <w:rPr>
          <w:sz w:val="16"/>
        </w:rPr>
        <w:t xml:space="preserve">     }    </w:t>
      </w:r>
    </w:p>
    <w:p w:rsidR="00B44689" w:rsidRPr="00B44689" w:rsidRDefault="00B44689">
      <w:pPr>
        <w:pStyle w:val="HTMLPreformatted"/>
        <w:divId w:val="682900505"/>
        <w:rPr>
          <w:sz w:val="16"/>
        </w:rPr>
      </w:pPr>
      <w:r w:rsidRPr="00B44689">
        <w:rPr>
          <w:rStyle w:val="line-number1"/>
          <w:sz w:val="16"/>
        </w:rPr>
        <w:t xml:space="preserve"> 33</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34</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35</w:t>
      </w:r>
      <w:r w:rsidRPr="00B44689">
        <w:rPr>
          <w:sz w:val="16"/>
        </w:rPr>
        <w:t xml:space="preserve"> </w:t>
      </w:r>
      <w:r w:rsidRPr="00B44689">
        <w:rPr>
          <w:rStyle w:val="comment1"/>
          <w:sz w:val="16"/>
        </w:rPr>
        <w:t xml:space="preserve">     * Test</w:t>
      </w:r>
      <w:r w:rsidRPr="00B44689">
        <w:rPr>
          <w:sz w:val="16"/>
        </w:rPr>
        <w:t xml:space="preserve"> </w:t>
      </w:r>
      <w:r w:rsidRPr="00B44689">
        <w:rPr>
          <w:rStyle w:val="comment1"/>
          <w:sz w:val="16"/>
        </w:rPr>
        <w:t>if</w:t>
      </w:r>
      <w:r w:rsidRPr="00B44689">
        <w:rPr>
          <w:sz w:val="16"/>
        </w:rPr>
        <w:t xml:space="preserve"> </w:t>
      </w:r>
      <w:r w:rsidRPr="00B44689">
        <w:rPr>
          <w:rStyle w:val="comment1"/>
          <w:sz w:val="16"/>
        </w:rPr>
        <w:t>a</w:t>
      </w:r>
      <w:r w:rsidRPr="00B44689">
        <w:rPr>
          <w:sz w:val="16"/>
        </w:rPr>
        <w:t xml:space="preserve"> </w:t>
      </w:r>
      <w:r w:rsidRPr="00B44689">
        <w:rPr>
          <w:rStyle w:val="comment1"/>
          <w:sz w:val="16"/>
        </w:rPr>
        <w:t>word</w:t>
      </w:r>
      <w:r w:rsidRPr="00B44689">
        <w:rPr>
          <w:sz w:val="16"/>
        </w:rPr>
        <w:t xml:space="preserve"> </w:t>
      </w:r>
      <w:r w:rsidRPr="00B44689">
        <w:rPr>
          <w:rStyle w:val="comment1"/>
          <w:sz w:val="16"/>
        </w:rPr>
        <w:t>exists.</w:t>
      </w:r>
    </w:p>
    <w:p w:rsidR="00B44689" w:rsidRPr="00B44689" w:rsidRDefault="00B44689">
      <w:pPr>
        <w:pStyle w:val="HTMLPreformatted"/>
        <w:divId w:val="682900505"/>
        <w:rPr>
          <w:sz w:val="16"/>
        </w:rPr>
      </w:pPr>
      <w:r w:rsidRPr="00B44689">
        <w:rPr>
          <w:rStyle w:val="line-number1"/>
          <w:sz w:val="16"/>
        </w:rPr>
        <w:t xml:space="preserve"> 36</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 xml:space="preserve"> 37</w:t>
      </w:r>
      <w:r w:rsidRPr="00B44689">
        <w:rPr>
          <w:sz w:val="16"/>
        </w:rPr>
        <w:t xml:space="preserve"> </w:t>
      </w:r>
      <w:r w:rsidRPr="00B44689">
        <w:rPr>
          <w:rStyle w:val="comment1"/>
          <w:sz w:val="16"/>
        </w:rPr>
        <w:t xml:space="preserve">     * </w:t>
      </w:r>
      <w:r w:rsidRPr="00B44689">
        <w:rPr>
          <w:rStyle w:val="st01"/>
          <w:sz w:val="16"/>
        </w:rPr>
        <w:t>@param</w:t>
      </w:r>
      <w:r w:rsidRPr="00B44689">
        <w:rPr>
          <w:sz w:val="16"/>
        </w:rPr>
        <w:t xml:space="preserve"> </w:t>
      </w:r>
      <w:r w:rsidRPr="00B44689">
        <w:rPr>
          <w:rStyle w:val="comment1"/>
          <w:sz w:val="16"/>
        </w:rPr>
        <w:t>word</w:t>
      </w:r>
      <w:r w:rsidRPr="00B44689">
        <w:rPr>
          <w:sz w:val="16"/>
        </w:rPr>
        <w:t xml:space="preserve"> </w:t>
      </w:r>
      <w:r w:rsidRPr="00B44689">
        <w:rPr>
          <w:rStyle w:val="comment1"/>
          <w:sz w:val="16"/>
        </w:rPr>
        <w:t>word</w:t>
      </w:r>
      <w:r w:rsidRPr="00B44689">
        <w:rPr>
          <w:sz w:val="16"/>
        </w:rPr>
        <w:t xml:space="preserve"> </w:t>
      </w:r>
      <w:r w:rsidRPr="00B44689">
        <w:rPr>
          <w:rStyle w:val="comment1"/>
          <w:sz w:val="16"/>
        </w:rPr>
        <w:t>to</w:t>
      </w:r>
      <w:r w:rsidRPr="00B44689">
        <w:rPr>
          <w:sz w:val="16"/>
        </w:rPr>
        <w:t xml:space="preserve"> </w:t>
      </w:r>
      <w:r w:rsidRPr="00B44689">
        <w:rPr>
          <w:rStyle w:val="comment1"/>
          <w:sz w:val="16"/>
        </w:rPr>
        <w:t>test</w:t>
      </w:r>
    </w:p>
    <w:p w:rsidR="00B44689" w:rsidRPr="00B44689" w:rsidRDefault="00B44689">
      <w:pPr>
        <w:pStyle w:val="HTMLPreformatted"/>
        <w:divId w:val="682900505"/>
        <w:rPr>
          <w:sz w:val="16"/>
        </w:rPr>
      </w:pPr>
      <w:r w:rsidRPr="00B44689">
        <w:rPr>
          <w:rStyle w:val="line-number1"/>
          <w:sz w:val="16"/>
        </w:rPr>
        <w:t xml:space="preserve"> 38</w:t>
      </w:r>
      <w:r w:rsidRPr="00B44689">
        <w:rPr>
          <w:sz w:val="16"/>
        </w:rPr>
        <w:t xml:space="preserve"> </w:t>
      </w:r>
      <w:r w:rsidRPr="00B44689">
        <w:rPr>
          <w:rStyle w:val="comment1"/>
          <w:sz w:val="16"/>
        </w:rPr>
        <w:t xml:space="preserve">     * </w:t>
      </w:r>
      <w:r w:rsidRPr="00B44689">
        <w:rPr>
          <w:rStyle w:val="st01"/>
          <w:sz w:val="16"/>
        </w:rPr>
        <w:t>@return</w:t>
      </w:r>
      <w:r w:rsidRPr="00B44689">
        <w:rPr>
          <w:sz w:val="16"/>
        </w:rPr>
        <w:t xml:space="preserve"> </w:t>
      </w:r>
      <w:r w:rsidRPr="00B44689">
        <w:rPr>
          <w:rStyle w:val="comment1"/>
          <w:sz w:val="16"/>
        </w:rPr>
        <w:t>true</w:t>
      </w:r>
      <w:r w:rsidRPr="00B44689">
        <w:rPr>
          <w:sz w:val="16"/>
        </w:rPr>
        <w:t xml:space="preserve"> </w:t>
      </w:r>
      <w:r w:rsidRPr="00B44689">
        <w:rPr>
          <w:rStyle w:val="comment1"/>
          <w:sz w:val="16"/>
        </w:rPr>
        <w:t>is</w:t>
      </w:r>
      <w:r w:rsidRPr="00B44689">
        <w:rPr>
          <w:sz w:val="16"/>
        </w:rPr>
        <w:t xml:space="preserve"> </w:t>
      </w:r>
      <w:r w:rsidRPr="00B44689">
        <w:rPr>
          <w:rStyle w:val="comment1"/>
          <w:sz w:val="16"/>
        </w:rPr>
        <w:t>the</w:t>
      </w:r>
      <w:r w:rsidRPr="00B44689">
        <w:rPr>
          <w:sz w:val="16"/>
        </w:rPr>
        <w:t xml:space="preserve"> </w:t>
      </w:r>
      <w:r w:rsidRPr="00B44689">
        <w:rPr>
          <w:rStyle w:val="comment1"/>
          <w:sz w:val="16"/>
        </w:rPr>
        <w:t>word</w:t>
      </w:r>
      <w:r w:rsidRPr="00B44689">
        <w:rPr>
          <w:sz w:val="16"/>
        </w:rPr>
        <w:t xml:space="preserve"> </w:t>
      </w:r>
      <w:r w:rsidRPr="00B44689">
        <w:rPr>
          <w:rStyle w:val="comment1"/>
          <w:sz w:val="16"/>
        </w:rPr>
        <w:t>exists</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39</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40</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w:t>
      </w:r>
      <w:r w:rsidRPr="00B44689">
        <w:rPr>
          <w:rStyle w:val="keyword-directive1"/>
          <w:sz w:val="16"/>
        </w:rPr>
        <w:t>boolean</w:t>
      </w:r>
      <w:r w:rsidRPr="00B44689">
        <w:rPr>
          <w:sz w:val="16"/>
        </w:rPr>
        <w:t xml:space="preserve"> isWordInUse(String word) {</w:t>
      </w:r>
    </w:p>
    <w:p w:rsidR="00B44689" w:rsidRPr="00B44689" w:rsidRDefault="00B44689">
      <w:pPr>
        <w:pStyle w:val="HTMLPreformatted"/>
        <w:divId w:val="682900505"/>
        <w:rPr>
          <w:sz w:val="16"/>
        </w:rPr>
      </w:pPr>
      <w:r w:rsidRPr="00B44689">
        <w:rPr>
          <w:rStyle w:val="line-number1"/>
          <w:sz w:val="16"/>
        </w:rPr>
        <w:t xml:space="preserve"> 41</w:t>
      </w:r>
      <w:r w:rsidRPr="00B44689">
        <w:rPr>
          <w:sz w:val="16"/>
        </w:rPr>
        <w:t xml:space="preserve">         </w:t>
      </w:r>
      <w:r w:rsidRPr="00B44689">
        <w:rPr>
          <w:rStyle w:val="keyword-directive1"/>
          <w:sz w:val="16"/>
        </w:rPr>
        <w:t>boolean</w:t>
      </w:r>
      <w:r w:rsidRPr="00B44689">
        <w:rPr>
          <w:sz w:val="16"/>
        </w:rPr>
        <w:t xml:space="preserve"> inUse = </w:t>
      </w:r>
      <w:r w:rsidRPr="00B44689">
        <w:rPr>
          <w:rStyle w:val="keyword-directive1"/>
          <w:sz w:val="16"/>
        </w:rPr>
        <w:t>false</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42</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43</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 xml:space="preserve"> 44</w:t>
      </w:r>
      <w:r w:rsidRPr="00B44689">
        <w:rPr>
          <w:sz w:val="16"/>
        </w:rPr>
        <w:t xml:space="preserve">         String hql = </w:t>
      </w:r>
      <w:r w:rsidRPr="00B44689">
        <w:rPr>
          <w:rStyle w:val="character1"/>
          <w:sz w:val="16"/>
        </w:rPr>
        <w:t>"select word "</w:t>
      </w:r>
    </w:p>
    <w:p w:rsidR="00B44689" w:rsidRPr="00B44689" w:rsidRDefault="00B44689">
      <w:pPr>
        <w:pStyle w:val="HTMLPreformatted"/>
        <w:divId w:val="682900505"/>
        <w:rPr>
          <w:sz w:val="16"/>
        </w:rPr>
      </w:pPr>
      <w:r w:rsidRPr="00B44689">
        <w:rPr>
          <w:rStyle w:val="line-number1"/>
          <w:sz w:val="16"/>
        </w:rPr>
        <w:t xml:space="preserve"> 45</w:t>
      </w:r>
      <w:r w:rsidRPr="00B44689">
        <w:rPr>
          <w:sz w:val="16"/>
        </w:rPr>
        <w:t xml:space="preserve">                 + </w:t>
      </w:r>
      <w:r w:rsidRPr="00B44689">
        <w:rPr>
          <w:rStyle w:val="character1"/>
          <w:sz w:val="16"/>
        </w:rPr>
        <w:t>"from dk.jsh.itdiplom.userdrivensignlanguagedictionary.entity."</w:t>
      </w:r>
    </w:p>
    <w:p w:rsidR="00B44689" w:rsidRPr="00B44689" w:rsidRDefault="00B44689">
      <w:pPr>
        <w:pStyle w:val="HTMLPreformatted"/>
        <w:divId w:val="682900505"/>
        <w:rPr>
          <w:sz w:val="16"/>
        </w:rPr>
      </w:pPr>
      <w:r w:rsidRPr="00B44689">
        <w:rPr>
          <w:rStyle w:val="line-number1"/>
          <w:sz w:val="16"/>
        </w:rPr>
        <w:lastRenderedPageBreak/>
        <w:t xml:space="preserve"> 46</w:t>
      </w:r>
      <w:r w:rsidRPr="00B44689">
        <w:rPr>
          <w:sz w:val="16"/>
        </w:rPr>
        <w:t xml:space="preserve">                 + </w:t>
      </w:r>
      <w:r w:rsidRPr="00B44689">
        <w:rPr>
          <w:rStyle w:val="character1"/>
          <w:sz w:val="16"/>
        </w:rPr>
        <w:t>"Word word "</w:t>
      </w:r>
    </w:p>
    <w:p w:rsidR="00B44689" w:rsidRPr="00B44689" w:rsidRDefault="00B44689">
      <w:pPr>
        <w:pStyle w:val="HTMLPreformatted"/>
        <w:divId w:val="682900505"/>
        <w:rPr>
          <w:sz w:val="16"/>
        </w:rPr>
      </w:pPr>
      <w:r w:rsidRPr="00B44689">
        <w:rPr>
          <w:rStyle w:val="line-number1"/>
          <w:sz w:val="16"/>
        </w:rPr>
        <w:t xml:space="preserve"> 47</w:t>
      </w:r>
      <w:r w:rsidRPr="00B44689">
        <w:rPr>
          <w:sz w:val="16"/>
        </w:rPr>
        <w:t xml:space="preserve">                 + </w:t>
      </w:r>
      <w:r w:rsidRPr="00B44689">
        <w:rPr>
          <w:rStyle w:val="character1"/>
          <w:sz w:val="16"/>
        </w:rPr>
        <w:t>"where word.word = :word"</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48</w:t>
      </w:r>
      <w:r w:rsidRPr="00B44689">
        <w:rPr>
          <w:sz w:val="16"/>
        </w:rPr>
        <w:t xml:space="preserve">         Query query = session.createQuery(hql);</w:t>
      </w:r>
    </w:p>
    <w:p w:rsidR="00B44689" w:rsidRPr="00B44689" w:rsidRDefault="00B44689">
      <w:pPr>
        <w:pStyle w:val="HTMLPreformatted"/>
        <w:divId w:val="682900505"/>
        <w:rPr>
          <w:sz w:val="16"/>
        </w:rPr>
      </w:pPr>
      <w:r w:rsidRPr="00B44689">
        <w:rPr>
          <w:rStyle w:val="line-number1"/>
          <w:sz w:val="16"/>
        </w:rPr>
        <w:t xml:space="preserve"> 49</w:t>
      </w:r>
      <w:r w:rsidRPr="00B44689">
        <w:rPr>
          <w:sz w:val="16"/>
        </w:rPr>
        <w:t xml:space="preserve">         query.setString(</w:t>
      </w:r>
      <w:r w:rsidRPr="00B44689">
        <w:rPr>
          <w:rStyle w:val="character1"/>
          <w:sz w:val="16"/>
        </w:rPr>
        <w:t>"word"</w:t>
      </w:r>
      <w:r w:rsidRPr="00B44689">
        <w:rPr>
          <w:sz w:val="16"/>
        </w:rPr>
        <w:t>, word);</w:t>
      </w:r>
    </w:p>
    <w:p w:rsidR="00B44689" w:rsidRPr="00B44689" w:rsidRDefault="00B44689">
      <w:pPr>
        <w:pStyle w:val="HTMLPreformatted"/>
        <w:divId w:val="682900505"/>
        <w:rPr>
          <w:sz w:val="16"/>
        </w:rPr>
      </w:pPr>
      <w:r w:rsidRPr="00B44689">
        <w:rPr>
          <w:rStyle w:val="line-number1"/>
          <w:sz w:val="16"/>
        </w:rPr>
        <w:t xml:space="preserve"> 50</w:t>
      </w:r>
      <w:r w:rsidRPr="00B44689">
        <w:rPr>
          <w:sz w:val="16"/>
        </w:rPr>
        <w:t xml:space="preserve">         </w:t>
      </w:r>
      <w:r w:rsidRPr="00B44689">
        <w:rPr>
          <w:rStyle w:val="keyword-directive1"/>
          <w:sz w:val="16"/>
        </w:rPr>
        <w:t>if</w:t>
      </w:r>
      <w:r w:rsidRPr="00B44689">
        <w:rPr>
          <w:sz w:val="16"/>
        </w:rPr>
        <w:t xml:space="preserve"> (query.list().isEmpty()) {</w:t>
      </w:r>
    </w:p>
    <w:p w:rsidR="00B44689" w:rsidRPr="00B44689" w:rsidRDefault="00B44689">
      <w:pPr>
        <w:pStyle w:val="HTMLPreformatted"/>
        <w:divId w:val="682900505"/>
        <w:rPr>
          <w:sz w:val="16"/>
        </w:rPr>
      </w:pPr>
      <w:r w:rsidRPr="00B44689">
        <w:rPr>
          <w:rStyle w:val="line-number1"/>
          <w:sz w:val="16"/>
        </w:rPr>
        <w:t xml:space="preserve"> 51</w:t>
      </w:r>
      <w:r w:rsidRPr="00B44689">
        <w:rPr>
          <w:sz w:val="16"/>
        </w:rPr>
        <w:t xml:space="preserve">             inUse = </w:t>
      </w:r>
      <w:r w:rsidRPr="00B44689">
        <w:rPr>
          <w:rStyle w:val="keyword-directive1"/>
          <w:sz w:val="16"/>
        </w:rPr>
        <w:t>false</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52</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53</w:t>
      </w:r>
      <w:r w:rsidRPr="00B44689">
        <w:rPr>
          <w:sz w:val="16"/>
        </w:rPr>
        <w:t xml:space="preserve">         </w:t>
      </w:r>
      <w:r w:rsidRPr="00B44689">
        <w:rPr>
          <w:rStyle w:val="keyword-directive1"/>
          <w:sz w:val="16"/>
        </w:rPr>
        <w:t>else</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54</w:t>
      </w:r>
      <w:r w:rsidRPr="00B44689">
        <w:rPr>
          <w:sz w:val="16"/>
        </w:rPr>
        <w:t xml:space="preserve">             inUse = </w:t>
      </w:r>
      <w:r w:rsidRPr="00B44689">
        <w:rPr>
          <w:rStyle w:val="keyword-directive1"/>
          <w:sz w:val="16"/>
        </w:rPr>
        <w:t>true</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55</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56</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 xml:space="preserve"> 57</w:t>
      </w:r>
      <w:r w:rsidRPr="00B44689">
        <w:rPr>
          <w:sz w:val="16"/>
        </w:rPr>
        <w:t xml:space="preserve">         </w:t>
      </w:r>
      <w:r w:rsidRPr="00B44689">
        <w:rPr>
          <w:rStyle w:val="keyword-directive1"/>
          <w:sz w:val="16"/>
        </w:rPr>
        <w:t>return</w:t>
      </w:r>
      <w:r w:rsidRPr="00B44689">
        <w:rPr>
          <w:sz w:val="16"/>
        </w:rPr>
        <w:t xml:space="preserve"> inUse;</w:t>
      </w:r>
    </w:p>
    <w:p w:rsidR="00B44689" w:rsidRPr="00B44689" w:rsidRDefault="00B44689">
      <w:pPr>
        <w:pStyle w:val="HTMLPreformatted"/>
        <w:divId w:val="682900505"/>
        <w:rPr>
          <w:sz w:val="16"/>
        </w:rPr>
      </w:pPr>
      <w:r w:rsidRPr="00B44689">
        <w:rPr>
          <w:rStyle w:val="line-number1"/>
          <w:sz w:val="16"/>
        </w:rPr>
        <w:t xml:space="preserve"> 58</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59</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60</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61</w:t>
      </w:r>
      <w:r w:rsidRPr="00B44689">
        <w:rPr>
          <w:sz w:val="16"/>
        </w:rPr>
        <w:t xml:space="preserve"> </w:t>
      </w:r>
      <w:r w:rsidRPr="00B44689">
        <w:rPr>
          <w:rStyle w:val="comment1"/>
          <w:sz w:val="16"/>
        </w:rPr>
        <w:t xml:space="preserve">     * Get</w:t>
      </w:r>
      <w:r w:rsidRPr="00B44689">
        <w:rPr>
          <w:sz w:val="16"/>
        </w:rPr>
        <w:t xml:space="preserve"> </w:t>
      </w:r>
      <w:r w:rsidRPr="00B44689">
        <w:rPr>
          <w:rStyle w:val="comment1"/>
          <w:sz w:val="16"/>
        </w:rPr>
        <w:t>all</w:t>
      </w:r>
      <w:r w:rsidRPr="00B44689">
        <w:rPr>
          <w:sz w:val="16"/>
        </w:rPr>
        <w:t xml:space="preserve"> </w:t>
      </w:r>
      <w:r w:rsidRPr="00B44689">
        <w:rPr>
          <w:rStyle w:val="comment1"/>
          <w:sz w:val="16"/>
        </w:rPr>
        <w:t>words</w:t>
      </w:r>
      <w:r w:rsidRPr="00B44689">
        <w:rPr>
          <w:sz w:val="16"/>
        </w:rPr>
        <w:t xml:space="preserve"> </w:t>
      </w:r>
      <w:r w:rsidRPr="00B44689">
        <w:rPr>
          <w:rStyle w:val="comment1"/>
          <w:sz w:val="16"/>
        </w:rPr>
        <w:t>created</w:t>
      </w:r>
      <w:r w:rsidRPr="00B44689">
        <w:rPr>
          <w:sz w:val="16"/>
        </w:rPr>
        <w:t xml:space="preserve"> </w:t>
      </w:r>
      <w:r w:rsidRPr="00B44689">
        <w:rPr>
          <w:rStyle w:val="comment1"/>
          <w:sz w:val="16"/>
        </w:rPr>
        <w:t>by</w:t>
      </w:r>
      <w:r w:rsidRPr="00B44689">
        <w:rPr>
          <w:sz w:val="16"/>
        </w:rPr>
        <w:t xml:space="preserve"> </w:t>
      </w:r>
      <w:r w:rsidRPr="00B44689">
        <w:rPr>
          <w:rStyle w:val="comment1"/>
          <w:sz w:val="16"/>
        </w:rPr>
        <w:t>a</w:t>
      </w:r>
      <w:r w:rsidRPr="00B44689">
        <w:rPr>
          <w:sz w:val="16"/>
        </w:rPr>
        <w:t xml:space="preserve"> </w:t>
      </w:r>
      <w:r w:rsidRPr="00B44689">
        <w:rPr>
          <w:rStyle w:val="comment1"/>
          <w:sz w:val="16"/>
        </w:rPr>
        <w:t>specific</w:t>
      </w:r>
      <w:r w:rsidRPr="00B44689">
        <w:rPr>
          <w:sz w:val="16"/>
        </w:rPr>
        <w:t xml:space="preserve"> </w:t>
      </w:r>
      <w:r w:rsidRPr="00B44689">
        <w:rPr>
          <w:rStyle w:val="comment1"/>
          <w:sz w:val="16"/>
        </w:rPr>
        <w:t>user.</w:t>
      </w:r>
    </w:p>
    <w:p w:rsidR="00B44689" w:rsidRPr="00B44689" w:rsidRDefault="00B44689">
      <w:pPr>
        <w:pStyle w:val="HTMLPreformatted"/>
        <w:divId w:val="682900505"/>
        <w:rPr>
          <w:sz w:val="16"/>
        </w:rPr>
      </w:pPr>
      <w:r w:rsidRPr="00B44689">
        <w:rPr>
          <w:rStyle w:val="line-number1"/>
          <w:sz w:val="16"/>
        </w:rPr>
        <w:t xml:space="preserve"> 62</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 xml:space="preserve"> 63</w:t>
      </w:r>
      <w:r w:rsidRPr="00B44689">
        <w:rPr>
          <w:sz w:val="16"/>
        </w:rPr>
        <w:t xml:space="preserve"> </w:t>
      </w:r>
      <w:r w:rsidRPr="00B44689">
        <w:rPr>
          <w:rStyle w:val="comment1"/>
          <w:sz w:val="16"/>
        </w:rPr>
        <w:t xml:space="preserve">     * </w:t>
      </w:r>
      <w:r w:rsidRPr="00B44689">
        <w:rPr>
          <w:rStyle w:val="st01"/>
          <w:sz w:val="16"/>
        </w:rPr>
        <w:t>@return</w:t>
      </w:r>
      <w:r w:rsidRPr="00B44689">
        <w:rPr>
          <w:sz w:val="16"/>
        </w:rPr>
        <w:t xml:space="preserve"> </w:t>
      </w:r>
      <w:r w:rsidRPr="00B44689">
        <w:rPr>
          <w:rStyle w:val="comment1"/>
          <w:sz w:val="16"/>
        </w:rPr>
        <w:t>A</w:t>
      </w:r>
      <w:r w:rsidRPr="00B44689">
        <w:rPr>
          <w:sz w:val="16"/>
        </w:rPr>
        <w:t xml:space="preserve"> </w:t>
      </w:r>
      <w:r w:rsidRPr="00B44689">
        <w:rPr>
          <w:rStyle w:val="comment1"/>
          <w:sz w:val="16"/>
        </w:rPr>
        <w:t>list</w:t>
      </w:r>
      <w:r w:rsidRPr="00B44689">
        <w:rPr>
          <w:sz w:val="16"/>
        </w:rPr>
        <w:t xml:space="preserve"> </w:t>
      </w:r>
      <w:r w:rsidRPr="00B44689">
        <w:rPr>
          <w:rStyle w:val="comment1"/>
          <w:sz w:val="16"/>
        </w:rPr>
        <w:t>of</w:t>
      </w:r>
      <w:r w:rsidRPr="00B44689">
        <w:rPr>
          <w:sz w:val="16"/>
        </w:rPr>
        <w:t xml:space="preserve"> </w:t>
      </w:r>
      <w:r w:rsidRPr="00B44689">
        <w:rPr>
          <w:rStyle w:val="comment1"/>
          <w:sz w:val="16"/>
        </w:rPr>
        <w:t>Word.</w:t>
      </w:r>
    </w:p>
    <w:p w:rsidR="00B44689" w:rsidRPr="00B44689" w:rsidRDefault="00B44689">
      <w:pPr>
        <w:pStyle w:val="HTMLPreformatted"/>
        <w:divId w:val="682900505"/>
        <w:rPr>
          <w:sz w:val="16"/>
        </w:rPr>
      </w:pPr>
      <w:r w:rsidRPr="00B44689">
        <w:rPr>
          <w:rStyle w:val="line-number1"/>
          <w:sz w:val="16"/>
        </w:rPr>
        <w:t xml:space="preserve"> 64</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65</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List&lt;Word&gt; getAllWordsCreatedByUser(ApplicationUser user) {</w:t>
      </w:r>
    </w:p>
    <w:p w:rsidR="00B44689" w:rsidRPr="00B44689" w:rsidRDefault="00B44689">
      <w:pPr>
        <w:pStyle w:val="HTMLPreformatted"/>
        <w:divId w:val="682900505"/>
        <w:rPr>
          <w:sz w:val="16"/>
        </w:rPr>
      </w:pPr>
      <w:r w:rsidRPr="00B44689">
        <w:rPr>
          <w:rStyle w:val="line-number1"/>
          <w:sz w:val="16"/>
        </w:rPr>
        <w:t xml:space="preserve"> 66</w:t>
      </w:r>
      <w:r w:rsidRPr="00B44689">
        <w:rPr>
          <w:sz w:val="16"/>
        </w:rPr>
        <w:t xml:space="preserve">         List&lt;Word&gt; wordList = </w:t>
      </w:r>
      <w:r w:rsidRPr="00B44689">
        <w:rPr>
          <w:rStyle w:val="keyword-directive1"/>
          <w:sz w:val="16"/>
        </w:rPr>
        <w:t>new</w:t>
      </w:r>
      <w:r w:rsidRPr="00B44689">
        <w:rPr>
          <w:sz w:val="16"/>
        </w:rPr>
        <w:t xml:space="preserve"> ArrayList&lt;Word&gt;();</w:t>
      </w:r>
    </w:p>
    <w:p w:rsidR="00B44689" w:rsidRPr="00B44689" w:rsidRDefault="00B44689">
      <w:pPr>
        <w:pStyle w:val="HTMLPreformatted"/>
        <w:divId w:val="682900505"/>
        <w:rPr>
          <w:sz w:val="16"/>
        </w:rPr>
      </w:pPr>
      <w:r w:rsidRPr="00B44689">
        <w:rPr>
          <w:rStyle w:val="line-number1"/>
          <w:sz w:val="16"/>
        </w:rPr>
        <w:t xml:space="preserve"> 67</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 xml:space="preserve"> 68</w:t>
      </w:r>
      <w:r w:rsidRPr="00B44689">
        <w:rPr>
          <w:sz w:val="16"/>
        </w:rPr>
        <w:t xml:space="preserve">         String hql = </w:t>
      </w:r>
    </w:p>
    <w:p w:rsidR="00B44689" w:rsidRPr="00B44689" w:rsidRDefault="00B44689">
      <w:pPr>
        <w:pStyle w:val="HTMLPreformatted"/>
        <w:divId w:val="682900505"/>
        <w:rPr>
          <w:sz w:val="16"/>
        </w:rPr>
      </w:pPr>
      <w:r w:rsidRPr="00B44689">
        <w:rPr>
          <w:rStyle w:val="line-number1"/>
          <w:sz w:val="16"/>
        </w:rPr>
        <w:t xml:space="preserve"> 69</w:t>
      </w:r>
      <w:r w:rsidRPr="00B44689">
        <w:rPr>
          <w:sz w:val="16"/>
        </w:rPr>
        <w:t xml:space="preserve">                   </w:t>
      </w:r>
      <w:r w:rsidRPr="00B44689">
        <w:rPr>
          <w:rStyle w:val="character1"/>
          <w:sz w:val="16"/>
        </w:rPr>
        <w:t>"select word from "</w:t>
      </w:r>
    </w:p>
    <w:p w:rsidR="00B44689" w:rsidRPr="00B44689" w:rsidRDefault="00B44689">
      <w:pPr>
        <w:pStyle w:val="HTMLPreformatted"/>
        <w:divId w:val="682900505"/>
        <w:rPr>
          <w:sz w:val="16"/>
        </w:rPr>
      </w:pPr>
      <w:r w:rsidRPr="00B44689">
        <w:rPr>
          <w:rStyle w:val="line-number1"/>
          <w:sz w:val="16"/>
        </w:rPr>
        <w:t xml:space="preserve"> 70</w:t>
      </w:r>
      <w:r w:rsidRPr="00B44689">
        <w:rPr>
          <w:sz w:val="16"/>
        </w:rPr>
        <w:t xml:space="preserve">                 + </w:t>
      </w:r>
      <w:r w:rsidRPr="00B44689">
        <w:rPr>
          <w:rStyle w:val="character1"/>
          <w:sz w:val="16"/>
        </w:rPr>
        <w:t>"dk.jsh.itdiplom.userdrivensignlanguagedictionary.entity."</w:t>
      </w:r>
    </w:p>
    <w:p w:rsidR="00B44689" w:rsidRPr="00B44689" w:rsidRDefault="00B44689">
      <w:pPr>
        <w:pStyle w:val="HTMLPreformatted"/>
        <w:divId w:val="682900505"/>
        <w:rPr>
          <w:sz w:val="16"/>
        </w:rPr>
      </w:pPr>
      <w:r w:rsidRPr="00B44689">
        <w:rPr>
          <w:rStyle w:val="line-number1"/>
          <w:sz w:val="16"/>
        </w:rPr>
        <w:t xml:space="preserve"> 71</w:t>
      </w:r>
      <w:r w:rsidRPr="00B44689">
        <w:rPr>
          <w:sz w:val="16"/>
        </w:rPr>
        <w:t xml:space="preserve">                 + </w:t>
      </w:r>
      <w:r w:rsidRPr="00B44689">
        <w:rPr>
          <w:rStyle w:val="character1"/>
          <w:sz w:val="16"/>
        </w:rPr>
        <w:t>"Word word "</w:t>
      </w:r>
    </w:p>
    <w:p w:rsidR="00B44689" w:rsidRPr="00B44689" w:rsidRDefault="00B44689">
      <w:pPr>
        <w:pStyle w:val="HTMLPreformatted"/>
        <w:divId w:val="682900505"/>
        <w:rPr>
          <w:sz w:val="16"/>
        </w:rPr>
      </w:pPr>
      <w:r w:rsidRPr="00B44689">
        <w:rPr>
          <w:rStyle w:val="line-number1"/>
          <w:sz w:val="16"/>
        </w:rPr>
        <w:t xml:space="preserve"> 72</w:t>
      </w:r>
      <w:r w:rsidRPr="00B44689">
        <w:rPr>
          <w:sz w:val="16"/>
        </w:rPr>
        <w:t xml:space="preserve">                 + </w:t>
      </w:r>
      <w:r w:rsidRPr="00B44689">
        <w:rPr>
          <w:rStyle w:val="character1"/>
          <w:sz w:val="16"/>
        </w:rPr>
        <w:t>"where word.requestCreatedBy.id = :userid "</w:t>
      </w:r>
    </w:p>
    <w:p w:rsidR="00B44689" w:rsidRPr="00B44689" w:rsidRDefault="00B44689">
      <w:pPr>
        <w:pStyle w:val="HTMLPreformatted"/>
        <w:divId w:val="682900505"/>
        <w:rPr>
          <w:sz w:val="16"/>
        </w:rPr>
      </w:pPr>
      <w:r w:rsidRPr="00B44689">
        <w:rPr>
          <w:rStyle w:val="line-number1"/>
          <w:sz w:val="16"/>
        </w:rPr>
        <w:t xml:space="preserve"> 73</w:t>
      </w:r>
      <w:r w:rsidRPr="00B44689">
        <w:rPr>
          <w:sz w:val="16"/>
        </w:rPr>
        <w:t xml:space="preserve">                 + </w:t>
      </w:r>
      <w:r w:rsidRPr="00B44689">
        <w:rPr>
          <w:rStyle w:val="character1"/>
          <w:sz w:val="16"/>
        </w:rPr>
        <w:t>"order by word.word"</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74</w:t>
      </w:r>
      <w:r w:rsidRPr="00B44689">
        <w:rPr>
          <w:sz w:val="16"/>
        </w:rPr>
        <w:t xml:space="preserve">         Query query = session.createQuery(hql);</w:t>
      </w:r>
    </w:p>
    <w:p w:rsidR="00B44689" w:rsidRPr="00B44689" w:rsidRDefault="00B44689">
      <w:pPr>
        <w:pStyle w:val="HTMLPreformatted"/>
        <w:divId w:val="682900505"/>
        <w:rPr>
          <w:sz w:val="16"/>
        </w:rPr>
      </w:pPr>
      <w:r w:rsidRPr="00B44689">
        <w:rPr>
          <w:rStyle w:val="line-number1"/>
          <w:sz w:val="16"/>
        </w:rPr>
        <w:t xml:space="preserve"> 75</w:t>
      </w:r>
      <w:r w:rsidRPr="00B44689">
        <w:rPr>
          <w:sz w:val="16"/>
        </w:rPr>
        <w:t xml:space="preserve">         query.setLong(</w:t>
      </w:r>
      <w:r w:rsidRPr="00B44689">
        <w:rPr>
          <w:rStyle w:val="character1"/>
          <w:sz w:val="16"/>
        </w:rPr>
        <w:t>"userid"</w:t>
      </w:r>
      <w:r w:rsidRPr="00B44689">
        <w:rPr>
          <w:sz w:val="16"/>
        </w:rPr>
        <w:t>, user.getId());</w:t>
      </w:r>
    </w:p>
    <w:p w:rsidR="00B44689" w:rsidRPr="00B44689" w:rsidRDefault="00B44689">
      <w:pPr>
        <w:pStyle w:val="HTMLPreformatted"/>
        <w:divId w:val="682900505"/>
        <w:rPr>
          <w:sz w:val="16"/>
        </w:rPr>
      </w:pPr>
      <w:r w:rsidRPr="00B44689">
        <w:rPr>
          <w:rStyle w:val="line-number1"/>
          <w:sz w:val="16"/>
        </w:rPr>
        <w:t xml:space="preserve"> 76</w:t>
      </w:r>
      <w:r w:rsidRPr="00B44689">
        <w:rPr>
          <w:sz w:val="16"/>
        </w:rPr>
        <w:t xml:space="preserve">         wordList = query.list();</w:t>
      </w:r>
    </w:p>
    <w:p w:rsidR="00B44689" w:rsidRPr="00B44689" w:rsidRDefault="00B44689">
      <w:pPr>
        <w:pStyle w:val="HTMLPreformatted"/>
        <w:divId w:val="682900505"/>
        <w:rPr>
          <w:sz w:val="16"/>
        </w:rPr>
      </w:pPr>
      <w:r w:rsidRPr="00B44689">
        <w:rPr>
          <w:rStyle w:val="line-number1"/>
          <w:sz w:val="16"/>
        </w:rPr>
        <w:t xml:space="preserve"> 77</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 xml:space="preserve"> 78</w:t>
      </w:r>
      <w:r w:rsidRPr="00B44689">
        <w:rPr>
          <w:sz w:val="16"/>
        </w:rPr>
        <w:t xml:space="preserve">         </w:t>
      </w:r>
      <w:r w:rsidRPr="00B44689">
        <w:rPr>
          <w:rStyle w:val="keyword-directive1"/>
          <w:sz w:val="16"/>
        </w:rPr>
        <w:t>return</w:t>
      </w:r>
      <w:r w:rsidRPr="00B44689">
        <w:rPr>
          <w:sz w:val="16"/>
        </w:rPr>
        <w:t xml:space="preserve"> wordList;</w:t>
      </w:r>
    </w:p>
    <w:p w:rsidR="00B44689" w:rsidRPr="00B44689" w:rsidRDefault="00B44689">
      <w:pPr>
        <w:pStyle w:val="HTMLPreformatted"/>
        <w:divId w:val="682900505"/>
        <w:rPr>
          <w:sz w:val="16"/>
        </w:rPr>
      </w:pPr>
      <w:r w:rsidRPr="00B44689">
        <w:rPr>
          <w:rStyle w:val="line-number1"/>
          <w:sz w:val="16"/>
        </w:rPr>
        <w:t xml:space="preserve"> 79</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80</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81</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82</w:t>
      </w:r>
      <w:r w:rsidRPr="00B44689">
        <w:rPr>
          <w:sz w:val="16"/>
        </w:rPr>
        <w:t xml:space="preserve"> </w:t>
      </w:r>
      <w:r w:rsidRPr="00B44689">
        <w:rPr>
          <w:rStyle w:val="comment1"/>
          <w:sz w:val="16"/>
        </w:rPr>
        <w:t xml:space="preserve">     * Search</w:t>
      </w:r>
      <w:r w:rsidRPr="00B44689">
        <w:rPr>
          <w:sz w:val="16"/>
        </w:rPr>
        <w:t xml:space="preserve"> </w:t>
      </w:r>
      <w:r w:rsidRPr="00B44689">
        <w:rPr>
          <w:rStyle w:val="comment1"/>
          <w:sz w:val="16"/>
        </w:rPr>
        <w:t>for</w:t>
      </w:r>
      <w:r w:rsidRPr="00B44689">
        <w:rPr>
          <w:sz w:val="16"/>
        </w:rPr>
        <w:t xml:space="preserve"> </w:t>
      </w:r>
      <w:r w:rsidRPr="00B44689">
        <w:rPr>
          <w:rStyle w:val="comment1"/>
          <w:sz w:val="16"/>
        </w:rPr>
        <w:t>words.</w:t>
      </w:r>
    </w:p>
    <w:p w:rsidR="00B44689" w:rsidRPr="00B44689" w:rsidRDefault="00B44689">
      <w:pPr>
        <w:pStyle w:val="HTMLPreformatted"/>
        <w:divId w:val="682900505"/>
        <w:rPr>
          <w:sz w:val="16"/>
        </w:rPr>
      </w:pPr>
      <w:r w:rsidRPr="00B44689">
        <w:rPr>
          <w:rStyle w:val="line-number1"/>
          <w:sz w:val="16"/>
        </w:rPr>
        <w:t xml:space="preserve"> 83</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 xml:space="preserve"> 84</w:t>
      </w:r>
      <w:r w:rsidRPr="00B44689">
        <w:rPr>
          <w:sz w:val="16"/>
        </w:rPr>
        <w:t xml:space="preserve"> </w:t>
      </w:r>
      <w:r w:rsidRPr="00B44689">
        <w:rPr>
          <w:rStyle w:val="comment1"/>
          <w:sz w:val="16"/>
        </w:rPr>
        <w:t xml:space="preserve">     * </w:t>
      </w:r>
      <w:r w:rsidRPr="00B44689">
        <w:rPr>
          <w:rStyle w:val="st01"/>
          <w:sz w:val="16"/>
        </w:rPr>
        <w:t>@param</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string</w:t>
      </w:r>
    </w:p>
    <w:p w:rsidR="00B44689" w:rsidRPr="00B44689" w:rsidRDefault="00B44689">
      <w:pPr>
        <w:pStyle w:val="HTMLPreformatted"/>
        <w:divId w:val="682900505"/>
        <w:rPr>
          <w:sz w:val="16"/>
        </w:rPr>
      </w:pPr>
      <w:r w:rsidRPr="00B44689">
        <w:rPr>
          <w:rStyle w:val="line-number1"/>
          <w:sz w:val="16"/>
        </w:rPr>
        <w:t xml:space="preserve"> 85</w:t>
      </w:r>
      <w:r w:rsidRPr="00B44689">
        <w:rPr>
          <w:sz w:val="16"/>
        </w:rPr>
        <w:t xml:space="preserve"> </w:t>
      </w:r>
      <w:r w:rsidRPr="00B44689">
        <w:rPr>
          <w:rStyle w:val="comment1"/>
          <w:sz w:val="16"/>
        </w:rPr>
        <w:t xml:space="preserve">     * </w:t>
      </w:r>
      <w:r w:rsidRPr="00B44689">
        <w:rPr>
          <w:rStyle w:val="st01"/>
          <w:sz w:val="16"/>
        </w:rPr>
        <w:t>@return</w:t>
      </w:r>
      <w:r w:rsidRPr="00B44689">
        <w:rPr>
          <w:sz w:val="16"/>
        </w:rPr>
        <w:t xml:space="preserve"> </w:t>
      </w:r>
      <w:r w:rsidRPr="00B44689">
        <w:rPr>
          <w:rStyle w:val="comment1"/>
          <w:sz w:val="16"/>
        </w:rPr>
        <w:t>a</w:t>
      </w:r>
      <w:r w:rsidRPr="00B44689">
        <w:rPr>
          <w:sz w:val="16"/>
        </w:rPr>
        <w:t xml:space="preserve"> </w:t>
      </w:r>
      <w:r w:rsidRPr="00B44689">
        <w:rPr>
          <w:rStyle w:val="comment1"/>
          <w:sz w:val="16"/>
        </w:rPr>
        <w:t>list</w:t>
      </w:r>
      <w:r w:rsidRPr="00B44689">
        <w:rPr>
          <w:sz w:val="16"/>
        </w:rPr>
        <w:t xml:space="preserve"> </w:t>
      </w:r>
      <w:r w:rsidRPr="00B44689">
        <w:rPr>
          <w:rStyle w:val="comment1"/>
          <w:sz w:val="16"/>
        </w:rPr>
        <w:t>of</w:t>
      </w:r>
      <w:r w:rsidRPr="00B44689">
        <w:rPr>
          <w:sz w:val="16"/>
        </w:rPr>
        <w:t xml:space="preserve"> </w:t>
      </w:r>
      <w:r w:rsidRPr="00B44689">
        <w:rPr>
          <w:rStyle w:val="comment1"/>
          <w:sz w:val="16"/>
        </w:rPr>
        <w:t>words</w:t>
      </w:r>
      <w:r w:rsidRPr="00B44689">
        <w:rPr>
          <w:sz w:val="16"/>
        </w:rPr>
        <w:t xml:space="preserve"> </w:t>
      </w:r>
      <w:r w:rsidRPr="00B44689">
        <w:rPr>
          <w:rStyle w:val="comment1"/>
          <w:sz w:val="16"/>
        </w:rPr>
        <w:t>that</w:t>
      </w:r>
      <w:r w:rsidRPr="00B44689">
        <w:rPr>
          <w:sz w:val="16"/>
        </w:rPr>
        <w:t xml:space="preserve"> </w:t>
      </w:r>
      <w:r w:rsidRPr="00B44689">
        <w:rPr>
          <w:rStyle w:val="comment1"/>
          <w:sz w:val="16"/>
        </w:rPr>
        <w:t>match</w:t>
      </w:r>
      <w:r w:rsidRPr="00B44689">
        <w:rPr>
          <w:sz w:val="16"/>
        </w:rPr>
        <w:t xml:space="preserve"> </w:t>
      </w:r>
      <w:r w:rsidRPr="00B44689">
        <w:rPr>
          <w:rStyle w:val="comment1"/>
          <w:sz w:val="16"/>
        </w:rPr>
        <w:t>the</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criteria</w:t>
      </w:r>
    </w:p>
    <w:p w:rsidR="00B44689" w:rsidRPr="00B44689" w:rsidRDefault="00B44689">
      <w:pPr>
        <w:pStyle w:val="HTMLPreformatted"/>
        <w:divId w:val="682900505"/>
        <w:rPr>
          <w:sz w:val="16"/>
        </w:rPr>
      </w:pPr>
      <w:r w:rsidRPr="00B44689">
        <w:rPr>
          <w:rStyle w:val="line-number1"/>
          <w:sz w:val="16"/>
        </w:rPr>
        <w:t xml:space="preserve"> 86</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87</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List&lt;Word&gt; search(String search) {</w:t>
      </w:r>
    </w:p>
    <w:p w:rsidR="00B44689" w:rsidRPr="00B44689" w:rsidRDefault="00B44689">
      <w:pPr>
        <w:pStyle w:val="HTMLPreformatted"/>
        <w:divId w:val="682900505"/>
        <w:rPr>
          <w:sz w:val="16"/>
        </w:rPr>
      </w:pPr>
      <w:r w:rsidRPr="00B44689">
        <w:rPr>
          <w:rStyle w:val="line-number1"/>
          <w:sz w:val="16"/>
        </w:rPr>
        <w:t xml:space="preserve"> 88</w:t>
      </w:r>
      <w:r w:rsidRPr="00B44689">
        <w:rPr>
          <w:sz w:val="16"/>
        </w:rPr>
        <w:t xml:space="preserve">         List&lt;Word&gt; wordList = </w:t>
      </w:r>
      <w:r w:rsidRPr="00B44689">
        <w:rPr>
          <w:rStyle w:val="keyword-directive1"/>
          <w:sz w:val="16"/>
        </w:rPr>
        <w:t>new</w:t>
      </w:r>
      <w:r w:rsidRPr="00B44689">
        <w:rPr>
          <w:sz w:val="16"/>
        </w:rPr>
        <w:t xml:space="preserve"> ArrayList&lt;Word&gt;();</w:t>
      </w:r>
    </w:p>
    <w:p w:rsidR="00B44689" w:rsidRPr="00B44689" w:rsidRDefault="00B44689">
      <w:pPr>
        <w:pStyle w:val="HTMLPreformatted"/>
        <w:divId w:val="682900505"/>
        <w:rPr>
          <w:sz w:val="16"/>
        </w:rPr>
      </w:pPr>
      <w:r w:rsidRPr="00B44689">
        <w:rPr>
          <w:rStyle w:val="line-number1"/>
          <w:sz w:val="16"/>
        </w:rPr>
        <w:t xml:space="preserve"> 89</w:t>
      </w:r>
      <w:r w:rsidRPr="00B44689">
        <w:rPr>
          <w:sz w:val="16"/>
        </w:rPr>
        <w:t xml:space="preserve">         search = search.toLowerCase();</w:t>
      </w:r>
    </w:p>
    <w:p w:rsidR="00B44689" w:rsidRPr="00B44689" w:rsidRDefault="00B44689">
      <w:pPr>
        <w:pStyle w:val="HTMLPreformatted"/>
        <w:divId w:val="682900505"/>
        <w:rPr>
          <w:sz w:val="16"/>
        </w:rPr>
      </w:pPr>
      <w:r w:rsidRPr="00B44689">
        <w:rPr>
          <w:rStyle w:val="line-number1"/>
          <w:sz w:val="16"/>
        </w:rPr>
        <w:t xml:space="preserve"> 90</w:t>
      </w:r>
      <w:r w:rsidRPr="00B44689">
        <w:rPr>
          <w:sz w:val="16"/>
        </w:rPr>
        <w:t xml:space="preserve">         search = search.replace(</w:t>
      </w:r>
      <w:r w:rsidRPr="00B44689">
        <w:rPr>
          <w:rStyle w:val="character1"/>
          <w:sz w:val="16"/>
        </w:rPr>
        <w:t>"*"</w:t>
      </w:r>
      <w:r w:rsidRPr="00B44689">
        <w:rPr>
          <w:sz w:val="16"/>
        </w:rPr>
        <w:t xml:space="preserve">, </w:t>
      </w:r>
      <w:r w:rsidRPr="00B44689">
        <w:rPr>
          <w:rStyle w:val="character1"/>
          <w:sz w:val="16"/>
        </w:rPr>
        <w:t>"%"</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91</w:t>
      </w:r>
      <w:r w:rsidRPr="00B44689">
        <w:rPr>
          <w:sz w:val="16"/>
        </w:rPr>
        <w:t xml:space="preserve">         search = search.replace(</w:t>
      </w:r>
      <w:r w:rsidRPr="00B44689">
        <w:rPr>
          <w:rStyle w:val="character1"/>
          <w:sz w:val="16"/>
        </w:rPr>
        <w:t>"?"</w:t>
      </w:r>
      <w:r w:rsidRPr="00B44689">
        <w:rPr>
          <w:sz w:val="16"/>
        </w:rPr>
        <w:t xml:space="preserve">, </w:t>
      </w:r>
      <w:r w:rsidRPr="00B44689">
        <w:rPr>
          <w:rStyle w:val="character1"/>
          <w:sz w:val="16"/>
        </w:rPr>
        <w:t>"_"</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92</w:t>
      </w:r>
      <w:r w:rsidRPr="00B44689">
        <w:rPr>
          <w:sz w:val="16"/>
        </w:rPr>
        <w:t xml:space="preserve">         </w:t>
      </w:r>
      <w:r w:rsidRPr="00B44689">
        <w:rPr>
          <w:rStyle w:val="keyword-directive1"/>
          <w:sz w:val="16"/>
        </w:rPr>
        <w:t>boolean</w:t>
      </w:r>
      <w:r w:rsidRPr="00B44689">
        <w:rPr>
          <w:sz w:val="16"/>
        </w:rPr>
        <w:t xml:space="preserve"> useLike = </w:t>
      </w:r>
      <w:r w:rsidRPr="00B44689">
        <w:rPr>
          <w:rStyle w:val="keyword-directive1"/>
          <w:sz w:val="16"/>
        </w:rPr>
        <w:t>false</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93</w:t>
      </w:r>
      <w:r w:rsidRPr="00B44689">
        <w:rPr>
          <w:sz w:val="16"/>
        </w:rPr>
        <w:t xml:space="preserve">         </w:t>
      </w:r>
      <w:r w:rsidRPr="00B44689">
        <w:rPr>
          <w:rStyle w:val="keyword-directive1"/>
          <w:sz w:val="16"/>
        </w:rPr>
        <w:t>if</w:t>
      </w:r>
      <w:r w:rsidRPr="00B44689">
        <w:rPr>
          <w:sz w:val="16"/>
        </w:rPr>
        <w:t xml:space="preserve"> (search.indexOf(</w:t>
      </w:r>
      <w:r w:rsidRPr="00B44689">
        <w:rPr>
          <w:rStyle w:val="character1"/>
          <w:sz w:val="16"/>
        </w:rPr>
        <w:t>"%"</w:t>
      </w:r>
      <w:r w:rsidRPr="00B44689">
        <w:rPr>
          <w:sz w:val="16"/>
        </w:rPr>
        <w:t>) != -1 || search.indexOf(</w:t>
      </w:r>
      <w:r w:rsidRPr="00B44689">
        <w:rPr>
          <w:rStyle w:val="character1"/>
          <w:sz w:val="16"/>
        </w:rPr>
        <w:t>"_"</w:t>
      </w:r>
      <w:r w:rsidRPr="00B44689">
        <w:rPr>
          <w:sz w:val="16"/>
        </w:rPr>
        <w:t>) != -1) {</w:t>
      </w:r>
    </w:p>
    <w:p w:rsidR="00B44689" w:rsidRPr="00B44689" w:rsidRDefault="00B44689">
      <w:pPr>
        <w:pStyle w:val="HTMLPreformatted"/>
        <w:divId w:val="682900505"/>
        <w:rPr>
          <w:sz w:val="16"/>
        </w:rPr>
      </w:pPr>
      <w:r w:rsidRPr="00B44689">
        <w:rPr>
          <w:rStyle w:val="line-number1"/>
          <w:sz w:val="16"/>
        </w:rPr>
        <w:t xml:space="preserve"> 94</w:t>
      </w:r>
      <w:r w:rsidRPr="00B44689">
        <w:rPr>
          <w:sz w:val="16"/>
        </w:rPr>
        <w:t xml:space="preserve">             useLike = </w:t>
      </w:r>
      <w:r w:rsidRPr="00B44689">
        <w:rPr>
          <w:rStyle w:val="keyword-directive1"/>
          <w:sz w:val="16"/>
        </w:rPr>
        <w:t>true</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95</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96</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 xml:space="preserve"> 97</w:t>
      </w:r>
      <w:r w:rsidRPr="00B44689">
        <w:rPr>
          <w:sz w:val="16"/>
        </w:rPr>
        <w:t xml:space="preserve">         StringBuilder hql = </w:t>
      </w:r>
      <w:r w:rsidRPr="00B44689">
        <w:rPr>
          <w:rStyle w:val="keyword-directive1"/>
          <w:sz w:val="16"/>
        </w:rPr>
        <w:t>new</w:t>
      </w:r>
      <w:r w:rsidRPr="00B44689">
        <w:rPr>
          <w:sz w:val="16"/>
        </w:rPr>
        <w:t xml:space="preserve"> StringBuilder();</w:t>
      </w:r>
    </w:p>
    <w:p w:rsidR="00B44689" w:rsidRPr="00B44689" w:rsidRDefault="00B44689">
      <w:pPr>
        <w:pStyle w:val="HTMLPreformatted"/>
        <w:divId w:val="682900505"/>
        <w:rPr>
          <w:sz w:val="16"/>
        </w:rPr>
      </w:pPr>
      <w:r w:rsidRPr="00B44689">
        <w:rPr>
          <w:rStyle w:val="line-number1"/>
          <w:sz w:val="16"/>
        </w:rPr>
        <w:t xml:space="preserve"> 98</w:t>
      </w:r>
      <w:r w:rsidRPr="00B44689">
        <w:rPr>
          <w:sz w:val="16"/>
        </w:rPr>
        <w:t xml:space="preserve">         hql.append(</w:t>
      </w:r>
      <w:r w:rsidRPr="00B44689">
        <w:rPr>
          <w:rStyle w:val="character1"/>
          <w:sz w:val="16"/>
        </w:rPr>
        <w:t>"select word from "</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99</w:t>
      </w:r>
      <w:r w:rsidRPr="00B44689">
        <w:rPr>
          <w:sz w:val="16"/>
        </w:rPr>
        <w:t xml:space="preserve">         hql.append(</w:t>
      </w:r>
      <w:r w:rsidRPr="00B44689">
        <w:rPr>
          <w:rStyle w:val="character1"/>
          <w:sz w:val="16"/>
        </w:rPr>
        <w:t>"dk.jsh.itdiplom.userdrivensignlanguagedictionary.entity."</w:t>
      </w:r>
      <w:r w:rsidRPr="00B44689">
        <w:rPr>
          <w:sz w:val="16"/>
        </w:rPr>
        <w:t>);</w:t>
      </w:r>
    </w:p>
    <w:p w:rsidR="00B44689" w:rsidRPr="00B44689" w:rsidRDefault="00B44689">
      <w:pPr>
        <w:pStyle w:val="HTMLPreformatted"/>
        <w:divId w:val="682900505"/>
        <w:rPr>
          <w:sz w:val="16"/>
        </w:rPr>
      </w:pPr>
      <w:r w:rsidRPr="00B44689">
        <w:rPr>
          <w:rStyle w:val="line-number1"/>
          <w:sz w:val="16"/>
        </w:rPr>
        <w:t>100</w:t>
      </w:r>
      <w:r w:rsidRPr="00B44689">
        <w:rPr>
          <w:sz w:val="16"/>
        </w:rPr>
        <w:t xml:space="preserve">         hql.append(</w:t>
      </w:r>
      <w:r w:rsidRPr="00B44689">
        <w:rPr>
          <w:rStyle w:val="character1"/>
          <w:sz w:val="16"/>
        </w:rPr>
        <w:t>"Word word "</w:t>
      </w:r>
      <w:r w:rsidRPr="00B44689">
        <w:rPr>
          <w:sz w:val="16"/>
        </w:rPr>
        <w:t>);</w:t>
      </w:r>
    </w:p>
    <w:p w:rsidR="00B44689" w:rsidRPr="00B44689" w:rsidRDefault="00B44689">
      <w:pPr>
        <w:pStyle w:val="HTMLPreformatted"/>
        <w:divId w:val="682900505"/>
        <w:rPr>
          <w:sz w:val="16"/>
        </w:rPr>
      </w:pPr>
      <w:r w:rsidRPr="00B44689">
        <w:rPr>
          <w:rStyle w:val="line-number1"/>
          <w:sz w:val="16"/>
        </w:rPr>
        <w:t>101</w:t>
      </w:r>
      <w:r w:rsidRPr="00B44689">
        <w:rPr>
          <w:sz w:val="16"/>
        </w:rPr>
        <w:t xml:space="preserve">         </w:t>
      </w:r>
      <w:r w:rsidRPr="00B44689">
        <w:rPr>
          <w:rStyle w:val="keyword-directive1"/>
          <w:sz w:val="16"/>
        </w:rPr>
        <w:t>if</w:t>
      </w:r>
      <w:r w:rsidRPr="00B44689">
        <w:rPr>
          <w:sz w:val="16"/>
        </w:rPr>
        <w:t xml:space="preserve"> (useLike) {</w:t>
      </w:r>
    </w:p>
    <w:p w:rsidR="00B44689" w:rsidRPr="00B44689" w:rsidRDefault="00B44689">
      <w:pPr>
        <w:pStyle w:val="HTMLPreformatted"/>
        <w:divId w:val="682900505"/>
        <w:rPr>
          <w:sz w:val="16"/>
        </w:rPr>
      </w:pPr>
      <w:r w:rsidRPr="00B44689">
        <w:rPr>
          <w:rStyle w:val="line-number1"/>
          <w:sz w:val="16"/>
        </w:rPr>
        <w:t>102</w:t>
      </w:r>
      <w:r w:rsidRPr="00B44689">
        <w:rPr>
          <w:sz w:val="16"/>
        </w:rPr>
        <w:t xml:space="preserve">             hql.append(</w:t>
      </w:r>
      <w:r w:rsidRPr="00B44689">
        <w:rPr>
          <w:rStyle w:val="character1"/>
          <w:sz w:val="16"/>
        </w:rPr>
        <w:t>"where lower(word.word) like :search "</w:t>
      </w:r>
      <w:r w:rsidRPr="00B44689">
        <w:rPr>
          <w:sz w:val="16"/>
        </w:rPr>
        <w:t>);</w:t>
      </w:r>
    </w:p>
    <w:p w:rsidR="00B44689" w:rsidRPr="00B44689" w:rsidRDefault="00B44689">
      <w:pPr>
        <w:pStyle w:val="HTMLPreformatted"/>
        <w:divId w:val="682900505"/>
        <w:rPr>
          <w:sz w:val="16"/>
        </w:rPr>
      </w:pPr>
      <w:r w:rsidRPr="00B44689">
        <w:rPr>
          <w:rStyle w:val="line-number1"/>
          <w:sz w:val="16"/>
        </w:rPr>
        <w:t>103</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104</w:t>
      </w:r>
      <w:r w:rsidRPr="00B44689">
        <w:rPr>
          <w:sz w:val="16"/>
        </w:rPr>
        <w:t xml:space="preserve">         </w:t>
      </w:r>
      <w:r w:rsidRPr="00B44689">
        <w:rPr>
          <w:rStyle w:val="keyword-directive1"/>
          <w:sz w:val="16"/>
        </w:rPr>
        <w:t>else</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105</w:t>
      </w:r>
      <w:r w:rsidRPr="00B44689">
        <w:rPr>
          <w:sz w:val="16"/>
        </w:rPr>
        <w:t xml:space="preserve">             hql.append(</w:t>
      </w:r>
      <w:r w:rsidRPr="00B44689">
        <w:rPr>
          <w:rStyle w:val="character1"/>
          <w:sz w:val="16"/>
        </w:rPr>
        <w:t>"where lower(word.word) = :search "</w:t>
      </w:r>
      <w:r w:rsidRPr="00B44689">
        <w:rPr>
          <w:sz w:val="16"/>
        </w:rPr>
        <w:t>);</w:t>
      </w:r>
    </w:p>
    <w:p w:rsidR="00B44689" w:rsidRPr="00B44689" w:rsidRDefault="00B44689">
      <w:pPr>
        <w:pStyle w:val="HTMLPreformatted"/>
        <w:divId w:val="682900505"/>
        <w:rPr>
          <w:sz w:val="16"/>
        </w:rPr>
      </w:pPr>
      <w:r w:rsidRPr="00B44689">
        <w:rPr>
          <w:rStyle w:val="line-number1"/>
          <w:sz w:val="16"/>
        </w:rPr>
        <w:t>106</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107</w:t>
      </w:r>
      <w:r w:rsidRPr="00B44689">
        <w:rPr>
          <w:sz w:val="16"/>
        </w:rPr>
        <w:t xml:space="preserve">         hql.append(</w:t>
      </w:r>
      <w:r w:rsidRPr="00B44689">
        <w:rPr>
          <w:rStyle w:val="character1"/>
          <w:sz w:val="16"/>
        </w:rPr>
        <w:t>"order by word.word"</w:t>
      </w:r>
      <w:r w:rsidRPr="00B44689">
        <w:rPr>
          <w:sz w:val="16"/>
        </w:rPr>
        <w:t>);</w:t>
      </w:r>
    </w:p>
    <w:p w:rsidR="00B44689" w:rsidRPr="00B44689" w:rsidRDefault="00B44689">
      <w:pPr>
        <w:pStyle w:val="HTMLPreformatted"/>
        <w:divId w:val="682900505"/>
        <w:rPr>
          <w:sz w:val="16"/>
        </w:rPr>
      </w:pPr>
      <w:r w:rsidRPr="00B44689">
        <w:rPr>
          <w:rStyle w:val="line-number1"/>
          <w:sz w:val="16"/>
        </w:rPr>
        <w:t>108</w:t>
      </w:r>
      <w:r w:rsidRPr="00B44689">
        <w:rPr>
          <w:sz w:val="16"/>
        </w:rPr>
        <w:t xml:space="preserve">         Query query = session.createQuery(hql.toString());</w:t>
      </w:r>
    </w:p>
    <w:p w:rsidR="00B44689" w:rsidRPr="00B44689" w:rsidRDefault="00B44689">
      <w:pPr>
        <w:pStyle w:val="HTMLPreformatted"/>
        <w:divId w:val="682900505"/>
        <w:rPr>
          <w:sz w:val="16"/>
        </w:rPr>
      </w:pPr>
      <w:r w:rsidRPr="00B44689">
        <w:rPr>
          <w:rStyle w:val="line-number1"/>
          <w:sz w:val="16"/>
        </w:rPr>
        <w:t>109</w:t>
      </w:r>
      <w:r w:rsidRPr="00B44689">
        <w:rPr>
          <w:sz w:val="16"/>
        </w:rPr>
        <w:t xml:space="preserve">         query.setString(</w:t>
      </w:r>
      <w:r w:rsidRPr="00B44689">
        <w:rPr>
          <w:rStyle w:val="character1"/>
          <w:sz w:val="16"/>
        </w:rPr>
        <w:t>"search"</w:t>
      </w:r>
      <w:r w:rsidRPr="00B44689">
        <w:rPr>
          <w:sz w:val="16"/>
        </w:rPr>
        <w:t>, search);</w:t>
      </w:r>
    </w:p>
    <w:p w:rsidR="00B44689" w:rsidRPr="00B44689" w:rsidRDefault="00B44689">
      <w:pPr>
        <w:pStyle w:val="HTMLPreformatted"/>
        <w:divId w:val="682900505"/>
        <w:rPr>
          <w:sz w:val="16"/>
        </w:rPr>
      </w:pPr>
      <w:r w:rsidRPr="00B44689">
        <w:rPr>
          <w:rStyle w:val="line-number1"/>
          <w:sz w:val="16"/>
        </w:rPr>
        <w:t>110</w:t>
      </w:r>
      <w:r w:rsidRPr="00B44689">
        <w:rPr>
          <w:sz w:val="16"/>
        </w:rPr>
        <w:t xml:space="preserve">         wordList = query.list();</w:t>
      </w:r>
    </w:p>
    <w:p w:rsidR="00B44689" w:rsidRPr="00B44689" w:rsidRDefault="00B44689">
      <w:pPr>
        <w:pStyle w:val="HTMLPreformatted"/>
        <w:divId w:val="682900505"/>
        <w:rPr>
          <w:sz w:val="16"/>
        </w:rPr>
      </w:pPr>
      <w:r w:rsidRPr="00B44689">
        <w:rPr>
          <w:rStyle w:val="line-number1"/>
          <w:sz w:val="16"/>
        </w:rPr>
        <w:t>111</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112</w:t>
      </w:r>
      <w:r w:rsidRPr="00B44689">
        <w:rPr>
          <w:sz w:val="16"/>
        </w:rPr>
        <w:t xml:space="preserve">         </w:t>
      </w:r>
      <w:r w:rsidRPr="00B44689">
        <w:rPr>
          <w:rStyle w:val="keyword-directive1"/>
          <w:sz w:val="16"/>
        </w:rPr>
        <w:t>return</w:t>
      </w:r>
      <w:r w:rsidRPr="00B44689">
        <w:rPr>
          <w:sz w:val="16"/>
        </w:rPr>
        <w:t xml:space="preserve"> wordList;</w:t>
      </w:r>
    </w:p>
    <w:p w:rsidR="00B44689" w:rsidRPr="00B44689" w:rsidRDefault="00B44689">
      <w:pPr>
        <w:pStyle w:val="HTMLPreformatted"/>
        <w:divId w:val="682900505"/>
        <w:rPr>
          <w:sz w:val="16"/>
        </w:rPr>
      </w:pPr>
      <w:r w:rsidRPr="00B44689">
        <w:rPr>
          <w:rStyle w:val="line-number1"/>
          <w:sz w:val="16"/>
        </w:rPr>
        <w:t>113</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114</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115</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116</w:t>
      </w:r>
      <w:r w:rsidRPr="00B44689">
        <w:rPr>
          <w:sz w:val="16"/>
        </w:rPr>
        <w:t xml:space="preserve"> </w:t>
      </w:r>
      <w:r w:rsidRPr="00B44689">
        <w:rPr>
          <w:rStyle w:val="comment1"/>
          <w:sz w:val="16"/>
        </w:rPr>
        <w:t xml:space="preserve">     * Search</w:t>
      </w:r>
      <w:r w:rsidRPr="00B44689">
        <w:rPr>
          <w:sz w:val="16"/>
        </w:rPr>
        <w:t xml:space="preserve"> </w:t>
      </w:r>
      <w:r w:rsidRPr="00B44689">
        <w:rPr>
          <w:rStyle w:val="comment1"/>
          <w:sz w:val="16"/>
        </w:rPr>
        <w:t>for</w:t>
      </w:r>
      <w:r w:rsidRPr="00B44689">
        <w:rPr>
          <w:sz w:val="16"/>
        </w:rPr>
        <w:t xml:space="preserve"> </w:t>
      </w:r>
      <w:r w:rsidRPr="00B44689">
        <w:rPr>
          <w:rStyle w:val="comment1"/>
          <w:sz w:val="16"/>
        </w:rPr>
        <w:t>words</w:t>
      </w:r>
      <w:r w:rsidRPr="00B44689">
        <w:rPr>
          <w:sz w:val="16"/>
        </w:rPr>
        <w:t xml:space="preserve"> </w:t>
      </w:r>
      <w:r w:rsidRPr="00B44689">
        <w:rPr>
          <w:rStyle w:val="comment1"/>
          <w:sz w:val="16"/>
        </w:rPr>
        <w:t>with</w:t>
      </w:r>
      <w:r w:rsidRPr="00B44689">
        <w:rPr>
          <w:sz w:val="16"/>
        </w:rPr>
        <w:t xml:space="preserve"> </w:t>
      </w:r>
      <w:r w:rsidRPr="00B44689">
        <w:rPr>
          <w:rStyle w:val="comment1"/>
          <w:sz w:val="16"/>
        </w:rPr>
        <w:t>specific</w:t>
      </w:r>
      <w:r w:rsidRPr="00B44689">
        <w:rPr>
          <w:sz w:val="16"/>
        </w:rPr>
        <w:t xml:space="preserve"> </w:t>
      </w:r>
      <w:r w:rsidRPr="00B44689">
        <w:rPr>
          <w:rStyle w:val="comment1"/>
          <w:sz w:val="16"/>
        </w:rPr>
        <w:t>groups.</w:t>
      </w:r>
    </w:p>
    <w:p w:rsidR="00B44689" w:rsidRPr="00B44689" w:rsidRDefault="00B44689">
      <w:pPr>
        <w:pStyle w:val="HTMLPreformatted"/>
        <w:divId w:val="682900505"/>
        <w:rPr>
          <w:sz w:val="16"/>
        </w:rPr>
      </w:pPr>
      <w:r w:rsidRPr="00B44689">
        <w:rPr>
          <w:rStyle w:val="line-number1"/>
          <w:sz w:val="16"/>
        </w:rPr>
        <w:t>117</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118</w:t>
      </w:r>
      <w:r w:rsidRPr="00B44689">
        <w:rPr>
          <w:sz w:val="16"/>
        </w:rPr>
        <w:t xml:space="preserve"> </w:t>
      </w:r>
      <w:r w:rsidRPr="00B44689">
        <w:rPr>
          <w:rStyle w:val="comment1"/>
          <w:sz w:val="16"/>
        </w:rPr>
        <w:t xml:space="preserve">     * </w:t>
      </w:r>
      <w:r w:rsidRPr="00B44689">
        <w:rPr>
          <w:rStyle w:val="st01"/>
          <w:sz w:val="16"/>
        </w:rPr>
        <w:t>@param</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string</w:t>
      </w:r>
    </w:p>
    <w:p w:rsidR="00B44689" w:rsidRPr="00B44689" w:rsidRDefault="00B44689">
      <w:pPr>
        <w:pStyle w:val="HTMLPreformatted"/>
        <w:divId w:val="682900505"/>
        <w:rPr>
          <w:sz w:val="16"/>
        </w:rPr>
      </w:pPr>
      <w:r w:rsidRPr="00B44689">
        <w:rPr>
          <w:rStyle w:val="line-number1"/>
          <w:sz w:val="16"/>
        </w:rPr>
        <w:t>119</w:t>
      </w:r>
      <w:r w:rsidRPr="00B44689">
        <w:rPr>
          <w:sz w:val="16"/>
        </w:rPr>
        <w:t xml:space="preserve"> </w:t>
      </w:r>
      <w:r w:rsidRPr="00B44689">
        <w:rPr>
          <w:rStyle w:val="comment1"/>
          <w:sz w:val="16"/>
        </w:rPr>
        <w:t xml:space="preserve">     * </w:t>
      </w:r>
      <w:r w:rsidRPr="00B44689">
        <w:rPr>
          <w:rStyle w:val="st01"/>
          <w:sz w:val="16"/>
        </w:rPr>
        <w:t>@return</w:t>
      </w:r>
      <w:r w:rsidRPr="00B44689">
        <w:rPr>
          <w:sz w:val="16"/>
        </w:rPr>
        <w:t xml:space="preserve"> </w:t>
      </w:r>
      <w:r w:rsidRPr="00B44689">
        <w:rPr>
          <w:rStyle w:val="comment1"/>
          <w:sz w:val="16"/>
        </w:rPr>
        <w:t>a</w:t>
      </w:r>
      <w:r w:rsidRPr="00B44689">
        <w:rPr>
          <w:sz w:val="16"/>
        </w:rPr>
        <w:t xml:space="preserve"> </w:t>
      </w:r>
      <w:r w:rsidRPr="00B44689">
        <w:rPr>
          <w:rStyle w:val="comment1"/>
          <w:sz w:val="16"/>
        </w:rPr>
        <w:t>list</w:t>
      </w:r>
      <w:r w:rsidRPr="00B44689">
        <w:rPr>
          <w:sz w:val="16"/>
        </w:rPr>
        <w:t xml:space="preserve"> </w:t>
      </w:r>
      <w:r w:rsidRPr="00B44689">
        <w:rPr>
          <w:rStyle w:val="comment1"/>
          <w:sz w:val="16"/>
        </w:rPr>
        <w:t>of</w:t>
      </w:r>
      <w:r w:rsidRPr="00B44689">
        <w:rPr>
          <w:sz w:val="16"/>
        </w:rPr>
        <w:t xml:space="preserve"> </w:t>
      </w:r>
      <w:r w:rsidRPr="00B44689">
        <w:rPr>
          <w:rStyle w:val="comment1"/>
          <w:sz w:val="16"/>
        </w:rPr>
        <w:t>words</w:t>
      </w:r>
      <w:r w:rsidRPr="00B44689">
        <w:rPr>
          <w:sz w:val="16"/>
        </w:rPr>
        <w:t xml:space="preserve"> </w:t>
      </w:r>
      <w:r w:rsidRPr="00B44689">
        <w:rPr>
          <w:rStyle w:val="comment1"/>
          <w:sz w:val="16"/>
        </w:rPr>
        <w:t>that</w:t>
      </w:r>
      <w:r w:rsidRPr="00B44689">
        <w:rPr>
          <w:sz w:val="16"/>
        </w:rPr>
        <w:t xml:space="preserve"> </w:t>
      </w:r>
      <w:r w:rsidRPr="00B44689">
        <w:rPr>
          <w:rStyle w:val="comment1"/>
          <w:sz w:val="16"/>
        </w:rPr>
        <w:t>match</w:t>
      </w:r>
      <w:r w:rsidRPr="00B44689">
        <w:rPr>
          <w:sz w:val="16"/>
        </w:rPr>
        <w:t xml:space="preserve"> </w:t>
      </w:r>
      <w:r w:rsidRPr="00B44689">
        <w:rPr>
          <w:rStyle w:val="comment1"/>
          <w:sz w:val="16"/>
        </w:rPr>
        <w:t>the</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criteria</w:t>
      </w:r>
    </w:p>
    <w:p w:rsidR="00B44689" w:rsidRPr="00B44689" w:rsidRDefault="00B44689">
      <w:pPr>
        <w:pStyle w:val="HTMLPreformatted"/>
        <w:divId w:val="682900505"/>
        <w:rPr>
          <w:sz w:val="16"/>
        </w:rPr>
      </w:pPr>
      <w:r w:rsidRPr="00B44689">
        <w:rPr>
          <w:rStyle w:val="line-number1"/>
          <w:sz w:val="16"/>
        </w:rPr>
        <w:t>120</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lastRenderedPageBreak/>
        <w:t>121</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List&lt;Word&gt; search(List&lt;WordGroup&gt; wordGroups) {</w:t>
      </w:r>
    </w:p>
    <w:p w:rsidR="00B44689" w:rsidRPr="00B44689" w:rsidRDefault="00B44689">
      <w:pPr>
        <w:pStyle w:val="HTMLPreformatted"/>
        <w:divId w:val="682900505"/>
        <w:rPr>
          <w:sz w:val="16"/>
        </w:rPr>
      </w:pPr>
      <w:r w:rsidRPr="00B44689">
        <w:rPr>
          <w:rStyle w:val="line-number1"/>
          <w:sz w:val="16"/>
        </w:rPr>
        <w:t>122</w:t>
      </w:r>
      <w:r w:rsidRPr="00B44689">
        <w:rPr>
          <w:sz w:val="16"/>
        </w:rPr>
        <w:t xml:space="preserve">         List&lt;Word&gt; wordList = </w:t>
      </w:r>
      <w:r w:rsidRPr="00B44689">
        <w:rPr>
          <w:rStyle w:val="keyword-directive1"/>
          <w:sz w:val="16"/>
        </w:rPr>
        <w:t>new</w:t>
      </w:r>
      <w:r w:rsidRPr="00B44689">
        <w:rPr>
          <w:sz w:val="16"/>
        </w:rPr>
        <w:t xml:space="preserve"> ArrayList&lt;Word&gt;();</w:t>
      </w:r>
    </w:p>
    <w:p w:rsidR="00B44689" w:rsidRPr="00B44689" w:rsidRDefault="00B44689">
      <w:pPr>
        <w:pStyle w:val="HTMLPreformatted"/>
        <w:divId w:val="682900505"/>
        <w:rPr>
          <w:sz w:val="16"/>
        </w:rPr>
      </w:pPr>
      <w:r w:rsidRPr="00B44689">
        <w:rPr>
          <w:rStyle w:val="line-number1"/>
          <w:sz w:val="16"/>
        </w:rPr>
        <w:t>123</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124</w:t>
      </w:r>
      <w:r w:rsidRPr="00B44689">
        <w:rPr>
          <w:sz w:val="16"/>
        </w:rPr>
        <w:t xml:space="preserve">         StringBuilder hql = </w:t>
      </w:r>
      <w:r w:rsidRPr="00B44689">
        <w:rPr>
          <w:rStyle w:val="keyword-directive1"/>
          <w:sz w:val="16"/>
        </w:rPr>
        <w:t>new</w:t>
      </w:r>
      <w:r w:rsidRPr="00B44689">
        <w:rPr>
          <w:sz w:val="16"/>
        </w:rPr>
        <w:t xml:space="preserve"> StringBuilder();</w:t>
      </w:r>
    </w:p>
    <w:p w:rsidR="00B44689" w:rsidRPr="00B44689" w:rsidRDefault="00B44689">
      <w:pPr>
        <w:pStyle w:val="HTMLPreformatted"/>
        <w:divId w:val="682900505"/>
        <w:rPr>
          <w:sz w:val="16"/>
        </w:rPr>
      </w:pPr>
      <w:r w:rsidRPr="00B44689">
        <w:rPr>
          <w:rStyle w:val="line-number1"/>
          <w:sz w:val="16"/>
        </w:rPr>
        <w:t>125</w:t>
      </w:r>
      <w:r w:rsidRPr="00B44689">
        <w:rPr>
          <w:sz w:val="16"/>
        </w:rPr>
        <w:t xml:space="preserve">         hql.append(</w:t>
      </w:r>
      <w:r w:rsidRPr="00B44689">
        <w:rPr>
          <w:rStyle w:val="character1"/>
          <w:sz w:val="16"/>
        </w:rPr>
        <w:t>"select word from "</w:t>
      </w:r>
      <w:r w:rsidRPr="00B44689">
        <w:rPr>
          <w:sz w:val="16"/>
        </w:rPr>
        <w:t>);</w:t>
      </w:r>
    </w:p>
    <w:p w:rsidR="00B44689" w:rsidRPr="00B44689" w:rsidRDefault="00B44689">
      <w:pPr>
        <w:pStyle w:val="HTMLPreformatted"/>
        <w:divId w:val="682900505"/>
        <w:rPr>
          <w:sz w:val="16"/>
        </w:rPr>
      </w:pPr>
      <w:r w:rsidRPr="00B44689">
        <w:rPr>
          <w:rStyle w:val="line-number1"/>
          <w:sz w:val="16"/>
        </w:rPr>
        <w:t>126</w:t>
      </w:r>
      <w:r w:rsidRPr="00B44689">
        <w:rPr>
          <w:sz w:val="16"/>
        </w:rPr>
        <w:t xml:space="preserve">         hql.append(</w:t>
      </w:r>
      <w:r w:rsidRPr="00B44689">
        <w:rPr>
          <w:rStyle w:val="character1"/>
          <w:sz w:val="16"/>
        </w:rPr>
        <w:t>"dk.jsh.itdiplom.userdrivensignlanguagedictionary.entity."</w:t>
      </w:r>
      <w:r w:rsidRPr="00B44689">
        <w:rPr>
          <w:sz w:val="16"/>
        </w:rPr>
        <w:t>);</w:t>
      </w:r>
    </w:p>
    <w:p w:rsidR="00B44689" w:rsidRPr="00B44689" w:rsidRDefault="00B44689">
      <w:pPr>
        <w:pStyle w:val="HTMLPreformatted"/>
        <w:divId w:val="682900505"/>
        <w:rPr>
          <w:sz w:val="16"/>
        </w:rPr>
      </w:pPr>
      <w:r w:rsidRPr="00B44689">
        <w:rPr>
          <w:rStyle w:val="line-number1"/>
          <w:sz w:val="16"/>
        </w:rPr>
        <w:t>127</w:t>
      </w:r>
      <w:r w:rsidRPr="00B44689">
        <w:rPr>
          <w:sz w:val="16"/>
        </w:rPr>
        <w:t xml:space="preserve">         hql.append(</w:t>
      </w:r>
      <w:r w:rsidRPr="00B44689">
        <w:rPr>
          <w:rStyle w:val="character1"/>
          <w:sz w:val="16"/>
        </w:rPr>
        <w:t>"Word word "</w:t>
      </w:r>
      <w:r w:rsidRPr="00B44689">
        <w:rPr>
          <w:sz w:val="16"/>
        </w:rPr>
        <w:t>);</w:t>
      </w:r>
    </w:p>
    <w:p w:rsidR="00B44689" w:rsidRPr="00B44689" w:rsidRDefault="00B44689">
      <w:pPr>
        <w:pStyle w:val="HTMLPreformatted"/>
        <w:divId w:val="682900505"/>
        <w:rPr>
          <w:sz w:val="16"/>
        </w:rPr>
      </w:pPr>
      <w:r w:rsidRPr="00B44689">
        <w:rPr>
          <w:rStyle w:val="line-number1"/>
          <w:sz w:val="16"/>
        </w:rPr>
        <w:t>128</w:t>
      </w:r>
      <w:r w:rsidRPr="00B44689">
        <w:rPr>
          <w:sz w:val="16"/>
        </w:rPr>
        <w:t xml:space="preserve">         hql.append(</w:t>
      </w:r>
      <w:r w:rsidRPr="00B44689">
        <w:rPr>
          <w:rStyle w:val="character1"/>
          <w:sz w:val="16"/>
        </w:rPr>
        <w:t>"join word.wordGroups wordGroup "</w:t>
      </w:r>
      <w:r w:rsidRPr="00B44689">
        <w:rPr>
          <w:sz w:val="16"/>
        </w:rPr>
        <w:t>);</w:t>
      </w:r>
    </w:p>
    <w:p w:rsidR="00B44689" w:rsidRPr="00B44689" w:rsidRDefault="00B44689">
      <w:pPr>
        <w:pStyle w:val="HTMLPreformatted"/>
        <w:divId w:val="682900505"/>
        <w:rPr>
          <w:sz w:val="16"/>
        </w:rPr>
      </w:pPr>
      <w:r w:rsidRPr="00B44689">
        <w:rPr>
          <w:rStyle w:val="line-number1"/>
          <w:sz w:val="16"/>
        </w:rPr>
        <w:t>129</w:t>
      </w:r>
      <w:r w:rsidRPr="00B44689">
        <w:rPr>
          <w:sz w:val="16"/>
        </w:rPr>
        <w:t xml:space="preserve">         hql.append(</w:t>
      </w:r>
      <w:r w:rsidRPr="00B44689">
        <w:rPr>
          <w:rStyle w:val="character1"/>
          <w:sz w:val="16"/>
        </w:rPr>
        <w:t>"where wordGroup.id in ("</w:t>
      </w:r>
      <w:r w:rsidRPr="00B44689">
        <w:rPr>
          <w:sz w:val="16"/>
        </w:rPr>
        <w:t>);</w:t>
      </w:r>
    </w:p>
    <w:p w:rsidR="00B44689" w:rsidRPr="00B44689" w:rsidRDefault="00B44689">
      <w:pPr>
        <w:pStyle w:val="HTMLPreformatted"/>
        <w:divId w:val="682900505"/>
        <w:rPr>
          <w:sz w:val="16"/>
        </w:rPr>
      </w:pPr>
      <w:r w:rsidRPr="00B44689">
        <w:rPr>
          <w:rStyle w:val="line-number1"/>
          <w:sz w:val="16"/>
        </w:rPr>
        <w:t>130</w:t>
      </w:r>
      <w:r w:rsidRPr="00B44689">
        <w:rPr>
          <w:sz w:val="16"/>
        </w:rPr>
        <w:t xml:space="preserve">         </w:t>
      </w:r>
      <w:r w:rsidRPr="00B44689">
        <w:rPr>
          <w:rStyle w:val="keyword-directive1"/>
          <w:sz w:val="16"/>
        </w:rPr>
        <w:t>boolean</w:t>
      </w:r>
      <w:r w:rsidRPr="00B44689">
        <w:rPr>
          <w:sz w:val="16"/>
        </w:rPr>
        <w:t xml:space="preserve"> first = </w:t>
      </w:r>
      <w:r w:rsidRPr="00B44689">
        <w:rPr>
          <w:rStyle w:val="keyword-directive1"/>
          <w:sz w:val="16"/>
        </w:rPr>
        <w:t>true</w:t>
      </w:r>
      <w:r w:rsidRPr="00B44689">
        <w:rPr>
          <w:sz w:val="16"/>
        </w:rPr>
        <w:t>;</w:t>
      </w:r>
    </w:p>
    <w:p w:rsidR="00B44689" w:rsidRPr="00B44689" w:rsidRDefault="00B44689">
      <w:pPr>
        <w:pStyle w:val="HTMLPreformatted"/>
        <w:divId w:val="682900505"/>
        <w:rPr>
          <w:sz w:val="16"/>
        </w:rPr>
      </w:pPr>
      <w:r w:rsidRPr="00B44689">
        <w:rPr>
          <w:rStyle w:val="line-number1"/>
          <w:sz w:val="16"/>
        </w:rPr>
        <w:t>131</w:t>
      </w:r>
      <w:r w:rsidRPr="00B44689">
        <w:rPr>
          <w:sz w:val="16"/>
        </w:rPr>
        <w:t xml:space="preserve">         </w:t>
      </w:r>
      <w:r w:rsidRPr="00B44689">
        <w:rPr>
          <w:rStyle w:val="keyword-directive1"/>
          <w:sz w:val="16"/>
        </w:rPr>
        <w:t>for</w:t>
      </w:r>
      <w:r w:rsidRPr="00B44689">
        <w:rPr>
          <w:sz w:val="16"/>
        </w:rPr>
        <w:t xml:space="preserve"> (WordGroup wordGroup : wordGroups) {</w:t>
      </w:r>
    </w:p>
    <w:p w:rsidR="00B44689" w:rsidRPr="00B44689" w:rsidRDefault="00B44689">
      <w:pPr>
        <w:pStyle w:val="HTMLPreformatted"/>
        <w:divId w:val="682900505"/>
        <w:rPr>
          <w:sz w:val="16"/>
        </w:rPr>
      </w:pPr>
      <w:r w:rsidRPr="00B44689">
        <w:rPr>
          <w:rStyle w:val="line-number1"/>
          <w:sz w:val="16"/>
        </w:rPr>
        <w:t>132</w:t>
      </w:r>
      <w:r w:rsidRPr="00B44689">
        <w:rPr>
          <w:sz w:val="16"/>
        </w:rPr>
        <w:t xml:space="preserve">             </w:t>
      </w:r>
      <w:r w:rsidRPr="00B44689">
        <w:rPr>
          <w:rStyle w:val="keyword-directive1"/>
          <w:sz w:val="16"/>
        </w:rPr>
        <w:t>if</w:t>
      </w:r>
      <w:r w:rsidRPr="00B44689">
        <w:rPr>
          <w:sz w:val="16"/>
        </w:rPr>
        <w:t xml:space="preserve"> (first) {</w:t>
      </w:r>
    </w:p>
    <w:p w:rsidR="00B44689" w:rsidRPr="00B44689" w:rsidRDefault="00B44689">
      <w:pPr>
        <w:pStyle w:val="HTMLPreformatted"/>
        <w:divId w:val="682900505"/>
        <w:rPr>
          <w:sz w:val="16"/>
        </w:rPr>
      </w:pPr>
      <w:r w:rsidRPr="00B44689">
        <w:rPr>
          <w:rStyle w:val="line-number1"/>
          <w:sz w:val="16"/>
        </w:rPr>
        <w:t>133</w:t>
      </w:r>
      <w:r w:rsidRPr="00B44689">
        <w:rPr>
          <w:sz w:val="16"/>
        </w:rPr>
        <w:t xml:space="preserve">                 first = </w:t>
      </w:r>
      <w:r w:rsidRPr="00B44689">
        <w:rPr>
          <w:rStyle w:val="keyword-directive1"/>
          <w:sz w:val="16"/>
        </w:rPr>
        <w:t>false</w:t>
      </w:r>
      <w:r w:rsidRPr="00B44689">
        <w:rPr>
          <w:sz w:val="16"/>
        </w:rPr>
        <w:t>;</w:t>
      </w:r>
    </w:p>
    <w:p w:rsidR="00B44689" w:rsidRPr="00B44689" w:rsidRDefault="00B44689">
      <w:pPr>
        <w:pStyle w:val="HTMLPreformatted"/>
        <w:divId w:val="682900505"/>
        <w:rPr>
          <w:sz w:val="16"/>
        </w:rPr>
      </w:pPr>
      <w:r w:rsidRPr="00B44689">
        <w:rPr>
          <w:rStyle w:val="line-number1"/>
          <w:sz w:val="16"/>
        </w:rPr>
        <w:t>134</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135</w:t>
      </w:r>
      <w:r w:rsidRPr="00B44689">
        <w:rPr>
          <w:sz w:val="16"/>
        </w:rPr>
        <w:t xml:space="preserve">             </w:t>
      </w:r>
      <w:r w:rsidRPr="00B44689">
        <w:rPr>
          <w:rStyle w:val="keyword-directive1"/>
          <w:sz w:val="16"/>
        </w:rPr>
        <w:t>else</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136</w:t>
      </w:r>
      <w:r w:rsidRPr="00B44689">
        <w:rPr>
          <w:sz w:val="16"/>
        </w:rPr>
        <w:t xml:space="preserve">                 hql.append(</w:t>
      </w:r>
      <w:r w:rsidRPr="00B44689">
        <w:rPr>
          <w:rStyle w:val="character1"/>
          <w:sz w:val="16"/>
        </w:rPr>
        <w:t>", "</w:t>
      </w:r>
      <w:r w:rsidRPr="00B44689">
        <w:rPr>
          <w:sz w:val="16"/>
        </w:rPr>
        <w:t>);</w:t>
      </w:r>
    </w:p>
    <w:p w:rsidR="00B44689" w:rsidRPr="00B44689" w:rsidRDefault="00B44689">
      <w:pPr>
        <w:pStyle w:val="HTMLPreformatted"/>
        <w:divId w:val="682900505"/>
        <w:rPr>
          <w:sz w:val="16"/>
        </w:rPr>
      </w:pPr>
      <w:r w:rsidRPr="00B44689">
        <w:rPr>
          <w:rStyle w:val="line-number1"/>
          <w:sz w:val="16"/>
        </w:rPr>
        <w:t>137</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138</w:t>
      </w:r>
      <w:r w:rsidRPr="00B44689">
        <w:rPr>
          <w:sz w:val="16"/>
        </w:rPr>
        <w:t xml:space="preserve">             hql.append(wordGroup.getId());</w:t>
      </w:r>
    </w:p>
    <w:p w:rsidR="00B44689" w:rsidRPr="00B44689" w:rsidRDefault="00B44689">
      <w:pPr>
        <w:pStyle w:val="HTMLPreformatted"/>
        <w:divId w:val="682900505"/>
        <w:rPr>
          <w:sz w:val="16"/>
        </w:rPr>
      </w:pPr>
      <w:r w:rsidRPr="00B44689">
        <w:rPr>
          <w:rStyle w:val="line-number1"/>
          <w:sz w:val="16"/>
        </w:rPr>
        <w:t>139</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140</w:t>
      </w:r>
      <w:r w:rsidRPr="00B44689">
        <w:rPr>
          <w:sz w:val="16"/>
        </w:rPr>
        <w:t xml:space="preserve">         hql.append(</w:t>
      </w:r>
      <w:r w:rsidRPr="00B44689">
        <w:rPr>
          <w:rStyle w:val="character1"/>
          <w:sz w:val="16"/>
        </w:rPr>
        <w:t>") "</w:t>
      </w:r>
      <w:r w:rsidRPr="00B44689">
        <w:rPr>
          <w:sz w:val="16"/>
        </w:rPr>
        <w:t>);</w:t>
      </w:r>
    </w:p>
    <w:p w:rsidR="00B44689" w:rsidRPr="00B44689" w:rsidRDefault="00B44689">
      <w:pPr>
        <w:pStyle w:val="HTMLPreformatted"/>
        <w:divId w:val="682900505"/>
        <w:rPr>
          <w:sz w:val="16"/>
        </w:rPr>
      </w:pPr>
      <w:r w:rsidRPr="00B44689">
        <w:rPr>
          <w:rStyle w:val="line-number1"/>
          <w:sz w:val="16"/>
        </w:rPr>
        <w:t>141</w:t>
      </w:r>
      <w:r w:rsidRPr="00B44689">
        <w:rPr>
          <w:sz w:val="16"/>
        </w:rPr>
        <w:t xml:space="preserve">         hql.append(</w:t>
      </w:r>
      <w:r w:rsidRPr="00B44689">
        <w:rPr>
          <w:rStyle w:val="character1"/>
          <w:sz w:val="16"/>
        </w:rPr>
        <w:t>"order by word.word"</w:t>
      </w:r>
      <w:r w:rsidRPr="00B44689">
        <w:rPr>
          <w:sz w:val="16"/>
        </w:rPr>
        <w:t>);</w:t>
      </w:r>
    </w:p>
    <w:p w:rsidR="00B44689" w:rsidRPr="00B44689" w:rsidRDefault="00B44689">
      <w:pPr>
        <w:pStyle w:val="HTMLPreformatted"/>
        <w:divId w:val="682900505"/>
        <w:rPr>
          <w:sz w:val="16"/>
        </w:rPr>
      </w:pPr>
      <w:r w:rsidRPr="00B44689">
        <w:rPr>
          <w:rStyle w:val="line-number1"/>
          <w:sz w:val="16"/>
        </w:rPr>
        <w:t>142</w:t>
      </w:r>
      <w:r w:rsidRPr="00B44689">
        <w:rPr>
          <w:sz w:val="16"/>
        </w:rPr>
        <w:t xml:space="preserve">         Query query = session.createQuery(hql.toString());</w:t>
      </w:r>
    </w:p>
    <w:p w:rsidR="00B44689" w:rsidRPr="00B44689" w:rsidRDefault="00B44689">
      <w:pPr>
        <w:pStyle w:val="HTMLPreformatted"/>
        <w:divId w:val="682900505"/>
        <w:rPr>
          <w:sz w:val="16"/>
        </w:rPr>
      </w:pPr>
      <w:r w:rsidRPr="00B44689">
        <w:rPr>
          <w:rStyle w:val="line-number1"/>
          <w:sz w:val="16"/>
        </w:rPr>
        <w:t>143</w:t>
      </w:r>
      <w:r w:rsidRPr="00B44689">
        <w:rPr>
          <w:sz w:val="16"/>
        </w:rPr>
        <w:t xml:space="preserve">         wordList = query.list();</w:t>
      </w:r>
    </w:p>
    <w:p w:rsidR="00B44689" w:rsidRPr="00B44689" w:rsidRDefault="00B44689">
      <w:pPr>
        <w:pStyle w:val="HTMLPreformatted"/>
        <w:divId w:val="682900505"/>
        <w:rPr>
          <w:sz w:val="16"/>
        </w:rPr>
      </w:pPr>
      <w:r w:rsidRPr="00B44689">
        <w:rPr>
          <w:rStyle w:val="line-number1"/>
          <w:sz w:val="16"/>
        </w:rPr>
        <w:t>144</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145</w:t>
      </w:r>
      <w:r w:rsidRPr="00B44689">
        <w:rPr>
          <w:sz w:val="16"/>
        </w:rPr>
        <w:t xml:space="preserve">         </w:t>
      </w:r>
      <w:r w:rsidRPr="00B44689">
        <w:rPr>
          <w:rStyle w:val="keyword-directive1"/>
          <w:sz w:val="16"/>
        </w:rPr>
        <w:t>return</w:t>
      </w:r>
      <w:r w:rsidRPr="00B44689">
        <w:rPr>
          <w:sz w:val="16"/>
        </w:rPr>
        <w:t xml:space="preserve"> wordList;</w:t>
      </w:r>
    </w:p>
    <w:p w:rsidR="00B44689" w:rsidRPr="00B44689" w:rsidRDefault="00B44689">
      <w:pPr>
        <w:pStyle w:val="HTMLPreformatted"/>
        <w:divId w:val="682900505"/>
        <w:rPr>
          <w:sz w:val="16"/>
        </w:rPr>
      </w:pPr>
      <w:r w:rsidRPr="00B44689">
        <w:rPr>
          <w:rStyle w:val="line-number1"/>
          <w:sz w:val="16"/>
        </w:rPr>
        <w:t>146</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147</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148</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149</w:t>
      </w:r>
      <w:r w:rsidRPr="00B44689">
        <w:rPr>
          <w:sz w:val="16"/>
        </w:rPr>
        <w:t xml:space="preserve"> </w:t>
      </w:r>
      <w:r w:rsidRPr="00B44689">
        <w:rPr>
          <w:rStyle w:val="comment1"/>
          <w:sz w:val="16"/>
        </w:rPr>
        <w:t xml:space="preserve">     * Get</w:t>
      </w:r>
      <w:r w:rsidRPr="00B44689">
        <w:rPr>
          <w:sz w:val="16"/>
        </w:rPr>
        <w:t xml:space="preserve"> </w:t>
      </w:r>
      <w:r w:rsidRPr="00B44689">
        <w:rPr>
          <w:rStyle w:val="comment1"/>
          <w:sz w:val="16"/>
        </w:rPr>
        <w:t>all</w:t>
      </w:r>
      <w:r w:rsidRPr="00B44689">
        <w:rPr>
          <w:sz w:val="16"/>
        </w:rPr>
        <w:t xml:space="preserve"> </w:t>
      </w:r>
      <w:r w:rsidRPr="00B44689">
        <w:rPr>
          <w:rStyle w:val="comment1"/>
          <w:sz w:val="16"/>
        </w:rPr>
        <w:t>words</w:t>
      </w:r>
      <w:r w:rsidRPr="00B44689">
        <w:rPr>
          <w:sz w:val="16"/>
        </w:rPr>
        <w:t xml:space="preserve"> </w:t>
      </w:r>
      <w:r w:rsidRPr="00B44689">
        <w:rPr>
          <w:rStyle w:val="comment1"/>
          <w:sz w:val="16"/>
        </w:rPr>
        <w:t>without</w:t>
      </w:r>
      <w:r w:rsidRPr="00B44689">
        <w:rPr>
          <w:sz w:val="16"/>
        </w:rPr>
        <w:t xml:space="preserve"> </w:t>
      </w:r>
      <w:r w:rsidRPr="00B44689">
        <w:rPr>
          <w:rStyle w:val="comment1"/>
          <w:sz w:val="16"/>
        </w:rPr>
        <w:t>uploads</w:t>
      </w:r>
    </w:p>
    <w:p w:rsidR="00B44689" w:rsidRPr="00B44689" w:rsidRDefault="00B44689">
      <w:pPr>
        <w:pStyle w:val="HTMLPreformatted"/>
        <w:divId w:val="682900505"/>
        <w:rPr>
          <w:sz w:val="16"/>
        </w:rPr>
      </w:pPr>
      <w:r w:rsidRPr="00B44689">
        <w:rPr>
          <w:rStyle w:val="line-number1"/>
          <w:sz w:val="16"/>
        </w:rPr>
        <w:t>150</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151</w:t>
      </w:r>
      <w:r w:rsidRPr="00B44689">
        <w:rPr>
          <w:sz w:val="16"/>
        </w:rPr>
        <w:t xml:space="preserve"> </w:t>
      </w:r>
      <w:r w:rsidRPr="00B44689">
        <w:rPr>
          <w:rStyle w:val="comment1"/>
          <w:sz w:val="16"/>
        </w:rPr>
        <w:t xml:space="preserve">     * </w:t>
      </w:r>
      <w:r w:rsidRPr="00B44689">
        <w:rPr>
          <w:rStyle w:val="st01"/>
          <w:sz w:val="16"/>
        </w:rPr>
        <w:t>@return</w:t>
      </w:r>
      <w:r w:rsidRPr="00B44689">
        <w:rPr>
          <w:sz w:val="16"/>
        </w:rPr>
        <w:t xml:space="preserve"> </w:t>
      </w:r>
      <w:r w:rsidRPr="00B44689">
        <w:rPr>
          <w:rStyle w:val="comment1"/>
          <w:sz w:val="16"/>
        </w:rPr>
        <w:t>a</w:t>
      </w:r>
      <w:r w:rsidRPr="00B44689">
        <w:rPr>
          <w:sz w:val="16"/>
        </w:rPr>
        <w:t xml:space="preserve"> </w:t>
      </w:r>
      <w:r w:rsidRPr="00B44689">
        <w:rPr>
          <w:rStyle w:val="comment1"/>
          <w:sz w:val="16"/>
        </w:rPr>
        <w:t>list</w:t>
      </w:r>
      <w:r w:rsidRPr="00B44689">
        <w:rPr>
          <w:sz w:val="16"/>
        </w:rPr>
        <w:t xml:space="preserve"> </w:t>
      </w:r>
      <w:r w:rsidRPr="00B44689">
        <w:rPr>
          <w:rStyle w:val="comment1"/>
          <w:sz w:val="16"/>
        </w:rPr>
        <w:t>of</w:t>
      </w:r>
      <w:r w:rsidRPr="00B44689">
        <w:rPr>
          <w:sz w:val="16"/>
        </w:rPr>
        <w:t xml:space="preserve"> </w:t>
      </w:r>
      <w:r w:rsidRPr="00B44689">
        <w:rPr>
          <w:rStyle w:val="comment1"/>
          <w:sz w:val="16"/>
        </w:rPr>
        <w:t>all</w:t>
      </w:r>
      <w:r w:rsidRPr="00B44689">
        <w:rPr>
          <w:sz w:val="16"/>
        </w:rPr>
        <w:t xml:space="preserve"> </w:t>
      </w:r>
      <w:r w:rsidRPr="00B44689">
        <w:rPr>
          <w:rStyle w:val="comment1"/>
          <w:sz w:val="16"/>
        </w:rPr>
        <w:t>words</w:t>
      </w:r>
      <w:r w:rsidRPr="00B44689">
        <w:rPr>
          <w:sz w:val="16"/>
        </w:rPr>
        <w:t xml:space="preserve"> </w:t>
      </w:r>
      <w:r w:rsidRPr="00B44689">
        <w:rPr>
          <w:rStyle w:val="comment1"/>
          <w:sz w:val="16"/>
        </w:rPr>
        <w:t>without</w:t>
      </w:r>
      <w:r w:rsidRPr="00B44689">
        <w:rPr>
          <w:sz w:val="16"/>
        </w:rPr>
        <w:t xml:space="preserve"> </w:t>
      </w:r>
      <w:r w:rsidRPr="00B44689">
        <w:rPr>
          <w:rStyle w:val="comment1"/>
          <w:sz w:val="16"/>
        </w:rPr>
        <w:t>uploads</w:t>
      </w:r>
    </w:p>
    <w:p w:rsidR="00B44689" w:rsidRPr="00B44689" w:rsidRDefault="00B44689">
      <w:pPr>
        <w:pStyle w:val="HTMLPreformatted"/>
        <w:divId w:val="682900505"/>
        <w:rPr>
          <w:sz w:val="16"/>
        </w:rPr>
      </w:pPr>
      <w:r w:rsidRPr="00B44689">
        <w:rPr>
          <w:rStyle w:val="line-number1"/>
          <w:sz w:val="16"/>
        </w:rPr>
        <w:t>152</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153</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List&lt;Word&gt; getAllWordsWithoutUploads() {</w:t>
      </w:r>
    </w:p>
    <w:p w:rsidR="00B44689" w:rsidRPr="00B44689" w:rsidRDefault="00B44689">
      <w:pPr>
        <w:pStyle w:val="HTMLPreformatted"/>
        <w:divId w:val="682900505"/>
        <w:rPr>
          <w:sz w:val="16"/>
        </w:rPr>
      </w:pPr>
      <w:r w:rsidRPr="00B44689">
        <w:rPr>
          <w:rStyle w:val="line-number1"/>
          <w:sz w:val="16"/>
        </w:rPr>
        <w:t>154</w:t>
      </w:r>
      <w:r w:rsidRPr="00B44689">
        <w:rPr>
          <w:sz w:val="16"/>
        </w:rPr>
        <w:t xml:space="preserve">         List&lt;Word&gt; wordList = </w:t>
      </w:r>
      <w:r w:rsidRPr="00B44689">
        <w:rPr>
          <w:rStyle w:val="keyword-directive1"/>
          <w:sz w:val="16"/>
        </w:rPr>
        <w:t>new</w:t>
      </w:r>
      <w:r w:rsidRPr="00B44689">
        <w:rPr>
          <w:sz w:val="16"/>
        </w:rPr>
        <w:t xml:space="preserve"> ArrayList&lt;Word&gt;();</w:t>
      </w:r>
    </w:p>
    <w:p w:rsidR="00B44689" w:rsidRPr="00B44689" w:rsidRDefault="00B44689">
      <w:pPr>
        <w:pStyle w:val="HTMLPreformatted"/>
        <w:divId w:val="682900505"/>
        <w:rPr>
          <w:sz w:val="16"/>
        </w:rPr>
      </w:pPr>
      <w:r w:rsidRPr="00B44689">
        <w:rPr>
          <w:rStyle w:val="line-number1"/>
          <w:sz w:val="16"/>
        </w:rPr>
        <w:t>155</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156</w:t>
      </w:r>
      <w:r w:rsidRPr="00B44689">
        <w:rPr>
          <w:sz w:val="16"/>
        </w:rPr>
        <w:t xml:space="preserve">         StringBuilder hql = </w:t>
      </w:r>
      <w:r w:rsidRPr="00B44689">
        <w:rPr>
          <w:rStyle w:val="keyword-directive1"/>
          <w:sz w:val="16"/>
        </w:rPr>
        <w:t>new</w:t>
      </w:r>
      <w:r w:rsidRPr="00B44689">
        <w:rPr>
          <w:sz w:val="16"/>
        </w:rPr>
        <w:t xml:space="preserve"> StringBuilder();</w:t>
      </w:r>
    </w:p>
    <w:p w:rsidR="00B44689" w:rsidRPr="00B44689" w:rsidRDefault="00B44689">
      <w:pPr>
        <w:pStyle w:val="HTMLPreformatted"/>
        <w:divId w:val="682900505"/>
        <w:rPr>
          <w:sz w:val="16"/>
        </w:rPr>
      </w:pPr>
      <w:r w:rsidRPr="00B44689">
        <w:rPr>
          <w:rStyle w:val="line-number1"/>
          <w:sz w:val="16"/>
        </w:rPr>
        <w:t>157</w:t>
      </w:r>
      <w:r w:rsidRPr="00B44689">
        <w:rPr>
          <w:sz w:val="16"/>
        </w:rPr>
        <w:t xml:space="preserve">         hql.append(</w:t>
      </w:r>
      <w:r w:rsidRPr="00B44689">
        <w:rPr>
          <w:rStyle w:val="character1"/>
          <w:sz w:val="16"/>
        </w:rPr>
        <w:t>"select word from "</w:t>
      </w:r>
      <w:r w:rsidRPr="00B44689">
        <w:rPr>
          <w:sz w:val="16"/>
        </w:rPr>
        <w:t>);</w:t>
      </w:r>
    </w:p>
    <w:p w:rsidR="00B44689" w:rsidRPr="00B44689" w:rsidRDefault="00B44689">
      <w:pPr>
        <w:pStyle w:val="HTMLPreformatted"/>
        <w:divId w:val="682900505"/>
        <w:rPr>
          <w:sz w:val="16"/>
        </w:rPr>
      </w:pPr>
      <w:r w:rsidRPr="00B44689">
        <w:rPr>
          <w:rStyle w:val="line-number1"/>
          <w:sz w:val="16"/>
        </w:rPr>
        <w:t>158</w:t>
      </w:r>
      <w:r w:rsidRPr="00B44689">
        <w:rPr>
          <w:sz w:val="16"/>
        </w:rPr>
        <w:t xml:space="preserve">         hql.append(</w:t>
      </w:r>
      <w:r w:rsidRPr="00B44689">
        <w:rPr>
          <w:rStyle w:val="character1"/>
          <w:sz w:val="16"/>
        </w:rPr>
        <w:t>"dk.jsh.itdiplom.userdrivensignlanguagedictionary.entity."</w:t>
      </w:r>
      <w:r w:rsidRPr="00B44689">
        <w:rPr>
          <w:sz w:val="16"/>
        </w:rPr>
        <w:t>);</w:t>
      </w:r>
    </w:p>
    <w:p w:rsidR="00B44689" w:rsidRPr="00B44689" w:rsidRDefault="00B44689">
      <w:pPr>
        <w:pStyle w:val="HTMLPreformatted"/>
        <w:divId w:val="682900505"/>
        <w:rPr>
          <w:sz w:val="16"/>
        </w:rPr>
      </w:pPr>
      <w:r w:rsidRPr="00B44689">
        <w:rPr>
          <w:rStyle w:val="line-number1"/>
          <w:sz w:val="16"/>
        </w:rPr>
        <w:t>159</w:t>
      </w:r>
      <w:r w:rsidRPr="00B44689">
        <w:rPr>
          <w:sz w:val="16"/>
        </w:rPr>
        <w:t xml:space="preserve">         hql.append(</w:t>
      </w:r>
      <w:r w:rsidRPr="00B44689">
        <w:rPr>
          <w:rStyle w:val="character1"/>
          <w:sz w:val="16"/>
        </w:rPr>
        <w:t>"Word word "</w:t>
      </w:r>
      <w:r w:rsidRPr="00B44689">
        <w:rPr>
          <w:sz w:val="16"/>
        </w:rPr>
        <w:t>);</w:t>
      </w:r>
    </w:p>
    <w:p w:rsidR="00B44689" w:rsidRPr="00B44689" w:rsidRDefault="00B44689">
      <w:pPr>
        <w:pStyle w:val="HTMLPreformatted"/>
        <w:divId w:val="682900505"/>
        <w:rPr>
          <w:sz w:val="16"/>
        </w:rPr>
      </w:pPr>
      <w:r w:rsidRPr="00B44689">
        <w:rPr>
          <w:rStyle w:val="line-number1"/>
          <w:sz w:val="16"/>
        </w:rPr>
        <w:t>160</w:t>
      </w:r>
      <w:r w:rsidRPr="00B44689">
        <w:rPr>
          <w:sz w:val="16"/>
        </w:rPr>
        <w:t xml:space="preserve">         hql.append(</w:t>
      </w:r>
      <w:r w:rsidRPr="00B44689">
        <w:rPr>
          <w:rStyle w:val="character1"/>
          <w:sz w:val="16"/>
        </w:rPr>
        <w:t>"where word.id not in ("</w:t>
      </w:r>
      <w:r w:rsidRPr="00B44689">
        <w:rPr>
          <w:sz w:val="16"/>
        </w:rPr>
        <w:t>);</w:t>
      </w:r>
    </w:p>
    <w:p w:rsidR="00B44689" w:rsidRPr="00B44689" w:rsidRDefault="00B44689">
      <w:pPr>
        <w:pStyle w:val="HTMLPreformatted"/>
        <w:divId w:val="682900505"/>
        <w:rPr>
          <w:sz w:val="16"/>
        </w:rPr>
      </w:pPr>
      <w:r w:rsidRPr="00B44689">
        <w:rPr>
          <w:rStyle w:val="line-number1"/>
          <w:sz w:val="16"/>
        </w:rPr>
        <w:t>161</w:t>
      </w:r>
      <w:r w:rsidRPr="00B44689">
        <w:rPr>
          <w:sz w:val="16"/>
        </w:rPr>
        <w:t xml:space="preserve">         hql.append(</w:t>
      </w:r>
      <w:r w:rsidRPr="00B44689">
        <w:rPr>
          <w:rStyle w:val="character1"/>
          <w:sz w:val="16"/>
        </w:rPr>
        <w:t>"select distinct (videoFile.toWord.id) from "</w:t>
      </w:r>
      <w:r w:rsidRPr="00B44689">
        <w:rPr>
          <w:sz w:val="16"/>
        </w:rPr>
        <w:t>);</w:t>
      </w:r>
    </w:p>
    <w:p w:rsidR="00B44689" w:rsidRPr="00B44689" w:rsidRDefault="00B44689">
      <w:pPr>
        <w:pStyle w:val="HTMLPreformatted"/>
        <w:divId w:val="682900505"/>
        <w:rPr>
          <w:sz w:val="16"/>
        </w:rPr>
      </w:pPr>
      <w:r w:rsidRPr="00B44689">
        <w:rPr>
          <w:rStyle w:val="line-number1"/>
          <w:sz w:val="16"/>
        </w:rPr>
        <w:t>162</w:t>
      </w:r>
      <w:r w:rsidRPr="00B44689">
        <w:rPr>
          <w:sz w:val="16"/>
        </w:rPr>
        <w:t xml:space="preserve">         hql.append(</w:t>
      </w:r>
      <w:r w:rsidRPr="00B44689">
        <w:rPr>
          <w:rStyle w:val="character1"/>
          <w:sz w:val="16"/>
        </w:rPr>
        <w:t>"dk.jsh.itdiplom.userdrivensignlanguagedictionary.entity."</w:t>
      </w:r>
      <w:r w:rsidRPr="00B44689">
        <w:rPr>
          <w:sz w:val="16"/>
        </w:rPr>
        <w:t>);</w:t>
      </w:r>
    </w:p>
    <w:p w:rsidR="00B44689" w:rsidRPr="00B44689" w:rsidRDefault="00B44689">
      <w:pPr>
        <w:pStyle w:val="HTMLPreformatted"/>
        <w:divId w:val="682900505"/>
        <w:rPr>
          <w:sz w:val="16"/>
        </w:rPr>
      </w:pPr>
      <w:r w:rsidRPr="00B44689">
        <w:rPr>
          <w:rStyle w:val="line-number1"/>
          <w:sz w:val="16"/>
        </w:rPr>
        <w:t>163</w:t>
      </w:r>
      <w:r w:rsidRPr="00B44689">
        <w:rPr>
          <w:sz w:val="16"/>
        </w:rPr>
        <w:t xml:space="preserve">         hql.append(</w:t>
      </w:r>
      <w:r w:rsidRPr="00B44689">
        <w:rPr>
          <w:rStyle w:val="character1"/>
          <w:sz w:val="16"/>
        </w:rPr>
        <w:t>"VideoFile videoFile "</w:t>
      </w:r>
      <w:r w:rsidRPr="00B44689">
        <w:rPr>
          <w:sz w:val="16"/>
        </w:rPr>
        <w:t>);</w:t>
      </w:r>
    </w:p>
    <w:p w:rsidR="00B44689" w:rsidRPr="00B44689" w:rsidRDefault="00B44689">
      <w:pPr>
        <w:pStyle w:val="HTMLPreformatted"/>
        <w:divId w:val="682900505"/>
        <w:rPr>
          <w:sz w:val="16"/>
        </w:rPr>
      </w:pPr>
      <w:r w:rsidRPr="00B44689">
        <w:rPr>
          <w:rStyle w:val="line-number1"/>
          <w:sz w:val="16"/>
        </w:rPr>
        <w:t>164</w:t>
      </w:r>
      <w:r w:rsidRPr="00B44689">
        <w:rPr>
          <w:sz w:val="16"/>
        </w:rPr>
        <w:t xml:space="preserve">         hql.append(</w:t>
      </w:r>
      <w:r w:rsidRPr="00B44689">
        <w:rPr>
          <w:rStyle w:val="character1"/>
          <w:sz w:val="16"/>
        </w:rPr>
        <w:t>") "</w:t>
      </w:r>
      <w:r w:rsidRPr="00B44689">
        <w:rPr>
          <w:sz w:val="16"/>
        </w:rPr>
        <w:t>);</w:t>
      </w:r>
    </w:p>
    <w:p w:rsidR="00B44689" w:rsidRPr="00B44689" w:rsidRDefault="00B44689">
      <w:pPr>
        <w:pStyle w:val="HTMLPreformatted"/>
        <w:divId w:val="682900505"/>
        <w:rPr>
          <w:sz w:val="16"/>
        </w:rPr>
      </w:pPr>
      <w:r w:rsidRPr="00B44689">
        <w:rPr>
          <w:rStyle w:val="line-number1"/>
          <w:sz w:val="16"/>
        </w:rPr>
        <w:t>165</w:t>
      </w:r>
      <w:r w:rsidRPr="00B44689">
        <w:rPr>
          <w:sz w:val="16"/>
        </w:rPr>
        <w:t xml:space="preserve">         hql.append(</w:t>
      </w:r>
      <w:r w:rsidRPr="00B44689">
        <w:rPr>
          <w:rStyle w:val="character1"/>
          <w:sz w:val="16"/>
        </w:rPr>
        <w:t>"order by word.word"</w:t>
      </w:r>
      <w:r w:rsidRPr="00B44689">
        <w:rPr>
          <w:sz w:val="16"/>
        </w:rPr>
        <w:t>);</w:t>
      </w:r>
    </w:p>
    <w:p w:rsidR="00B44689" w:rsidRPr="00B44689" w:rsidRDefault="00B44689">
      <w:pPr>
        <w:pStyle w:val="HTMLPreformatted"/>
        <w:divId w:val="682900505"/>
        <w:rPr>
          <w:sz w:val="16"/>
        </w:rPr>
      </w:pPr>
      <w:r w:rsidRPr="00B44689">
        <w:rPr>
          <w:rStyle w:val="line-number1"/>
          <w:sz w:val="16"/>
        </w:rPr>
        <w:t>166</w:t>
      </w:r>
      <w:r w:rsidRPr="00B44689">
        <w:rPr>
          <w:sz w:val="16"/>
        </w:rPr>
        <w:t xml:space="preserve">         Query query = session.createQuery(hql.toString());</w:t>
      </w:r>
    </w:p>
    <w:p w:rsidR="00B44689" w:rsidRPr="00B44689" w:rsidRDefault="00B44689">
      <w:pPr>
        <w:pStyle w:val="HTMLPreformatted"/>
        <w:divId w:val="682900505"/>
        <w:rPr>
          <w:sz w:val="16"/>
        </w:rPr>
      </w:pPr>
      <w:r w:rsidRPr="00B44689">
        <w:rPr>
          <w:rStyle w:val="line-number1"/>
          <w:sz w:val="16"/>
        </w:rPr>
        <w:t>167</w:t>
      </w:r>
      <w:r w:rsidRPr="00B44689">
        <w:rPr>
          <w:sz w:val="16"/>
        </w:rPr>
        <w:t xml:space="preserve">         wordList = query.list();</w:t>
      </w:r>
    </w:p>
    <w:p w:rsidR="00B44689" w:rsidRPr="00B44689" w:rsidRDefault="00B44689">
      <w:pPr>
        <w:pStyle w:val="HTMLPreformatted"/>
        <w:divId w:val="682900505"/>
        <w:rPr>
          <w:sz w:val="16"/>
        </w:rPr>
      </w:pPr>
      <w:r w:rsidRPr="00B44689">
        <w:rPr>
          <w:rStyle w:val="line-number1"/>
          <w:sz w:val="16"/>
        </w:rPr>
        <w:t>168</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169</w:t>
      </w:r>
      <w:r w:rsidRPr="00B44689">
        <w:rPr>
          <w:sz w:val="16"/>
        </w:rPr>
        <w:t xml:space="preserve">         </w:t>
      </w:r>
      <w:r w:rsidRPr="00B44689">
        <w:rPr>
          <w:rStyle w:val="keyword-directive1"/>
          <w:sz w:val="16"/>
        </w:rPr>
        <w:t>return</w:t>
      </w:r>
      <w:r w:rsidRPr="00B44689">
        <w:rPr>
          <w:sz w:val="16"/>
        </w:rPr>
        <w:t xml:space="preserve"> wordList;</w:t>
      </w:r>
    </w:p>
    <w:p w:rsidR="00B44689" w:rsidRPr="00B44689" w:rsidRDefault="00B44689">
      <w:pPr>
        <w:pStyle w:val="HTMLPreformatted"/>
        <w:divId w:val="682900505"/>
        <w:rPr>
          <w:sz w:val="16"/>
        </w:rPr>
      </w:pPr>
      <w:r w:rsidRPr="00B44689">
        <w:rPr>
          <w:rStyle w:val="line-number1"/>
          <w:sz w:val="16"/>
        </w:rPr>
        <w:t>170</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171</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172</w:t>
      </w:r>
      <w:r w:rsidRPr="00B44689">
        <w:rPr>
          <w:sz w:val="16"/>
        </w:rPr>
        <w:t xml:space="preserve"> </w:t>
      </w:r>
    </w:p>
    <w:p w:rsidR="009A0F94" w:rsidRDefault="008026DD" w:rsidP="00BA33E7">
      <w:pPr>
        <w:rPr>
          <w:noProof/>
          <w:lang w:eastAsia="da-DK" w:bidi="ar-SA"/>
        </w:rPr>
      </w:pPr>
      <w:r w:rsidRPr="00B44689">
        <w:rPr>
          <w:noProof/>
          <w:sz w:val="16"/>
          <w:lang w:eastAsia="da-DK" w:bidi="ar-SA"/>
        </w:rPr>
        <w:fldChar w:fldCharType="end"/>
      </w:r>
    </w:p>
    <w:p w:rsidR="009A0F94" w:rsidRDefault="009A0F94" w:rsidP="00BA33E7">
      <w:pPr>
        <w:rPr>
          <w:noProof/>
          <w:lang w:eastAsia="da-DK" w:bidi="ar-SA"/>
        </w:rPr>
      </w:pPr>
    </w:p>
    <w:p w:rsidR="003060D7" w:rsidRDefault="000B616D" w:rsidP="00BA33E7">
      <w:pPr>
        <w:rPr>
          <w:noProof/>
          <w:lang w:eastAsia="da-DK" w:bidi="ar-SA"/>
        </w:rPr>
      </w:pPr>
      <w:r>
        <w:rPr>
          <w:noProof/>
          <w:lang w:eastAsia="da-DK" w:bidi="ar-SA"/>
        </w:rPr>
        <w:t>Filen: WordGroupBusiness</w:t>
      </w:r>
      <w:r w:rsidR="009A0F94" w:rsidRPr="009A0F94">
        <w:rPr>
          <w:noProof/>
          <w:lang w:eastAsia="da-DK" w:bidi="ar-SA"/>
        </w:rPr>
        <w:t>.java</w:t>
      </w:r>
    </w:p>
    <w:p w:rsidR="003060D7" w:rsidRDefault="003060D7" w:rsidP="00BA33E7">
      <w:pPr>
        <w:rPr>
          <w:noProof/>
          <w:lang w:eastAsia="da-DK" w:bidi="ar-SA"/>
        </w:rPr>
      </w:pPr>
    </w:p>
    <w:p w:rsidR="008730CB" w:rsidRPr="008730CB" w:rsidRDefault="008026DD" w:rsidP="008730CB">
      <w:pPr>
        <w:divId w:val="598409418"/>
        <w:rPr>
          <w:sz w:val="16"/>
        </w:rPr>
      </w:pPr>
      <w:r w:rsidRPr="008730CB">
        <w:rPr>
          <w:noProof/>
          <w:sz w:val="16"/>
          <w:lang w:eastAsia="da-DK" w:bidi="ar-SA"/>
        </w:rPr>
        <w:fldChar w:fldCharType="begin"/>
      </w:r>
      <w:r w:rsidR="008730CB" w:rsidRPr="008730CB">
        <w:rPr>
          <w:noProof/>
          <w:sz w:val="16"/>
          <w:lang w:eastAsia="da-DK" w:bidi="ar-SA"/>
        </w:rPr>
        <w:instrText xml:space="preserve"> INCLUDETEXT "C:\\GoogleCode\\user-driven-sign-language-dictionary\\Analysis and design\\CodeInHtml\\WordGroupBusiness.html" \c HTML </w:instrText>
      </w:r>
      <w:r w:rsidR="008730CB">
        <w:rPr>
          <w:noProof/>
          <w:sz w:val="16"/>
          <w:lang w:eastAsia="da-DK" w:bidi="ar-SA"/>
        </w:rPr>
        <w:instrText xml:space="preserve"> \* MERGEFORMAT </w:instrText>
      </w:r>
      <w:r w:rsidRPr="008730CB">
        <w:rPr>
          <w:noProof/>
          <w:sz w:val="16"/>
          <w:lang w:eastAsia="da-DK" w:bidi="ar-SA"/>
        </w:rPr>
        <w:fldChar w:fldCharType="separate"/>
      </w:r>
      <w:r w:rsidR="008730CB" w:rsidRPr="008730CB">
        <w:rPr>
          <w:rStyle w:val="line-number1"/>
          <w:sz w:val="16"/>
        </w:rPr>
        <w:t xml:space="preserve"> 1</w:t>
      </w:r>
      <w:r w:rsidR="008730CB" w:rsidRPr="008730CB">
        <w:rPr>
          <w:sz w:val="16"/>
        </w:rPr>
        <w:t xml:space="preserve"> </w:t>
      </w:r>
      <w:r w:rsidR="008730CB" w:rsidRPr="008730CB">
        <w:rPr>
          <w:rStyle w:val="keyword-directive1"/>
          <w:sz w:val="16"/>
        </w:rPr>
        <w:t>package</w:t>
      </w:r>
      <w:r w:rsidR="008730CB" w:rsidRPr="008730CB">
        <w:rPr>
          <w:sz w:val="16"/>
        </w:rPr>
        <w:t xml:space="preserve"> dk.jsh.itdiplom.userdrivensignlanguagedictionary.business;</w:t>
      </w:r>
    </w:p>
    <w:p w:rsidR="008730CB" w:rsidRPr="008730CB" w:rsidRDefault="008730CB">
      <w:pPr>
        <w:pStyle w:val="HTMLPreformatted"/>
        <w:divId w:val="598409418"/>
        <w:rPr>
          <w:sz w:val="16"/>
        </w:rPr>
      </w:pPr>
      <w:r w:rsidRPr="008730CB">
        <w:rPr>
          <w:rStyle w:val="line-number1"/>
          <w:sz w:val="16"/>
        </w:rPr>
        <w:t xml:space="preserve"> 2</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 xml:space="preserve"> 3</w:t>
      </w:r>
      <w:r w:rsidRPr="008730CB">
        <w:rPr>
          <w:sz w:val="16"/>
        </w:rPr>
        <w:t xml:space="preserve"> </w:t>
      </w:r>
      <w:r w:rsidRPr="008730CB">
        <w:rPr>
          <w:rStyle w:val="keyword-directive1"/>
          <w:sz w:val="16"/>
        </w:rPr>
        <w:t>import</w:t>
      </w:r>
      <w:r w:rsidRPr="008730CB">
        <w:rPr>
          <w:sz w:val="16"/>
        </w:rPr>
        <w:t xml:space="preserve"> dk.jsh.itdiplom.userdrivensignlanguagedictionary.entity.WordGroup;</w:t>
      </w:r>
    </w:p>
    <w:p w:rsidR="008730CB" w:rsidRPr="008730CB" w:rsidRDefault="008730CB">
      <w:pPr>
        <w:pStyle w:val="HTMLPreformatted"/>
        <w:divId w:val="598409418"/>
        <w:rPr>
          <w:sz w:val="16"/>
        </w:rPr>
      </w:pPr>
      <w:r w:rsidRPr="008730CB">
        <w:rPr>
          <w:rStyle w:val="line-number1"/>
          <w:sz w:val="16"/>
        </w:rPr>
        <w:t xml:space="preserve"> 4</w:t>
      </w:r>
      <w:r w:rsidRPr="008730CB">
        <w:rPr>
          <w:sz w:val="16"/>
        </w:rPr>
        <w:t xml:space="preserve"> </w:t>
      </w:r>
      <w:r w:rsidRPr="008730CB">
        <w:rPr>
          <w:rStyle w:val="keyword-directive1"/>
          <w:sz w:val="16"/>
        </w:rPr>
        <w:t>import</w:t>
      </w:r>
      <w:r w:rsidRPr="008730CB">
        <w:rPr>
          <w:sz w:val="16"/>
        </w:rPr>
        <w:t xml:space="preserve"> dk.jsh.itdiplom.userdrivensignlanguagedictionary.util.HibernateUtil;</w:t>
      </w:r>
    </w:p>
    <w:p w:rsidR="008730CB" w:rsidRPr="008730CB" w:rsidRDefault="008730CB">
      <w:pPr>
        <w:pStyle w:val="HTMLPreformatted"/>
        <w:divId w:val="598409418"/>
        <w:rPr>
          <w:sz w:val="16"/>
        </w:rPr>
      </w:pPr>
      <w:r w:rsidRPr="008730CB">
        <w:rPr>
          <w:rStyle w:val="line-number1"/>
          <w:sz w:val="16"/>
        </w:rPr>
        <w:t xml:space="preserve"> 5</w:t>
      </w:r>
      <w:r w:rsidRPr="008730CB">
        <w:rPr>
          <w:sz w:val="16"/>
        </w:rPr>
        <w:t xml:space="preserve"> </w:t>
      </w:r>
      <w:r w:rsidRPr="008730CB">
        <w:rPr>
          <w:rStyle w:val="keyword-directive1"/>
          <w:sz w:val="16"/>
        </w:rPr>
        <w:t>import</w:t>
      </w:r>
      <w:r w:rsidRPr="008730CB">
        <w:rPr>
          <w:sz w:val="16"/>
        </w:rPr>
        <w:t xml:space="preserve"> java.util.ArrayList;</w:t>
      </w:r>
    </w:p>
    <w:p w:rsidR="008730CB" w:rsidRPr="008730CB" w:rsidRDefault="008730CB">
      <w:pPr>
        <w:pStyle w:val="HTMLPreformatted"/>
        <w:divId w:val="598409418"/>
        <w:rPr>
          <w:sz w:val="16"/>
        </w:rPr>
      </w:pPr>
      <w:r w:rsidRPr="008730CB">
        <w:rPr>
          <w:rStyle w:val="line-number1"/>
          <w:sz w:val="16"/>
        </w:rPr>
        <w:t xml:space="preserve"> 6</w:t>
      </w:r>
      <w:r w:rsidRPr="008730CB">
        <w:rPr>
          <w:sz w:val="16"/>
        </w:rPr>
        <w:t xml:space="preserve"> </w:t>
      </w:r>
      <w:r w:rsidRPr="008730CB">
        <w:rPr>
          <w:rStyle w:val="keyword-directive1"/>
          <w:sz w:val="16"/>
        </w:rPr>
        <w:t>import</w:t>
      </w:r>
      <w:r w:rsidRPr="008730CB">
        <w:rPr>
          <w:sz w:val="16"/>
        </w:rPr>
        <w:t xml:space="preserve"> java.util.List;</w:t>
      </w:r>
    </w:p>
    <w:p w:rsidR="008730CB" w:rsidRPr="008730CB" w:rsidRDefault="008730CB">
      <w:pPr>
        <w:pStyle w:val="HTMLPreformatted"/>
        <w:divId w:val="598409418"/>
        <w:rPr>
          <w:sz w:val="16"/>
        </w:rPr>
      </w:pPr>
      <w:r w:rsidRPr="008730CB">
        <w:rPr>
          <w:rStyle w:val="line-number1"/>
          <w:sz w:val="16"/>
        </w:rPr>
        <w:t xml:space="preserve"> 7</w:t>
      </w:r>
      <w:r w:rsidRPr="008730CB">
        <w:rPr>
          <w:sz w:val="16"/>
        </w:rPr>
        <w:t xml:space="preserve"> </w:t>
      </w:r>
      <w:r w:rsidRPr="008730CB">
        <w:rPr>
          <w:rStyle w:val="keyword-directive1"/>
          <w:sz w:val="16"/>
        </w:rPr>
        <w:t>import</w:t>
      </w:r>
      <w:r w:rsidRPr="008730CB">
        <w:rPr>
          <w:sz w:val="16"/>
        </w:rPr>
        <w:t xml:space="preserve"> org.hibernate.Query;</w:t>
      </w:r>
    </w:p>
    <w:p w:rsidR="008730CB" w:rsidRPr="008730CB" w:rsidRDefault="008730CB">
      <w:pPr>
        <w:pStyle w:val="HTMLPreformatted"/>
        <w:divId w:val="598409418"/>
        <w:rPr>
          <w:sz w:val="16"/>
        </w:rPr>
      </w:pPr>
      <w:r w:rsidRPr="008730CB">
        <w:rPr>
          <w:rStyle w:val="line-number1"/>
          <w:sz w:val="16"/>
        </w:rPr>
        <w:t xml:space="preserve"> 8</w:t>
      </w:r>
      <w:r w:rsidRPr="008730CB">
        <w:rPr>
          <w:sz w:val="16"/>
        </w:rPr>
        <w:t xml:space="preserve"> </w:t>
      </w:r>
      <w:r w:rsidRPr="008730CB">
        <w:rPr>
          <w:rStyle w:val="keyword-directive1"/>
          <w:sz w:val="16"/>
        </w:rPr>
        <w:t>import</w:t>
      </w:r>
      <w:r w:rsidRPr="008730CB">
        <w:rPr>
          <w:sz w:val="16"/>
        </w:rPr>
        <w:t xml:space="preserve"> org.hibernate.Session;</w:t>
      </w:r>
    </w:p>
    <w:p w:rsidR="008730CB" w:rsidRPr="008730CB" w:rsidRDefault="008730CB">
      <w:pPr>
        <w:pStyle w:val="HTMLPreformatted"/>
        <w:divId w:val="598409418"/>
        <w:rPr>
          <w:sz w:val="16"/>
        </w:rPr>
      </w:pPr>
      <w:r w:rsidRPr="008730CB">
        <w:rPr>
          <w:rStyle w:val="line-number1"/>
          <w:sz w:val="16"/>
        </w:rPr>
        <w:t xml:space="preserve"> 9</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10</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t>11</w:t>
      </w:r>
      <w:r w:rsidRPr="008730CB">
        <w:rPr>
          <w:sz w:val="16"/>
        </w:rPr>
        <w:t xml:space="preserve"> </w:t>
      </w:r>
      <w:r w:rsidRPr="008730CB">
        <w:rPr>
          <w:rStyle w:val="comment1"/>
          <w:sz w:val="16"/>
        </w:rPr>
        <w:t xml:space="preserve"> * Business</w:t>
      </w:r>
      <w:r w:rsidRPr="008730CB">
        <w:rPr>
          <w:sz w:val="16"/>
        </w:rPr>
        <w:t xml:space="preserve"> </w:t>
      </w:r>
      <w:r w:rsidRPr="008730CB">
        <w:rPr>
          <w:rStyle w:val="comment1"/>
          <w:sz w:val="16"/>
        </w:rPr>
        <w:t>metods</w:t>
      </w:r>
      <w:r w:rsidRPr="008730CB">
        <w:rPr>
          <w:sz w:val="16"/>
        </w:rPr>
        <w:t xml:space="preserve"> </w:t>
      </w:r>
      <w:r w:rsidRPr="008730CB">
        <w:rPr>
          <w:rStyle w:val="comment1"/>
          <w:sz w:val="16"/>
        </w:rPr>
        <w:t>for</w:t>
      </w:r>
      <w:r w:rsidRPr="008730CB">
        <w:rPr>
          <w:sz w:val="16"/>
        </w:rPr>
        <w:t xml:space="preserve"> </w:t>
      </w:r>
      <w:r w:rsidRPr="008730CB">
        <w:rPr>
          <w:rStyle w:val="comment1"/>
          <w:sz w:val="16"/>
        </w:rPr>
        <w:t>word</w:t>
      </w:r>
      <w:r w:rsidRPr="008730CB">
        <w:rPr>
          <w:sz w:val="16"/>
        </w:rPr>
        <w:t xml:space="preserve"> </w:t>
      </w:r>
      <w:r w:rsidRPr="008730CB">
        <w:rPr>
          <w:rStyle w:val="comment1"/>
          <w:sz w:val="16"/>
        </w:rPr>
        <w:t>groups.</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12</w:t>
      </w:r>
      <w:r w:rsidRPr="008730CB">
        <w:rPr>
          <w:sz w:val="16"/>
        </w:rPr>
        <w:t xml:space="preserve"> </w:t>
      </w:r>
      <w:r w:rsidRPr="008730CB">
        <w:rPr>
          <w:rStyle w:val="comment1"/>
          <w:sz w:val="16"/>
        </w:rPr>
        <w:t xml:space="preserve"> * </w:t>
      </w:r>
    </w:p>
    <w:p w:rsidR="008730CB" w:rsidRPr="008730CB" w:rsidRDefault="008730CB">
      <w:pPr>
        <w:pStyle w:val="HTMLPreformatted"/>
        <w:divId w:val="598409418"/>
        <w:rPr>
          <w:sz w:val="16"/>
        </w:rPr>
      </w:pPr>
      <w:r w:rsidRPr="008730CB">
        <w:rPr>
          <w:rStyle w:val="line-number1"/>
          <w:sz w:val="16"/>
        </w:rPr>
        <w:t>13</w:t>
      </w:r>
      <w:r w:rsidRPr="008730CB">
        <w:rPr>
          <w:sz w:val="16"/>
        </w:rPr>
        <w:t xml:space="preserve"> </w:t>
      </w:r>
      <w:r w:rsidRPr="008730CB">
        <w:rPr>
          <w:rStyle w:val="comment1"/>
          <w:sz w:val="16"/>
        </w:rPr>
        <w:t xml:space="preserve"> * </w:t>
      </w:r>
      <w:r w:rsidRPr="008730CB">
        <w:rPr>
          <w:rStyle w:val="st01"/>
          <w:sz w:val="16"/>
        </w:rPr>
        <w:t>@author</w:t>
      </w:r>
      <w:r w:rsidRPr="008730CB">
        <w:rPr>
          <w:sz w:val="16"/>
        </w:rPr>
        <w:t xml:space="preserve"> </w:t>
      </w:r>
      <w:r w:rsidRPr="008730CB">
        <w:rPr>
          <w:rStyle w:val="comment1"/>
          <w:sz w:val="16"/>
        </w:rPr>
        <w:t>Jan</w:t>
      </w:r>
      <w:r w:rsidRPr="008730CB">
        <w:rPr>
          <w:sz w:val="16"/>
        </w:rPr>
        <w:t xml:space="preserve"> </w:t>
      </w:r>
      <w:r w:rsidRPr="008730CB">
        <w:rPr>
          <w:rStyle w:val="comment1"/>
          <w:sz w:val="16"/>
        </w:rPr>
        <w:t>S.</w:t>
      </w:r>
      <w:r w:rsidRPr="008730CB">
        <w:rPr>
          <w:sz w:val="16"/>
        </w:rPr>
        <w:t xml:space="preserve"> </w:t>
      </w:r>
      <w:r w:rsidRPr="008730CB">
        <w:rPr>
          <w:rStyle w:val="comment1"/>
          <w:sz w:val="16"/>
        </w:rPr>
        <w:t>Hansen</w:t>
      </w:r>
    </w:p>
    <w:p w:rsidR="008730CB" w:rsidRPr="008730CB" w:rsidRDefault="008730CB">
      <w:pPr>
        <w:pStyle w:val="HTMLPreformatted"/>
        <w:divId w:val="598409418"/>
        <w:rPr>
          <w:sz w:val="16"/>
        </w:rPr>
      </w:pPr>
      <w:r w:rsidRPr="008730CB">
        <w:rPr>
          <w:rStyle w:val="line-number1"/>
          <w:sz w:val="16"/>
        </w:rPr>
        <w:t>14</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t>15</w:t>
      </w:r>
      <w:r w:rsidRPr="008730CB">
        <w:rPr>
          <w:sz w:val="16"/>
        </w:rPr>
        <w:t xml:space="preserve"> </w:t>
      </w:r>
      <w:r w:rsidRPr="008730CB">
        <w:rPr>
          <w:rStyle w:val="keyword-directive1"/>
          <w:sz w:val="16"/>
        </w:rPr>
        <w:t>public</w:t>
      </w:r>
      <w:r w:rsidRPr="008730CB">
        <w:rPr>
          <w:sz w:val="16"/>
        </w:rPr>
        <w:t xml:space="preserve"> </w:t>
      </w:r>
      <w:r w:rsidRPr="008730CB">
        <w:rPr>
          <w:rStyle w:val="keyword-directive1"/>
          <w:sz w:val="16"/>
        </w:rPr>
        <w:t>class</w:t>
      </w:r>
      <w:r w:rsidRPr="008730CB">
        <w:rPr>
          <w:sz w:val="16"/>
        </w:rPr>
        <w:t xml:space="preserve"> WordGroupBusiness {</w:t>
      </w:r>
    </w:p>
    <w:p w:rsidR="008730CB" w:rsidRPr="008730CB" w:rsidRDefault="008730CB">
      <w:pPr>
        <w:pStyle w:val="HTMLPreformatted"/>
        <w:divId w:val="598409418"/>
        <w:rPr>
          <w:sz w:val="16"/>
        </w:rPr>
      </w:pPr>
      <w:r w:rsidRPr="008730CB">
        <w:rPr>
          <w:rStyle w:val="line-number1"/>
          <w:sz w:val="16"/>
        </w:rPr>
        <w:t>16</w:t>
      </w:r>
      <w:r w:rsidRPr="008730CB">
        <w:rPr>
          <w:sz w:val="16"/>
        </w:rPr>
        <w:t xml:space="preserve">     </w:t>
      </w:r>
      <w:r w:rsidRPr="008730CB">
        <w:rPr>
          <w:rStyle w:val="keyword-directive1"/>
          <w:sz w:val="16"/>
        </w:rPr>
        <w:t>private</w:t>
      </w:r>
      <w:r w:rsidRPr="008730CB">
        <w:rPr>
          <w:sz w:val="16"/>
        </w:rPr>
        <w:t xml:space="preserve"> WordGroupBusiness() {}</w:t>
      </w:r>
    </w:p>
    <w:p w:rsidR="008730CB" w:rsidRPr="008730CB" w:rsidRDefault="008730CB">
      <w:pPr>
        <w:pStyle w:val="HTMLPreformatted"/>
        <w:divId w:val="598409418"/>
        <w:rPr>
          <w:sz w:val="16"/>
        </w:rPr>
      </w:pPr>
      <w:r w:rsidRPr="008730CB">
        <w:rPr>
          <w:rStyle w:val="line-number1"/>
          <w:sz w:val="16"/>
        </w:rPr>
        <w:t>17</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18</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lastRenderedPageBreak/>
        <w:t>19</w:t>
      </w:r>
      <w:r w:rsidRPr="008730CB">
        <w:rPr>
          <w:sz w:val="16"/>
        </w:rPr>
        <w:t xml:space="preserve"> </w:t>
      </w:r>
      <w:r w:rsidRPr="008730CB">
        <w:rPr>
          <w:rStyle w:val="comment1"/>
          <w:sz w:val="16"/>
        </w:rPr>
        <w:t xml:space="preserve">     * Get</w:t>
      </w:r>
      <w:r w:rsidRPr="008730CB">
        <w:rPr>
          <w:sz w:val="16"/>
        </w:rPr>
        <w:t xml:space="preserve"> </w:t>
      </w:r>
      <w:r w:rsidRPr="008730CB">
        <w:rPr>
          <w:rStyle w:val="comment1"/>
          <w:sz w:val="16"/>
        </w:rPr>
        <w:t>all</w:t>
      </w:r>
      <w:r w:rsidRPr="008730CB">
        <w:rPr>
          <w:sz w:val="16"/>
        </w:rPr>
        <w:t xml:space="preserve"> </w:t>
      </w:r>
      <w:r w:rsidRPr="008730CB">
        <w:rPr>
          <w:rStyle w:val="comment1"/>
          <w:sz w:val="16"/>
        </w:rPr>
        <w:t>word</w:t>
      </w:r>
      <w:r w:rsidRPr="008730CB">
        <w:rPr>
          <w:sz w:val="16"/>
        </w:rPr>
        <w:t xml:space="preserve"> </w:t>
      </w:r>
      <w:r w:rsidRPr="008730CB">
        <w:rPr>
          <w:rStyle w:val="comment1"/>
          <w:sz w:val="16"/>
        </w:rPr>
        <w:t>groups.</w:t>
      </w:r>
    </w:p>
    <w:p w:rsidR="008730CB" w:rsidRPr="008730CB" w:rsidRDefault="008730CB">
      <w:pPr>
        <w:pStyle w:val="HTMLPreformatted"/>
        <w:divId w:val="598409418"/>
        <w:rPr>
          <w:sz w:val="16"/>
        </w:rPr>
      </w:pPr>
      <w:r w:rsidRPr="008730CB">
        <w:rPr>
          <w:rStyle w:val="line-number1"/>
          <w:sz w:val="16"/>
        </w:rPr>
        <w:t>20</w:t>
      </w:r>
      <w:r w:rsidRPr="008730CB">
        <w:rPr>
          <w:sz w:val="16"/>
        </w:rPr>
        <w:t xml:space="preserve"> </w:t>
      </w:r>
      <w:r w:rsidRPr="008730CB">
        <w:rPr>
          <w:rStyle w:val="comment1"/>
          <w:sz w:val="16"/>
        </w:rPr>
        <w:t xml:space="preserve">     * </w:t>
      </w:r>
    </w:p>
    <w:p w:rsidR="008730CB" w:rsidRPr="008730CB" w:rsidRDefault="008730CB">
      <w:pPr>
        <w:pStyle w:val="HTMLPreformatted"/>
        <w:divId w:val="598409418"/>
        <w:rPr>
          <w:sz w:val="16"/>
        </w:rPr>
      </w:pPr>
      <w:r w:rsidRPr="008730CB">
        <w:rPr>
          <w:rStyle w:val="line-number1"/>
          <w:sz w:val="16"/>
        </w:rPr>
        <w:t>21</w:t>
      </w:r>
      <w:r w:rsidRPr="008730CB">
        <w:rPr>
          <w:sz w:val="16"/>
        </w:rPr>
        <w:t xml:space="preserve"> </w:t>
      </w:r>
      <w:r w:rsidRPr="008730CB">
        <w:rPr>
          <w:rStyle w:val="comment1"/>
          <w:sz w:val="16"/>
        </w:rPr>
        <w:t xml:space="preserve">     * </w:t>
      </w:r>
      <w:r w:rsidRPr="008730CB">
        <w:rPr>
          <w:rStyle w:val="st01"/>
          <w:sz w:val="16"/>
        </w:rPr>
        <w:t>@return</w:t>
      </w:r>
      <w:r w:rsidRPr="008730CB">
        <w:rPr>
          <w:sz w:val="16"/>
        </w:rPr>
        <w:t xml:space="preserve"> </w:t>
      </w:r>
      <w:r w:rsidRPr="008730CB">
        <w:rPr>
          <w:rStyle w:val="comment1"/>
          <w:sz w:val="16"/>
        </w:rPr>
        <w:t>A</w:t>
      </w:r>
      <w:r w:rsidRPr="008730CB">
        <w:rPr>
          <w:sz w:val="16"/>
        </w:rPr>
        <w:t xml:space="preserve"> </w:t>
      </w:r>
      <w:r w:rsidRPr="008730CB">
        <w:rPr>
          <w:rStyle w:val="comment1"/>
          <w:sz w:val="16"/>
        </w:rPr>
        <w:t>list</w:t>
      </w:r>
      <w:r w:rsidRPr="008730CB">
        <w:rPr>
          <w:sz w:val="16"/>
        </w:rPr>
        <w:t xml:space="preserve"> </w:t>
      </w:r>
      <w:r w:rsidRPr="008730CB">
        <w:rPr>
          <w:rStyle w:val="comment1"/>
          <w:sz w:val="16"/>
        </w:rPr>
        <w:t>of</w:t>
      </w:r>
      <w:r w:rsidRPr="008730CB">
        <w:rPr>
          <w:sz w:val="16"/>
        </w:rPr>
        <w:t xml:space="preserve"> </w:t>
      </w:r>
      <w:r w:rsidRPr="008730CB">
        <w:rPr>
          <w:rStyle w:val="comment1"/>
          <w:sz w:val="16"/>
        </w:rPr>
        <w:t>WordGroup.</w:t>
      </w:r>
    </w:p>
    <w:p w:rsidR="008730CB" w:rsidRPr="008730CB" w:rsidRDefault="008730CB">
      <w:pPr>
        <w:pStyle w:val="HTMLPreformatted"/>
        <w:divId w:val="598409418"/>
        <w:rPr>
          <w:sz w:val="16"/>
        </w:rPr>
      </w:pPr>
      <w:r w:rsidRPr="008730CB">
        <w:rPr>
          <w:rStyle w:val="line-number1"/>
          <w:sz w:val="16"/>
        </w:rPr>
        <w:t>22</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t>23</w:t>
      </w:r>
      <w:r w:rsidRPr="008730CB">
        <w:rPr>
          <w:sz w:val="16"/>
        </w:rPr>
        <w:t xml:space="preserve">     </w:t>
      </w:r>
      <w:r w:rsidRPr="008730CB">
        <w:rPr>
          <w:rStyle w:val="keyword-directive1"/>
          <w:sz w:val="16"/>
        </w:rPr>
        <w:t>public</w:t>
      </w:r>
      <w:r w:rsidRPr="008730CB">
        <w:rPr>
          <w:sz w:val="16"/>
        </w:rPr>
        <w:t xml:space="preserve"> </w:t>
      </w:r>
      <w:r w:rsidRPr="008730CB">
        <w:rPr>
          <w:rStyle w:val="keyword-directive1"/>
          <w:sz w:val="16"/>
        </w:rPr>
        <w:t>static</w:t>
      </w:r>
      <w:r w:rsidRPr="008730CB">
        <w:rPr>
          <w:sz w:val="16"/>
        </w:rPr>
        <w:t xml:space="preserve"> List&lt;WordGroup&gt; getAllWordGroups() {</w:t>
      </w:r>
    </w:p>
    <w:p w:rsidR="008730CB" w:rsidRPr="008730CB" w:rsidRDefault="008730CB">
      <w:pPr>
        <w:pStyle w:val="HTMLPreformatted"/>
        <w:divId w:val="598409418"/>
        <w:rPr>
          <w:sz w:val="16"/>
        </w:rPr>
      </w:pPr>
      <w:r w:rsidRPr="008730CB">
        <w:rPr>
          <w:rStyle w:val="line-number1"/>
          <w:sz w:val="16"/>
        </w:rPr>
        <w:t>24</w:t>
      </w:r>
      <w:r w:rsidRPr="008730CB">
        <w:rPr>
          <w:sz w:val="16"/>
        </w:rPr>
        <w:t xml:space="preserve">         List&lt;WordGroup&gt; wordGroupList = </w:t>
      </w:r>
      <w:r w:rsidRPr="008730CB">
        <w:rPr>
          <w:rStyle w:val="keyword-directive1"/>
          <w:sz w:val="16"/>
        </w:rPr>
        <w:t>new</w:t>
      </w:r>
      <w:r w:rsidRPr="008730CB">
        <w:rPr>
          <w:sz w:val="16"/>
        </w:rPr>
        <w:t xml:space="preserve"> ArrayList&lt;WordGroup&gt;();</w:t>
      </w:r>
    </w:p>
    <w:p w:rsidR="008730CB" w:rsidRPr="008730CB" w:rsidRDefault="008730CB">
      <w:pPr>
        <w:pStyle w:val="HTMLPreformatted"/>
        <w:divId w:val="598409418"/>
        <w:rPr>
          <w:sz w:val="16"/>
        </w:rPr>
      </w:pPr>
      <w:r w:rsidRPr="008730CB">
        <w:rPr>
          <w:rStyle w:val="line-number1"/>
          <w:sz w:val="16"/>
        </w:rPr>
        <w:t>25</w:t>
      </w:r>
      <w:r w:rsidRPr="008730CB">
        <w:rPr>
          <w:sz w:val="16"/>
        </w:rPr>
        <w:t xml:space="preserve">         Session session = HibernateUtil.getSessionFactory().openSession();</w:t>
      </w:r>
    </w:p>
    <w:p w:rsidR="008730CB" w:rsidRPr="008730CB" w:rsidRDefault="008730CB">
      <w:pPr>
        <w:pStyle w:val="HTMLPreformatted"/>
        <w:divId w:val="598409418"/>
        <w:rPr>
          <w:sz w:val="16"/>
        </w:rPr>
      </w:pPr>
      <w:r w:rsidRPr="008730CB">
        <w:rPr>
          <w:rStyle w:val="line-number1"/>
          <w:sz w:val="16"/>
        </w:rPr>
        <w:t>26</w:t>
      </w:r>
      <w:r w:rsidRPr="008730CB">
        <w:rPr>
          <w:sz w:val="16"/>
        </w:rPr>
        <w:t xml:space="preserve">         String hql = </w:t>
      </w:r>
    </w:p>
    <w:p w:rsidR="008730CB" w:rsidRPr="008730CB" w:rsidRDefault="008730CB">
      <w:pPr>
        <w:pStyle w:val="HTMLPreformatted"/>
        <w:divId w:val="598409418"/>
        <w:rPr>
          <w:sz w:val="16"/>
        </w:rPr>
      </w:pPr>
      <w:r w:rsidRPr="008730CB">
        <w:rPr>
          <w:rStyle w:val="line-number1"/>
          <w:sz w:val="16"/>
        </w:rPr>
        <w:t>27</w:t>
      </w:r>
      <w:r w:rsidRPr="008730CB">
        <w:rPr>
          <w:sz w:val="16"/>
        </w:rPr>
        <w:t xml:space="preserve">                   </w:t>
      </w:r>
      <w:r w:rsidRPr="008730CB">
        <w:rPr>
          <w:rStyle w:val="character1"/>
          <w:sz w:val="16"/>
        </w:rPr>
        <w:t>"select wordGroup from "</w:t>
      </w:r>
    </w:p>
    <w:p w:rsidR="008730CB" w:rsidRPr="008730CB" w:rsidRDefault="008730CB">
      <w:pPr>
        <w:pStyle w:val="HTMLPreformatted"/>
        <w:divId w:val="598409418"/>
        <w:rPr>
          <w:sz w:val="16"/>
        </w:rPr>
      </w:pPr>
      <w:r w:rsidRPr="008730CB">
        <w:rPr>
          <w:rStyle w:val="line-number1"/>
          <w:sz w:val="16"/>
        </w:rPr>
        <w:t>28</w:t>
      </w:r>
      <w:r w:rsidRPr="008730CB">
        <w:rPr>
          <w:sz w:val="16"/>
        </w:rPr>
        <w:t xml:space="preserve">                 + </w:t>
      </w:r>
      <w:r w:rsidRPr="008730CB">
        <w:rPr>
          <w:rStyle w:val="character1"/>
          <w:sz w:val="16"/>
        </w:rPr>
        <w:t>"dk.jsh.itdiplom.userdrivensignlanguagedictionary.entity."</w:t>
      </w:r>
    </w:p>
    <w:p w:rsidR="008730CB" w:rsidRPr="008730CB" w:rsidRDefault="008730CB">
      <w:pPr>
        <w:pStyle w:val="HTMLPreformatted"/>
        <w:divId w:val="598409418"/>
        <w:rPr>
          <w:sz w:val="16"/>
        </w:rPr>
      </w:pPr>
      <w:r w:rsidRPr="008730CB">
        <w:rPr>
          <w:rStyle w:val="line-number1"/>
          <w:sz w:val="16"/>
        </w:rPr>
        <w:t>29</w:t>
      </w:r>
      <w:r w:rsidRPr="008730CB">
        <w:rPr>
          <w:sz w:val="16"/>
        </w:rPr>
        <w:t xml:space="preserve">                 + </w:t>
      </w:r>
      <w:r w:rsidRPr="008730CB">
        <w:rPr>
          <w:rStyle w:val="character1"/>
          <w:sz w:val="16"/>
        </w:rPr>
        <w:t>"WordGroup wordGroup "</w:t>
      </w:r>
    </w:p>
    <w:p w:rsidR="008730CB" w:rsidRPr="008730CB" w:rsidRDefault="008730CB">
      <w:pPr>
        <w:pStyle w:val="HTMLPreformatted"/>
        <w:divId w:val="598409418"/>
        <w:rPr>
          <w:sz w:val="16"/>
        </w:rPr>
      </w:pPr>
      <w:r w:rsidRPr="008730CB">
        <w:rPr>
          <w:rStyle w:val="line-number1"/>
          <w:sz w:val="16"/>
        </w:rPr>
        <w:t>30</w:t>
      </w:r>
      <w:r w:rsidRPr="008730CB">
        <w:rPr>
          <w:sz w:val="16"/>
        </w:rPr>
        <w:t xml:space="preserve">                 + </w:t>
      </w:r>
      <w:r w:rsidRPr="008730CB">
        <w:rPr>
          <w:rStyle w:val="character1"/>
          <w:sz w:val="16"/>
        </w:rPr>
        <w:t>"order by wordGroup.name"</w:t>
      </w:r>
      <w:r w:rsidRPr="008730CB">
        <w:rPr>
          <w:sz w:val="16"/>
        </w:rPr>
        <w:t>;</w:t>
      </w:r>
    </w:p>
    <w:p w:rsidR="008730CB" w:rsidRPr="008730CB" w:rsidRDefault="008730CB">
      <w:pPr>
        <w:pStyle w:val="HTMLPreformatted"/>
        <w:divId w:val="598409418"/>
        <w:rPr>
          <w:sz w:val="16"/>
        </w:rPr>
      </w:pPr>
      <w:r w:rsidRPr="008730CB">
        <w:rPr>
          <w:rStyle w:val="line-number1"/>
          <w:sz w:val="16"/>
        </w:rPr>
        <w:t>31</w:t>
      </w:r>
      <w:r w:rsidRPr="008730CB">
        <w:rPr>
          <w:sz w:val="16"/>
        </w:rPr>
        <w:t xml:space="preserve">         Query query = session.createQuery(hql);</w:t>
      </w:r>
    </w:p>
    <w:p w:rsidR="008730CB" w:rsidRPr="008730CB" w:rsidRDefault="008730CB">
      <w:pPr>
        <w:pStyle w:val="HTMLPreformatted"/>
        <w:divId w:val="598409418"/>
        <w:rPr>
          <w:sz w:val="16"/>
        </w:rPr>
      </w:pPr>
      <w:r w:rsidRPr="008730CB">
        <w:rPr>
          <w:rStyle w:val="line-number1"/>
          <w:sz w:val="16"/>
        </w:rPr>
        <w:t>32</w:t>
      </w:r>
      <w:r w:rsidRPr="008730CB">
        <w:rPr>
          <w:sz w:val="16"/>
        </w:rPr>
        <w:t xml:space="preserve">         wordGroupList = query.list();</w:t>
      </w:r>
    </w:p>
    <w:p w:rsidR="008730CB" w:rsidRPr="008730CB" w:rsidRDefault="008730CB">
      <w:pPr>
        <w:pStyle w:val="HTMLPreformatted"/>
        <w:divId w:val="598409418"/>
        <w:rPr>
          <w:sz w:val="16"/>
        </w:rPr>
      </w:pPr>
      <w:r w:rsidRPr="008730CB">
        <w:rPr>
          <w:rStyle w:val="line-number1"/>
          <w:sz w:val="16"/>
        </w:rPr>
        <w:t>33</w:t>
      </w:r>
      <w:r w:rsidRPr="008730CB">
        <w:rPr>
          <w:sz w:val="16"/>
        </w:rPr>
        <w:t xml:space="preserve">         session.close();</w:t>
      </w:r>
    </w:p>
    <w:p w:rsidR="008730CB" w:rsidRPr="008730CB" w:rsidRDefault="008730CB">
      <w:pPr>
        <w:pStyle w:val="HTMLPreformatted"/>
        <w:divId w:val="598409418"/>
        <w:rPr>
          <w:sz w:val="16"/>
        </w:rPr>
      </w:pPr>
      <w:r w:rsidRPr="008730CB">
        <w:rPr>
          <w:rStyle w:val="line-number1"/>
          <w:sz w:val="16"/>
        </w:rPr>
        <w:t>34</w:t>
      </w:r>
      <w:r w:rsidRPr="008730CB">
        <w:rPr>
          <w:sz w:val="16"/>
        </w:rPr>
        <w:t xml:space="preserve">         </w:t>
      </w:r>
      <w:r w:rsidRPr="008730CB">
        <w:rPr>
          <w:rStyle w:val="keyword-directive1"/>
          <w:sz w:val="16"/>
        </w:rPr>
        <w:t>return</w:t>
      </w:r>
      <w:r w:rsidRPr="008730CB">
        <w:rPr>
          <w:sz w:val="16"/>
        </w:rPr>
        <w:t xml:space="preserve"> wordGroupList;</w:t>
      </w:r>
    </w:p>
    <w:p w:rsidR="008730CB" w:rsidRPr="008730CB" w:rsidRDefault="008730CB">
      <w:pPr>
        <w:pStyle w:val="HTMLPreformatted"/>
        <w:divId w:val="598409418"/>
        <w:rPr>
          <w:sz w:val="16"/>
        </w:rPr>
      </w:pPr>
      <w:r w:rsidRPr="008730CB">
        <w:rPr>
          <w:rStyle w:val="line-number1"/>
          <w:sz w:val="16"/>
        </w:rPr>
        <w:t>35</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36</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37</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t>38</w:t>
      </w:r>
      <w:r w:rsidRPr="008730CB">
        <w:rPr>
          <w:sz w:val="16"/>
        </w:rPr>
        <w:t xml:space="preserve"> </w:t>
      </w:r>
      <w:r w:rsidRPr="008730CB">
        <w:rPr>
          <w:rStyle w:val="comment1"/>
          <w:sz w:val="16"/>
        </w:rPr>
        <w:t xml:space="preserve">     * Search</w:t>
      </w:r>
      <w:r w:rsidRPr="008730CB">
        <w:rPr>
          <w:sz w:val="16"/>
        </w:rPr>
        <w:t xml:space="preserve"> </w:t>
      </w:r>
      <w:r w:rsidRPr="008730CB">
        <w:rPr>
          <w:rStyle w:val="comment1"/>
          <w:sz w:val="16"/>
        </w:rPr>
        <w:t>for</w:t>
      </w:r>
      <w:r w:rsidRPr="008730CB">
        <w:rPr>
          <w:sz w:val="16"/>
        </w:rPr>
        <w:t xml:space="preserve"> </w:t>
      </w:r>
      <w:r w:rsidRPr="008730CB">
        <w:rPr>
          <w:rStyle w:val="comment1"/>
          <w:sz w:val="16"/>
        </w:rPr>
        <w:t>groups.</w:t>
      </w:r>
    </w:p>
    <w:p w:rsidR="008730CB" w:rsidRPr="008730CB" w:rsidRDefault="008730CB">
      <w:pPr>
        <w:pStyle w:val="HTMLPreformatted"/>
        <w:divId w:val="598409418"/>
        <w:rPr>
          <w:sz w:val="16"/>
        </w:rPr>
      </w:pPr>
      <w:r w:rsidRPr="008730CB">
        <w:rPr>
          <w:rStyle w:val="line-number1"/>
          <w:sz w:val="16"/>
        </w:rPr>
        <w:t>39</w:t>
      </w:r>
      <w:r w:rsidRPr="008730CB">
        <w:rPr>
          <w:sz w:val="16"/>
        </w:rPr>
        <w:t xml:space="preserve"> </w:t>
      </w:r>
      <w:r w:rsidRPr="008730CB">
        <w:rPr>
          <w:rStyle w:val="comment1"/>
          <w:sz w:val="16"/>
        </w:rPr>
        <w:t xml:space="preserve">     * </w:t>
      </w:r>
    </w:p>
    <w:p w:rsidR="008730CB" w:rsidRPr="008730CB" w:rsidRDefault="008730CB">
      <w:pPr>
        <w:pStyle w:val="HTMLPreformatted"/>
        <w:divId w:val="598409418"/>
        <w:rPr>
          <w:sz w:val="16"/>
        </w:rPr>
      </w:pPr>
      <w:r w:rsidRPr="008730CB">
        <w:rPr>
          <w:rStyle w:val="line-number1"/>
          <w:sz w:val="16"/>
        </w:rPr>
        <w:t>40</w:t>
      </w:r>
      <w:r w:rsidRPr="008730CB">
        <w:rPr>
          <w:sz w:val="16"/>
        </w:rPr>
        <w:t xml:space="preserve"> </w:t>
      </w:r>
      <w:r w:rsidRPr="008730CB">
        <w:rPr>
          <w:rStyle w:val="comment1"/>
          <w:sz w:val="16"/>
        </w:rPr>
        <w:t xml:space="preserve">     * </w:t>
      </w:r>
      <w:r w:rsidRPr="008730CB">
        <w:rPr>
          <w:rStyle w:val="st01"/>
          <w:sz w:val="16"/>
        </w:rPr>
        <w:t>@param</w:t>
      </w:r>
      <w:r w:rsidRPr="008730CB">
        <w:rPr>
          <w:sz w:val="16"/>
        </w:rPr>
        <w:t xml:space="preserve"> </w:t>
      </w:r>
      <w:r w:rsidRPr="008730CB">
        <w:rPr>
          <w:rStyle w:val="comment1"/>
          <w:sz w:val="16"/>
        </w:rPr>
        <w:t>search</w:t>
      </w:r>
      <w:r w:rsidRPr="008730CB">
        <w:rPr>
          <w:sz w:val="16"/>
        </w:rPr>
        <w:t xml:space="preserve"> </w:t>
      </w:r>
      <w:r w:rsidRPr="008730CB">
        <w:rPr>
          <w:rStyle w:val="comment1"/>
          <w:sz w:val="16"/>
        </w:rPr>
        <w:t>search</w:t>
      </w:r>
      <w:r w:rsidRPr="008730CB">
        <w:rPr>
          <w:sz w:val="16"/>
        </w:rPr>
        <w:t xml:space="preserve"> </w:t>
      </w:r>
      <w:r w:rsidRPr="008730CB">
        <w:rPr>
          <w:rStyle w:val="comment1"/>
          <w:sz w:val="16"/>
        </w:rPr>
        <w:t>string</w:t>
      </w:r>
    </w:p>
    <w:p w:rsidR="008730CB" w:rsidRPr="008730CB" w:rsidRDefault="008730CB">
      <w:pPr>
        <w:pStyle w:val="HTMLPreformatted"/>
        <w:divId w:val="598409418"/>
        <w:rPr>
          <w:sz w:val="16"/>
        </w:rPr>
      </w:pPr>
      <w:r w:rsidRPr="008730CB">
        <w:rPr>
          <w:rStyle w:val="line-number1"/>
          <w:sz w:val="16"/>
        </w:rPr>
        <w:t>41</w:t>
      </w:r>
      <w:r w:rsidRPr="008730CB">
        <w:rPr>
          <w:sz w:val="16"/>
        </w:rPr>
        <w:t xml:space="preserve"> </w:t>
      </w:r>
      <w:r w:rsidRPr="008730CB">
        <w:rPr>
          <w:rStyle w:val="comment1"/>
          <w:sz w:val="16"/>
        </w:rPr>
        <w:t xml:space="preserve">     * </w:t>
      </w:r>
      <w:r w:rsidRPr="008730CB">
        <w:rPr>
          <w:rStyle w:val="st01"/>
          <w:sz w:val="16"/>
        </w:rPr>
        <w:t>@return</w:t>
      </w:r>
      <w:r w:rsidRPr="008730CB">
        <w:rPr>
          <w:sz w:val="16"/>
        </w:rPr>
        <w:t xml:space="preserve"> </w:t>
      </w:r>
      <w:r w:rsidRPr="008730CB">
        <w:rPr>
          <w:rStyle w:val="comment1"/>
          <w:sz w:val="16"/>
        </w:rPr>
        <w:t>a</w:t>
      </w:r>
      <w:r w:rsidRPr="008730CB">
        <w:rPr>
          <w:sz w:val="16"/>
        </w:rPr>
        <w:t xml:space="preserve"> </w:t>
      </w:r>
      <w:r w:rsidRPr="008730CB">
        <w:rPr>
          <w:rStyle w:val="comment1"/>
          <w:sz w:val="16"/>
        </w:rPr>
        <w:t>list</w:t>
      </w:r>
      <w:r w:rsidRPr="008730CB">
        <w:rPr>
          <w:sz w:val="16"/>
        </w:rPr>
        <w:t xml:space="preserve"> </w:t>
      </w:r>
      <w:r w:rsidRPr="008730CB">
        <w:rPr>
          <w:rStyle w:val="comment1"/>
          <w:sz w:val="16"/>
        </w:rPr>
        <w:t>of</w:t>
      </w:r>
      <w:r w:rsidRPr="008730CB">
        <w:rPr>
          <w:sz w:val="16"/>
        </w:rPr>
        <w:t xml:space="preserve"> </w:t>
      </w:r>
      <w:r w:rsidRPr="008730CB">
        <w:rPr>
          <w:rStyle w:val="comment1"/>
          <w:sz w:val="16"/>
        </w:rPr>
        <w:t>word</w:t>
      </w:r>
      <w:r w:rsidRPr="008730CB">
        <w:rPr>
          <w:sz w:val="16"/>
        </w:rPr>
        <w:t xml:space="preserve"> </w:t>
      </w:r>
      <w:r w:rsidRPr="008730CB">
        <w:rPr>
          <w:rStyle w:val="comment1"/>
          <w:sz w:val="16"/>
        </w:rPr>
        <w:t>groups</w:t>
      </w:r>
      <w:r w:rsidRPr="008730CB">
        <w:rPr>
          <w:sz w:val="16"/>
        </w:rPr>
        <w:t xml:space="preserve"> </w:t>
      </w:r>
      <w:r w:rsidRPr="008730CB">
        <w:rPr>
          <w:rStyle w:val="comment1"/>
          <w:sz w:val="16"/>
        </w:rPr>
        <w:t>that</w:t>
      </w:r>
      <w:r w:rsidRPr="008730CB">
        <w:rPr>
          <w:sz w:val="16"/>
        </w:rPr>
        <w:t xml:space="preserve"> </w:t>
      </w:r>
      <w:r w:rsidRPr="008730CB">
        <w:rPr>
          <w:rStyle w:val="comment1"/>
          <w:sz w:val="16"/>
        </w:rPr>
        <w:t>match</w:t>
      </w:r>
      <w:r w:rsidRPr="008730CB">
        <w:rPr>
          <w:sz w:val="16"/>
        </w:rPr>
        <w:t xml:space="preserve"> </w:t>
      </w:r>
      <w:r w:rsidRPr="008730CB">
        <w:rPr>
          <w:rStyle w:val="comment1"/>
          <w:sz w:val="16"/>
        </w:rPr>
        <w:t>the</w:t>
      </w:r>
      <w:r w:rsidRPr="008730CB">
        <w:rPr>
          <w:sz w:val="16"/>
        </w:rPr>
        <w:t xml:space="preserve"> </w:t>
      </w:r>
      <w:r w:rsidRPr="008730CB">
        <w:rPr>
          <w:rStyle w:val="comment1"/>
          <w:sz w:val="16"/>
        </w:rPr>
        <w:t>search</w:t>
      </w:r>
      <w:r w:rsidRPr="008730CB">
        <w:rPr>
          <w:sz w:val="16"/>
        </w:rPr>
        <w:t xml:space="preserve"> </w:t>
      </w:r>
      <w:r w:rsidRPr="008730CB">
        <w:rPr>
          <w:rStyle w:val="comment1"/>
          <w:sz w:val="16"/>
        </w:rPr>
        <w:t>criteria</w:t>
      </w:r>
    </w:p>
    <w:p w:rsidR="008730CB" w:rsidRPr="008730CB" w:rsidRDefault="008730CB">
      <w:pPr>
        <w:pStyle w:val="HTMLPreformatted"/>
        <w:divId w:val="598409418"/>
        <w:rPr>
          <w:sz w:val="16"/>
        </w:rPr>
      </w:pPr>
      <w:r w:rsidRPr="008730CB">
        <w:rPr>
          <w:rStyle w:val="line-number1"/>
          <w:sz w:val="16"/>
        </w:rPr>
        <w:t>42</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t>43</w:t>
      </w:r>
      <w:r w:rsidRPr="008730CB">
        <w:rPr>
          <w:sz w:val="16"/>
        </w:rPr>
        <w:t xml:space="preserve">     </w:t>
      </w:r>
      <w:r w:rsidRPr="008730CB">
        <w:rPr>
          <w:rStyle w:val="keyword-directive1"/>
          <w:sz w:val="16"/>
        </w:rPr>
        <w:t>public</w:t>
      </w:r>
      <w:r w:rsidRPr="008730CB">
        <w:rPr>
          <w:sz w:val="16"/>
        </w:rPr>
        <w:t xml:space="preserve"> </w:t>
      </w:r>
      <w:r w:rsidRPr="008730CB">
        <w:rPr>
          <w:rStyle w:val="keyword-directive1"/>
          <w:sz w:val="16"/>
        </w:rPr>
        <w:t>static</w:t>
      </w:r>
      <w:r w:rsidRPr="008730CB">
        <w:rPr>
          <w:sz w:val="16"/>
        </w:rPr>
        <w:t xml:space="preserve"> List&lt;WordGroup&gt; search(String search) {</w:t>
      </w:r>
    </w:p>
    <w:p w:rsidR="008730CB" w:rsidRPr="008730CB" w:rsidRDefault="008730CB">
      <w:pPr>
        <w:pStyle w:val="HTMLPreformatted"/>
        <w:divId w:val="598409418"/>
        <w:rPr>
          <w:sz w:val="16"/>
        </w:rPr>
      </w:pPr>
      <w:r w:rsidRPr="008730CB">
        <w:rPr>
          <w:rStyle w:val="line-number1"/>
          <w:sz w:val="16"/>
        </w:rPr>
        <w:t>44</w:t>
      </w:r>
      <w:r w:rsidRPr="008730CB">
        <w:rPr>
          <w:sz w:val="16"/>
        </w:rPr>
        <w:t xml:space="preserve">         List&lt;WordGroup&gt; wordGroupList = </w:t>
      </w:r>
      <w:r w:rsidRPr="008730CB">
        <w:rPr>
          <w:rStyle w:val="keyword-directive1"/>
          <w:sz w:val="16"/>
        </w:rPr>
        <w:t>new</w:t>
      </w:r>
      <w:r w:rsidRPr="008730CB">
        <w:rPr>
          <w:sz w:val="16"/>
        </w:rPr>
        <w:t xml:space="preserve"> ArrayList&lt;WordGroup&gt;();</w:t>
      </w:r>
    </w:p>
    <w:p w:rsidR="008730CB" w:rsidRPr="008730CB" w:rsidRDefault="008730CB">
      <w:pPr>
        <w:pStyle w:val="HTMLPreformatted"/>
        <w:divId w:val="598409418"/>
        <w:rPr>
          <w:sz w:val="16"/>
        </w:rPr>
      </w:pPr>
      <w:r w:rsidRPr="008730CB">
        <w:rPr>
          <w:rStyle w:val="line-number1"/>
          <w:sz w:val="16"/>
        </w:rPr>
        <w:t>45</w:t>
      </w:r>
      <w:r w:rsidRPr="008730CB">
        <w:rPr>
          <w:sz w:val="16"/>
        </w:rPr>
        <w:t xml:space="preserve">         search = search.toLowerCase();</w:t>
      </w:r>
    </w:p>
    <w:p w:rsidR="008730CB" w:rsidRPr="008730CB" w:rsidRDefault="008730CB">
      <w:pPr>
        <w:pStyle w:val="HTMLPreformatted"/>
        <w:divId w:val="598409418"/>
        <w:rPr>
          <w:sz w:val="16"/>
        </w:rPr>
      </w:pPr>
      <w:r w:rsidRPr="008730CB">
        <w:rPr>
          <w:rStyle w:val="line-number1"/>
          <w:sz w:val="16"/>
        </w:rPr>
        <w:t>46</w:t>
      </w:r>
      <w:r w:rsidRPr="008730CB">
        <w:rPr>
          <w:sz w:val="16"/>
        </w:rPr>
        <w:t xml:space="preserve">         search = search.replace(</w:t>
      </w:r>
      <w:r w:rsidRPr="008730CB">
        <w:rPr>
          <w:rStyle w:val="character1"/>
          <w:sz w:val="16"/>
        </w:rPr>
        <w:t>"*"</w:t>
      </w:r>
      <w:r w:rsidRPr="008730CB">
        <w:rPr>
          <w:sz w:val="16"/>
        </w:rPr>
        <w:t xml:space="preserve">, </w:t>
      </w:r>
      <w:r w:rsidRPr="008730CB">
        <w:rPr>
          <w:rStyle w:val="character1"/>
          <w:sz w:val="16"/>
        </w:rPr>
        <w:t>"%"</w:t>
      </w:r>
      <w:r w:rsidRPr="008730CB">
        <w:rPr>
          <w:sz w:val="16"/>
        </w:rPr>
        <w:t>);</w:t>
      </w:r>
    </w:p>
    <w:p w:rsidR="008730CB" w:rsidRPr="008730CB" w:rsidRDefault="008730CB">
      <w:pPr>
        <w:pStyle w:val="HTMLPreformatted"/>
        <w:divId w:val="598409418"/>
        <w:rPr>
          <w:sz w:val="16"/>
        </w:rPr>
      </w:pPr>
      <w:r w:rsidRPr="008730CB">
        <w:rPr>
          <w:rStyle w:val="line-number1"/>
          <w:sz w:val="16"/>
        </w:rPr>
        <w:t>47</w:t>
      </w:r>
      <w:r w:rsidRPr="008730CB">
        <w:rPr>
          <w:sz w:val="16"/>
        </w:rPr>
        <w:t xml:space="preserve">         search = search.replace(</w:t>
      </w:r>
      <w:r w:rsidRPr="008730CB">
        <w:rPr>
          <w:rStyle w:val="character1"/>
          <w:sz w:val="16"/>
        </w:rPr>
        <w:t>"?"</w:t>
      </w:r>
      <w:r w:rsidRPr="008730CB">
        <w:rPr>
          <w:sz w:val="16"/>
        </w:rPr>
        <w:t xml:space="preserve">, </w:t>
      </w:r>
      <w:r w:rsidRPr="008730CB">
        <w:rPr>
          <w:rStyle w:val="character1"/>
          <w:sz w:val="16"/>
        </w:rPr>
        <w:t>"_"</w:t>
      </w:r>
      <w:r w:rsidRPr="008730CB">
        <w:rPr>
          <w:sz w:val="16"/>
        </w:rPr>
        <w:t>);</w:t>
      </w:r>
    </w:p>
    <w:p w:rsidR="008730CB" w:rsidRPr="008730CB" w:rsidRDefault="008730CB">
      <w:pPr>
        <w:pStyle w:val="HTMLPreformatted"/>
        <w:divId w:val="598409418"/>
        <w:rPr>
          <w:sz w:val="16"/>
        </w:rPr>
      </w:pPr>
      <w:r w:rsidRPr="008730CB">
        <w:rPr>
          <w:rStyle w:val="line-number1"/>
          <w:sz w:val="16"/>
        </w:rPr>
        <w:t>48</w:t>
      </w:r>
      <w:r w:rsidRPr="008730CB">
        <w:rPr>
          <w:sz w:val="16"/>
        </w:rPr>
        <w:t xml:space="preserve">         </w:t>
      </w:r>
      <w:r w:rsidRPr="008730CB">
        <w:rPr>
          <w:rStyle w:val="keyword-directive1"/>
          <w:sz w:val="16"/>
        </w:rPr>
        <w:t>boolean</w:t>
      </w:r>
      <w:r w:rsidRPr="008730CB">
        <w:rPr>
          <w:sz w:val="16"/>
        </w:rPr>
        <w:t xml:space="preserve"> useLike = </w:t>
      </w:r>
      <w:r w:rsidRPr="008730CB">
        <w:rPr>
          <w:rStyle w:val="keyword-directive1"/>
          <w:sz w:val="16"/>
        </w:rPr>
        <w:t>false</w:t>
      </w:r>
      <w:r w:rsidRPr="008730CB">
        <w:rPr>
          <w:sz w:val="16"/>
        </w:rPr>
        <w:t>;</w:t>
      </w:r>
    </w:p>
    <w:p w:rsidR="008730CB" w:rsidRPr="008730CB" w:rsidRDefault="008730CB">
      <w:pPr>
        <w:pStyle w:val="HTMLPreformatted"/>
        <w:divId w:val="598409418"/>
        <w:rPr>
          <w:sz w:val="16"/>
        </w:rPr>
      </w:pPr>
      <w:r w:rsidRPr="008730CB">
        <w:rPr>
          <w:rStyle w:val="line-number1"/>
          <w:sz w:val="16"/>
        </w:rPr>
        <w:t>49</w:t>
      </w:r>
      <w:r w:rsidRPr="008730CB">
        <w:rPr>
          <w:sz w:val="16"/>
        </w:rPr>
        <w:t xml:space="preserve">         </w:t>
      </w:r>
      <w:r w:rsidRPr="008730CB">
        <w:rPr>
          <w:rStyle w:val="keyword-directive1"/>
          <w:sz w:val="16"/>
        </w:rPr>
        <w:t>if</w:t>
      </w:r>
      <w:r w:rsidRPr="008730CB">
        <w:rPr>
          <w:sz w:val="16"/>
        </w:rPr>
        <w:t xml:space="preserve"> (search.indexOf(</w:t>
      </w:r>
      <w:r w:rsidRPr="008730CB">
        <w:rPr>
          <w:rStyle w:val="character1"/>
          <w:sz w:val="16"/>
        </w:rPr>
        <w:t>"%"</w:t>
      </w:r>
      <w:r w:rsidRPr="008730CB">
        <w:rPr>
          <w:sz w:val="16"/>
        </w:rPr>
        <w:t>) != -1 || search.indexOf(</w:t>
      </w:r>
      <w:r w:rsidRPr="008730CB">
        <w:rPr>
          <w:rStyle w:val="character1"/>
          <w:sz w:val="16"/>
        </w:rPr>
        <w:t>"_"</w:t>
      </w:r>
      <w:r w:rsidRPr="008730CB">
        <w:rPr>
          <w:sz w:val="16"/>
        </w:rPr>
        <w:t>) != -1) {</w:t>
      </w:r>
    </w:p>
    <w:p w:rsidR="008730CB" w:rsidRPr="008730CB" w:rsidRDefault="008730CB">
      <w:pPr>
        <w:pStyle w:val="HTMLPreformatted"/>
        <w:divId w:val="598409418"/>
        <w:rPr>
          <w:sz w:val="16"/>
        </w:rPr>
      </w:pPr>
      <w:r w:rsidRPr="008730CB">
        <w:rPr>
          <w:rStyle w:val="line-number1"/>
          <w:sz w:val="16"/>
        </w:rPr>
        <w:t>50</w:t>
      </w:r>
      <w:r w:rsidRPr="008730CB">
        <w:rPr>
          <w:sz w:val="16"/>
        </w:rPr>
        <w:t xml:space="preserve">             useLike = </w:t>
      </w:r>
      <w:r w:rsidRPr="008730CB">
        <w:rPr>
          <w:rStyle w:val="keyword-directive1"/>
          <w:sz w:val="16"/>
        </w:rPr>
        <w:t>true</w:t>
      </w:r>
      <w:r w:rsidRPr="008730CB">
        <w:rPr>
          <w:sz w:val="16"/>
        </w:rPr>
        <w:t>;</w:t>
      </w:r>
    </w:p>
    <w:p w:rsidR="008730CB" w:rsidRPr="008730CB" w:rsidRDefault="008730CB">
      <w:pPr>
        <w:pStyle w:val="HTMLPreformatted"/>
        <w:divId w:val="598409418"/>
        <w:rPr>
          <w:sz w:val="16"/>
        </w:rPr>
      </w:pPr>
      <w:r w:rsidRPr="008730CB">
        <w:rPr>
          <w:rStyle w:val="line-number1"/>
          <w:sz w:val="16"/>
        </w:rPr>
        <w:t>51</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52</w:t>
      </w:r>
      <w:r w:rsidRPr="008730CB">
        <w:rPr>
          <w:sz w:val="16"/>
        </w:rPr>
        <w:t xml:space="preserve">         Session session = HibernateUtil.getSessionFactory().openSession();</w:t>
      </w:r>
    </w:p>
    <w:p w:rsidR="008730CB" w:rsidRPr="008730CB" w:rsidRDefault="008730CB">
      <w:pPr>
        <w:pStyle w:val="HTMLPreformatted"/>
        <w:divId w:val="598409418"/>
        <w:rPr>
          <w:sz w:val="16"/>
        </w:rPr>
      </w:pPr>
      <w:r w:rsidRPr="008730CB">
        <w:rPr>
          <w:rStyle w:val="line-number1"/>
          <w:sz w:val="16"/>
        </w:rPr>
        <w:t>53</w:t>
      </w:r>
      <w:r w:rsidRPr="008730CB">
        <w:rPr>
          <w:sz w:val="16"/>
        </w:rPr>
        <w:t xml:space="preserve">         StringBuilder hql = </w:t>
      </w:r>
      <w:r w:rsidRPr="008730CB">
        <w:rPr>
          <w:rStyle w:val="keyword-directive1"/>
          <w:sz w:val="16"/>
        </w:rPr>
        <w:t>new</w:t>
      </w:r>
      <w:r w:rsidRPr="008730CB">
        <w:rPr>
          <w:sz w:val="16"/>
        </w:rPr>
        <w:t xml:space="preserve"> StringBuilder();</w:t>
      </w:r>
    </w:p>
    <w:p w:rsidR="008730CB" w:rsidRPr="008730CB" w:rsidRDefault="008730CB">
      <w:pPr>
        <w:pStyle w:val="HTMLPreformatted"/>
        <w:divId w:val="598409418"/>
        <w:rPr>
          <w:sz w:val="16"/>
        </w:rPr>
      </w:pPr>
      <w:r w:rsidRPr="008730CB">
        <w:rPr>
          <w:rStyle w:val="line-number1"/>
          <w:sz w:val="16"/>
        </w:rPr>
        <w:t>54</w:t>
      </w:r>
      <w:r w:rsidRPr="008730CB">
        <w:rPr>
          <w:sz w:val="16"/>
        </w:rPr>
        <w:t xml:space="preserve">         hql.append(</w:t>
      </w:r>
      <w:r w:rsidRPr="008730CB">
        <w:rPr>
          <w:rStyle w:val="character1"/>
          <w:sz w:val="16"/>
        </w:rPr>
        <w:t>"select wordGroup from "</w:t>
      </w:r>
      <w:r w:rsidRPr="008730CB">
        <w:rPr>
          <w:sz w:val="16"/>
        </w:rPr>
        <w:t>);</w:t>
      </w:r>
    </w:p>
    <w:p w:rsidR="008730CB" w:rsidRPr="008730CB" w:rsidRDefault="008730CB">
      <w:pPr>
        <w:pStyle w:val="HTMLPreformatted"/>
        <w:divId w:val="598409418"/>
        <w:rPr>
          <w:sz w:val="16"/>
        </w:rPr>
      </w:pPr>
      <w:r w:rsidRPr="008730CB">
        <w:rPr>
          <w:rStyle w:val="line-number1"/>
          <w:sz w:val="16"/>
        </w:rPr>
        <w:t>55</w:t>
      </w:r>
      <w:r w:rsidRPr="008730CB">
        <w:rPr>
          <w:sz w:val="16"/>
        </w:rPr>
        <w:t xml:space="preserve">         hql.append(</w:t>
      </w:r>
      <w:r w:rsidRPr="008730CB">
        <w:rPr>
          <w:rStyle w:val="character1"/>
          <w:sz w:val="16"/>
        </w:rPr>
        <w:t>"dk.jsh.itdiplom.userdrivensignlanguagedictionary.entity."</w:t>
      </w:r>
      <w:r w:rsidRPr="008730CB">
        <w:rPr>
          <w:sz w:val="16"/>
        </w:rPr>
        <w:t>);</w:t>
      </w:r>
    </w:p>
    <w:p w:rsidR="008730CB" w:rsidRPr="008730CB" w:rsidRDefault="008730CB">
      <w:pPr>
        <w:pStyle w:val="HTMLPreformatted"/>
        <w:divId w:val="598409418"/>
        <w:rPr>
          <w:sz w:val="16"/>
        </w:rPr>
      </w:pPr>
      <w:r w:rsidRPr="008730CB">
        <w:rPr>
          <w:rStyle w:val="line-number1"/>
          <w:sz w:val="16"/>
        </w:rPr>
        <w:t>56</w:t>
      </w:r>
      <w:r w:rsidRPr="008730CB">
        <w:rPr>
          <w:sz w:val="16"/>
        </w:rPr>
        <w:t xml:space="preserve">         hql.append(</w:t>
      </w:r>
      <w:r w:rsidRPr="008730CB">
        <w:rPr>
          <w:rStyle w:val="character1"/>
          <w:sz w:val="16"/>
        </w:rPr>
        <w:t>"WordGroup wordGroup "</w:t>
      </w:r>
      <w:r w:rsidRPr="008730CB">
        <w:rPr>
          <w:sz w:val="16"/>
        </w:rPr>
        <w:t>);</w:t>
      </w:r>
    </w:p>
    <w:p w:rsidR="008730CB" w:rsidRPr="008730CB" w:rsidRDefault="008730CB">
      <w:pPr>
        <w:pStyle w:val="HTMLPreformatted"/>
        <w:divId w:val="598409418"/>
        <w:rPr>
          <w:sz w:val="16"/>
        </w:rPr>
      </w:pPr>
      <w:r w:rsidRPr="008730CB">
        <w:rPr>
          <w:rStyle w:val="line-number1"/>
          <w:sz w:val="16"/>
        </w:rPr>
        <w:t>57</w:t>
      </w:r>
      <w:r w:rsidRPr="008730CB">
        <w:rPr>
          <w:sz w:val="16"/>
        </w:rPr>
        <w:t xml:space="preserve">         </w:t>
      </w:r>
      <w:r w:rsidRPr="008730CB">
        <w:rPr>
          <w:rStyle w:val="keyword-directive1"/>
          <w:sz w:val="16"/>
        </w:rPr>
        <w:t>if</w:t>
      </w:r>
      <w:r w:rsidRPr="008730CB">
        <w:rPr>
          <w:sz w:val="16"/>
        </w:rPr>
        <w:t xml:space="preserve"> (useLike) {</w:t>
      </w:r>
    </w:p>
    <w:p w:rsidR="008730CB" w:rsidRPr="008730CB" w:rsidRDefault="008730CB">
      <w:pPr>
        <w:pStyle w:val="HTMLPreformatted"/>
        <w:divId w:val="598409418"/>
        <w:rPr>
          <w:sz w:val="16"/>
        </w:rPr>
      </w:pPr>
      <w:r w:rsidRPr="008730CB">
        <w:rPr>
          <w:rStyle w:val="line-number1"/>
          <w:sz w:val="16"/>
        </w:rPr>
        <w:t>58</w:t>
      </w:r>
      <w:r w:rsidRPr="008730CB">
        <w:rPr>
          <w:sz w:val="16"/>
        </w:rPr>
        <w:t xml:space="preserve">             hql.append(</w:t>
      </w:r>
      <w:r w:rsidRPr="008730CB">
        <w:rPr>
          <w:rStyle w:val="character1"/>
          <w:sz w:val="16"/>
        </w:rPr>
        <w:t>"where lower(wordGroup.name) like :search "</w:t>
      </w:r>
      <w:r w:rsidRPr="008730CB">
        <w:rPr>
          <w:sz w:val="16"/>
        </w:rPr>
        <w:t>);</w:t>
      </w:r>
    </w:p>
    <w:p w:rsidR="008730CB" w:rsidRPr="008730CB" w:rsidRDefault="008730CB">
      <w:pPr>
        <w:pStyle w:val="HTMLPreformatted"/>
        <w:divId w:val="598409418"/>
        <w:rPr>
          <w:sz w:val="16"/>
        </w:rPr>
      </w:pPr>
      <w:r w:rsidRPr="008730CB">
        <w:rPr>
          <w:rStyle w:val="line-number1"/>
          <w:sz w:val="16"/>
        </w:rPr>
        <w:t>59</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60</w:t>
      </w:r>
      <w:r w:rsidRPr="008730CB">
        <w:rPr>
          <w:sz w:val="16"/>
        </w:rPr>
        <w:t xml:space="preserve">         </w:t>
      </w:r>
      <w:r w:rsidRPr="008730CB">
        <w:rPr>
          <w:rStyle w:val="keyword-directive1"/>
          <w:sz w:val="16"/>
        </w:rPr>
        <w:t>else</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61</w:t>
      </w:r>
      <w:r w:rsidRPr="008730CB">
        <w:rPr>
          <w:sz w:val="16"/>
        </w:rPr>
        <w:t xml:space="preserve">             hql.append(</w:t>
      </w:r>
      <w:r w:rsidRPr="008730CB">
        <w:rPr>
          <w:rStyle w:val="character1"/>
          <w:sz w:val="16"/>
        </w:rPr>
        <w:t>"where lower(wordGroup.name) = :search "</w:t>
      </w:r>
      <w:r w:rsidRPr="008730CB">
        <w:rPr>
          <w:sz w:val="16"/>
        </w:rPr>
        <w:t>);</w:t>
      </w:r>
    </w:p>
    <w:p w:rsidR="008730CB" w:rsidRPr="008730CB" w:rsidRDefault="008730CB">
      <w:pPr>
        <w:pStyle w:val="HTMLPreformatted"/>
        <w:divId w:val="598409418"/>
        <w:rPr>
          <w:sz w:val="16"/>
        </w:rPr>
      </w:pPr>
      <w:r w:rsidRPr="008730CB">
        <w:rPr>
          <w:rStyle w:val="line-number1"/>
          <w:sz w:val="16"/>
        </w:rPr>
        <w:t>62</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63</w:t>
      </w:r>
      <w:r w:rsidRPr="008730CB">
        <w:rPr>
          <w:sz w:val="16"/>
        </w:rPr>
        <w:t xml:space="preserve">         hql.append(</w:t>
      </w:r>
      <w:r w:rsidRPr="008730CB">
        <w:rPr>
          <w:rStyle w:val="character1"/>
          <w:sz w:val="16"/>
        </w:rPr>
        <w:t>"order by wordGroup.name"</w:t>
      </w:r>
      <w:r w:rsidRPr="008730CB">
        <w:rPr>
          <w:sz w:val="16"/>
        </w:rPr>
        <w:t>);</w:t>
      </w:r>
    </w:p>
    <w:p w:rsidR="008730CB" w:rsidRPr="008730CB" w:rsidRDefault="008730CB">
      <w:pPr>
        <w:pStyle w:val="HTMLPreformatted"/>
        <w:divId w:val="598409418"/>
        <w:rPr>
          <w:sz w:val="16"/>
        </w:rPr>
      </w:pPr>
      <w:r w:rsidRPr="008730CB">
        <w:rPr>
          <w:rStyle w:val="line-number1"/>
          <w:sz w:val="16"/>
        </w:rPr>
        <w:t>64</w:t>
      </w:r>
      <w:r w:rsidRPr="008730CB">
        <w:rPr>
          <w:sz w:val="16"/>
        </w:rPr>
        <w:t xml:space="preserve">         Query query = session.createQuery(hql.toString());</w:t>
      </w:r>
    </w:p>
    <w:p w:rsidR="008730CB" w:rsidRPr="008730CB" w:rsidRDefault="008730CB">
      <w:pPr>
        <w:pStyle w:val="HTMLPreformatted"/>
        <w:divId w:val="598409418"/>
        <w:rPr>
          <w:sz w:val="16"/>
        </w:rPr>
      </w:pPr>
      <w:r w:rsidRPr="008730CB">
        <w:rPr>
          <w:rStyle w:val="line-number1"/>
          <w:sz w:val="16"/>
        </w:rPr>
        <w:t>65</w:t>
      </w:r>
      <w:r w:rsidRPr="008730CB">
        <w:rPr>
          <w:sz w:val="16"/>
        </w:rPr>
        <w:t xml:space="preserve">         query.setString(</w:t>
      </w:r>
      <w:r w:rsidRPr="008730CB">
        <w:rPr>
          <w:rStyle w:val="character1"/>
          <w:sz w:val="16"/>
        </w:rPr>
        <w:t>"search"</w:t>
      </w:r>
      <w:r w:rsidRPr="008730CB">
        <w:rPr>
          <w:sz w:val="16"/>
        </w:rPr>
        <w:t>, search);</w:t>
      </w:r>
    </w:p>
    <w:p w:rsidR="008730CB" w:rsidRPr="008730CB" w:rsidRDefault="008730CB">
      <w:pPr>
        <w:pStyle w:val="HTMLPreformatted"/>
        <w:divId w:val="598409418"/>
        <w:rPr>
          <w:sz w:val="16"/>
        </w:rPr>
      </w:pPr>
      <w:r w:rsidRPr="008730CB">
        <w:rPr>
          <w:rStyle w:val="line-number1"/>
          <w:sz w:val="16"/>
        </w:rPr>
        <w:t>66</w:t>
      </w:r>
      <w:r w:rsidRPr="008730CB">
        <w:rPr>
          <w:sz w:val="16"/>
        </w:rPr>
        <w:t xml:space="preserve">         wordGroupList = query.list();</w:t>
      </w:r>
    </w:p>
    <w:p w:rsidR="008730CB" w:rsidRPr="008730CB" w:rsidRDefault="008730CB">
      <w:pPr>
        <w:pStyle w:val="HTMLPreformatted"/>
        <w:divId w:val="598409418"/>
        <w:rPr>
          <w:sz w:val="16"/>
        </w:rPr>
      </w:pPr>
      <w:r w:rsidRPr="008730CB">
        <w:rPr>
          <w:rStyle w:val="line-number1"/>
          <w:sz w:val="16"/>
        </w:rPr>
        <w:t>67</w:t>
      </w:r>
      <w:r w:rsidRPr="008730CB">
        <w:rPr>
          <w:sz w:val="16"/>
        </w:rPr>
        <w:t xml:space="preserve">         session.close();</w:t>
      </w:r>
    </w:p>
    <w:p w:rsidR="008730CB" w:rsidRPr="008730CB" w:rsidRDefault="008730CB">
      <w:pPr>
        <w:pStyle w:val="HTMLPreformatted"/>
        <w:divId w:val="598409418"/>
        <w:rPr>
          <w:sz w:val="16"/>
        </w:rPr>
      </w:pPr>
      <w:r w:rsidRPr="008730CB">
        <w:rPr>
          <w:rStyle w:val="line-number1"/>
          <w:sz w:val="16"/>
        </w:rPr>
        <w:t>68</w:t>
      </w:r>
      <w:r w:rsidRPr="008730CB">
        <w:rPr>
          <w:sz w:val="16"/>
        </w:rPr>
        <w:t xml:space="preserve">         </w:t>
      </w:r>
      <w:r w:rsidRPr="008730CB">
        <w:rPr>
          <w:rStyle w:val="keyword-directive1"/>
          <w:sz w:val="16"/>
        </w:rPr>
        <w:t>return</w:t>
      </w:r>
      <w:r w:rsidRPr="008730CB">
        <w:rPr>
          <w:sz w:val="16"/>
        </w:rPr>
        <w:t xml:space="preserve"> wordGroupList;</w:t>
      </w:r>
    </w:p>
    <w:p w:rsidR="008730CB" w:rsidRPr="008730CB" w:rsidRDefault="008730CB">
      <w:pPr>
        <w:pStyle w:val="HTMLPreformatted"/>
        <w:divId w:val="598409418"/>
        <w:rPr>
          <w:sz w:val="16"/>
        </w:rPr>
      </w:pPr>
      <w:r w:rsidRPr="008730CB">
        <w:rPr>
          <w:rStyle w:val="line-number1"/>
          <w:sz w:val="16"/>
        </w:rPr>
        <w:t>69</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70</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71</w:t>
      </w:r>
      <w:r w:rsidRPr="008730CB">
        <w:rPr>
          <w:sz w:val="16"/>
        </w:rPr>
        <w:t xml:space="preserve"> </w:t>
      </w:r>
    </w:p>
    <w:p w:rsidR="005513B6" w:rsidRDefault="008026DD" w:rsidP="00BA33E7">
      <w:pPr>
        <w:rPr>
          <w:noProof/>
          <w:lang w:eastAsia="da-DK" w:bidi="ar-SA"/>
        </w:rPr>
      </w:pPr>
      <w:r w:rsidRPr="008730CB">
        <w:rPr>
          <w:noProof/>
          <w:sz w:val="16"/>
          <w:lang w:eastAsia="da-DK" w:bidi="ar-SA"/>
        </w:rPr>
        <w:fldChar w:fldCharType="end"/>
      </w:r>
    </w:p>
    <w:p w:rsidR="002405CF" w:rsidRDefault="002405CF">
      <w:pPr>
        <w:rPr>
          <w:noProof/>
          <w:lang w:eastAsia="da-DK" w:bidi="ar-SA"/>
        </w:rPr>
      </w:pPr>
      <w:r>
        <w:rPr>
          <w:noProof/>
          <w:lang w:eastAsia="da-DK" w:bidi="ar-SA"/>
        </w:rPr>
        <w:br w:type="page"/>
      </w:r>
    </w:p>
    <w:p w:rsidR="00283C11" w:rsidRDefault="00283C11" w:rsidP="00283C11">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wicket</w:t>
      </w:r>
    </w:p>
    <w:p w:rsidR="00283C11" w:rsidRDefault="00283C11" w:rsidP="00BA33E7">
      <w:pPr>
        <w:rPr>
          <w:noProof/>
          <w:lang w:eastAsia="da-DK" w:bidi="ar-SA"/>
        </w:rPr>
      </w:pPr>
    </w:p>
    <w:p w:rsidR="002405CF" w:rsidRDefault="00BE33A7" w:rsidP="00BA33E7">
      <w:pPr>
        <w:rPr>
          <w:noProof/>
          <w:lang w:eastAsia="da-DK" w:bidi="ar-SA"/>
        </w:rPr>
      </w:pPr>
      <w:r>
        <w:rPr>
          <w:noProof/>
          <w:lang w:eastAsia="da-DK" w:bidi="ar-SA"/>
        </w:rPr>
        <w:t>Filen: Application</w:t>
      </w:r>
      <w:r w:rsidR="003060D7" w:rsidRPr="003060D7">
        <w:rPr>
          <w:noProof/>
          <w:lang w:eastAsia="da-DK" w:bidi="ar-SA"/>
        </w:rPr>
        <w:t>.java</w:t>
      </w:r>
    </w:p>
    <w:p w:rsidR="00BE33A7" w:rsidRPr="009B4F8D" w:rsidRDefault="00BE33A7" w:rsidP="00BA33E7">
      <w:pPr>
        <w:rPr>
          <w:rFonts w:ascii="Times New Roman" w:hAnsi="Times New Roman" w:cs="Times New Roman"/>
          <w:sz w:val="16"/>
          <w:szCs w:val="20"/>
          <w:lang w:val="da-DK" w:eastAsia="da-DK" w:bidi="ar-SA"/>
        </w:rPr>
      </w:pPr>
      <w:r w:rsidRPr="009B4F8D">
        <w:rPr>
          <w:noProof/>
          <w:sz w:val="16"/>
          <w:lang w:eastAsia="da-DK" w:bidi="ar-SA"/>
        </w:rPr>
        <w:fldChar w:fldCharType="begin"/>
      </w:r>
      <w:r w:rsidRPr="009B4F8D">
        <w:rPr>
          <w:noProof/>
          <w:sz w:val="16"/>
          <w:lang w:eastAsia="da-DK" w:bidi="ar-SA"/>
        </w:rPr>
        <w:instrText xml:space="preserve"> INCLUDETEXT "C:\\GoogleCode\\user-driven-sign-language-dictionary\\Analysis and design\\CodeInHtml\\Application.html" \c HTML </w:instrText>
      </w:r>
      <w:r w:rsidR="009B4F8D">
        <w:rPr>
          <w:noProof/>
          <w:sz w:val="16"/>
          <w:lang w:eastAsia="da-DK" w:bidi="ar-SA"/>
        </w:rPr>
        <w:instrText xml:space="preserve"> \* MERGEFORMAT </w:instrText>
      </w:r>
      <w:r w:rsidRPr="009B4F8D">
        <w:rPr>
          <w:noProof/>
          <w:sz w:val="16"/>
          <w:lang w:eastAsia="da-DK" w:bidi="ar-SA"/>
        </w:rPr>
        <w:fldChar w:fldCharType="separate"/>
      </w:r>
    </w:p>
    <w:p w:rsidR="00BE33A7" w:rsidRPr="009B4F8D" w:rsidRDefault="00BE33A7">
      <w:pPr>
        <w:pStyle w:val="HTMLPreformatted"/>
        <w:divId w:val="1079787065"/>
        <w:rPr>
          <w:sz w:val="16"/>
        </w:rPr>
      </w:pPr>
      <w:r w:rsidRPr="009B4F8D">
        <w:rPr>
          <w:rStyle w:val="line-number1"/>
          <w:sz w:val="16"/>
        </w:rPr>
        <w:t xml:space="preserve"> 1</w:t>
      </w:r>
      <w:r w:rsidRPr="009B4F8D">
        <w:rPr>
          <w:sz w:val="16"/>
        </w:rPr>
        <w:t xml:space="preserve"> </w:t>
      </w:r>
      <w:r w:rsidRPr="009B4F8D">
        <w:rPr>
          <w:rStyle w:val="keyword-directive1"/>
          <w:sz w:val="16"/>
        </w:rPr>
        <w:t>package</w:t>
      </w:r>
      <w:r w:rsidRPr="009B4F8D">
        <w:rPr>
          <w:sz w:val="16"/>
        </w:rPr>
        <w:t xml:space="preserve"> dk.jsh.itdiplom.userdrivensignlanguagedictionary.wicket;</w:t>
      </w:r>
    </w:p>
    <w:p w:rsidR="00BE33A7" w:rsidRPr="009B4F8D" w:rsidRDefault="00BE33A7">
      <w:pPr>
        <w:pStyle w:val="HTMLPreformatted"/>
        <w:divId w:val="1079787065"/>
        <w:rPr>
          <w:sz w:val="16"/>
        </w:rPr>
      </w:pPr>
      <w:r w:rsidRPr="009B4F8D">
        <w:rPr>
          <w:rStyle w:val="line-number1"/>
          <w:sz w:val="16"/>
        </w:rPr>
        <w:t xml:space="preserve"> 2</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 xml:space="preserve"> 3</w:t>
      </w:r>
      <w:r w:rsidRPr="009B4F8D">
        <w:rPr>
          <w:sz w:val="16"/>
        </w:rPr>
        <w:t xml:space="preserve"> </w:t>
      </w:r>
      <w:r w:rsidRPr="009B4F8D">
        <w:rPr>
          <w:rStyle w:val="keyword-directive1"/>
          <w:sz w:val="16"/>
        </w:rPr>
        <w:t>import</w:t>
      </w:r>
      <w:r w:rsidRPr="009B4F8D">
        <w:rPr>
          <w:sz w:val="16"/>
        </w:rPr>
        <w:t xml:space="preserve"> dk.jsh.itdiplom.userdrivensignlanguagedictionary.wicket.homepage.HomePage;</w:t>
      </w:r>
    </w:p>
    <w:p w:rsidR="00BE33A7" w:rsidRPr="009B4F8D" w:rsidRDefault="00BE33A7">
      <w:pPr>
        <w:pStyle w:val="HTMLPreformatted"/>
        <w:divId w:val="1079787065"/>
        <w:rPr>
          <w:sz w:val="16"/>
        </w:rPr>
      </w:pPr>
      <w:r w:rsidRPr="009B4F8D">
        <w:rPr>
          <w:rStyle w:val="line-number1"/>
          <w:sz w:val="16"/>
        </w:rPr>
        <w:t xml:space="preserve"> 4</w:t>
      </w:r>
      <w:r w:rsidRPr="009B4F8D">
        <w:rPr>
          <w:sz w:val="16"/>
        </w:rPr>
        <w:t xml:space="preserve"> </w:t>
      </w:r>
      <w:r w:rsidRPr="009B4F8D">
        <w:rPr>
          <w:rStyle w:val="keyword-directive1"/>
          <w:sz w:val="16"/>
        </w:rPr>
        <w:t>import</w:t>
      </w:r>
      <w:r w:rsidRPr="009B4F8D">
        <w:rPr>
          <w:sz w:val="16"/>
        </w:rPr>
        <w:t xml:space="preserve"> java.util.logging.Logger;</w:t>
      </w:r>
    </w:p>
    <w:p w:rsidR="00BE33A7" w:rsidRPr="009B4F8D" w:rsidRDefault="00BE33A7">
      <w:pPr>
        <w:pStyle w:val="HTMLPreformatted"/>
        <w:divId w:val="1079787065"/>
        <w:rPr>
          <w:sz w:val="16"/>
        </w:rPr>
      </w:pPr>
      <w:r w:rsidRPr="009B4F8D">
        <w:rPr>
          <w:rStyle w:val="line-number1"/>
          <w:sz w:val="16"/>
        </w:rPr>
        <w:t xml:space="preserve"> 5</w:t>
      </w:r>
      <w:r w:rsidRPr="009B4F8D">
        <w:rPr>
          <w:sz w:val="16"/>
        </w:rPr>
        <w:t xml:space="preserve"> </w:t>
      </w:r>
      <w:r w:rsidRPr="009B4F8D">
        <w:rPr>
          <w:rStyle w:val="keyword-directive1"/>
          <w:sz w:val="16"/>
        </w:rPr>
        <w:t>import</w:t>
      </w:r>
      <w:r w:rsidRPr="009B4F8D">
        <w:rPr>
          <w:sz w:val="16"/>
        </w:rPr>
        <w:t xml:space="preserve"> org.apache.wicket.Request;</w:t>
      </w:r>
    </w:p>
    <w:p w:rsidR="00BE33A7" w:rsidRPr="009B4F8D" w:rsidRDefault="00BE33A7">
      <w:pPr>
        <w:pStyle w:val="HTMLPreformatted"/>
        <w:divId w:val="1079787065"/>
        <w:rPr>
          <w:sz w:val="16"/>
        </w:rPr>
      </w:pPr>
      <w:r w:rsidRPr="009B4F8D">
        <w:rPr>
          <w:rStyle w:val="line-number1"/>
          <w:sz w:val="16"/>
        </w:rPr>
        <w:t xml:space="preserve"> 6</w:t>
      </w:r>
      <w:r w:rsidRPr="009B4F8D">
        <w:rPr>
          <w:sz w:val="16"/>
        </w:rPr>
        <w:t xml:space="preserve"> </w:t>
      </w:r>
      <w:r w:rsidRPr="009B4F8D">
        <w:rPr>
          <w:rStyle w:val="keyword-directive1"/>
          <w:sz w:val="16"/>
        </w:rPr>
        <w:t>import</w:t>
      </w:r>
      <w:r w:rsidRPr="009B4F8D">
        <w:rPr>
          <w:sz w:val="16"/>
        </w:rPr>
        <w:t xml:space="preserve"> org.apache.wicket.Response;</w:t>
      </w:r>
    </w:p>
    <w:p w:rsidR="00BE33A7" w:rsidRPr="009B4F8D" w:rsidRDefault="00BE33A7">
      <w:pPr>
        <w:pStyle w:val="HTMLPreformatted"/>
        <w:divId w:val="1079787065"/>
        <w:rPr>
          <w:sz w:val="16"/>
        </w:rPr>
      </w:pPr>
      <w:r w:rsidRPr="009B4F8D">
        <w:rPr>
          <w:rStyle w:val="line-number1"/>
          <w:sz w:val="16"/>
        </w:rPr>
        <w:t xml:space="preserve"> 7</w:t>
      </w:r>
      <w:r w:rsidRPr="009B4F8D">
        <w:rPr>
          <w:sz w:val="16"/>
        </w:rPr>
        <w:t xml:space="preserve"> </w:t>
      </w:r>
      <w:r w:rsidRPr="009B4F8D">
        <w:rPr>
          <w:rStyle w:val="keyword-directive1"/>
          <w:sz w:val="16"/>
        </w:rPr>
        <w:t>import</w:t>
      </w:r>
      <w:r w:rsidRPr="009B4F8D">
        <w:rPr>
          <w:sz w:val="16"/>
        </w:rPr>
        <w:t xml:space="preserve"> org.apache.wicket.Session;</w:t>
      </w:r>
    </w:p>
    <w:p w:rsidR="00BE33A7" w:rsidRPr="009B4F8D" w:rsidRDefault="00BE33A7">
      <w:pPr>
        <w:pStyle w:val="HTMLPreformatted"/>
        <w:divId w:val="1079787065"/>
        <w:rPr>
          <w:sz w:val="16"/>
        </w:rPr>
      </w:pPr>
      <w:r w:rsidRPr="009B4F8D">
        <w:rPr>
          <w:rStyle w:val="line-number1"/>
          <w:sz w:val="16"/>
        </w:rPr>
        <w:t xml:space="preserve"> 8</w:t>
      </w:r>
      <w:r w:rsidRPr="009B4F8D">
        <w:rPr>
          <w:sz w:val="16"/>
        </w:rPr>
        <w:t xml:space="preserve"> </w:t>
      </w:r>
      <w:r w:rsidRPr="009B4F8D">
        <w:rPr>
          <w:rStyle w:val="keyword-directive1"/>
          <w:sz w:val="16"/>
        </w:rPr>
        <w:t>import</w:t>
      </w:r>
      <w:r w:rsidRPr="009B4F8D">
        <w:rPr>
          <w:sz w:val="16"/>
        </w:rPr>
        <w:t xml:space="preserve"> org.apache.wicket.protocol.http.WebApplication;</w:t>
      </w:r>
    </w:p>
    <w:p w:rsidR="00BE33A7" w:rsidRPr="009B4F8D" w:rsidRDefault="00BE33A7">
      <w:pPr>
        <w:pStyle w:val="HTMLPreformatted"/>
        <w:divId w:val="1079787065"/>
        <w:rPr>
          <w:sz w:val="16"/>
        </w:rPr>
      </w:pPr>
      <w:r w:rsidRPr="009B4F8D">
        <w:rPr>
          <w:rStyle w:val="line-number1"/>
          <w:sz w:val="16"/>
        </w:rPr>
        <w:t xml:space="preserve"> 9</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10</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11</w:t>
      </w:r>
      <w:r w:rsidRPr="009B4F8D">
        <w:rPr>
          <w:sz w:val="16"/>
        </w:rPr>
        <w:t xml:space="preserve"> </w:t>
      </w:r>
      <w:r w:rsidRPr="009B4F8D">
        <w:rPr>
          <w:rStyle w:val="comment1"/>
          <w:sz w:val="16"/>
        </w:rPr>
        <w:t>/**</w:t>
      </w:r>
    </w:p>
    <w:p w:rsidR="00BE33A7" w:rsidRPr="009B4F8D" w:rsidRDefault="00BE33A7">
      <w:pPr>
        <w:pStyle w:val="HTMLPreformatted"/>
        <w:divId w:val="1079787065"/>
        <w:rPr>
          <w:sz w:val="16"/>
        </w:rPr>
      </w:pPr>
      <w:r w:rsidRPr="009B4F8D">
        <w:rPr>
          <w:rStyle w:val="line-number1"/>
          <w:sz w:val="16"/>
        </w:rPr>
        <w:t>12</w:t>
      </w:r>
      <w:r w:rsidRPr="009B4F8D">
        <w:rPr>
          <w:sz w:val="16"/>
        </w:rPr>
        <w:t xml:space="preserve"> </w:t>
      </w:r>
      <w:r w:rsidRPr="009B4F8D">
        <w:rPr>
          <w:rStyle w:val="comment1"/>
          <w:sz w:val="16"/>
        </w:rPr>
        <w:t xml:space="preserve"> * User</w:t>
      </w:r>
      <w:r w:rsidRPr="009B4F8D">
        <w:rPr>
          <w:sz w:val="16"/>
        </w:rPr>
        <w:t xml:space="preserve"> </w:t>
      </w:r>
      <w:r w:rsidRPr="009B4F8D">
        <w:rPr>
          <w:rStyle w:val="comment1"/>
          <w:sz w:val="16"/>
        </w:rPr>
        <w:t>driven</w:t>
      </w:r>
      <w:r w:rsidRPr="009B4F8D">
        <w:rPr>
          <w:sz w:val="16"/>
        </w:rPr>
        <w:t xml:space="preserve"> </w:t>
      </w:r>
      <w:r w:rsidRPr="009B4F8D">
        <w:rPr>
          <w:rStyle w:val="comment1"/>
          <w:sz w:val="16"/>
        </w:rPr>
        <w:t>sign</w:t>
      </w:r>
      <w:r w:rsidRPr="009B4F8D">
        <w:rPr>
          <w:sz w:val="16"/>
        </w:rPr>
        <w:t xml:space="preserve"> </w:t>
      </w:r>
      <w:r w:rsidRPr="009B4F8D">
        <w:rPr>
          <w:rStyle w:val="comment1"/>
          <w:sz w:val="16"/>
        </w:rPr>
        <w:t>language</w:t>
      </w:r>
      <w:r w:rsidRPr="009B4F8D">
        <w:rPr>
          <w:sz w:val="16"/>
        </w:rPr>
        <w:t xml:space="preserve"> </w:t>
      </w:r>
      <w:r w:rsidRPr="009B4F8D">
        <w:rPr>
          <w:rStyle w:val="comment1"/>
          <w:sz w:val="16"/>
        </w:rPr>
        <w:t>dictionary</w:t>
      </w:r>
      <w:r w:rsidRPr="009B4F8D">
        <w:rPr>
          <w:sz w:val="16"/>
        </w:rPr>
        <w:t xml:space="preserve"> </w:t>
      </w:r>
      <w:r w:rsidRPr="009B4F8D">
        <w:rPr>
          <w:rStyle w:val="comment1"/>
          <w:sz w:val="16"/>
        </w:rPr>
        <w:t>wicket</w:t>
      </w:r>
      <w:r w:rsidRPr="009B4F8D">
        <w:rPr>
          <w:sz w:val="16"/>
        </w:rPr>
        <w:t xml:space="preserve"> </w:t>
      </w:r>
      <w:r w:rsidRPr="009B4F8D">
        <w:rPr>
          <w:rStyle w:val="comment1"/>
          <w:sz w:val="16"/>
        </w:rPr>
        <w:t>application.</w:t>
      </w:r>
    </w:p>
    <w:p w:rsidR="00BE33A7" w:rsidRPr="009B4F8D" w:rsidRDefault="00BE33A7">
      <w:pPr>
        <w:pStyle w:val="HTMLPreformatted"/>
        <w:divId w:val="1079787065"/>
        <w:rPr>
          <w:sz w:val="16"/>
        </w:rPr>
      </w:pPr>
      <w:r w:rsidRPr="009B4F8D">
        <w:rPr>
          <w:rStyle w:val="line-number1"/>
          <w:sz w:val="16"/>
        </w:rPr>
        <w:t>13</w:t>
      </w:r>
      <w:r w:rsidRPr="009B4F8D">
        <w:rPr>
          <w:sz w:val="16"/>
        </w:rPr>
        <w:t xml:space="preserve"> </w:t>
      </w:r>
      <w:r w:rsidRPr="009B4F8D">
        <w:rPr>
          <w:rStyle w:val="comment1"/>
          <w:sz w:val="16"/>
        </w:rPr>
        <w:t xml:space="preserve"> * </w:t>
      </w:r>
    </w:p>
    <w:p w:rsidR="00BE33A7" w:rsidRPr="009B4F8D" w:rsidRDefault="00BE33A7">
      <w:pPr>
        <w:pStyle w:val="HTMLPreformatted"/>
        <w:divId w:val="1079787065"/>
        <w:rPr>
          <w:sz w:val="16"/>
        </w:rPr>
      </w:pPr>
      <w:r w:rsidRPr="009B4F8D">
        <w:rPr>
          <w:rStyle w:val="line-number1"/>
          <w:sz w:val="16"/>
        </w:rPr>
        <w:t>14</w:t>
      </w:r>
      <w:r w:rsidRPr="009B4F8D">
        <w:rPr>
          <w:sz w:val="16"/>
        </w:rPr>
        <w:t xml:space="preserve"> </w:t>
      </w:r>
      <w:r w:rsidRPr="009B4F8D">
        <w:rPr>
          <w:rStyle w:val="comment1"/>
          <w:sz w:val="16"/>
        </w:rPr>
        <w:t xml:space="preserve"> * </w:t>
      </w:r>
      <w:r w:rsidRPr="009B4F8D">
        <w:rPr>
          <w:rStyle w:val="st01"/>
          <w:sz w:val="16"/>
        </w:rPr>
        <w:t>@author</w:t>
      </w:r>
      <w:r w:rsidRPr="009B4F8D">
        <w:rPr>
          <w:sz w:val="16"/>
        </w:rPr>
        <w:t xml:space="preserve"> </w:t>
      </w:r>
      <w:r w:rsidRPr="009B4F8D">
        <w:rPr>
          <w:rStyle w:val="comment1"/>
          <w:sz w:val="16"/>
        </w:rPr>
        <w:t>Jan</w:t>
      </w:r>
      <w:r w:rsidRPr="009B4F8D">
        <w:rPr>
          <w:sz w:val="16"/>
        </w:rPr>
        <w:t xml:space="preserve"> </w:t>
      </w:r>
      <w:r w:rsidRPr="009B4F8D">
        <w:rPr>
          <w:rStyle w:val="comment1"/>
          <w:sz w:val="16"/>
        </w:rPr>
        <w:t>S.</w:t>
      </w:r>
      <w:r w:rsidRPr="009B4F8D">
        <w:rPr>
          <w:sz w:val="16"/>
        </w:rPr>
        <w:t xml:space="preserve"> </w:t>
      </w:r>
      <w:r w:rsidRPr="009B4F8D">
        <w:rPr>
          <w:rStyle w:val="comment1"/>
          <w:sz w:val="16"/>
        </w:rPr>
        <w:t>Hansen</w:t>
      </w:r>
    </w:p>
    <w:p w:rsidR="00BE33A7" w:rsidRPr="009B4F8D" w:rsidRDefault="00BE33A7">
      <w:pPr>
        <w:pStyle w:val="HTMLPreformatted"/>
        <w:divId w:val="1079787065"/>
        <w:rPr>
          <w:sz w:val="16"/>
        </w:rPr>
      </w:pPr>
      <w:r w:rsidRPr="009B4F8D">
        <w:rPr>
          <w:rStyle w:val="line-number1"/>
          <w:sz w:val="16"/>
        </w:rPr>
        <w:t>15</w:t>
      </w:r>
      <w:r w:rsidRPr="009B4F8D">
        <w:rPr>
          <w:sz w:val="16"/>
        </w:rPr>
        <w:t xml:space="preserve">  </w:t>
      </w:r>
      <w:r w:rsidRPr="009B4F8D">
        <w:rPr>
          <w:rStyle w:val="comment1"/>
          <w:sz w:val="16"/>
        </w:rPr>
        <w:t>*/</w:t>
      </w:r>
    </w:p>
    <w:p w:rsidR="00BE33A7" w:rsidRPr="009B4F8D" w:rsidRDefault="00BE33A7">
      <w:pPr>
        <w:pStyle w:val="HTMLPreformatted"/>
        <w:divId w:val="1079787065"/>
        <w:rPr>
          <w:sz w:val="16"/>
        </w:rPr>
      </w:pPr>
      <w:r w:rsidRPr="009B4F8D">
        <w:rPr>
          <w:rStyle w:val="line-number1"/>
          <w:sz w:val="16"/>
        </w:rPr>
        <w:t>16</w:t>
      </w:r>
      <w:r w:rsidRPr="009B4F8D">
        <w:rPr>
          <w:sz w:val="16"/>
        </w:rPr>
        <w:t xml:space="preserve"> </w:t>
      </w:r>
      <w:r w:rsidRPr="009B4F8D">
        <w:rPr>
          <w:rStyle w:val="keyword-directive1"/>
          <w:sz w:val="16"/>
        </w:rPr>
        <w:t>public</w:t>
      </w:r>
      <w:r w:rsidRPr="009B4F8D">
        <w:rPr>
          <w:sz w:val="16"/>
        </w:rPr>
        <w:t xml:space="preserve"> </w:t>
      </w:r>
      <w:r w:rsidRPr="009B4F8D">
        <w:rPr>
          <w:rStyle w:val="keyword-directive1"/>
          <w:sz w:val="16"/>
        </w:rPr>
        <w:t>class</w:t>
      </w:r>
      <w:r w:rsidRPr="009B4F8D">
        <w:rPr>
          <w:sz w:val="16"/>
        </w:rPr>
        <w:t xml:space="preserve"> Application </w:t>
      </w:r>
      <w:r w:rsidRPr="009B4F8D">
        <w:rPr>
          <w:rStyle w:val="keyword-directive1"/>
          <w:sz w:val="16"/>
        </w:rPr>
        <w:t>extends</w:t>
      </w:r>
      <w:r w:rsidRPr="009B4F8D">
        <w:rPr>
          <w:sz w:val="16"/>
        </w:rPr>
        <w:t xml:space="preserve"> WebApplication {</w:t>
      </w:r>
    </w:p>
    <w:p w:rsidR="00BE33A7" w:rsidRPr="009B4F8D" w:rsidRDefault="00BE33A7">
      <w:pPr>
        <w:pStyle w:val="HTMLPreformatted"/>
        <w:divId w:val="1079787065"/>
        <w:rPr>
          <w:sz w:val="16"/>
        </w:rPr>
      </w:pPr>
      <w:r w:rsidRPr="009B4F8D">
        <w:rPr>
          <w:rStyle w:val="line-number1"/>
          <w:sz w:val="16"/>
        </w:rPr>
        <w:t>17</w:t>
      </w:r>
      <w:r w:rsidRPr="009B4F8D">
        <w:rPr>
          <w:sz w:val="16"/>
        </w:rPr>
        <w:t xml:space="preserve">     </w:t>
      </w:r>
      <w:r w:rsidRPr="009B4F8D">
        <w:rPr>
          <w:rStyle w:val="keyword-directive1"/>
          <w:sz w:val="16"/>
        </w:rPr>
        <w:t>static</w:t>
      </w:r>
      <w:r w:rsidRPr="009B4F8D">
        <w:rPr>
          <w:sz w:val="16"/>
        </w:rPr>
        <w:t xml:space="preserve"> </w:t>
      </w:r>
      <w:r w:rsidRPr="009B4F8D">
        <w:rPr>
          <w:rStyle w:val="keyword-directive1"/>
          <w:sz w:val="16"/>
        </w:rPr>
        <w:t>final</w:t>
      </w:r>
      <w:r w:rsidRPr="009B4F8D">
        <w:rPr>
          <w:sz w:val="16"/>
        </w:rPr>
        <w:t xml:space="preserve"> Logger logger = Logger.getLogger(Application.</w:t>
      </w:r>
      <w:r w:rsidRPr="009B4F8D">
        <w:rPr>
          <w:rStyle w:val="keyword-directive1"/>
          <w:sz w:val="16"/>
        </w:rPr>
        <w:t>class</w:t>
      </w:r>
      <w:r w:rsidRPr="009B4F8D">
        <w:rPr>
          <w:sz w:val="16"/>
        </w:rPr>
        <w:t>.getName());</w:t>
      </w:r>
    </w:p>
    <w:p w:rsidR="00BE33A7" w:rsidRPr="009B4F8D" w:rsidRDefault="00BE33A7">
      <w:pPr>
        <w:pStyle w:val="HTMLPreformatted"/>
        <w:divId w:val="1079787065"/>
        <w:rPr>
          <w:sz w:val="16"/>
        </w:rPr>
      </w:pPr>
      <w:r w:rsidRPr="009B4F8D">
        <w:rPr>
          <w:rStyle w:val="line-number1"/>
          <w:sz w:val="16"/>
        </w:rPr>
        <w:t>18</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19</w:t>
      </w:r>
      <w:r w:rsidRPr="009B4F8D">
        <w:rPr>
          <w:sz w:val="16"/>
        </w:rPr>
        <w:t xml:space="preserve">     </w:t>
      </w:r>
      <w:r w:rsidRPr="009B4F8D">
        <w:rPr>
          <w:rStyle w:val="keyword-directive1"/>
          <w:sz w:val="16"/>
        </w:rPr>
        <w:t>public</w:t>
      </w:r>
      <w:r w:rsidRPr="009B4F8D">
        <w:rPr>
          <w:sz w:val="16"/>
        </w:rPr>
        <w:t xml:space="preserve"> Application() {</w:t>
      </w:r>
    </w:p>
    <w:p w:rsidR="00BE33A7" w:rsidRPr="009B4F8D" w:rsidRDefault="00BE33A7">
      <w:pPr>
        <w:pStyle w:val="HTMLPreformatted"/>
        <w:divId w:val="1079787065"/>
        <w:rPr>
          <w:sz w:val="16"/>
        </w:rPr>
      </w:pPr>
      <w:r w:rsidRPr="009B4F8D">
        <w:rPr>
          <w:rStyle w:val="line-number1"/>
          <w:sz w:val="16"/>
        </w:rPr>
        <w:t>20</w:t>
      </w:r>
      <w:r w:rsidRPr="009B4F8D">
        <w:rPr>
          <w:sz w:val="16"/>
        </w:rPr>
        <w:t xml:space="preserve">         logger.info(</w:t>
      </w:r>
      <w:r w:rsidRPr="009B4F8D">
        <w:rPr>
          <w:rStyle w:val="character1"/>
          <w:sz w:val="16"/>
        </w:rPr>
        <w:t>"Application started"</w:t>
      </w:r>
      <w:r w:rsidRPr="009B4F8D">
        <w:rPr>
          <w:sz w:val="16"/>
        </w:rPr>
        <w:t>);</w:t>
      </w:r>
    </w:p>
    <w:p w:rsidR="00BE33A7" w:rsidRPr="009B4F8D" w:rsidRDefault="00BE33A7">
      <w:pPr>
        <w:pStyle w:val="HTMLPreformatted"/>
        <w:divId w:val="1079787065"/>
        <w:rPr>
          <w:sz w:val="16"/>
        </w:rPr>
      </w:pPr>
      <w:r w:rsidRPr="009B4F8D">
        <w:rPr>
          <w:rStyle w:val="line-number1"/>
          <w:sz w:val="16"/>
        </w:rPr>
        <w:t>21</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22</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23</w:t>
      </w:r>
      <w:r w:rsidRPr="009B4F8D">
        <w:rPr>
          <w:sz w:val="16"/>
        </w:rPr>
        <w:t xml:space="preserve">     @Override</w:t>
      </w:r>
    </w:p>
    <w:p w:rsidR="00BE33A7" w:rsidRPr="009B4F8D" w:rsidRDefault="00BE33A7">
      <w:pPr>
        <w:pStyle w:val="HTMLPreformatted"/>
        <w:divId w:val="1079787065"/>
        <w:rPr>
          <w:sz w:val="16"/>
        </w:rPr>
      </w:pPr>
      <w:r w:rsidRPr="009B4F8D">
        <w:rPr>
          <w:rStyle w:val="line-number1"/>
          <w:sz w:val="16"/>
        </w:rPr>
        <w:t>24</w:t>
      </w:r>
      <w:r w:rsidRPr="009B4F8D">
        <w:rPr>
          <w:sz w:val="16"/>
        </w:rPr>
        <w:t xml:space="preserve">     </w:t>
      </w:r>
      <w:r w:rsidRPr="009B4F8D">
        <w:rPr>
          <w:rStyle w:val="keyword-directive1"/>
          <w:sz w:val="16"/>
        </w:rPr>
        <w:t>public</w:t>
      </w:r>
      <w:r w:rsidRPr="009B4F8D">
        <w:rPr>
          <w:sz w:val="16"/>
        </w:rPr>
        <w:t xml:space="preserve"> Class getHomePage() {</w:t>
      </w:r>
    </w:p>
    <w:p w:rsidR="00BE33A7" w:rsidRPr="009B4F8D" w:rsidRDefault="00BE33A7">
      <w:pPr>
        <w:pStyle w:val="HTMLPreformatted"/>
        <w:divId w:val="1079787065"/>
        <w:rPr>
          <w:sz w:val="16"/>
        </w:rPr>
      </w:pPr>
      <w:r w:rsidRPr="009B4F8D">
        <w:rPr>
          <w:rStyle w:val="line-number1"/>
          <w:sz w:val="16"/>
        </w:rPr>
        <w:t>25</w:t>
      </w:r>
      <w:r w:rsidRPr="009B4F8D">
        <w:rPr>
          <w:sz w:val="16"/>
        </w:rPr>
        <w:t xml:space="preserve">         </w:t>
      </w:r>
      <w:r w:rsidRPr="009B4F8D">
        <w:rPr>
          <w:rStyle w:val="keyword-directive1"/>
          <w:sz w:val="16"/>
        </w:rPr>
        <w:t>return</w:t>
      </w:r>
      <w:r w:rsidRPr="009B4F8D">
        <w:rPr>
          <w:sz w:val="16"/>
        </w:rPr>
        <w:t xml:space="preserve"> HomePage.</w:t>
      </w:r>
      <w:r w:rsidRPr="009B4F8D">
        <w:rPr>
          <w:rStyle w:val="keyword-directive1"/>
          <w:sz w:val="16"/>
        </w:rPr>
        <w:t>class</w:t>
      </w:r>
      <w:r w:rsidRPr="009B4F8D">
        <w:rPr>
          <w:sz w:val="16"/>
        </w:rPr>
        <w:t>;</w:t>
      </w:r>
    </w:p>
    <w:p w:rsidR="00BE33A7" w:rsidRPr="009B4F8D" w:rsidRDefault="00BE33A7">
      <w:pPr>
        <w:pStyle w:val="HTMLPreformatted"/>
        <w:divId w:val="1079787065"/>
        <w:rPr>
          <w:sz w:val="16"/>
        </w:rPr>
      </w:pPr>
      <w:r w:rsidRPr="009B4F8D">
        <w:rPr>
          <w:rStyle w:val="line-number1"/>
          <w:sz w:val="16"/>
        </w:rPr>
        <w:t>26</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27</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28</w:t>
      </w:r>
      <w:r w:rsidRPr="009B4F8D">
        <w:rPr>
          <w:sz w:val="16"/>
        </w:rPr>
        <w:t xml:space="preserve">     @Override</w:t>
      </w:r>
    </w:p>
    <w:p w:rsidR="00BE33A7" w:rsidRPr="009B4F8D" w:rsidRDefault="00BE33A7">
      <w:pPr>
        <w:pStyle w:val="HTMLPreformatted"/>
        <w:divId w:val="1079787065"/>
        <w:rPr>
          <w:sz w:val="16"/>
        </w:rPr>
      </w:pPr>
      <w:r w:rsidRPr="009B4F8D">
        <w:rPr>
          <w:rStyle w:val="line-number1"/>
          <w:sz w:val="16"/>
        </w:rPr>
        <w:t>29</w:t>
      </w:r>
      <w:r w:rsidRPr="009B4F8D">
        <w:rPr>
          <w:sz w:val="16"/>
        </w:rPr>
        <w:t xml:space="preserve">     </w:t>
      </w:r>
      <w:r w:rsidRPr="009B4F8D">
        <w:rPr>
          <w:rStyle w:val="keyword-directive1"/>
          <w:sz w:val="16"/>
        </w:rPr>
        <w:t>public</w:t>
      </w:r>
      <w:r w:rsidRPr="009B4F8D">
        <w:rPr>
          <w:sz w:val="16"/>
        </w:rPr>
        <w:t xml:space="preserve"> Session newSession(Request request, Response response) {</w:t>
      </w:r>
    </w:p>
    <w:p w:rsidR="00BE33A7" w:rsidRPr="009B4F8D" w:rsidRDefault="00BE33A7">
      <w:pPr>
        <w:pStyle w:val="HTMLPreformatted"/>
        <w:divId w:val="1079787065"/>
        <w:rPr>
          <w:sz w:val="16"/>
        </w:rPr>
      </w:pPr>
      <w:r w:rsidRPr="009B4F8D">
        <w:rPr>
          <w:rStyle w:val="line-number1"/>
          <w:sz w:val="16"/>
        </w:rPr>
        <w:t>30</w:t>
      </w:r>
      <w:r w:rsidRPr="009B4F8D">
        <w:rPr>
          <w:sz w:val="16"/>
        </w:rPr>
        <w:t xml:space="preserve">         </w:t>
      </w:r>
      <w:r w:rsidRPr="009B4F8D">
        <w:rPr>
          <w:rStyle w:val="keyword-directive1"/>
          <w:sz w:val="16"/>
        </w:rPr>
        <w:t>return</w:t>
      </w:r>
      <w:r w:rsidRPr="009B4F8D">
        <w:rPr>
          <w:sz w:val="16"/>
        </w:rPr>
        <w:t xml:space="preserve"> </w:t>
      </w:r>
      <w:r w:rsidRPr="009B4F8D">
        <w:rPr>
          <w:rStyle w:val="keyword-directive1"/>
          <w:sz w:val="16"/>
        </w:rPr>
        <w:t>new</w:t>
      </w:r>
      <w:r w:rsidRPr="009B4F8D">
        <w:rPr>
          <w:sz w:val="16"/>
        </w:rPr>
        <w:t xml:space="preserve"> WicketSession(request);</w:t>
      </w:r>
    </w:p>
    <w:p w:rsidR="00BE33A7" w:rsidRPr="009B4F8D" w:rsidRDefault="00BE33A7">
      <w:pPr>
        <w:pStyle w:val="HTMLPreformatted"/>
        <w:divId w:val="1079787065"/>
        <w:rPr>
          <w:sz w:val="16"/>
        </w:rPr>
      </w:pPr>
      <w:r w:rsidRPr="009B4F8D">
        <w:rPr>
          <w:rStyle w:val="line-number1"/>
          <w:sz w:val="16"/>
        </w:rPr>
        <w:t>31</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32</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33</w:t>
      </w:r>
      <w:r w:rsidRPr="009B4F8D">
        <w:rPr>
          <w:sz w:val="16"/>
        </w:rPr>
        <w:t xml:space="preserve"> </w:t>
      </w:r>
    </w:p>
    <w:p w:rsidR="00BE33A7" w:rsidRDefault="00BE33A7" w:rsidP="00BA33E7">
      <w:pPr>
        <w:rPr>
          <w:noProof/>
          <w:lang w:eastAsia="da-DK" w:bidi="ar-SA"/>
        </w:rPr>
      </w:pPr>
      <w:r w:rsidRPr="009B4F8D">
        <w:rPr>
          <w:noProof/>
          <w:sz w:val="16"/>
          <w:lang w:eastAsia="da-DK" w:bidi="ar-SA"/>
        </w:rPr>
        <w:fldChar w:fldCharType="end"/>
      </w:r>
    </w:p>
    <w:p w:rsidR="00BE33A7" w:rsidRDefault="00BE33A7" w:rsidP="00BA33E7">
      <w:pPr>
        <w:rPr>
          <w:noProof/>
          <w:lang w:eastAsia="da-DK" w:bidi="ar-SA"/>
        </w:rPr>
      </w:pPr>
    </w:p>
    <w:p w:rsidR="009B4F8D" w:rsidRDefault="001A184C" w:rsidP="00BA33E7">
      <w:pPr>
        <w:rPr>
          <w:noProof/>
          <w:lang w:eastAsia="da-DK" w:bidi="ar-SA"/>
        </w:rPr>
      </w:pPr>
      <w:r>
        <w:rPr>
          <w:noProof/>
          <w:lang w:eastAsia="da-DK" w:bidi="ar-SA"/>
        </w:rPr>
        <w:t>Filen: BasePage.html</w:t>
      </w:r>
    </w:p>
    <w:p w:rsidR="001A184C" w:rsidRPr="001A184C" w:rsidRDefault="001A184C" w:rsidP="001A184C">
      <w:pPr>
        <w:rPr>
          <w:sz w:val="16"/>
        </w:rPr>
      </w:pPr>
      <w:r w:rsidRPr="001A184C">
        <w:rPr>
          <w:noProof/>
          <w:sz w:val="16"/>
          <w:lang w:eastAsia="da-DK" w:bidi="ar-SA"/>
        </w:rPr>
        <w:fldChar w:fldCharType="begin"/>
      </w:r>
      <w:r w:rsidRPr="001A184C">
        <w:rPr>
          <w:noProof/>
          <w:sz w:val="16"/>
          <w:lang w:eastAsia="da-DK" w:bidi="ar-SA"/>
        </w:rPr>
        <w:instrText xml:space="preserve"> INCLUDETEXT "C:\\GoogleCode\\user-driven-sign-language-dictionary\\Analysis and design\\CodeInHtml\\_BasePage.html" \c HTML </w:instrText>
      </w:r>
      <w:r>
        <w:rPr>
          <w:noProof/>
          <w:sz w:val="16"/>
          <w:lang w:eastAsia="da-DK" w:bidi="ar-SA"/>
        </w:rPr>
        <w:instrText xml:space="preserve"> \* MERGEFORMAT </w:instrText>
      </w:r>
      <w:r w:rsidRPr="001A184C">
        <w:rPr>
          <w:noProof/>
          <w:sz w:val="16"/>
          <w:lang w:eastAsia="da-DK" w:bidi="ar-SA"/>
        </w:rPr>
        <w:fldChar w:fldCharType="separate"/>
      </w:r>
    </w:p>
    <w:p w:rsidR="001A184C" w:rsidRPr="001A184C" w:rsidRDefault="001A184C">
      <w:pPr>
        <w:pStyle w:val="HTMLPreformatted"/>
        <w:divId w:val="1570076424"/>
        <w:rPr>
          <w:sz w:val="16"/>
        </w:rPr>
      </w:pPr>
      <w:r w:rsidRPr="001A184C">
        <w:rPr>
          <w:rStyle w:val="line-number1"/>
          <w:sz w:val="16"/>
        </w:rPr>
        <w:t xml:space="preserve"> 1</w:t>
      </w:r>
      <w:r w:rsidRPr="001A184C">
        <w:rPr>
          <w:sz w:val="16"/>
        </w:rPr>
        <w:t xml:space="preserve"> &lt;?xml version="1.0" encoding="UTF-8"?&gt;</w:t>
      </w:r>
    </w:p>
    <w:p w:rsidR="001A184C" w:rsidRPr="001A184C" w:rsidRDefault="001A184C">
      <w:pPr>
        <w:pStyle w:val="HTMLPreformatted"/>
        <w:divId w:val="1570076424"/>
        <w:rPr>
          <w:sz w:val="16"/>
        </w:rPr>
      </w:pPr>
      <w:r w:rsidRPr="001A184C">
        <w:rPr>
          <w:rStyle w:val="line-number1"/>
          <w:sz w:val="16"/>
        </w:rPr>
        <w:t xml:space="preserve"> 2</w:t>
      </w:r>
      <w:r w:rsidRPr="001A184C">
        <w:rPr>
          <w:sz w:val="16"/>
        </w:rPr>
        <w:t xml:space="preserve"> </w:t>
      </w:r>
      <w:r w:rsidRPr="001A184C">
        <w:rPr>
          <w:rStyle w:val="sgml-declaration1"/>
          <w:sz w:val="16"/>
        </w:rPr>
        <w:t>&lt;!DOCTYPE</w:t>
      </w:r>
      <w:r w:rsidRPr="001A184C">
        <w:rPr>
          <w:sz w:val="16"/>
        </w:rPr>
        <w:t xml:space="preserve"> </w:t>
      </w:r>
      <w:r w:rsidRPr="001A184C">
        <w:rPr>
          <w:rStyle w:val="sgml-declaration1"/>
          <w:sz w:val="16"/>
        </w:rPr>
        <w:t>html</w:t>
      </w:r>
      <w:r w:rsidRPr="001A184C">
        <w:rPr>
          <w:sz w:val="16"/>
        </w:rPr>
        <w:t xml:space="preserve"> </w:t>
      </w:r>
      <w:r w:rsidRPr="001A184C">
        <w:rPr>
          <w:rStyle w:val="sgml-declaration1"/>
          <w:sz w:val="16"/>
        </w:rPr>
        <w:t>PUBLIC</w:t>
      </w:r>
      <w:r w:rsidRPr="001A184C">
        <w:rPr>
          <w:sz w:val="16"/>
        </w:rPr>
        <w:t xml:space="preserve"> </w:t>
      </w:r>
      <w:r w:rsidRPr="001A184C">
        <w:rPr>
          <w:rStyle w:val="sgml-declaration1"/>
          <w:sz w:val="16"/>
        </w:rPr>
        <w:t>"-//W3C//DTD</w:t>
      </w:r>
      <w:r w:rsidRPr="001A184C">
        <w:rPr>
          <w:sz w:val="16"/>
        </w:rPr>
        <w:t xml:space="preserve"> </w:t>
      </w:r>
      <w:r w:rsidRPr="001A184C">
        <w:rPr>
          <w:rStyle w:val="sgml-declaration1"/>
          <w:sz w:val="16"/>
        </w:rPr>
        <w:t>XHTML</w:t>
      </w:r>
      <w:r w:rsidRPr="001A184C">
        <w:rPr>
          <w:sz w:val="16"/>
        </w:rPr>
        <w:t xml:space="preserve"> </w:t>
      </w:r>
      <w:r w:rsidRPr="001A184C">
        <w:rPr>
          <w:rStyle w:val="sgml-declaration1"/>
          <w:sz w:val="16"/>
        </w:rPr>
        <w:t>1.0</w:t>
      </w:r>
      <w:r w:rsidRPr="001A184C">
        <w:rPr>
          <w:sz w:val="16"/>
        </w:rPr>
        <w:t xml:space="preserve"> </w:t>
      </w:r>
      <w:r w:rsidRPr="001A184C">
        <w:rPr>
          <w:rStyle w:val="sgml-declaration1"/>
          <w:sz w:val="16"/>
        </w:rPr>
        <w:t>Transitional//EN"</w:t>
      </w:r>
      <w:r w:rsidRPr="001A184C">
        <w:rPr>
          <w:sz w:val="16"/>
        </w:rPr>
        <w:t xml:space="preserve"> </w:t>
      </w:r>
      <w:r w:rsidRPr="001A184C">
        <w:rPr>
          <w:rStyle w:val="sgml-declaration1"/>
          <w:sz w:val="16"/>
        </w:rPr>
        <w:t>"http://www.w3.org/TR/xhtml1/DTD/xhtml1-transitional.dtd"&gt;</w:t>
      </w:r>
    </w:p>
    <w:p w:rsidR="001A184C" w:rsidRPr="001A184C" w:rsidRDefault="001A184C">
      <w:pPr>
        <w:pStyle w:val="HTMLPreformatted"/>
        <w:divId w:val="1570076424"/>
        <w:rPr>
          <w:sz w:val="16"/>
        </w:rPr>
      </w:pPr>
      <w:r w:rsidRPr="001A184C">
        <w:rPr>
          <w:rStyle w:val="line-number1"/>
          <w:sz w:val="16"/>
        </w:rPr>
        <w:t xml:space="preserve"> 3</w:t>
      </w:r>
      <w:r w:rsidRPr="001A184C">
        <w:rPr>
          <w:sz w:val="16"/>
        </w:rPr>
        <w:t xml:space="preserve"> </w:t>
      </w:r>
      <w:r w:rsidRPr="001A184C">
        <w:rPr>
          <w:rStyle w:val="tag1"/>
          <w:sz w:val="16"/>
        </w:rPr>
        <w:t>&lt;html</w:t>
      </w:r>
      <w:r w:rsidRPr="001A184C">
        <w:rPr>
          <w:sz w:val="16"/>
        </w:rPr>
        <w:t xml:space="preserve"> </w:t>
      </w:r>
      <w:r w:rsidRPr="001A184C">
        <w:rPr>
          <w:rStyle w:val="argument1"/>
          <w:sz w:val="16"/>
        </w:rPr>
        <w:t>xmlns:wicket=</w:t>
      </w:r>
      <w:r w:rsidRPr="001A184C">
        <w:rPr>
          <w:rStyle w:val="value1"/>
          <w:sz w:val="16"/>
        </w:rPr>
        <w:t>"http://wicket.apache.org"</w:t>
      </w:r>
      <w:r w:rsidRPr="001A184C">
        <w:rPr>
          <w:rStyle w:val="tag1"/>
          <w:sz w:val="16"/>
        </w:rPr>
        <w:t>&gt;</w:t>
      </w:r>
    </w:p>
    <w:p w:rsidR="001A184C" w:rsidRPr="001A184C" w:rsidRDefault="001A184C">
      <w:pPr>
        <w:pStyle w:val="HTMLPreformatted"/>
        <w:divId w:val="1570076424"/>
        <w:rPr>
          <w:sz w:val="16"/>
        </w:rPr>
      </w:pPr>
      <w:r w:rsidRPr="001A184C">
        <w:rPr>
          <w:rStyle w:val="line-number1"/>
          <w:sz w:val="16"/>
        </w:rPr>
        <w:t xml:space="preserve"> 4</w:t>
      </w:r>
      <w:r w:rsidRPr="001A184C">
        <w:rPr>
          <w:sz w:val="16"/>
        </w:rPr>
        <w:t xml:space="preserve"> </w:t>
      </w:r>
      <w:r w:rsidRPr="001A184C">
        <w:rPr>
          <w:rStyle w:val="tag1"/>
          <w:sz w:val="16"/>
        </w:rPr>
        <w:t>&lt;head&gt;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 xml:space="preserve"> 5</w:t>
      </w:r>
      <w:r w:rsidRPr="001A184C">
        <w:rPr>
          <w:sz w:val="16"/>
        </w:rPr>
        <w:t xml:space="preserve">     </w:t>
      </w:r>
      <w:r w:rsidRPr="001A184C">
        <w:rPr>
          <w:rStyle w:val="tag1"/>
          <w:sz w:val="16"/>
        </w:rPr>
        <w:t>&lt;meta</w:t>
      </w:r>
      <w:r w:rsidRPr="001A184C">
        <w:rPr>
          <w:sz w:val="16"/>
        </w:rPr>
        <w:t xml:space="preserve"> </w:t>
      </w:r>
      <w:r w:rsidRPr="001A184C">
        <w:rPr>
          <w:rStyle w:val="argument1"/>
          <w:sz w:val="16"/>
        </w:rPr>
        <w:t>charset=</w:t>
      </w:r>
      <w:r w:rsidRPr="001A184C">
        <w:rPr>
          <w:rStyle w:val="value1"/>
          <w:sz w:val="16"/>
        </w:rPr>
        <w:t>"UTF-8"</w:t>
      </w:r>
      <w:r w:rsidRPr="001A184C">
        <w:rPr>
          <w:rStyle w:val="tag1"/>
          <w:sz w:val="16"/>
        </w:rPr>
        <w:t>&gt;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 xml:space="preserve"> 6</w:t>
      </w:r>
      <w:r w:rsidRPr="001A184C">
        <w:rPr>
          <w:sz w:val="16"/>
        </w:rPr>
        <w:t xml:space="preserve">     </w:t>
      </w:r>
      <w:r w:rsidRPr="001A184C">
        <w:rPr>
          <w:rStyle w:val="tag1"/>
          <w:sz w:val="16"/>
        </w:rPr>
        <w:t>&lt;meta</w:t>
      </w:r>
      <w:r w:rsidRPr="001A184C">
        <w:rPr>
          <w:sz w:val="16"/>
        </w:rPr>
        <w:t xml:space="preserve"> </w:t>
      </w:r>
      <w:r w:rsidRPr="001A184C">
        <w:rPr>
          <w:rStyle w:val="argument1"/>
          <w:sz w:val="16"/>
        </w:rPr>
        <w:t>name=</w:t>
      </w:r>
      <w:r w:rsidRPr="001A184C">
        <w:rPr>
          <w:rStyle w:val="value1"/>
          <w:sz w:val="16"/>
        </w:rPr>
        <w:t>"description"</w:t>
      </w:r>
      <w:r w:rsidRPr="001A184C">
        <w:rPr>
          <w:sz w:val="16"/>
        </w:rPr>
        <w:t xml:space="preserve"> </w:t>
      </w:r>
      <w:r w:rsidRPr="001A184C">
        <w:rPr>
          <w:rStyle w:val="argument1"/>
          <w:sz w:val="16"/>
        </w:rPr>
        <w:t>content=</w:t>
      </w:r>
      <w:r w:rsidRPr="001A184C">
        <w:rPr>
          <w:rStyle w:val="value1"/>
          <w:sz w:val="16"/>
        </w:rPr>
        <w:t>"User driven sign language dictionary"</w:t>
      </w:r>
      <w:r w:rsidRPr="001A184C">
        <w:rPr>
          <w:sz w:val="16"/>
        </w:rPr>
        <w:t xml:space="preserve"> </w:t>
      </w:r>
      <w:r w:rsidRPr="001A184C">
        <w:rPr>
          <w:rStyle w:val="tag1"/>
          <w:sz w:val="16"/>
        </w:rPr>
        <w:t>/&gt;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 xml:space="preserve"> 7</w:t>
      </w:r>
      <w:r w:rsidRPr="001A184C">
        <w:rPr>
          <w:sz w:val="16"/>
        </w:rPr>
        <w:t xml:space="preserve">     </w:t>
      </w:r>
      <w:r w:rsidRPr="001A184C">
        <w:rPr>
          <w:rStyle w:val="tag1"/>
          <w:sz w:val="16"/>
        </w:rPr>
        <w:t>&lt;title&gt;</w:t>
      </w:r>
      <w:r w:rsidRPr="001A184C">
        <w:rPr>
          <w:sz w:val="16"/>
        </w:rPr>
        <w:t xml:space="preserve">Tegn til tiden </w:t>
      </w:r>
      <w:r w:rsidRPr="001A184C">
        <w:rPr>
          <w:rStyle w:val="tag1"/>
          <w:sz w:val="16"/>
        </w:rPr>
        <w:t>&lt;/title&gt;</w:t>
      </w:r>
    </w:p>
    <w:p w:rsidR="001A184C" w:rsidRPr="001A184C" w:rsidRDefault="001A184C">
      <w:pPr>
        <w:pStyle w:val="HTMLPreformatted"/>
        <w:divId w:val="1570076424"/>
        <w:rPr>
          <w:sz w:val="16"/>
        </w:rPr>
      </w:pPr>
      <w:r w:rsidRPr="001A184C">
        <w:rPr>
          <w:rStyle w:val="line-number1"/>
          <w:sz w:val="16"/>
        </w:rPr>
        <w:t xml:space="preserve"> 8</w:t>
      </w:r>
      <w:r w:rsidRPr="001A184C">
        <w:rPr>
          <w:sz w:val="16"/>
        </w:rPr>
        <w:t xml:space="preserve">     </w:t>
      </w:r>
      <w:r w:rsidRPr="001A184C">
        <w:rPr>
          <w:rStyle w:val="tag1"/>
          <w:sz w:val="16"/>
        </w:rPr>
        <w:t>&lt;wicket:head&gt;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 xml:space="preserve"> 9</w:t>
      </w:r>
      <w:r w:rsidRPr="001A184C">
        <w:rPr>
          <w:sz w:val="16"/>
        </w:rPr>
        <w:t xml:space="preserve">         </w:t>
      </w:r>
      <w:r w:rsidRPr="001A184C">
        <w:rPr>
          <w:rStyle w:val="tag1"/>
          <w:sz w:val="16"/>
        </w:rPr>
        <w:t>&lt;wicket:link&gt;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10</w:t>
      </w:r>
      <w:r w:rsidRPr="001A184C">
        <w:rPr>
          <w:sz w:val="16"/>
        </w:rPr>
        <w:t xml:space="preserve">             </w:t>
      </w:r>
      <w:r w:rsidRPr="001A184C">
        <w:rPr>
          <w:rStyle w:val="tag1"/>
          <w:sz w:val="16"/>
        </w:rPr>
        <w:t>&lt;link</w:t>
      </w:r>
      <w:r w:rsidRPr="001A184C">
        <w:rPr>
          <w:sz w:val="16"/>
        </w:rPr>
        <w:t xml:space="preserve"> </w:t>
      </w:r>
      <w:r w:rsidRPr="001A184C">
        <w:rPr>
          <w:rStyle w:val="argument1"/>
          <w:sz w:val="16"/>
        </w:rPr>
        <w:t>rel=</w:t>
      </w:r>
      <w:r w:rsidRPr="001A184C">
        <w:rPr>
          <w:rStyle w:val="value1"/>
          <w:sz w:val="16"/>
        </w:rPr>
        <w:t>"stylesheet"</w:t>
      </w:r>
      <w:r w:rsidRPr="001A184C">
        <w:rPr>
          <w:sz w:val="16"/>
        </w:rPr>
        <w:t xml:space="preserve"> </w:t>
      </w:r>
      <w:r w:rsidRPr="001A184C">
        <w:rPr>
          <w:rStyle w:val="argument1"/>
          <w:sz w:val="16"/>
        </w:rPr>
        <w:t>type=</w:t>
      </w:r>
      <w:r w:rsidRPr="001A184C">
        <w:rPr>
          <w:rStyle w:val="value1"/>
          <w:sz w:val="16"/>
        </w:rPr>
        <w:t>"text/css"</w:t>
      </w:r>
      <w:r w:rsidRPr="001A184C">
        <w:rPr>
          <w:sz w:val="16"/>
        </w:rPr>
        <w:t xml:space="preserve"> </w:t>
      </w:r>
      <w:r w:rsidRPr="001A184C">
        <w:rPr>
          <w:rStyle w:val="argument1"/>
          <w:sz w:val="16"/>
        </w:rPr>
        <w:t>href=</w:t>
      </w:r>
      <w:r w:rsidRPr="001A184C">
        <w:rPr>
          <w:rStyle w:val="value1"/>
          <w:sz w:val="16"/>
        </w:rPr>
        <w:t>"style.css"</w:t>
      </w:r>
      <w:r w:rsidRPr="001A184C">
        <w:rPr>
          <w:rStyle w:val="tag1"/>
          <w:sz w:val="16"/>
        </w:rPr>
        <w:t>/&gt;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11</w:t>
      </w:r>
      <w:r w:rsidRPr="001A184C">
        <w:rPr>
          <w:sz w:val="16"/>
        </w:rPr>
        <w:t xml:space="preserve">         </w:t>
      </w:r>
      <w:r w:rsidRPr="001A184C">
        <w:rPr>
          <w:rStyle w:val="tag1"/>
          <w:sz w:val="16"/>
        </w:rPr>
        <w:t>&lt;/wicket:link&gt;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12</w:t>
      </w:r>
      <w:r w:rsidRPr="001A184C">
        <w:rPr>
          <w:sz w:val="16"/>
        </w:rPr>
        <w:t xml:space="preserve">     </w:t>
      </w:r>
      <w:r w:rsidRPr="001A184C">
        <w:rPr>
          <w:rStyle w:val="tag1"/>
          <w:sz w:val="16"/>
        </w:rPr>
        <w:t>&lt;/wicket:head&gt;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13</w:t>
      </w:r>
      <w:r w:rsidRPr="001A184C">
        <w:rPr>
          <w:sz w:val="16"/>
        </w:rPr>
        <w:t xml:space="preserve"> </w:t>
      </w:r>
      <w:r w:rsidRPr="001A184C">
        <w:rPr>
          <w:rStyle w:val="tag1"/>
          <w:sz w:val="16"/>
        </w:rPr>
        <w:t>&lt;/head&gt;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14</w:t>
      </w:r>
      <w:r w:rsidRPr="001A184C">
        <w:rPr>
          <w:sz w:val="16"/>
        </w:rPr>
        <w:t xml:space="preserve"> </w:t>
      </w:r>
      <w:r w:rsidRPr="001A184C">
        <w:rPr>
          <w:rStyle w:val="tag1"/>
          <w:sz w:val="16"/>
        </w:rPr>
        <w:t>&lt;body&gt;</w:t>
      </w:r>
    </w:p>
    <w:p w:rsidR="001A184C" w:rsidRPr="001A184C" w:rsidRDefault="001A184C">
      <w:pPr>
        <w:pStyle w:val="HTMLPreformatted"/>
        <w:divId w:val="1570076424"/>
        <w:rPr>
          <w:sz w:val="16"/>
        </w:rPr>
      </w:pPr>
      <w:r w:rsidRPr="001A184C">
        <w:rPr>
          <w:rStyle w:val="line-number1"/>
          <w:sz w:val="16"/>
        </w:rPr>
        <w:t>15</w:t>
      </w:r>
      <w:r w:rsidRPr="001A184C">
        <w:rPr>
          <w:sz w:val="16"/>
        </w:rPr>
        <w:t xml:space="preserve">     </w:t>
      </w:r>
      <w:r w:rsidRPr="001A184C">
        <w:rPr>
          <w:rStyle w:val="tag1"/>
          <w:sz w:val="16"/>
        </w:rPr>
        <w:t>&lt;table</w:t>
      </w:r>
      <w:r w:rsidRPr="001A184C">
        <w:rPr>
          <w:sz w:val="16"/>
        </w:rPr>
        <w:t xml:space="preserve"> </w:t>
      </w:r>
      <w:r w:rsidRPr="001A184C">
        <w:rPr>
          <w:rStyle w:val="argument1"/>
          <w:sz w:val="16"/>
        </w:rPr>
        <w:t>align=</w:t>
      </w:r>
      <w:r w:rsidRPr="001A184C">
        <w:rPr>
          <w:rStyle w:val="value1"/>
          <w:sz w:val="16"/>
        </w:rPr>
        <w:t>"center"</w:t>
      </w:r>
      <w:r w:rsidRPr="001A184C">
        <w:rPr>
          <w:sz w:val="16"/>
        </w:rPr>
        <w:t xml:space="preserve"> </w:t>
      </w:r>
      <w:r w:rsidRPr="001A184C">
        <w:rPr>
          <w:rStyle w:val="argument1"/>
          <w:sz w:val="16"/>
        </w:rPr>
        <w:t>width=</w:t>
      </w:r>
      <w:r w:rsidRPr="001A184C">
        <w:rPr>
          <w:rStyle w:val="value1"/>
          <w:sz w:val="16"/>
        </w:rPr>
        <w:t>"800px"</w:t>
      </w:r>
      <w:r w:rsidRPr="001A184C">
        <w:rPr>
          <w:rStyle w:val="tag1"/>
          <w:sz w:val="16"/>
        </w:rPr>
        <w:t>&gt;</w:t>
      </w:r>
    </w:p>
    <w:p w:rsidR="001A184C" w:rsidRPr="001A184C" w:rsidRDefault="001A184C">
      <w:pPr>
        <w:pStyle w:val="HTMLPreformatted"/>
        <w:divId w:val="1570076424"/>
        <w:rPr>
          <w:sz w:val="16"/>
        </w:rPr>
      </w:pPr>
      <w:r w:rsidRPr="001A184C">
        <w:rPr>
          <w:rStyle w:val="line-number1"/>
          <w:sz w:val="16"/>
        </w:rPr>
        <w:t>16</w:t>
      </w:r>
      <w:r w:rsidRPr="001A184C">
        <w:rPr>
          <w:sz w:val="16"/>
        </w:rPr>
        <w:t xml:space="preserve">         </w:t>
      </w:r>
      <w:r w:rsidRPr="001A184C">
        <w:rPr>
          <w:rStyle w:val="tag1"/>
          <w:sz w:val="16"/>
        </w:rPr>
        <w:t>&lt;tr&gt;</w:t>
      </w:r>
    </w:p>
    <w:p w:rsidR="001A184C" w:rsidRPr="001A184C" w:rsidRDefault="001A184C">
      <w:pPr>
        <w:pStyle w:val="HTMLPreformatted"/>
        <w:divId w:val="1570076424"/>
        <w:rPr>
          <w:sz w:val="16"/>
        </w:rPr>
      </w:pPr>
      <w:r w:rsidRPr="001A184C">
        <w:rPr>
          <w:rStyle w:val="line-number1"/>
          <w:sz w:val="16"/>
        </w:rPr>
        <w:t>17</w:t>
      </w:r>
      <w:r w:rsidRPr="001A184C">
        <w:rPr>
          <w:sz w:val="16"/>
        </w:rPr>
        <w:t xml:space="preserve">             </w:t>
      </w:r>
      <w:r w:rsidRPr="001A184C">
        <w:rPr>
          <w:rStyle w:val="tag1"/>
          <w:sz w:val="16"/>
        </w:rPr>
        <w:t>&lt;td&gt;</w:t>
      </w:r>
    </w:p>
    <w:p w:rsidR="001A184C" w:rsidRPr="001A184C" w:rsidRDefault="001A184C">
      <w:pPr>
        <w:pStyle w:val="HTMLPreformatted"/>
        <w:divId w:val="1570076424"/>
        <w:rPr>
          <w:sz w:val="16"/>
        </w:rPr>
      </w:pPr>
      <w:r w:rsidRPr="001A184C">
        <w:rPr>
          <w:rStyle w:val="line-number1"/>
          <w:sz w:val="16"/>
        </w:rPr>
        <w:t>18</w:t>
      </w:r>
      <w:r w:rsidRPr="001A184C">
        <w:rPr>
          <w:sz w:val="16"/>
        </w:rPr>
        <w:t xml:space="preserve">                 </w:t>
      </w:r>
      <w:r w:rsidRPr="001A184C">
        <w:rPr>
          <w:rStyle w:val="tag1"/>
          <w:sz w:val="16"/>
        </w:rPr>
        <w:t>&lt;header</w:t>
      </w:r>
      <w:r w:rsidRPr="001A184C">
        <w:rPr>
          <w:sz w:val="16"/>
        </w:rPr>
        <w:t xml:space="preserve"> </w:t>
      </w:r>
      <w:r w:rsidRPr="001A184C">
        <w:rPr>
          <w:rStyle w:val="argument1"/>
          <w:sz w:val="16"/>
        </w:rPr>
        <w:t>wicket:id=</w:t>
      </w:r>
      <w:r w:rsidRPr="001A184C">
        <w:rPr>
          <w:rStyle w:val="value1"/>
          <w:sz w:val="16"/>
        </w:rPr>
        <w:t>"headerpanel"</w:t>
      </w:r>
      <w:r w:rsidRPr="001A184C">
        <w:rPr>
          <w:sz w:val="16"/>
        </w:rPr>
        <w:t xml:space="preserve"> </w:t>
      </w:r>
      <w:r w:rsidRPr="001A184C">
        <w:rPr>
          <w:rStyle w:val="tag1"/>
          <w:sz w:val="16"/>
        </w:rPr>
        <w:t>/&gt;</w:t>
      </w:r>
    </w:p>
    <w:p w:rsidR="001A184C" w:rsidRPr="001A184C" w:rsidRDefault="001A184C">
      <w:pPr>
        <w:pStyle w:val="HTMLPreformatted"/>
        <w:divId w:val="1570076424"/>
        <w:rPr>
          <w:sz w:val="16"/>
        </w:rPr>
      </w:pPr>
      <w:r w:rsidRPr="001A184C">
        <w:rPr>
          <w:rStyle w:val="line-number1"/>
          <w:sz w:val="16"/>
        </w:rPr>
        <w:t>19</w:t>
      </w:r>
      <w:r w:rsidRPr="001A184C">
        <w:rPr>
          <w:sz w:val="16"/>
        </w:rPr>
        <w:t xml:space="preserve">             </w:t>
      </w:r>
      <w:r w:rsidRPr="001A184C">
        <w:rPr>
          <w:rStyle w:val="tag1"/>
          <w:sz w:val="16"/>
        </w:rPr>
        <w:t>&lt;/td&gt;</w:t>
      </w:r>
    </w:p>
    <w:p w:rsidR="001A184C" w:rsidRPr="001A184C" w:rsidRDefault="001A184C">
      <w:pPr>
        <w:pStyle w:val="HTMLPreformatted"/>
        <w:divId w:val="1570076424"/>
        <w:rPr>
          <w:sz w:val="16"/>
        </w:rPr>
      </w:pPr>
      <w:r w:rsidRPr="001A184C">
        <w:rPr>
          <w:rStyle w:val="line-number1"/>
          <w:sz w:val="16"/>
        </w:rPr>
        <w:t>20</w:t>
      </w:r>
      <w:r w:rsidRPr="001A184C">
        <w:rPr>
          <w:sz w:val="16"/>
        </w:rPr>
        <w:t xml:space="preserve">         </w:t>
      </w:r>
      <w:r w:rsidRPr="001A184C">
        <w:rPr>
          <w:rStyle w:val="tag1"/>
          <w:sz w:val="16"/>
        </w:rPr>
        <w:t>&lt;/tr&gt;</w:t>
      </w:r>
    </w:p>
    <w:p w:rsidR="001A184C" w:rsidRPr="001A184C" w:rsidRDefault="001A184C">
      <w:pPr>
        <w:pStyle w:val="HTMLPreformatted"/>
        <w:divId w:val="1570076424"/>
        <w:rPr>
          <w:sz w:val="16"/>
        </w:rPr>
      </w:pPr>
      <w:r w:rsidRPr="001A184C">
        <w:rPr>
          <w:rStyle w:val="line-number1"/>
          <w:sz w:val="16"/>
        </w:rPr>
        <w:t>21</w:t>
      </w:r>
      <w:r w:rsidRPr="001A184C">
        <w:rPr>
          <w:sz w:val="16"/>
        </w:rPr>
        <w:t xml:space="preserve">         </w:t>
      </w:r>
      <w:r w:rsidRPr="001A184C">
        <w:rPr>
          <w:rStyle w:val="tag1"/>
          <w:sz w:val="16"/>
        </w:rPr>
        <w:t>&lt;tr&gt;</w:t>
      </w:r>
    </w:p>
    <w:p w:rsidR="001A184C" w:rsidRPr="001A184C" w:rsidRDefault="001A184C">
      <w:pPr>
        <w:pStyle w:val="HTMLPreformatted"/>
        <w:divId w:val="1570076424"/>
        <w:rPr>
          <w:sz w:val="16"/>
        </w:rPr>
      </w:pPr>
      <w:r w:rsidRPr="001A184C">
        <w:rPr>
          <w:rStyle w:val="line-number1"/>
          <w:sz w:val="16"/>
        </w:rPr>
        <w:t>22</w:t>
      </w:r>
      <w:r w:rsidRPr="001A184C">
        <w:rPr>
          <w:sz w:val="16"/>
        </w:rPr>
        <w:t xml:space="preserve">             </w:t>
      </w:r>
      <w:r w:rsidRPr="001A184C">
        <w:rPr>
          <w:rStyle w:val="tag1"/>
          <w:sz w:val="16"/>
        </w:rPr>
        <w:t>&lt;td&gt;</w:t>
      </w:r>
    </w:p>
    <w:p w:rsidR="001A184C" w:rsidRPr="001A184C" w:rsidRDefault="001A184C">
      <w:pPr>
        <w:pStyle w:val="HTMLPreformatted"/>
        <w:divId w:val="1570076424"/>
        <w:rPr>
          <w:sz w:val="16"/>
        </w:rPr>
      </w:pPr>
      <w:r w:rsidRPr="001A184C">
        <w:rPr>
          <w:rStyle w:val="line-number1"/>
          <w:sz w:val="16"/>
        </w:rPr>
        <w:t>23</w:t>
      </w:r>
      <w:r w:rsidRPr="001A184C">
        <w:rPr>
          <w:sz w:val="16"/>
        </w:rPr>
        <w:t xml:space="preserve">                 </w:t>
      </w:r>
      <w:r w:rsidRPr="001A184C">
        <w:rPr>
          <w:rStyle w:val="tag1"/>
          <w:sz w:val="16"/>
        </w:rPr>
        <w:t>&lt;section</w:t>
      </w:r>
      <w:r w:rsidRPr="001A184C">
        <w:rPr>
          <w:sz w:val="16"/>
        </w:rPr>
        <w:t xml:space="preserve"> </w:t>
      </w:r>
      <w:r w:rsidRPr="001A184C">
        <w:rPr>
          <w:rStyle w:val="argument1"/>
          <w:sz w:val="16"/>
        </w:rPr>
        <w:t>class=</w:t>
      </w:r>
      <w:r w:rsidRPr="001A184C">
        <w:rPr>
          <w:rStyle w:val="value1"/>
          <w:sz w:val="16"/>
        </w:rPr>
        <w:t>"</w:t>
      </w:r>
      <w:r w:rsidRPr="001A184C">
        <w:rPr>
          <w:sz w:val="16"/>
        </w:rPr>
        <w:t>content_container</w:t>
      </w:r>
      <w:r w:rsidRPr="001A184C">
        <w:rPr>
          <w:rStyle w:val="value1"/>
          <w:sz w:val="16"/>
        </w:rPr>
        <w:t>"</w:t>
      </w:r>
      <w:r w:rsidRPr="001A184C">
        <w:rPr>
          <w:rStyle w:val="tag1"/>
          <w:sz w:val="16"/>
        </w:rPr>
        <w:t>&gt;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24</w:t>
      </w:r>
      <w:r w:rsidRPr="001A184C">
        <w:rPr>
          <w:sz w:val="16"/>
        </w:rPr>
        <w:t xml:space="preserve">                     </w:t>
      </w:r>
      <w:r w:rsidRPr="001A184C">
        <w:rPr>
          <w:rStyle w:val="tag1"/>
          <w:sz w:val="16"/>
        </w:rPr>
        <w:t>&lt;wicket:child/&gt;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25</w:t>
      </w:r>
      <w:r w:rsidRPr="001A184C">
        <w:rPr>
          <w:sz w:val="16"/>
        </w:rPr>
        <w:t xml:space="preserve">                 </w:t>
      </w:r>
      <w:r w:rsidRPr="001A184C">
        <w:rPr>
          <w:rStyle w:val="tag1"/>
          <w:sz w:val="16"/>
        </w:rPr>
        <w:t>&lt;/section&gt;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26</w:t>
      </w:r>
      <w:r w:rsidRPr="001A184C">
        <w:rPr>
          <w:sz w:val="16"/>
        </w:rPr>
        <w:t xml:space="preserve">             </w:t>
      </w:r>
      <w:r w:rsidRPr="001A184C">
        <w:rPr>
          <w:rStyle w:val="tag1"/>
          <w:sz w:val="16"/>
        </w:rPr>
        <w:t>&lt;/td&gt;</w:t>
      </w:r>
    </w:p>
    <w:p w:rsidR="001A184C" w:rsidRPr="001A184C" w:rsidRDefault="001A184C">
      <w:pPr>
        <w:pStyle w:val="HTMLPreformatted"/>
        <w:divId w:val="1570076424"/>
        <w:rPr>
          <w:sz w:val="16"/>
        </w:rPr>
      </w:pPr>
      <w:r w:rsidRPr="001A184C">
        <w:rPr>
          <w:rStyle w:val="line-number1"/>
          <w:sz w:val="16"/>
        </w:rPr>
        <w:t>27</w:t>
      </w:r>
      <w:r w:rsidRPr="001A184C">
        <w:rPr>
          <w:sz w:val="16"/>
        </w:rPr>
        <w:t xml:space="preserve">         </w:t>
      </w:r>
      <w:r w:rsidRPr="001A184C">
        <w:rPr>
          <w:rStyle w:val="tag1"/>
          <w:sz w:val="16"/>
        </w:rPr>
        <w:t>&lt;/tr&gt;</w:t>
      </w:r>
    </w:p>
    <w:p w:rsidR="001A184C" w:rsidRPr="001A184C" w:rsidRDefault="001A184C">
      <w:pPr>
        <w:pStyle w:val="HTMLPreformatted"/>
        <w:divId w:val="1570076424"/>
        <w:rPr>
          <w:sz w:val="16"/>
        </w:rPr>
      </w:pPr>
      <w:r w:rsidRPr="001A184C">
        <w:rPr>
          <w:rStyle w:val="line-number1"/>
          <w:sz w:val="16"/>
        </w:rPr>
        <w:t>28</w:t>
      </w:r>
      <w:r w:rsidRPr="001A184C">
        <w:rPr>
          <w:sz w:val="16"/>
        </w:rPr>
        <w:t xml:space="preserve">         </w:t>
      </w:r>
      <w:r w:rsidRPr="001A184C">
        <w:rPr>
          <w:rStyle w:val="tag1"/>
          <w:sz w:val="16"/>
        </w:rPr>
        <w:t>&lt;tr&gt;</w:t>
      </w:r>
    </w:p>
    <w:p w:rsidR="001A184C" w:rsidRPr="001A184C" w:rsidRDefault="001A184C">
      <w:pPr>
        <w:pStyle w:val="HTMLPreformatted"/>
        <w:divId w:val="1570076424"/>
        <w:rPr>
          <w:sz w:val="16"/>
        </w:rPr>
      </w:pPr>
      <w:r w:rsidRPr="001A184C">
        <w:rPr>
          <w:rStyle w:val="line-number1"/>
          <w:sz w:val="16"/>
        </w:rPr>
        <w:t>29</w:t>
      </w:r>
      <w:r w:rsidRPr="001A184C">
        <w:rPr>
          <w:sz w:val="16"/>
        </w:rPr>
        <w:t xml:space="preserve">             </w:t>
      </w:r>
      <w:r w:rsidRPr="001A184C">
        <w:rPr>
          <w:rStyle w:val="tag1"/>
          <w:sz w:val="16"/>
        </w:rPr>
        <w:t>&lt;td&gt;</w:t>
      </w:r>
    </w:p>
    <w:p w:rsidR="001A184C" w:rsidRPr="001A184C" w:rsidRDefault="001A184C">
      <w:pPr>
        <w:pStyle w:val="HTMLPreformatted"/>
        <w:divId w:val="1570076424"/>
        <w:rPr>
          <w:sz w:val="16"/>
        </w:rPr>
      </w:pPr>
      <w:r w:rsidRPr="001A184C">
        <w:rPr>
          <w:rStyle w:val="line-number1"/>
          <w:sz w:val="16"/>
        </w:rPr>
        <w:t>30</w:t>
      </w:r>
      <w:r w:rsidRPr="001A184C">
        <w:rPr>
          <w:sz w:val="16"/>
        </w:rPr>
        <w:t xml:space="preserve">                 </w:t>
      </w:r>
      <w:r w:rsidRPr="001A184C">
        <w:rPr>
          <w:rStyle w:val="tag1"/>
          <w:sz w:val="16"/>
        </w:rPr>
        <w:t>&lt;footer</w:t>
      </w:r>
      <w:r w:rsidRPr="001A184C">
        <w:rPr>
          <w:sz w:val="16"/>
        </w:rPr>
        <w:t xml:space="preserve"> </w:t>
      </w:r>
      <w:r w:rsidRPr="001A184C">
        <w:rPr>
          <w:rStyle w:val="argument1"/>
          <w:sz w:val="16"/>
        </w:rPr>
        <w:t>wicket:id=</w:t>
      </w:r>
      <w:r w:rsidRPr="001A184C">
        <w:rPr>
          <w:rStyle w:val="value1"/>
          <w:sz w:val="16"/>
        </w:rPr>
        <w:t>"footerpanel"</w:t>
      </w:r>
      <w:r w:rsidRPr="001A184C">
        <w:rPr>
          <w:sz w:val="16"/>
        </w:rPr>
        <w:t xml:space="preserve"> </w:t>
      </w:r>
      <w:r w:rsidRPr="001A184C">
        <w:rPr>
          <w:rStyle w:val="tag1"/>
          <w:sz w:val="16"/>
        </w:rPr>
        <w:t>/&gt;</w:t>
      </w:r>
    </w:p>
    <w:p w:rsidR="001A184C" w:rsidRPr="001A184C" w:rsidRDefault="001A184C">
      <w:pPr>
        <w:pStyle w:val="HTMLPreformatted"/>
        <w:divId w:val="1570076424"/>
        <w:rPr>
          <w:sz w:val="16"/>
        </w:rPr>
      </w:pPr>
      <w:r w:rsidRPr="001A184C">
        <w:rPr>
          <w:rStyle w:val="line-number1"/>
          <w:sz w:val="16"/>
        </w:rPr>
        <w:t>31</w:t>
      </w:r>
      <w:r w:rsidRPr="001A184C">
        <w:rPr>
          <w:sz w:val="16"/>
        </w:rPr>
        <w:t xml:space="preserve">             </w:t>
      </w:r>
      <w:r w:rsidRPr="001A184C">
        <w:rPr>
          <w:rStyle w:val="tag1"/>
          <w:sz w:val="16"/>
        </w:rPr>
        <w:t>&lt;/td&gt;</w:t>
      </w:r>
    </w:p>
    <w:p w:rsidR="001A184C" w:rsidRPr="001A184C" w:rsidRDefault="001A184C">
      <w:pPr>
        <w:pStyle w:val="HTMLPreformatted"/>
        <w:divId w:val="1570076424"/>
        <w:rPr>
          <w:sz w:val="16"/>
        </w:rPr>
      </w:pPr>
      <w:r w:rsidRPr="001A184C">
        <w:rPr>
          <w:rStyle w:val="line-number1"/>
          <w:sz w:val="16"/>
        </w:rPr>
        <w:lastRenderedPageBreak/>
        <w:t>32</w:t>
      </w:r>
      <w:r w:rsidRPr="001A184C">
        <w:rPr>
          <w:sz w:val="16"/>
        </w:rPr>
        <w:t xml:space="preserve">         </w:t>
      </w:r>
      <w:r w:rsidRPr="001A184C">
        <w:rPr>
          <w:rStyle w:val="tag1"/>
          <w:sz w:val="16"/>
        </w:rPr>
        <w:t>&lt;/tr&gt;</w:t>
      </w:r>
    </w:p>
    <w:p w:rsidR="001A184C" w:rsidRPr="001A184C" w:rsidRDefault="001A184C">
      <w:pPr>
        <w:pStyle w:val="HTMLPreformatted"/>
        <w:divId w:val="1570076424"/>
        <w:rPr>
          <w:sz w:val="16"/>
        </w:rPr>
      </w:pPr>
      <w:r w:rsidRPr="001A184C">
        <w:rPr>
          <w:rStyle w:val="line-number1"/>
          <w:sz w:val="16"/>
        </w:rPr>
        <w:t>33</w:t>
      </w:r>
      <w:r w:rsidRPr="001A184C">
        <w:rPr>
          <w:sz w:val="16"/>
        </w:rPr>
        <w:t xml:space="preserve">     </w:t>
      </w:r>
      <w:r w:rsidRPr="001A184C">
        <w:rPr>
          <w:rStyle w:val="tag1"/>
          <w:sz w:val="16"/>
        </w:rPr>
        <w:t>&lt;/table&gt;</w:t>
      </w:r>
    </w:p>
    <w:p w:rsidR="001A184C" w:rsidRPr="001A184C" w:rsidRDefault="001A184C">
      <w:pPr>
        <w:pStyle w:val="HTMLPreformatted"/>
        <w:divId w:val="1570076424"/>
        <w:rPr>
          <w:sz w:val="16"/>
        </w:rPr>
      </w:pPr>
      <w:r w:rsidRPr="001A184C">
        <w:rPr>
          <w:rStyle w:val="line-number1"/>
          <w:sz w:val="16"/>
        </w:rPr>
        <w:t>34</w:t>
      </w:r>
      <w:r w:rsidRPr="001A184C">
        <w:rPr>
          <w:sz w:val="16"/>
        </w:rPr>
        <w:t xml:space="preserve"> </w:t>
      </w:r>
      <w:r w:rsidRPr="001A184C">
        <w:rPr>
          <w:rStyle w:val="tag1"/>
          <w:sz w:val="16"/>
        </w:rPr>
        <w:t>&lt;/body&gt;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35</w:t>
      </w:r>
      <w:r w:rsidRPr="001A184C">
        <w:rPr>
          <w:sz w:val="16"/>
        </w:rPr>
        <w:t xml:space="preserve"> </w:t>
      </w:r>
      <w:r w:rsidRPr="001A184C">
        <w:rPr>
          <w:rStyle w:val="tag1"/>
          <w:sz w:val="16"/>
        </w:rPr>
        <w:t>&lt;/html&gt;</w:t>
      </w:r>
    </w:p>
    <w:p w:rsidR="009B4F8D" w:rsidRDefault="001A184C" w:rsidP="00BA33E7">
      <w:pPr>
        <w:rPr>
          <w:noProof/>
          <w:lang w:eastAsia="da-DK" w:bidi="ar-SA"/>
        </w:rPr>
      </w:pPr>
      <w:r w:rsidRPr="001A184C">
        <w:rPr>
          <w:noProof/>
          <w:sz w:val="16"/>
          <w:lang w:eastAsia="da-DK" w:bidi="ar-SA"/>
        </w:rPr>
        <w:fldChar w:fldCharType="end"/>
      </w:r>
    </w:p>
    <w:p w:rsidR="001A184C" w:rsidRDefault="001A184C" w:rsidP="00BA33E7">
      <w:pPr>
        <w:rPr>
          <w:noProof/>
          <w:lang w:eastAsia="da-DK" w:bidi="ar-SA"/>
        </w:rPr>
      </w:pPr>
    </w:p>
    <w:p w:rsidR="001A184C" w:rsidRDefault="001A184C" w:rsidP="00BA33E7">
      <w:pPr>
        <w:rPr>
          <w:noProof/>
          <w:lang w:eastAsia="da-DK" w:bidi="ar-SA"/>
        </w:rPr>
      </w:pPr>
      <w:r>
        <w:rPr>
          <w:noProof/>
          <w:lang w:eastAsia="da-DK" w:bidi="ar-SA"/>
        </w:rPr>
        <w:t>Filen: BasePage.</w:t>
      </w:r>
      <w:r w:rsidR="009B4F8D" w:rsidRPr="009B4F8D">
        <w:rPr>
          <w:noProof/>
          <w:lang w:eastAsia="da-DK" w:bidi="ar-SA"/>
        </w:rPr>
        <w:t>java</w:t>
      </w:r>
    </w:p>
    <w:p w:rsidR="003775CC" w:rsidRDefault="003775CC" w:rsidP="00BA33E7">
      <w:pPr>
        <w:rPr>
          <w:noProof/>
          <w:lang w:eastAsia="da-DK" w:bidi="ar-SA"/>
        </w:rPr>
      </w:pPr>
    </w:p>
    <w:p w:rsidR="003775CC" w:rsidRPr="003775CC" w:rsidRDefault="003775CC" w:rsidP="003775CC">
      <w:pPr>
        <w:divId w:val="187373620"/>
        <w:rPr>
          <w:sz w:val="16"/>
        </w:rPr>
      </w:pPr>
      <w:r w:rsidRPr="003775CC">
        <w:rPr>
          <w:noProof/>
          <w:sz w:val="16"/>
          <w:lang w:eastAsia="da-DK" w:bidi="ar-SA"/>
        </w:rPr>
        <w:fldChar w:fldCharType="begin"/>
      </w:r>
      <w:r w:rsidRPr="003775CC">
        <w:rPr>
          <w:noProof/>
          <w:sz w:val="16"/>
          <w:lang w:eastAsia="da-DK" w:bidi="ar-SA"/>
        </w:rPr>
        <w:instrText xml:space="preserve"> INCLUDETEXT "C:\\GoogleCode\\user-driven-sign-language-dictionary\\Analysis and design\\CodeInHtml\\BasePage.html" \c HTML </w:instrText>
      </w:r>
      <w:r>
        <w:rPr>
          <w:noProof/>
          <w:sz w:val="16"/>
          <w:lang w:eastAsia="da-DK" w:bidi="ar-SA"/>
        </w:rPr>
        <w:instrText xml:space="preserve"> \* MERGEFORMAT </w:instrText>
      </w:r>
      <w:r w:rsidRPr="003775CC">
        <w:rPr>
          <w:noProof/>
          <w:sz w:val="16"/>
          <w:lang w:eastAsia="da-DK" w:bidi="ar-SA"/>
        </w:rPr>
        <w:fldChar w:fldCharType="separate"/>
      </w:r>
      <w:r w:rsidRPr="003775CC">
        <w:rPr>
          <w:rStyle w:val="line-number1"/>
          <w:sz w:val="16"/>
        </w:rPr>
        <w:t xml:space="preserve"> 1</w:t>
      </w:r>
      <w:r w:rsidRPr="003775CC">
        <w:rPr>
          <w:sz w:val="16"/>
        </w:rPr>
        <w:t xml:space="preserve"> </w:t>
      </w:r>
      <w:r w:rsidRPr="003775CC">
        <w:rPr>
          <w:rStyle w:val="keyword-directive1"/>
          <w:sz w:val="16"/>
        </w:rPr>
        <w:t>package</w:t>
      </w:r>
      <w:r w:rsidRPr="003775CC">
        <w:rPr>
          <w:sz w:val="16"/>
        </w:rPr>
        <w:t xml:space="preserve"> dk.jsh.itdiplom.userdrivensignlanguagedictionary.wicket;           </w:t>
      </w:r>
    </w:p>
    <w:p w:rsidR="003775CC" w:rsidRPr="003775CC" w:rsidRDefault="003775CC">
      <w:pPr>
        <w:pStyle w:val="HTMLPreformatted"/>
        <w:divId w:val="187373620"/>
        <w:rPr>
          <w:sz w:val="16"/>
        </w:rPr>
      </w:pPr>
      <w:r w:rsidRPr="003775CC">
        <w:rPr>
          <w:rStyle w:val="line-number1"/>
          <w:sz w:val="16"/>
        </w:rPr>
        <w:t xml:space="preserve"> 2</w:t>
      </w:r>
      <w:r w:rsidRPr="003775CC">
        <w:rPr>
          <w:sz w:val="16"/>
        </w:rPr>
        <w:t xml:space="preserve"> </w:t>
      </w:r>
    </w:p>
    <w:p w:rsidR="003775CC" w:rsidRPr="003775CC" w:rsidRDefault="003775CC">
      <w:pPr>
        <w:pStyle w:val="HTMLPreformatted"/>
        <w:divId w:val="187373620"/>
        <w:rPr>
          <w:sz w:val="16"/>
        </w:rPr>
      </w:pPr>
      <w:r w:rsidRPr="003775CC">
        <w:rPr>
          <w:rStyle w:val="line-number1"/>
          <w:sz w:val="16"/>
        </w:rPr>
        <w:t xml:space="preserve"> 3</w:t>
      </w:r>
      <w:r w:rsidRPr="003775CC">
        <w:rPr>
          <w:sz w:val="16"/>
        </w:rPr>
        <w:t xml:space="preserve"> </w:t>
      </w:r>
      <w:r w:rsidRPr="003775CC">
        <w:rPr>
          <w:rStyle w:val="keyword-directive1"/>
          <w:sz w:val="16"/>
        </w:rPr>
        <w:t>import</w:t>
      </w:r>
      <w:r w:rsidRPr="003775CC">
        <w:rPr>
          <w:sz w:val="16"/>
        </w:rPr>
        <w:t xml:space="preserve"> dk.jsh.itdiplom.userdrivensignlanguagedictionary.entity.ApplicationUser;</w:t>
      </w:r>
    </w:p>
    <w:p w:rsidR="003775CC" w:rsidRPr="003775CC" w:rsidRDefault="003775CC">
      <w:pPr>
        <w:pStyle w:val="HTMLPreformatted"/>
        <w:divId w:val="187373620"/>
        <w:rPr>
          <w:sz w:val="16"/>
        </w:rPr>
      </w:pPr>
      <w:r w:rsidRPr="003775CC">
        <w:rPr>
          <w:rStyle w:val="line-number1"/>
          <w:sz w:val="16"/>
        </w:rPr>
        <w:t xml:space="preserve"> 4</w:t>
      </w:r>
      <w:r w:rsidRPr="003775CC">
        <w:rPr>
          <w:sz w:val="16"/>
        </w:rPr>
        <w:t xml:space="preserve"> </w:t>
      </w:r>
      <w:r w:rsidRPr="003775CC">
        <w:rPr>
          <w:rStyle w:val="keyword-directive1"/>
          <w:sz w:val="16"/>
        </w:rPr>
        <w:t>import</w:t>
      </w:r>
      <w:r w:rsidRPr="003775CC">
        <w:rPr>
          <w:sz w:val="16"/>
        </w:rPr>
        <w:t xml:space="preserve"> java.text.SimpleDateFormat;</w:t>
      </w:r>
    </w:p>
    <w:p w:rsidR="003775CC" w:rsidRPr="003775CC" w:rsidRDefault="003775CC">
      <w:pPr>
        <w:pStyle w:val="HTMLPreformatted"/>
        <w:divId w:val="187373620"/>
        <w:rPr>
          <w:sz w:val="16"/>
        </w:rPr>
      </w:pPr>
      <w:r w:rsidRPr="003775CC">
        <w:rPr>
          <w:rStyle w:val="line-number1"/>
          <w:sz w:val="16"/>
        </w:rPr>
        <w:t xml:space="preserve"> 5</w:t>
      </w:r>
      <w:r w:rsidRPr="003775CC">
        <w:rPr>
          <w:sz w:val="16"/>
        </w:rPr>
        <w:t xml:space="preserve"> </w:t>
      </w:r>
      <w:r w:rsidRPr="003775CC">
        <w:rPr>
          <w:rStyle w:val="keyword-directive1"/>
          <w:sz w:val="16"/>
        </w:rPr>
        <w:t>import</w:t>
      </w:r>
      <w:r w:rsidRPr="003775CC">
        <w:rPr>
          <w:sz w:val="16"/>
        </w:rPr>
        <w:t xml:space="preserve"> org.apache.wicket.markup.html.WebPage;</w:t>
      </w:r>
    </w:p>
    <w:p w:rsidR="003775CC" w:rsidRPr="003775CC" w:rsidRDefault="003775CC">
      <w:pPr>
        <w:pStyle w:val="HTMLPreformatted"/>
        <w:divId w:val="187373620"/>
        <w:rPr>
          <w:sz w:val="16"/>
        </w:rPr>
      </w:pPr>
      <w:r w:rsidRPr="003775CC">
        <w:rPr>
          <w:rStyle w:val="line-number1"/>
          <w:sz w:val="16"/>
        </w:rPr>
        <w:t xml:space="preserve"> 6</w:t>
      </w:r>
      <w:r w:rsidRPr="003775CC">
        <w:rPr>
          <w:sz w:val="16"/>
        </w:rPr>
        <w:t xml:space="preserve"> </w:t>
      </w:r>
    </w:p>
    <w:p w:rsidR="003775CC" w:rsidRPr="003775CC" w:rsidRDefault="003775CC">
      <w:pPr>
        <w:pStyle w:val="HTMLPreformatted"/>
        <w:divId w:val="187373620"/>
        <w:rPr>
          <w:sz w:val="16"/>
        </w:rPr>
      </w:pPr>
      <w:r w:rsidRPr="003775CC">
        <w:rPr>
          <w:rStyle w:val="line-number1"/>
          <w:sz w:val="16"/>
        </w:rPr>
        <w:t xml:space="preserve"> 7</w:t>
      </w:r>
      <w:r w:rsidRPr="003775CC">
        <w:rPr>
          <w:sz w:val="16"/>
        </w:rPr>
        <w:t xml:space="preserve"> </w:t>
      </w:r>
      <w:r w:rsidRPr="003775CC">
        <w:rPr>
          <w:rStyle w:val="comment1"/>
          <w:sz w:val="16"/>
        </w:rPr>
        <w:t>/**</w:t>
      </w:r>
      <w:r w:rsidRPr="003775CC">
        <w:rPr>
          <w:sz w:val="16"/>
        </w:rPr>
        <w:t xml:space="preserve"> </w:t>
      </w:r>
    </w:p>
    <w:p w:rsidR="003775CC" w:rsidRPr="003775CC" w:rsidRDefault="003775CC">
      <w:pPr>
        <w:pStyle w:val="HTMLPreformatted"/>
        <w:divId w:val="187373620"/>
        <w:rPr>
          <w:sz w:val="16"/>
        </w:rPr>
      </w:pPr>
      <w:r w:rsidRPr="003775CC">
        <w:rPr>
          <w:rStyle w:val="line-number1"/>
          <w:sz w:val="16"/>
        </w:rPr>
        <w:t xml:space="preserve"> 8</w:t>
      </w:r>
      <w:r w:rsidRPr="003775CC">
        <w:rPr>
          <w:sz w:val="16"/>
        </w:rPr>
        <w:t xml:space="preserve"> </w:t>
      </w:r>
      <w:r w:rsidRPr="003775CC">
        <w:rPr>
          <w:rStyle w:val="comment1"/>
          <w:sz w:val="16"/>
        </w:rPr>
        <w:t xml:space="preserve"> * Abstract</w:t>
      </w:r>
      <w:r w:rsidRPr="003775CC">
        <w:rPr>
          <w:sz w:val="16"/>
        </w:rPr>
        <w:t xml:space="preserve"> </w:t>
      </w:r>
      <w:r w:rsidRPr="003775CC">
        <w:rPr>
          <w:rStyle w:val="comment1"/>
          <w:sz w:val="16"/>
        </w:rPr>
        <w:t>base</w:t>
      </w:r>
      <w:r w:rsidRPr="003775CC">
        <w:rPr>
          <w:sz w:val="16"/>
        </w:rPr>
        <w:t xml:space="preserve"> </w:t>
      </w:r>
      <w:r w:rsidRPr="003775CC">
        <w:rPr>
          <w:rStyle w:val="comment1"/>
          <w:sz w:val="16"/>
        </w:rPr>
        <w:t>page</w:t>
      </w:r>
      <w:r w:rsidRPr="003775CC">
        <w:rPr>
          <w:sz w:val="16"/>
        </w:rPr>
        <w:t xml:space="preserve"> </w:t>
      </w:r>
      <w:r w:rsidRPr="003775CC">
        <w:rPr>
          <w:rStyle w:val="comment1"/>
          <w:sz w:val="16"/>
        </w:rPr>
        <w:t>with</w:t>
      </w:r>
      <w:r w:rsidRPr="003775CC">
        <w:rPr>
          <w:sz w:val="16"/>
        </w:rPr>
        <w:t xml:space="preserve"> </w:t>
      </w:r>
      <w:r w:rsidRPr="003775CC">
        <w:rPr>
          <w:rStyle w:val="comment1"/>
          <w:sz w:val="16"/>
        </w:rPr>
        <w:t>header</w:t>
      </w:r>
      <w:r w:rsidRPr="003775CC">
        <w:rPr>
          <w:sz w:val="16"/>
        </w:rPr>
        <w:t xml:space="preserve"> </w:t>
      </w:r>
      <w:r w:rsidRPr="003775CC">
        <w:rPr>
          <w:rStyle w:val="comment1"/>
          <w:sz w:val="16"/>
        </w:rPr>
        <w:t>and</w:t>
      </w:r>
      <w:r w:rsidRPr="003775CC">
        <w:rPr>
          <w:sz w:val="16"/>
        </w:rPr>
        <w:t xml:space="preserve"> </w:t>
      </w:r>
      <w:r w:rsidRPr="003775CC">
        <w:rPr>
          <w:rStyle w:val="comment1"/>
          <w:sz w:val="16"/>
        </w:rPr>
        <w:t>footer</w:t>
      </w:r>
      <w:r w:rsidRPr="003775CC">
        <w:rPr>
          <w:sz w:val="16"/>
        </w:rPr>
        <w:t xml:space="preserve"> </w:t>
      </w:r>
      <w:r w:rsidRPr="003775CC">
        <w:rPr>
          <w:rStyle w:val="comment1"/>
          <w:sz w:val="16"/>
        </w:rPr>
        <w:t>panel.</w:t>
      </w:r>
    </w:p>
    <w:p w:rsidR="003775CC" w:rsidRPr="003775CC" w:rsidRDefault="003775CC">
      <w:pPr>
        <w:pStyle w:val="HTMLPreformatted"/>
        <w:divId w:val="187373620"/>
        <w:rPr>
          <w:sz w:val="16"/>
        </w:rPr>
      </w:pPr>
      <w:r w:rsidRPr="003775CC">
        <w:rPr>
          <w:rStyle w:val="line-number1"/>
          <w:sz w:val="16"/>
        </w:rPr>
        <w:t xml:space="preserve"> 9</w:t>
      </w:r>
      <w:r w:rsidRPr="003775CC">
        <w:rPr>
          <w:sz w:val="16"/>
        </w:rPr>
        <w:t xml:space="preserve"> </w:t>
      </w:r>
      <w:r w:rsidRPr="003775CC">
        <w:rPr>
          <w:rStyle w:val="comment1"/>
          <w:sz w:val="16"/>
        </w:rPr>
        <w:t xml:space="preserve"> * </w:t>
      </w:r>
    </w:p>
    <w:p w:rsidR="003775CC" w:rsidRPr="003775CC" w:rsidRDefault="003775CC">
      <w:pPr>
        <w:pStyle w:val="HTMLPreformatted"/>
        <w:divId w:val="187373620"/>
        <w:rPr>
          <w:sz w:val="16"/>
        </w:rPr>
      </w:pPr>
      <w:r w:rsidRPr="003775CC">
        <w:rPr>
          <w:rStyle w:val="line-number1"/>
          <w:sz w:val="16"/>
        </w:rPr>
        <w:t>10</w:t>
      </w:r>
      <w:r w:rsidRPr="003775CC">
        <w:rPr>
          <w:sz w:val="16"/>
        </w:rPr>
        <w:t xml:space="preserve"> </w:t>
      </w:r>
      <w:r w:rsidRPr="003775CC">
        <w:rPr>
          <w:rStyle w:val="comment1"/>
          <w:sz w:val="16"/>
        </w:rPr>
        <w:t xml:space="preserve"> * </w:t>
      </w:r>
      <w:r w:rsidRPr="003775CC">
        <w:rPr>
          <w:rStyle w:val="st01"/>
          <w:sz w:val="16"/>
        </w:rPr>
        <w:t>@author</w:t>
      </w:r>
      <w:r w:rsidRPr="003775CC">
        <w:rPr>
          <w:sz w:val="16"/>
        </w:rPr>
        <w:t xml:space="preserve"> </w:t>
      </w:r>
      <w:r w:rsidRPr="003775CC">
        <w:rPr>
          <w:rStyle w:val="comment1"/>
          <w:sz w:val="16"/>
        </w:rPr>
        <w:t>Jan</w:t>
      </w:r>
      <w:r w:rsidRPr="003775CC">
        <w:rPr>
          <w:sz w:val="16"/>
        </w:rPr>
        <w:t xml:space="preserve"> </w:t>
      </w:r>
      <w:r w:rsidRPr="003775CC">
        <w:rPr>
          <w:rStyle w:val="comment1"/>
          <w:sz w:val="16"/>
        </w:rPr>
        <w:t>S.</w:t>
      </w:r>
      <w:r w:rsidRPr="003775CC">
        <w:rPr>
          <w:sz w:val="16"/>
        </w:rPr>
        <w:t xml:space="preserve"> </w:t>
      </w:r>
      <w:r w:rsidRPr="003775CC">
        <w:rPr>
          <w:rStyle w:val="comment1"/>
          <w:sz w:val="16"/>
        </w:rPr>
        <w:t>Hansen</w:t>
      </w:r>
    </w:p>
    <w:p w:rsidR="003775CC" w:rsidRPr="003775CC" w:rsidRDefault="003775CC">
      <w:pPr>
        <w:pStyle w:val="HTMLPreformatted"/>
        <w:divId w:val="187373620"/>
        <w:rPr>
          <w:sz w:val="16"/>
        </w:rPr>
      </w:pPr>
      <w:r w:rsidRPr="003775CC">
        <w:rPr>
          <w:rStyle w:val="line-number1"/>
          <w:sz w:val="16"/>
        </w:rPr>
        <w:t>11</w:t>
      </w:r>
      <w:r w:rsidRPr="003775CC">
        <w:rPr>
          <w:sz w:val="16"/>
        </w:rPr>
        <w:t xml:space="preserve">  </w:t>
      </w:r>
      <w:r w:rsidRPr="003775CC">
        <w:rPr>
          <w:rStyle w:val="comment1"/>
          <w:sz w:val="16"/>
        </w:rPr>
        <w:t>*/</w:t>
      </w:r>
    </w:p>
    <w:p w:rsidR="003775CC" w:rsidRPr="003775CC" w:rsidRDefault="003775CC">
      <w:pPr>
        <w:pStyle w:val="HTMLPreformatted"/>
        <w:divId w:val="187373620"/>
        <w:rPr>
          <w:sz w:val="16"/>
        </w:rPr>
      </w:pPr>
      <w:r w:rsidRPr="003775CC">
        <w:rPr>
          <w:rStyle w:val="line-number1"/>
          <w:sz w:val="16"/>
        </w:rPr>
        <w:t>12</w:t>
      </w:r>
      <w:r w:rsidRPr="003775CC">
        <w:rPr>
          <w:sz w:val="16"/>
        </w:rPr>
        <w:t xml:space="preserve"> </w:t>
      </w:r>
      <w:r w:rsidRPr="003775CC">
        <w:rPr>
          <w:rStyle w:val="keyword-directive1"/>
          <w:sz w:val="16"/>
        </w:rPr>
        <w:t>public</w:t>
      </w:r>
      <w:r w:rsidRPr="003775CC">
        <w:rPr>
          <w:sz w:val="16"/>
        </w:rPr>
        <w:t xml:space="preserve"> </w:t>
      </w:r>
      <w:r w:rsidRPr="003775CC">
        <w:rPr>
          <w:rStyle w:val="keyword-directive1"/>
          <w:sz w:val="16"/>
        </w:rPr>
        <w:t>abstract</w:t>
      </w:r>
      <w:r w:rsidRPr="003775CC">
        <w:rPr>
          <w:sz w:val="16"/>
        </w:rPr>
        <w:t xml:space="preserve"> </w:t>
      </w:r>
      <w:r w:rsidRPr="003775CC">
        <w:rPr>
          <w:rStyle w:val="keyword-directive1"/>
          <w:sz w:val="16"/>
        </w:rPr>
        <w:t>class</w:t>
      </w:r>
      <w:r w:rsidRPr="003775CC">
        <w:rPr>
          <w:sz w:val="16"/>
        </w:rPr>
        <w:t xml:space="preserve"> BasePage </w:t>
      </w:r>
      <w:r w:rsidRPr="003775CC">
        <w:rPr>
          <w:rStyle w:val="keyword-directive1"/>
          <w:sz w:val="16"/>
        </w:rPr>
        <w:t>extends</w:t>
      </w:r>
      <w:r w:rsidRPr="003775CC">
        <w:rPr>
          <w:sz w:val="16"/>
        </w:rPr>
        <w:t xml:space="preserve"> WebPage {</w:t>
      </w:r>
    </w:p>
    <w:p w:rsidR="003775CC" w:rsidRPr="003775CC" w:rsidRDefault="003775CC">
      <w:pPr>
        <w:pStyle w:val="HTMLPreformatted"/>
        <w:divId w:val="187373620"/>
        <w:rPr>
          <w:sz w:val="16"/>
        </w:rPr>
      </w:pPr>
      <w:r w:rsidRPr="003775CC">
        <w:rPr>
          <w:rStyle w:val="line-number1"/>
          <w:sz w:val="16"/>
        </w:rPr>
        <w:t>13</w:t>
      </w:r>
      <w:r w:rsidRPr="003775CC">
        <w:rPr>
          <w:sz w:val="16"/>
        </w:rPr>
        <w:t xml:space="preserve">     </w:t>
      </w:r>
      <w:r w:rsidRPr="003775CC">
        <w:rPr>
          <w:rStyle w:val="keyword-directive1"/>
          <w:sz w:val="16"/>
        </w:rPr>
        <w:t>protected</w:t>
      </w:r>
      <w:r w:rsidRPr="003775CC">
        <w:rPr>
          <w:sz w:val="16"/>
        </w:rPr>
        <w:t xml:space="preserve"> </w:t>
      </w:r>
      <w:r w:rsidRPr="003775CC">
        <w:rPr>
          <w:rStyle w:val="keyword-directive1"/>
          <w:sz w:val="16"/>
        </w:rPr>
        <w:t>final</w:t>
      </w:r>
      <w:r w:rsidRPr="003775CC">
        <w:rPr>
          <w:sz w:val="16"/>
        </w:rPr>
        <w:t xml:space="preserve"> </w:t>
      </w:r>
      <w:r w:rsidRPr="003775CC">
        <w:rPr>
          <w:rStyle w:val="keyword-directive1"/>
          <w:sz w:val="16"/>
        </w:rPr>
        <w:t>static</w:t>
      </w:r>
      <w:r w:rsidRPr="003775CC">
        <w:rPr>
          <w:sz w:val="16"/>
        </w:rPr>
        <w:t xml:space="preserve"> SimpleDateFormat standardDateTimeFormat =</w:t>
      </w:r>
    </w:p>
    <w:p w:rsidR="003775CC" w:rsidRPr="003775CC" w:rsidRDefault="003775CC">
      <w:pPr>
        <w:pStyle w:val="HTMLPreformatted"/>
        <w:divId w:val="187373620"/>
        <w:rPr>
          <w:sz w:val="16"/>
        </w:rPr>
      </w:pPr>
      <w:r w:rsidRPr="003775CC">
        <w:rPr>
          <w:rStyle w:val="line-number1"/>
          <w:sz w:val="16"/>
        </w:rPr>
        <w:t>14</w:t>
      </w:r>
      <w:r w:rsidRPr="003775CC">
        <w:rPr>
          <w:sz w:val="16"/>
        </w:rPr>
        <w:t xml:space="preserve">         </w:t>
      </w:r>
      <w:r w:rsidRPr="003775CC">
        <w:rPr>
          <w:rStyle w:val="keyword-directive1"/>
          <w:sz w:val="16"/>
        </w:rPr>
        <w:t>new</w:t>
      </w:r>
      <w:r w:rsidRPr="003775CC">
        <w:rPr>
          <w:sz w:val="16"/>
        </w:rPr>
        <w:t xml:space="preserve"> SimpleDateFormat(</w:t>
      </w:r>
      <w:r w:rsidRPr="003775CC">
        <w:rPr>
          <w:rStyle w:val="character1"/>
          <w:sz w:val="16"/>
        </w:rPr>
        <w:t>"dd/MM-yyyy HH:mm"</w:t>
      </w:r>
      <w:r w:rsidRPr="003775CC">
        <w:rPr>
          <w:sz w:val="16"/>
        </w:rPr>
        <w:t>);</w:t>
      </w:r>
    </w:p>
    <w:p w:rsidR="003775CC" w:rsidRPr="003775CC" w:rsidRDefault="003775CC">
      <w:pPr>
        <w:pStyle w:val="HTMLPreformatted"/>
        <w:divId w:val="187373620"/>
        <w:rPr>
          <w:sz w:val="16"/>
        </w:rPr>
      </w:pPr>
      <w:r w:rsidRPr="003775CC">
        <w:rPr>
          <w:rStyle w:val="line-number1"/>
          <w:sz w:val="16"/>
        </w:rPr>
        <w:t>15</w:t>
      </w:r>
      <w:r w:rsidRPr="003775CC">
        <w:rPr>
          <w:sz w:val="16"/>
        </w:rPr>
        <w:t xml:space="preserve"> </w:t>
      </w:r>
    </w:p>
    <w:p w:rsidR="003775CC" w:rsidRPr="003775CC" w:rsidRDefault="003775CC">
      <w:pPr>
        <w:pStyle w:val="HTMLPreformatted"/>
        <w:divId w:val="187373620"/>
        <w:rPr>
          <w:sz w:val="16"/>
        </w:rPr>
      </w:pPr>
      <w:r w:rsidRPr="003775CC">
        <w:rPr>
          <w:rStyle w:val="line-number1"/>
          <w:sz w:val="16"/>
        </w:rPr>
        <w:t>16</w:t>
      </w:r>
      <w:r w:rsidRPr="003775CC">
        <w:rPr>
          <w:sz w:val="16"/>
        </w:rPr>
        <w:t xml:space="preserve">     </w:t>
      </w:r>
      <w:r w:rsidRPr="003775CC">
        <w:rPr>
          <w:rStyle w:val="keyword-directive1"/>
          <w:sz w:val="16"/>
        </w:rPr>
        <w:t>public</w:t>
      </w:r>
      <w:r w:rsidRPr="003775CC">
        <w:rPr>
          <w:sz w:val="16"/>
        </w:rPr>
        <w:t xml:space="preserve"> BasePage() { </w:t>
      </w:r>
    </w:p>
    <w:p w:rsidR="003775CC" w:rsidRPr="003775CC" w:rsidRDefault="003775CC">
      <w:pPr>
        <w:pStyle w:val="HTMLPreformatted"/>
        <w:divId w:val="187373620"/>
        <w:rPr>
          <w:sz w:val="16"/>
        </w:rPr>
      </w:pPr>
      <w:r w:rsidRPr="003775CC">
        <w:rPr>
          <w:rStyle w:val="line-number1"/>
          <w:sz w:val="16"/>
        </w:rPr>
        <w:t>17</w:t>
      </w:r>
      <w:r w:rsidRPr="003775CC">
        <w:rPr>
          <w:sz w:val="16"/>
        </w:rPr>
        <w:t xml:space="preserve">         </w:t>
      </w:r>
      <w:r w:rsidRPr="003775CC">
        <w:rPr>
          <w:rStyle w:val="keyword-directive1"/>
          <w:sz w:val="16"/>
        </w:rPr>
        <w:t>super</w:t>
      </w:r>
      <w:r w:rsidRPr="003775CC">
        <w:rPr>
          <w:sz w:val="16"/>
        </w:rPr>
        <w:t xml:space="preserve">(); </w:t>
      </w:r>
    </w:p>
    <w:p w:rsidR="003775CC" w:rsidRPr="003775CC" w:rsidRDefault="003775CC">
      <w:pPr>
        <w:pStyle w:val="HTMLPreformatted"/>
        <w:divId w:val="187373620"/>
        <w:rPr>
          <w:sz w:val="16"/>
        </w:rPr>
      </w:pPr>
      <w:r w:rsidRPr="003775CC">
        <w:rPr>
          <w:rStyle w:val="line-number1"/>
          <w:sz w:val="16"/>
        </w:rPr>
        <w:t>18</w:t>
      </w:r>
      <w:r w:rsidRPr="003775CC">
        <w:rPr>
          <w:sz w:val="16"/>
        </w:rPr>
        <w:t xml:space="preserve">         WicketSession session = WicketSession.get();</w:t>
      </w:r>
    </w:p>
    <w:p w:rsidR="003775CC" w:rsidRPr="003775CC" w:rsidRDefault="003775CC">
      <w:pPr>
        <w:pStyle w:val="HTMLPreformatted"/>
        <w:divId w:val="187373620"/>
        <w:rPr>
          <w:sz w:val="16"/>
        </w:rPr>
      </w:pPr>
      <w:r w:rsidRPr="003775CC">
        <w:rPr>
          <w:rStyle w:val="line-number1"/>
          <w:sz w:val="16"/>
        </w:rPr>
        <w:t>19</w:t>
      </w:r>
      <w:r w:rsidRPr="003775CC">
        <w:rPr>
          <w:sz w:val="16"/>
        </w:rPr>
        <w:t xml:space="preserve">         ApplicationUser appUser = </w:t>
      </w:r>
      <w:r w:rsidRPr="003775CC">
        <w:rPr>
          <w:rStyle w:val="keyword-directive1"/>
          <w:sz w:val="16"/>
        </w:rPr>
        <w:t>null</w:t>
      </w:r>
      <w:r w:rsidRPr="003775CC">
        <w:rPr>
          <w:sz w:val="16"/>
        </w:rPr>
        <w:t>;</w:t>
      </w:r>
    </w:p>
    <w:p w:rsidR="003775CC" w:rsidRPr="003775CC" w:rsidRDefault="003775CC">
      <w:pPr>
        <w:pStyle w:val="HTMLPreformatted"/>
        <w:divId w:val="187373620"/>
        <w:rPr>
          <w:sz w:val="16"/>
        </w:rPr>
      </w:pPr>
      <w:r w:rsidRPr="003775CC">
        <w:rPr>
          <w:rStyle w:val="line-number1"/>
          <w:sz w:val="16"/>
        </w:rPr>
        <w:t>20</w:t>
      </w:r>
      <w:r w:rsidRPr="003775CC">
        <w:rPr>
          <w:sz w:val="16"/>
        </w:rPr>
        <w:t xml:space="preserve">         </w:t>
      </w:r>
      <w:r w:rsidRPr="003775CC">
        <w:rPr>
          <w:rStyle w:val="keyword-directive1"/>
          <w:sz w:val="16"/>
        </w:rPr>
        <w:t>if</w:t>
      </w:r>
      <w:r w:rsidRPr="003775CC">
        <w:rPr>
          <w:sz w:val="16"/>
        </w:rPr>
        <w:t xml:space="preserve"> (session.isAuthenticated()) {</w:t>
      </w:r>
    </w:p>
    <w:p w:rsidR="003775CC" w:rsidRPr="003775CC" w:rsidRDefault="003775CC">
      <w:pPr>
        <w:pStyle w:val="HTMLPreformatted"/>
        <w:divId w:val="187373620"/>
        <w:rPr>
          <w:sz w:val="16"/>
        </w:rPr>
      </w:pPr>
      <w:r w:rsidRPr="003775CC">
        <w:rPr>
          <w:rStyle w:val="line-number1"/>
          <w:sz w:val="16"/>
        </w:rPr>
        <w:t>21</w:t>
      </w:r>
      <w:r w:rsidRPr="003775CC">
        <w:rPr>
          <w:sz w:val="16"/>
        </w:rPr>
        <w:t xml:space="preserve">             appUser = session.getApplicationUser(); </w:t>
      </w:r>
    </w:p>
    <w:p w:rsidR="003775CC" w:rsidRPr="003775CC" w:rsidRDefault="003775CC">
      <w:pPr>
        <w:pStyle w:val="HTMLPreformatted"/>
        <w:divId w:val="187373620"/>
        <w:rPr>
          <w:sz w:val="16"/>
        </w:rPr>
      </w:pPr>
      <w:r w:rsidRPr="003775CC">
        <w:rPr>
          <w:rStyle w:val="line-number1"/>
          <w:sz w:val="16"/>
        </w:rPr>
        <w:t>22</w:t>
      </w:r>
      <w:r w:rsidRPr="003775CC">
        <w:rPr>
          <w:sz w:val="16"/>
        </w:rPr>
        <w:t xml:space="preserve">         }</w:t>
      </w:r>
    </w:p>
    <w:p w:rsidR="003775CC" w:rsidRPr="003775CC" w:rsidRDefault="003775CC">
      <w:pPr>
        <w:pStyle w:val="HTMLPreformatted"/>
        <w:divId w:val="187373620"/>
        <w:rPr>
          <w:sz w:val="16"/>
        </w:rPr>
      </w:pPr>
      <w:r w:rsidRPr="003775CC">
        <w:rPr>
          <w:rStyle w:val="line-number1"/>
          <w:sz w:val="16"/>
        </w:rPr>
        <w:t>23</w:t>
      </w:r>
      <w:r w:rsidRPr="003775CC">
        <w:rPr>
          <w:sz w:val="16"/>
        </w:rPr>
        <w:t xml:space="preserve">         add(</w:t>
      </w:r>
      <w:r w:rsidRPr="003775CC">
        <w:rPr>
          <w:rStyle w:val="keyword-directive1"/>
          <w:sz w:val="16"/>
        </w:rPr>
        <w:t>new</w:t>
      </w:r>
      <w:r w:rsidRPr="003775CC">
        <w:rPr>
          <w:sz w:val="16"/>
        </w:rPr>
        <w:t xml:space="preserve"> HeaderPanel(</w:t>
      </w:r>
      <w:r w:rsidRPr="003775CC">
        <w:rPr>
          <w:rStyle w:val="character1"/>
          <w:sz w:val="16"/>
        </w:rPr>
        <w:t>"headerpanel"</w:t>
      </w:r>
      <w:r w:rsidRPr="003775CC">
        <w:rPr>
          <w:sz w:val="16"/>
        </w:rPr>
        <w:t xml:space="preserve">, appUser)); </w:t>
      </w:r>
    </w:p>
    <w:p w:rsidR="003775CC" w:rsidRPr="003775CC" w:rsidRDefault="003775CC">
      <w:pPr>
        <w:pStyle w:val="HTMLPreformatted"/>
        <w:divId w:val="187373620"/>
        <w:rPr>
          <w:sz w:val="16"/>
        </w:rPr>
      </w:pPr>
      <w:r w:rsidRPr="003775CC">
        <w:rPr>
          <w:rStyle w:val="line-number1"/>
          <w:sz w:val="16"/>
        </w:rPr>
        <w:t>24</w:t>
      </w:r>
      <w:r w:rsidRPr="003775CC">
        <w:rPr>
          <w:sz w:val="16"/>
        </w:rPr>
        <w:t xml:space="preserve">         add(</w:t>
      </w:r>
      <w:r w:rsidRPr="003775CC">
        <w:rPr>
          <w:rStyle w:val="keyword-directive1"/>
          <w:sz w:val="16"/>
        </w:rPr>
        <w:t>new</w:t>
      </w:r>
      <w:r w:rsidRPr="003775CC">
        <w:rPr>
          <w:sz w:val="16"/>
        </w:rPr>
        <w:t xml:space="preserve"> FooterPanel(</w:t>
      </w:r>
      <w:r w:rsidRPr="003775CC">
        <w:rPr>
          <w:rStyle w:val="character1"/>
          <w:sz w:val="16"/>
        </w:rPr>
        <w:t>"footerpanel"</w:t>
      </w:r>
      <w:r w:rsidRPr="003775CC">
        <w:rPr>
          <w:sz w:val="16"/>
        </w:rPr>
        <w:t xml:space="preserve">, </w:t>
      </w:r>
      <w:r w:rsidRPr="003775CC">
        <w:rPr>
          <w:rStyle w:val="character1"/>
          <w:sz w:val="16"/>
        </w:rPr>
        <w:t>"Udviklet af Jan Schrøder Hansen - "</w:t>
      </w:r>
    </w:p>
    <w:p w:rsidR="003775CC" w:rsidRPr="003775CC" w:rsidRDefault="003775CC">
      <w:pPr>
        <w:pStyle w:val="HTMLPreformatted"/>
        <w:divId w:val="187373620"/>
        <w:rPr>
          <w:sz w:val="16"/>
        </w:rPr>
      </w:pPr>
      <w:r w:rsidRPr="003775CC">
        <w:rPr>
          <w:rStyle w:val="line-number1"/>
          <w:sz w:val="16"/>
        </w:rPr>
        <w:t>25</w:t>
      </w:r>
      <w:r w:rsidRPr="003775CC">
        <w:rPr>
          <w:sz w:val="16"/>
        </w:rPr>
        <w:t xml:space="preserve">                 + </w:t>
      </w:r>
      <w:r w:rsidRPr="003775CC">
        <w:rPr>
          <w:rStyle w:val="character1"/>
          <w:sz w:val="16"/>
        </w:rPr>
        <w:t>"Efteråret 2011"</w:t>
      </w:r>
      <w:r w:rsidRPr="003775CC">
        <w:rPr>
          <w:sz w:val="16"/>
        </w:rPr>
        <w:t>));</w:t>
      </w:r>
    </w:p>
    <w:p w:rsidR="003775CC" w:rsidRPr="003775CC" w:rsidRDefault="003775CC">
      <w:pPr>
        <w:pStyle w:val="HTMLPreformatted"/>
        <w:divId w:val="187373620"/>
        <w:rPr>
          <w:sz w:val="16"/>
        </w:rPr>
      </w:pPr>
      <w:r w:rsidRPr="003775CC">
        <w:rPr>
          <w:rStyle w:val="line-number1"/>
          <w:sz w:val="16"/>
        </w:rPr>
        <w:t>26</w:t>
      </w:r>
      <w:r w:rsidRPr="003775CC">
        <w:rPr>
          <w:sz w:val="16"/>
        </w:rPr>
        <w:t xml:space="preserve">     } </w:t>
      </w:r>
    </w:p>
    <w:p w:rsidR="003775CC" w:rsidRPr="003775CC" w:rsidRDefault="003775CC" w:rsidP="003775C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divId w:val="187373620"/>
        <w:rPr>
          <w:sz w:val="16"/>
        </w:rPr>
      </w:pPr>
      <w:r w:rsidRPr="003775CC">
        <w:rPr>
          <w:rStyle w:val="line-number1"/>
          <w:sz w:val="16"/>
        </w:rPr>
        <w:t>27</w:t>
      </w:r>
      <w:r w:rsidRPr="003775CC">
        <w:rPr>
          <w:sz w:val="16"/>
        </w:rPr>
        <w:t xml:space="preserve"> }</w:t>
      </w:r>
    </w:p>
    <w:p w:rsidR="004B4B4E" w:rsidRDefault="003775CC" w:rsidP="00BA33E7">
      <w:pPr>
        <w:rPr>
          <w:noProof/>
          <w:sz w:val="16"/>
          <w:lang w:eastAsia="da-DK" w:bidi="ar-SA"/>
        </w:rPr>
      </w:pPr>
      <w:r w:rsidRPr="003775CC">
        <w:rPr>
          <w:noProof/>
          <w:sz w:val="16"/>
          <w:lang w:eastAsia="da-DK" w:bidi="ar-SA"/>
        </w:rPr>
        <w:fldChar w:fldCharType="end"/>
      </w:r>
    </w:p>
    <w:p w:rsidR="001A184C" w:rsidRDefault="002018D2" w:rsidP="00BA33E7">
      <w:pPr>
        <w:rPr>
          <w:noProof/>
          <w:lang w:eastAsia="da-DK" w:bidi="ar-SA"/>
        </w:rPr>
      </w:pPr>
      <w:r w:rsidRPr="002018D2">
        <w:rPr>
          <w:noProof/>
          <w:lang w:eastAsia="da-DK" w:bidi="ar-SA"/>
        </w:rPr>
        <w:t xml:space="preserve"> </w:t>
      </w:r>
    </w:p>
    <w:p w:rsidR="001A184C" w:rsidRDefault="001A184C" w:rsidP="00BA33E7">
      <w:pPr>
        <w:rPr>
          <w:noProof/>
          <w:lang w:eastAsia="da-DK" w:bidi="ar-SA"/>
        </w:rPr>
      </w:pPr>
      <w:r w:rsidRPr="001A184C">
        <w:rPr>
          <w:noProof/>
          <w:lang w:eastAsia="da-DK" w:bidi="ar-SA"/>
        </w:rPr>
        <w:t xml:space="preserve">Filen: </w:t>
      </w:r>
      <w:r w:rsidR="00F92362">
        <w:rPr>
          <w:noProof/>
          <w:lang w:eastAsia="da-DK" w:bidi="ar-SA"/>
        </w:rPr>
        <w:t>HeaderPanel.html</w:t>
      </w:r>
    </w:p>
    <w:p w:rsidR="00C4779C" w:rsidRDefault="00C4779C" w:rsidP="00BA33E7">
      <w:pPr>
        <w:rPr>
          <w:noProof/>
          <w:lang w:eastAsia="da-DK" w:bidi="ar-SA"/>
        </w:rPr>
      </w:pPr>
    </w:p>
    <w:p w:rsidR="0034789F" w:rsidRPr="0034789F" w:rsidRDefault="0034789F" w:rsidP="0034789F">
      <w:pPr>
        <w:divId w:val="1638100869"/>
        <w:rPr>
          <w:sz w:val="16"/>
        </w:rPr>
      </w:pPr>
      <w:r w:rsidRPr="0034789F">
        <w:rPr>
          <w:noProof/>
          <w:sz w:val="16"/>
          <w:lang w:eastAsia="da-DK" w:bidi="ar-SA"/>
        </w:rPr>
        <w:fldChar w:fldCharType="begin"/>
      </w:r>
      <w:r w:rsidRPr="0034789F">
        <w:rPr>
          <w:noProof/>
          <w:sz w:val="16"/>
          <w:lang w:eastAsia="da-DK" w:bidi="ar-SA"/>
        </w:rPr>
        <w:instrText xml:space="preserve"> INCLUDETEXT "C:\\GoogleCode\\user-driven-sign-language-dictionary\\Analysis and design\\CodeInHtml\\_HeaderPanel.html" \c HTML </w:instrText>
      </w:r>
      <w:r>
        <w:rPr>
          <w:noProof/>
          <w:sz w:val="16"/>
          <w:lang w:eastAsia="da-DK" w:bidi="ar-SA"/>
        </w:rPr>
        <w:instrText xml:space="preserve"> \* MERGEFORMAT </w:instrText>
      </w:r>
      <w:r w:rsidRPr="0034789F">
        <w:rPr>
          <w:noProof/>
          <w:sz w:val="16"/>
          <w:lang w:eastAsia="da-DK" w:bidi="ar-SA"/>
        </w:rPr>
        <w:fldChar w:fldCharType="separate"/>
      </w:r>
      <w:r w:rsidRPr="0034789F">
        <w:rPr>
          <w:rStyle w:val="line-number1"/>
          <w:sz w:val="16"/>
        </w:rPr>
        <w:t xml:space="preserve"> 1</w:t>
      </w:r>
      <w:r w:rsidRPr="0034789F">
        <w:rPr>
          <w:sz w:val="16"/>
        </w:rPr>
        <w:t xml:space="preserve"> &lt;?xml version="1.0" encoding="UTF-8"?&gt;</w:t>
      </w:r>
    </w:p>
    <w:p w:rsidR="0034789F" w:rsidRPr="0034789F" w:rsidRDefault="0034789F">
      <w:pPr>
        <w:pStyle w:val="HTMLPreformatted"/>
        <w:divId w:val="1638100869"/>
        <w:rPr>
          <w:sz w:val="16"/>
        </w:rPr>
      </w:pPr>
      <w:r w:rsidRPr="0034789F">
        <w:rPr>
          <w:rStyle w:val="line-number1"/>
          <w:sz w:val="16"/>
        </w:rPr>
        <w:t xml:space="preserve"> 2</w:t>
      </w:r>
      <w:r w:rsidRPr="0034789F">
        <w:rPr>
          <w:sz w:val="16"/>
        </w:rPr>
        <w:t xml:space="preserve"> </w:t>
      </w:r>
      <w:r w:rsidRPr="0034789F">
        <w:rPr>
          <w:rStyle w:val="sgml-declaration1"/>
          <w:sz w:val="16"/>
        </w:rPr>
        <w:t>&lt;!DOCTYPE</w:t>
      </w:r>
      <w:r w:rsidRPr="0034789F">
        <w:rPr>
          <w:sz w:val="16"/>
        </w:rPr>
        <w:t xml:space="preserve"> </w:t>
      </w:r>
      <w:r w:rsidRPr="0034789F">
        <w:rPr>
          <w:rStyle w:val="sgml-declaration1"/>
          <w:sz w:val="16"/>
        </w:rPr>
        <w:t>html</w:t>
      </w:r>
      <w:r w:rsidRPr="0034789F">
        <w:rPr>
          <w:sz w:val="16"/>
        </w:rPr>
        <w:t xml:space="preserve"> </w:t>
      </w:r>
      <w:r w:rsidRPr="0034789F">
        <w:rPr>
          <w:rStyle w:val="sgml-declaration1"/>
          <w:sz w:val="16"/>
        </w:rPr>
        <w:t>PUBLIC</w:t>
      </w:r>
      <w:r w:rsidRPr="0034789F">
        <w:rPr>
          <w:sz w:val="16"/>
        </w:rPr>
        <w:t xml:space="preserve"> </w:t>
      </w:r>
      <w:r w:rsidRPr="0034789F">
        <w:rPr>
          <w:rStyle w:val="sgml-declaration1"/>
          <w:sz w:val="16"/>
        </w:rPr>
        <w:t>"-//W3C//DTD</w:t>
      </w:r>
      <w:r w:rsidRPr="0034789F">
        <w:rPr>
          <w:sz w:val="16"/>
        </w:rPr>
        <w:t xml:space="preserve"> </w:t>
      </w:r>
      <w:r w:rsidRPr="0034789F">
        <w:rPr>
          <w:rStyle w:val="sgml-declaration1"/>
          <w:sz w:val="16"/>
        </w:rPr>
        <w:t>XHTML</w:t>
      </w:r>
      <w:r w:rsidRPr="0034789F">
        <w:rPr>
          <w:sz w:val="16"/>
        </w:rPr>
        <w:t xml:space="preserve"> </w:t>
      </w:r>
      <w:r w:rsidRPr="0034789F">
        <w:rPr>
          <w:rStyle w:val="sgml-declaration1"/>
          <w:sz w:val="16"/>
        </w:rPr>
        <w:t>1.0</w:t>
      </w:r>
      <w:r w:rsidRPr="0034789F">
        <w:rPr>
          <w:sz w:val="16"/>
        </w:rPr>
        <w:t xml:space="preserve"> </w:t>
      </w:r>
      <w:r w:rsidRPr="0034789F">
        <w:rPr>
          <w:rStyle w:val="sgml-declaration1"/>
          <w:sz w:val="16"/>
        </w:rPr>
        <w:t>Transitional//EN"</w:t>
      </w:r>
      <w:r w:rsidRPr="0034789F">
        <w:rPr>
          <w:sz w:val="16"/>
        </w:rPr>
        <w:t xml:space="preserve"> </w:t>
      </w:r>
      <w:r w:rsidRPr="0034789F">
        <w:rPr>
          <w:rStyle w:val="sgml-declaration1"/>
          <w:sz w:val="16"/>
        </w:rPr>
        <w:t>"http://www.w3.org/TR/xhtml1/DTD/xhtml1-transitional.dtd"&gt;</w:t>
      </w:r>
    </w:p>
    <w:p w:rsidR="0034789F" w:rsidRPr="0034789F" w:rsidRDefault="0034789F">
      <w:pPr>
        <w:pStyle w:val="HTMLPreformatted"/>
        <w:divId w:val="1638100869"/>
        <w:rPr>
          <w:sz w:val="16"/>
        </w:rPr>
      </w:pPr>
      <w:r w:rsidRPr="0034789F">
        <w:rPr>
          <w:rStyle w:val="line-number1"/>
          <w:sz w:val="16"/>
        </w:rPr>
        <w:t xml:space="preserve"> 3</w:t>
      </w:r>
      <w:r w:rsidRPr="0034789F">
        <w:rPr>
          <w:sz w:val="16"/>
        </w:rPr>
        <w:t xml:space="preserve"> </w:t>
      </w:r>
      <w:r w:rsidRPr="0034789F">
        <w:rPr>
          <w:rStyle w:val="tag1"/>
          <w:sz w:val="16"/>
        </w:rPr>
        <w:t>&lt;html</w:t>
      </w:r>
      <w:r w:rsidRPr="0034789F">
        <w:rPr>
          <w:sz w:val="16"/>
        </w:rPr>
        <w:t xml:space="preserve"> </w:t>
      </w:r>
      <w:r w:rsidRPr="0034789F">
        <w:rPr>
          <w:rStyle w:val="argument1"/>
          <w:sz w:val="16"/>
        </w:rPr>
        <w:t>xmlns:wicket=</w:t>
      </w:r>
      <w:r w:rsidRPr="0034789F">
        <w:rPr>
          <w:rStyle w:val="value1"/>
          <w:sz w:val="16"/>
        </w:rPr>
        <w:t>"http://wicket.apache.org"</w:t>
      </w:r>
      <w:r w:rsidRPr="0034789F">
        <w:rPr>
          <w:rStyle w:val="tag1"/>
          <w:sz w:val="16"/>
        </w:rPr>
        <w:t>&gt;</w:t>
      </w:r>
    </w:p>
    <w:p w:rsidR="0034789F" w:rsidRPr="0034789F" w:rsidRDefault="0034789F">
      <w:pPr>
        <w:pStyle w:val="HTMLPreformatted"/>
        <w:divId w:val="1638100869"/>
        <w:rPr>
          <w:sz w:val="16"/>
        </w:rPr>
      </w:pPr>
      <w:r w:rsidRPr="0034789F">
        <w:rPr>
          <w:rStyle w:val="line-number1"/>
          <w:sz w:val="16"/>
        </w:rPr>
        <w:t xml:space="preserve"> 4</w:t>
      </w:r>
      <w:r w:rsidRPr="0034789F">
        <w:rPr>
          <w:sz w:val="16"/>
        </w:rPr>
        <w:t xml:space="preserve">     </w:t>
      </w:r>
      <w:r w:rsidRPr="0034789F">
        <w:rPr>
          <w:rStyle w:val="tag1"/>
          <w:sz w:val="16"/>
        </w:rPr>
        <w:t>&lt;head&gt;&lt;title&gt;</w:t>
      </w:r>
      <w:r w:rsidRPr="0034789F">
        <w:rPr>
          <w:sz w:val="16"/>
        </w:rPr>
        <w:t>Tegn til tiden</w:t>
      </w:r>
      <w:r w:rsidRPr="0034789F">
        <w:rPr>
          <w:rStyle w:val="tag1"/>
          <w:sz w:val="16"/>
        </w:rPr>
        <w:t>&lt;/title&gt;&lt;/head&gt;</w:t>
      </w:r>
    </w:p>
    <w:p w:rsidR="0034789F" w:rsidRPr="0034789F" w:rsidRDefault="0034789F">
      <w:pPr>
        <w:pStyle w:val="HTMLPreformatted"/>
        <w:divId w:val="1638100869"/>
        <w:rPr>
          <w:sz w:val="16"/>
        </w:rPr>
      </w:pPr>
      <w:r w:rsidRPr="0034789F">
        <w:rPr>
          <w:rStyle w:val="line-number1"/>
          <w:sz w:val="16"/>
        </w:rPr>
        <w:t xml:space="preserve"> 5</w:t>
      </w:r>
      <w:r w:rsidRPr="0034789F">
        <w:rPr>
          <w:sz w:val="16"/>
        </w:rPr>
        <w:t xml:space="preserve">     </w:t>
      </w:r>
      <w:r w:rsidRPr="0034789F">
        <w:rPr>
          <w:rStyle w:val="tag1"/>
          <w:sz w:val="16"/>
        </w:rPr>
        <w:t>&lt;body&gt;</w:t>
      </w:r>
    </w:p>
    <w:p w:rsidR="0034789F" w:rsidRPr="0034789F" w:rsidRDefault="0034789F">
      <w:pPr>
        <w:pStyle w:val="HTMLPreformatted"/>
        <w:divId w:val="1638100869"/>
        <w:rPr>
          <w:sz w:val="16"/>
        </w:rPr>
      </w:pPr>
      <w:r w:rsidRPr="0034789F">
        <w:rPr>
          <w:rStyle w:val="line-number1"/>
          <w:sz w:val="16"/>
        </w:rPr>
        <w:t xml:space="preserve"> 6</w:t>
      </w:r>
      <w:r w:rsidRPr="0034789F">
        <w:rPr>
          <w:sz w:val="16"/>
        </w:rPr>
        <w:t xml:space="preserve">         </w:t>
      </w:r>
      <w:r w:rsidRPr="0034789F">
        <w:rPr>
          <w:rStyle w:val="tag1"/>
          <w:sz w:val="16"/>
        </w:rPr>
        <w:t>&lt;wicket:panel&gt;</w:t>
      </w:r>
    </w:p>
    <w:p w:rsidR="0034789F" w:rsidRPr="0034789F" w:rsidRDefault="0034789F">
      <w:pPr>
        <w:pStyle w:val="HTMLPreformatted"/>
        <w:divId w:val="1638100869"/>
        <w:rPr>
          <w:sz w:val="16"/>
        </w:rPr>
      </w:pPr>
      <w:r w:rsidRPr="0034789F">
        <w:rPr>
          <w:rStyle w:val="line-number1"/>
          <w:sz w:val="16"/>
        </w:rPr>
        <w:t xml:space="preserve"> 7</w:t>
      </w:r>
      <w:r w:rsidRPr="0034789F">
        <w:rPr>
          <w:sz w:val="16"/>
        </w:rPr>
        <w:t xml:space="preserve">             </w:t>
      </w:r>
      <w:r w:rsidRPr="0034789F">
        <w:rPr>
          <w:rStyle w:val="tag1"/>
          <w:sz w:val="16"/>
        </w:rPr>
        <w:t>&lt;h1&gt;</w:t>
      </w:r>
      <w:r w:rsidRPr="0034789F">
        <w:rPr>
          <w:sz w:val="16"/>
        </w:rPr>
        <w:t>Tegn til tiden</w:t>
      </w:r>
      <w:r w:rsidRPr="0034789F">
        <w:rPr>
          <w:rStyle w:val="tag1"/>
          <w:sz w:val="16"/>
        </w:rPr>
        <w:t>&lt;/h1&gt;</w:t>
      </w:r>
    </w:p>
    <w:p w:rsidR="0034789F" w:rsidRPr="0034789F" w:rsidRDefault="0034789F">
      <w:pPr>
        <w:pStyle w:val="HTMLPreformatted"/>
        <w:divId w:val="1638100869"/>
        <w:rPr>
          <w:sz w:val="16"/>
        </w:rPr>
      </w:pPr>
      <w:r w:rsidRPr="0034789F">
        <w:rPr>
          <w:rStyle w:val="line-number1"/>
          <w:sz w:val="16"/>
        </w:rPr>
        <w:t xml:space="preserve"> 8</w:t>
      </w:r>
      <w:r w:rsidRPr="0034789F">
        <w:rPr>
          <w:sz w:val="16"/>
        </w:rPr>
        <w:t xml:space="preserve">             </w:t>
      </w:r>
      <w:r w:rsidRPr="0034789F">
        <w:rPr>
          <w:rStyle w:val="tag1"/>
          <w:sz w:val="16"/>
        </w:rPr>
        <w:t>&lt;p</w:t>
      </w:r>
      <w:r w:rsidRPr="0034789F">
        <w:rPr>
          <w:sz w:val="16"/>
        </w:rPr>
        <w:t xml:space="preserve"> </w:t>
      </w:r>
      <w:r w:rsidRPr="0034789F">
        <w:rPr>
          <w:rStyle w:val="argument1"/>
          <w:sz w:val="16"/>
        </w:rPr>
        <w:t>align=</w:t>
      </w:r>
      <w:r w:rsidRPr="0034789F">
        <w:rPr>
          <w:rStyle w:val="value1"/>
          <w:sz w:val="16"/>
        </w:rPr>
        <w:t>"right"</w:t>
      </w:r>
      <w:r w:rsidRPr="0034789F">
        <w:rPr>
          <w:sz w:val="16"/>
        </w:rPr>
        <w:t xml:space="preserve"> </w:t>
      </w:r>
      <w:r w:rsidRPr="0034789F">
        <w:rPr>
          <w:rStyle w:val="argument1"/>
          <w:sz w:val="16"/>
        </w:rPr>
        <w:t>id=</w:t>
      </w:r>
      <w:r w:rsidRPr="0034789F">
        <w:rPr>
          <w:rStyle w:val="value1"/>
          <w:sz w:val="16"/>
        </w:rPr>
        <w:t>"</w:t>
      </w:r>
      <w:r w:rsidRPr="0034789F">
        <w:rPr>
          <w:sz w:val="16"/>
        </w:rPr>
        <w:t>titleblock</w:t>
      </w:r>
      <w:r w:rsidRPr="0034789F">
        <w:rPr>
          <w:rStyle w:val="value1"/>
          <w:sz w:val="16"/>
        </w:rPr>
        <w:t>"</w:t>
      </w:r>
      <w:r w:rsidRPr="0034789F">
        <w:rPr>
          <w:rStyle w:val="tag1"/>
          <w:sz w:val="16"/>
        </w:rPr>
        <w:t>&gt;</w:t>
      </w:r>
    </w:p>
    <w:p w:rsidR="0034789F" w:rsidRPr="0034789F" w:rsidRDefault="0034789F">
      <w:pPr>
        <w:pStyle w:val="HTMLPreformatted"/>
        <w:divId w:val="1638100869"/>
        <w:rPr>
          <w:sz w:val="16"/>
        </w:rPr>
      </w:pPr>
      <w:r w:rsidRPr="0034789F">
        <w:rPr>
          <w:rStyle w:val="line-number1"/>
          <w:sz w:val="16"/>
        </w:rPr>
        <w:t xml:space="preserve"> 9</w:t>
      </w:r>
      <w:r w:rsidRPr="0034789F">
        <w:rPr>
          <w:sz w:val="16"/>
        </w:rPr>
        <w:t xml:space="preserve">                 </w:t>
      </w:r>
      <w:r w:rsidRPr="0034789F">
        <w:rPr>
          <w:rStyle w:val="tag1"/>
          <w:sz w:val="16"/>
        </w:rPr>
        <w:t>&lt;span</w:t>
      </w:r>
      <w:r w:rsidRPr="0034789F">
        <w:rPr>
          <w:sz w:val="16"/>
        </w:rPr>
        <w:t xml:space="preserve"> </w:t>
      </w:r>
      <w:r w:rsidRPr="0034789F">
        <w:rPr>
          <w:rStyle w:val="argument1"/>
          <w:sz w:val="16"/>
        </w:rPr>
        <w:t>wicket:id=</w:t>
      </w:r>
      <w:r w:rsidRPr="0034789F">
        <w:rPr>
          <w:rStyle w:val="value1"/>
          <w:sz w:val="16"/>
        </w:rPr>
        <w:t>"userName"</w:t>
      </w:r>
      <w:r w:rsidRPr="0034789F">
        <w:rPr>
          <w:rStyle w:val="tag1"/>
          <w:sz w:val="16"/>
        </w:rPr>
        <w:t>&gt;</w:t>
      </w:r>
      <w:r w:rsidRPr="0034789F">
        <w:rPr>
          <w:sz w:val="16"/>
        </w:rPr>
        <w:t>User Name</w:t>
      </w:r>
      <w:r w:rsidRPr="0034789F">
        <w:rPr>
          <w:rStyle w:val="tag1"/>
          <w:sz w:val="16"/>
        </w:rPr>
        <w:t>&lt;/span&gt;</w:t>
      </w:r>
    </w:p>
    <w:p w:rsidR="0034789F" w:rsidRPr="0034789F" w:rsidRDefault="0034789F">
      <w:pPr>
        <w:pStyle w:val="HTMLPreformatted"/>
        <w:divId w:val="1638100869"/>
        <w:rPr>
          <w:sz w:val="16"/>
        </w:rPr>
      </w:pPr>
      <w:r w:rsidRPr="0034789F">
        <w:rPr>
          <w:rStyle w:val="line-number1"/>
          <w:sz w:val="16"/>
        </w:rPr>
        <w:t>10</w:t>
      </w:r>
      <w:r w:rsidRPr="0034789F">
        <w:rPr>
          <w:sz w:val="16"/>
        </w:rPr>
        <w:t xml:space="preserve">             </w:t>
      </w:r>
      <w:r w:rsidRPr="0034789F">
        <w:rPr>
          <w:rStyle w:val="tag1"/>
          <w:sz w:val="16"/>
        </w:rPr>
        <w:t>&lt;/p&gt;</w:t>
      </w:r>
    </w:p>
    <w:p w:rsidR="0034789F" w:rsidRPr="0034789F" w:rsidRDefault="0034789F">
      <w:pPr>
        <w:pStyle w:val="HTMLPreformatted"/>
        <w:divId w:val="1638100869"/>
        <w:rPr>
          <w:sz w:val="16"/>
        </w:rPr>
      </w:pPr>
      <w:r w:rsidRPr="0034789F">
        <w:rPr>
          <w:rStyle w:val="line-number1"/>
          <w:sz w:val="16"/>
        </w:rPr>
        <w:t>11</w:t>
      </w:r>
      <w:r w:rsidRPr="0034789F">
        <w:rPr>
          <w:sz w:val="16"/>
        </w:rPr>
        <w:t xml:space="preserve">         </w:t>
      </w:r>
      <w:r w:rsidRPr="0034789F">
        <w:rPr>
          <w:rStyle w:val="tag1"/>
          <w:sz w:val="16"/>
        </w:rPr>
        <w:t>&lt;/wicket:panel&gt;</w:t>
      </w:r>
    </w:p>
    <w:p w:rsidR="0034789F" w:rsidRPr="0034789F" w:rsidRDefault="0034789F">
      <w:pPr>
        <w:pStyle w:val="HTMLPreformatted"/>
        <w:divId w:val="1638100869"/>
        <w:rPr>
          <w:sz w:val="16"/>
        </w:rPr>
      </w:pPr>
      <w:r w:rsidRPr="0034789F">
        <w:rPr>
          <w:rStyle w:val="line-number1"/>
          <w:sz w:val="16"/>
        </w:rPr>
        <w:t>12</w:t>
      </w:r>
      <w:r w:rsidRPr="0034789F">
        <w:rPr>
          <w:sz w:val="16"/>
        </w:rPr>
        <w:t xml:space="preserve">     </w:t>
      </w:r>
      <w:r w:rsidRPr="0034789F">
        <w:rPr>
          <w:rStyle w:val="tag1"/>
          <w:sz w:val="16"/>
        </w:rPr>
        <w:t>&lt;/body&gt;</w:t>
      </w:r>
    </w:p>
    <w:p w:rsidR="0034789F" w:rsidRPr="0034789F" w:rsidRDefault="0034789F">
      <w:pPr>
        <w:pStyle w:val="HTMLPreformatted"/>
        <w:divId w:val="1638100869"/>
        <w:rPr>
          <w:sz w:val="16"/>
        </w:rPr>
      </w:pPr>
      <w:r w:rsidRPr="0034789F">
        <w:rPr>
          <w:rStyle w:val="line-number1"/>
          <w:sz w:val="16"/>
        </w:rPr>
        <w:t>13</w:t>
      </w:r>
      <w:r w:rsidRPr="0034789F">
        <w:rPr>
          <w:sz w:val="16"/>
        </w:rPr>
        <w:t xml:space="preserve"> </w:t>
      </w:r>
      <w:r w:rsidRPr="0034789F">
        <w:rPr>
          <w:rStyle w:val="tag1"/>
          <w:sz w:val="16"/>
        </w:rPr>
        <w:t>&lt;/html&gt;</w:t>
      </w:r>
    </w:p>
    <w:p w:rsidR="0034789F" w:rsidRDefault="0034789F" w:rsidP="00BA33E7">
      <w:pPr>
        <w:rPr>
          <w:noProof/>
          <w:sz w:val="16"/>
          <w:lang w:eastAsia="da-DK" w:bidi="ar-SA"/>
        </w:rPr>
      </w:pPr>
      <w:r w:rsidRPr="0034789F">
        <w:rPr>
          <w:noProof/>
          <w:sz w:val="16"/>
          <w:lang w:eastAsia="da-DK" w:bidi="ar-SA"/>
        </w:rPr>
        <w:fldChar w:fldCharType="end"/>
      </w:r>
    </w:p>
    <w:p w:rsidR="0034789F" w:rsidRDefault="0034789F" w:rsidP="00BA33E7">
      <w:pPr>
        <w:rPr>
          <w:noProof/>
          <w:lang w:eastAsia="da-DK" w:bidi="ar-SA"/>
        </w:rPr>
      </w:pPr>
    </w:p>
    <w:p w:rsidR="004B4B4E" w:rsidRDefault="00F92362" w:rsidP="00BA33E7">
      <w:pPr>
        <w:rPr>
          <w:noProof/>
          <w:lang w:eastAsia="da-DK" w:bidi="ar-SA"/>
        </w:rPr>
      </w:pPr>
      <w:r>
        <w:rPr>
          <w:noProof/>
          <w:lang w:eastAsia="da-DK" w:bidi="ar-SA"/>
        </w:rPr>
        <w:t>Filen: HeaderPanel</w:t>
      </w:r>
      <w:r w:rsidR="004B4B4E" w:rsidRPr="004B4B4E">
        <w:rPr>
          <w:noProof/>
          <w:lang w:eastAsia="da-DK" w:bidi="ar-SA"/>
        </w:rPr>
        <w:t>.java</w:t>
      </w:r>
    </w:p>
    <w:p w:rsidR="00F92362" w:rsidRDefault="00F92362" w:rsidP="00BA33E7">
      <w:pPr>
        <w:rPr>
          <w:noProof/>
          <w:lang w:eastAsia="da-DK" w:bidi="ar-SA"/>
        </w:rPr>
      </w:pPr>
    </w:p>
    <w:p w:rsidR="00291E69" w:rsidRPr="00291E69" w:rsidRDefault="00291E69" w:rsidP="00291E69">
      <w:pPr>
        <w:divId w:val="1283656666"/>
        <w:rPr>
          <w:sz w:val="16"/>
        </w:rPr>
      </w:pPr>
      <w:r w:rsidRPr="00291E69">
        <w:rPr>
          <w:noProof/>
          <w:sz w:val="16"/>
          <w:lang w:eastAsia="da-DK" w:bidi="ar-SA"/>
        </w:rPr>
        <w:fldChar w:fldCharType="begin"/>
      </w:r>
      <w:r w:rsidRPr="00291E69">
        <w:rPr>
          <w:noProof/>
          <w:sz w:val="16"/>
          <w:lang w:eastAsia="da-DK" w:bidi="ar-SA"/>
        </w:rPr>
        <w:instrText xml:space="preserve"> INCLUDETEXT "C:\\GoogleCode\\user-driven-sign-language-dictionary\\Analysis and design\\CodeInHtml\\HeaderPanel.html" \c HTML </w:instrText>
      </w:r>
      <w:r>
        <w:rPr>
          <w:noProof/>
          <w:sz w:val="16"/>
          <w:lang w:eastAsia="da-DK" w:bidi="ar-SA"/>
        </w:rPr>
        <w:instrText xml:space="preserve"> \* MERGEFORMAT </w:instrText>
      </w:r>
      <w:r w:rsidRPr="00291E69">
        <w:rPr>
          <w:noProof/>
          <w:sz w:val="16"/>
          <w:lang w:eastAsia="da-DK" w:bidi="ar-SA"/>
        </w:rPr>
        <w:fldChar w:fldCharType="separate"/>
      </w:r>
      <w:r w:rsidRPr="00291E69">
        <w:rPr>
          <w:rStyle w:val="line-number1"/>
          <w:sz w:val="16"/>
        </w:rPr>
        <w:t xml:space="preserve"> 1</w:t>
      </w:r>
      <w:r w:rsidRPr="00291E69">
        <w:rPr>
          <w:sz w:val="16"/>
        </w:rPr>
        <w:t xml:space="preserve"> </w:t>
      </w:r>
      <w:r w:rsidRPr="00291E69">
        <w:rPr>
          <w:rStyle w:val="keyword-directive1"/>
          <w:sz w:val="16"/>
        </w:rPr>
        <w:t>package</w:t>
      </w:r>
      <w:r w:rsidRPr="00291E69">
        <w:rPr>
          <w:sz w:val="16"/>
        </w:rPr>
        <w:t xml:space="preserve"> dk.jsh.itdiplom.userdrivensignlanguagedictionary.wicket;           </w:t>
      </w:r>
    </w:p>
    <w:p w:rsidR="00291E69" w:rsidRPr="00291E69" w:rsidRDefault="00291E69">
      <w:pPr>
        <w:pStyle w:val="HTMLPreformatted"/>
        <w:divId w:val="1283656666"/>
        <w:rPr>
          <w:sz w:val="16"/>
        </w:rPr>
      </w:pPr>
      <w:r w:rsidRPr="00291E69">
        <w:rPr>
          <w:rStyle w:val="line-number1"/>
          <w:sz w:val="16"/>
        </w:rPr>
        <w:t xml:space="preserve"> 2</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 xml:space="preserve"> 3</w:t>
      </w:r>
      <w:r w:rsidRPr="00291E69">
        <w:rPr>
          <w:sz w:val="16"/>
        </w:rPr>
        <w:t xml:space="preserve"> </w:t>
      </w:r>
      <w:r w:rsidRPr="00291E69">
        <w:rPr>
          <w:rStyle w:val="keyword-directive1"/>
          <w:sz w:val="16"/>
        </w:rPr>
        <w:t>import</w:t>
      </w:r>
      <w:r w:rsidRPr="00291E69">
        <w:rPr>
          <w:sz w:val="16"/>
        </w:rPr>
        <w:t xml:space="preserve"> dk.jsh.itdiplom.userdrivensignlanguagedictionary.entity.ApplicationUser;</w:t>
      </w:r>
    </w:p>
    <w:p w:rsidR="00291E69" w:rsidRPr="00291E69" w:rsidRDefault="00291E69">
      <w:pPr>
        <w:pStyle w:val="HTMLPreformatted"/>
        <w:divId w:val="1283656666"/>
        <w:rPr>
          <w:sz w:val="16"/>
        </w:rPr>
      </w:pPr>
      <w:r w:rsidRPr="00291E69">
        <w:rPr>
          <w:rStyle w:val="line-number1"/>
          <w:sz w:val="16"/>
        </w:rPr>
        <w:t xml:space="preserve"> 4</w:t>
      </w:r>
      <w:r w:rsidRPr="00291E69">
        <w:rPr>
          <w:sz w:val="16"/>
        </w:rPr>
        <w:t xml:space="preserve"> </w:t>
      </w:r>
      <w:r w:rsidRPr="00291E69">
        <w:rPr>
          <w:rStyle w:val="keyword-directive1"/>
          <w:sz w:val="16"/>
        </w:rPr>
        <w:t>import</w:t>
      </w:r>
      <w:r w:rsidRPr="00291E69">
        <w:rPr>
          <w:sz w:val="16"/>
        </w:rPr>
        <w:t xml:space="preserve"> org.apache.wicket.markup.html.basic.Label;</w:t>
      </w:r>
    </w:p>
    <w:p w:rsidR="00291E69" w:rsidRPr="00291E69" w:rsidRDefault="00291E69">
      <w:pPr>
        <w:pStyle w:val="HTMLPreformatted"/>
        <w:divId w:val="1283656666"/>
        <w:rPr>
          <w:sz w:val="16"/>
        </w:rPr>
      </w:pPr>
      <w:r w:rsidRPr="00291E69">
        <w:rPr>
          <w:rStyle w:val="line-number1"/>
          <w:sz w:val="16"/>
        </w:rPr>
        <w:t xml:space="preserve"> 5</w:t>
      </w:r>
      <w:r w:rsidRPr="00291E69">
        <w:rPr>
          <w:sz w:val="16"/>
        </w:rPr>
        <w:t xml:space="preserve"> </w:t>
      </w:r>
      <w:r w:rsidRPr="00291E69">
        <w:rPr>
          <w:rStyle w:val="keyword-directive1"/>
          <w:sz w:val="16"/>
        </w:rPr>
        <w:t>import</w:t>
      </w:r>
      <w:r w:rsidRPr="00291E69">
        <w:rPr>
          <w:sz w:val="16"/>
        </w:rPr>
        <w:t xml:space="preserve"> org.apache.wicket.markup.html.panel.Panel;</w:t>
      </w:r>
    </w:p>
    <w:p w:rsidR="00291E69" w:rsidRPr="00291E69" w:rsidRDefault="00291E69">
      <w:pPr>
        <w:pStyle w:val="HTMLPreformatted"/>
        <w:divId w:val="1283656666"/>
        <w:rPr>
          <w:sz w:val="16"/>
        </w:rPr>
      </w:pPr>
      <w:r w:rsidRPr="00291E69">
        <w:rPr>
          <w:rStyle w:val="line-number1"/>
          <w:sz w:val="16"/>
        </w:rPr>
        <w:t xml:space="preserve"> 6</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 xml:space="preserve"> 7</w:t>
      </w:r>
      <w:r w:rsidRPr="00291E69">
        <w:rPr>
          <w:sz w:val="16"/>
        </w:rPr>
        <w:t xml:space="preserve"> </w:t>
      </w:r>
      <w:r w:rsidRPr="00291E69">
        <w:rPr>
          <w:rStyle w:val="comment1"/>
          <w:sz w:val="16"/>
        </w:rPr>
        <w:t>/**</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 xml:space="preserve"> 8</w:t>
      </w:r>
      <w:r w:rsidRPr="00291E69">
        <w:rPr>
          <w:sz w:val="16"/>
        </w:rPr>
        <w:t xml:space="preserve"> </w:t>
      </w:r>
      <w:r w:rsidRPr="00291E69">
        <w:rPr>
          <w:rStyle w:val="comment1"/>
          <w:sz w:val="16"/>
        </w:rPr>
        <w:t xml:space="preserve"> * Header</w:t>
      </w:r>
      <w:r w:rsidRPr="00291E69">
        <w:rPr>
          <w:sz w:val="16"/>
        </w:rPr>
        <w:t xml:space="preserve"> </w:t>
      </w:r>
      <w:r w:rsidRPr="00291E69">
        <w:rPr>
          <w:rStyle w:val="comment1"/>
          <w:sz w:val="16"/>
        </w:rPr>
        <w:t>panel.</w:t>
      </w:r>
    </w:p>
    <w:p w:rsidR="00291E69" w:rsidRPr="00291E69" w:rsidRDefault="00291E69">
      <w:pPr>
        <w:pStyle w:val="HTMLPreformatted"/>
        <w:divId w:val="1283656666"/>
        <w:rPr>
          <w:sz w:val="16"/>
        </w:rPr>
      </w:pPr>
      <w:r w:rsidRPr="00291E69">
        <w:rPr>
          <w:rStyle w:val="line-number1"/>
          <w:sz w:val="16"/>
        </w:rPr>
        <w:t xml:space="preserve"> 9</w:t>
      </w:r>
      <w:r w:rsidRPr="00291E69">
        <w:rPr>
          <w:sz w:val="16"/>
        </w:rPr>
        <w:t xml:space="preserve"> </w:t>
      </w:r>
      <w:r w:rsidRPr="00291E69">
        <w:rPr>
          <w:rStyle w:val="comment1"/>
          <w:sz w:val="16"/>
        </w:rPr>
        <w:t xml:space="preserve"> * </w:t>
      </w:r>
    </w:p>
    <w:p w:rsidR="00291E69" w:rsidRPr="00291E69" w:rsidRDefault="00291E69">
      <w:pPr>
        <w:pStyle w:val="HTMLPreformatted"/>
        <w:divId w:val="1283656666"/>
        <w:rPr>
          <w:sz w:val="16"/>
        </w:rPr>
      </w:pPr>
      <w:r w:rsidRPr="00291E69">
        <w:rPr>
          <w:rStyle w:val="line-number1"/>
          <w:sz w:val="16"/>
        </w:rPr>
        <w:t>10</w:t>
      </w:r>
      <w:r w:rsidRPr="00291E69">
        <w:rPr>
          <w:sz w:val="16"/>
        </w:rPr>
        <w:t xml:space="preserve"> </w:t>
      </w:r>
      <w:r w:rsidRPr="00291E69">
        <w:rPr>
          <w:rStyle w:val="comment1"/>
          <w:sz w:val="16"/>
        </w:rPr>
        <w:t xml:space="preserve"> * </w:t>
      </w:r>
      <w:r w:rsidRPr="00291E69">
        <w:rPr>
          <w:rStyle w:val="st01"/>
          <w:sz w:val="16"/>
        </w:rPr>
        <w:t>@author</w:t>
      </w:r>
      <w:r w:rsidRPr="00291E69">
        <w:rPr>
          <w:sz w:val="16"/>
        </w:rPr>
        <w:t xml:space="preserve"> </w:t>
      </w:r>
      <w:r w:rsidRPr="00291E69">
        <w:rPr>
          <w:rStyle w:val="comment1"/>
          <w:sz w:val="16"/>
        </w:rPr>
        <w:t>Jan</w:t>
      </w:r>
      <w:r w:rsidRPr="00291E69">
        <w:rPr>
          <w:sz w:val="16"/>
        </w:rPr>
        <w:t xml:space="preserve"> </w:t>
      </w:r>
      <w:r w:rsidRPr="00291E69">
        <w:rPr>
          <w:rStyle w:val="comment1"/>
          <w:sz w:val="16"/>
        </w:rPr>
        <w:t>S.</w:t>
      </w:r>
      <w:r w:rsidRPr="00291E69">
        <w:rPr>
          <w:sz w:val="16"/>
        </w:rPr>
        <w:t xml:space="preserve"> </w:t>
      </w:r>
      <w:r w:rsidRPr="00291E69">
        <w:rPr>
          <w:rStyle w:val="comment1"/>
          <w:sz w:val="16"/>
        </w:rPr>
        <w:t>Hansen</w:t>
      </w:r>
    </w:p>
    <w:p w:rsidR="00291E69" w:rsidRPr="00291E69" w:rsidRDefault="00291E69">
      <w:pPr>
        <w:pStyle w:val="HTMLPreformatted"/>
        <w:divId w:val="1283656666"/>
        <w:rPr>
          <w:sz w:val="16"/>
        </w:rPr>
      </w:pPr>
      <w:r w:rsidRPr="00291E69">
        <w:rPr>
          <w:rStyle w:val="line-number1"/>
          <w:sz w:val="16"/>
        </w:rPr>
        <w:t>11</w:t>
      </w:r>
      <w:r w:rsidRPr="00291E69">
        <w:rPr>
          <w:sz w:val="16"/>
        </w:rPr>
        <w:t xml:space="preserve">  </w:t>
      </w:r>
      <w:r w:rsidRPr="00291E69">
        <w:rPr>
          <w:rStyle w:val="comment1"/>
          <w:sz w:val="16"/>
        </w:rPr>
        <w:t>*/</w:t>
      </w:r>
    </w:p>
    <w:p w:rsidR="00291E69" w:rsidRPr="00291E69" w:rsidRDefault="00291E69">
      <w:pPr>
        <w:pStyle w:val="HTMLPreformatted"/>
        <w:divId w:val="1283656666"/>
        <w:rPr>
          <w:sz w:val="16"/>
        </w:rPr>
      </w:pPr>
      <w:r w:rsidRPr="00291E69">
        <w:rPr>
          <w:rStyle w:val="line-number1"/>
          <w:sz w:val="16"/>
        </w:rPr>
        <w:t>12</w:t>
      </w:r>
      <w:r w:rsidRPr="00291E69">
        <w:rPr>
          <w:sz w:val="16"/>
        </w:rPr>
        <w:t xml:space="preserve"> </w:t>
      </w:r>
      <w:r w:rsidRPr="00291E69">
        <w:rPr>
          <w:rStyle w:val="keyword-directive1"/>
          <w:sz w:val="16"/>
        </w:rPr>
        <w:t>public</w:t>
      </w:r>
      <w:r w:rsidRPr="00291E69">
        <w:rPr>
          <w:sz w:val="16"/>
        </w:rPr>
        <w:t xml:space="preserve"> </w:t>
      </w:r>
      <w:r w:rsidRPr="00291E69">
        <w:rPr>
          <w:rStyle w:val="keyword-directive1"/>
          <w:sz w:val="16"/>
        </w:rPr>
        <w:t>class</w:t>
      </w:r>
      <w:r w:rsidRPr="00291E69">
        <w:rPr>
          <w:sz w:val="16"/>
        </w:rPr>
        <w:t xml:space="preserve"> HeaderPanel </w:t>
      </w:r>
      <w:r w:rsidRPr="00291E69">
        <w:rPr>
          <w:rStyle w:val="keyword-directive1"/>
          <w:sz w:val="16"/>
        </w:rPr>
        <w:t>extends</w:t>
      </w:r>
      <w:r w:rsidRPr="00291E69">
        <w:rPr>
          <w:sz w:val="16"/>
        </w:rPr>
        <w:t xml:space="preserve"> Panel {</w:t>
      </w:r>
    </w:p>
    <w:p w:rsidR="00291E69" w:rsidRPr="00291E69" w:rsidRDefault="00291E69">
      <w:pPr>
        <w:pStyle w:val="HTMLPreformatted"/>
        <w:divId w:val="1283656666"/>
        <w:rPr>
          <w:sz w:val="16"/>
        </w:rPr>
      </w:pPr>
      <w:r w:rsidRPr="00291E69">
        <w:rPr>
          <w:rStyle w:val="line-number1"/>
          <w:sz w:val="16"/>
        </w:rPr>
        <w:t>13</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14</w:t>
      </w:r>
      <w:r w:rsidRPr="00291E69">
        <w:rPr>
          <w:sz w:val="16"/>
        </w:rPr>
        <w:t xml:space="preserve">     </w:t>
      </w:r>
      <w:r w:rsidRPr="00291E69">
        <w:rPr>
          <w:rStyle w:val="comment1"/>
          <w:sz w:val="16"/>
        </w:rPr>
        <w:t>/**</w:t>
      </w:r>
    </w:p>
    <w:p w:rsidR="00291E69" w:rsidRPr="00291E69" w:rsidRDefault="00291E69">
      <w:pPr>
        <w:pStyle w:val="HTMLPreformatted"/>
        <w:divId w:val="1283656666"/>
        <w:rPr>
          <w:sz w:val="16"/>
        </w:rPr>
      </w:pPr>
      <w:r w:rsidRPr="00291E69">
        <w:rPr>
          <w:rStyle w:val="line-number1"/>
          <w:sz w:val="16"/>
        </w:rPr>
        <w:t>15</w:t>
      </w:r>
      <w:r w:rsidRPr="00291E69">
        <w:rPr>
          <w:sz w:val="16"/>
        </w:rPr>
        <w:t xml:space="preserve"> </w:t>
      </w:r>
      <w:r w:rsidRPr="00291E69">
        <w:rPr>
          <w:rStyle w:val="comment1"/>
          <w:sz w:val="16"/>
        </w:rPr>
        <w:t xml:space="preserve">     * Constructor</w:t>
      </w:r>
    </w:p>
    <w:p w:rsidR="00291E69" w:rsidRPr="00291E69" w:rsidRDefault="00291E69">
      <w:pPr>
        <w:pStyle w:val="HTMLPreformatted"/>
        <w:divId w:val="1283656666"/>
        <w:rPr>
          <w:sz w:val="16"/>
        </w:rPr>
      </w:pPr>
      <w:r w:rsidRPr="00291E69">
        <w:rPr>
          <w:rStyle w:val="line-number1"/>
          <w:sz w:val="16"/>
        </w:rPr>
        <w:lastRenderedPageBreak/>
        <w:t>16</w:t>
      </w:r>
      <w:r w:rsidRPr="00291E69">
        <w:rPr>
          <w:sz w:val="16"/>
        </w:rPr>
        <w:t xml:space="preserve"> </w:t>
      </w:r>
      <w:r w:rsidRPr="00291E69">
        <w:rPr>
          <w:rStyle w:val="comment1"/>
          <w:sz w:val="16"/>
        </w:rPr>
        <w:t xml:space="preserve">     * </w:t>
      </w:r>
    </w:p>
    <w:p w:rsidR="00291E69" w:rsidRPr="00291E69" w:rsidRDefault="00291E69">
      <w:pPr>
        <w:pStyle w:val="HTMLPreformatted"/>
        <w:divId w:val="1283656666"/>
        <w:rPr>
          <w:sz w:val="16"/>
        </w:rPr>
      </w:pPr>
      <w:r w:rsidRPr="00291E69">
        <w:rPr>
          <w:rStyle w:val="line-number1"/>
          <w:sz w:val="16"/>
        </w:rPr>
        <w:t>17</w:t>
      </w:r>
      <w:r w:rsidRPr="00291E69">
        <w:rPr>
          <w:sz w:val="16"/>
        </w:rPr>
        <w:t xml:space="preserve"> </w:t>
      </w:r>
      <w:r w:rsidRPr="00291E69">
        <w:rPr>
          <w:rStyle w:val="comment1"/>
          <w:sz w:val="16"/>
        </w:rPr>
        <w:t xml:space="preserve">     * </w:t>
      </w:r>
      <w:r w:rsidRPr="00291E69">
        <w:rPr>
          <w:rStyle w:val="st01"/>
          <w:sz w:val="16"/>
        </w:rPr>
        <w:t>@param</w:t>
      </w:r>
      <w:r w:rsidRPr="00291E69">
        <w:rPr>
          <w:sz w:val="16"/>
        </w:rPr>
        <w:t xml:space="preserve"> </w:t>
      </w:r>
      <w:r w:rsidRPr="00291E69">
        <w:rPr>
          <w:rStyle w:val="comment1"/>
          <w:sz w:val="16"/>
        </w:rPr>
        <w:t>appUser</w:t>
      </w:r>
      <w:r w:rsidRPr="00291E69">
        <w:rPr>
          <w:sz w:val="16"/>
        </w:rPr>
        <w:t xml:space="preserve"> </w:t>
      </w:r>
      <w:r w:rsidRPr="00291E69">
        <w:rPr>
          <w:rStyle w:val="comment1"/>
          <w:sz w:val="16"/>
        </w:rPr>
        <w:t>Application</w:t>
      </w:r>
      <w:r w:rsidRPr="00291E69">
        <w:rPr>
          <w:sz w:val="16"/>
        </w:rPr>
        <w:t xml:space="preserve"> </w:t>
      </w:r>
      <w:r w:rsidRPr="00291E69">
        <w:rPr>
          <w:rStyle w:val="comment1"/>
          <w:sz w:val="16"/>
        </w:rPr>
        <w:t>user</w:t>
      </w:r>
    </w:p>
    <w:p w:rsidR="00291E69" w:rsidRPr="00291E69" w:rsidRDefault="00291E69">
      <w:pPr>
        <w:pStyle w:val="HTMLPreformatted"/>
        <w:divId w:val="1283656666"/>
        <w:rPr>
          <w:sz w:val="16"/>
        </w:rPr>
      </w:pPr>
      <w:r w:rsidRPr="00291E69">
        <w:rPr>
          <w:rStyle w:val="line-number1"/>
          <w:sz w:val="16"/>
        </w:rPr>
        <w:t>18</w:t>
      </w:r>
      <w:r w:rsidRPr="00291E69">
        <w:rPr>
          <w:sz w:val="16"/>
        </w:rPr>
        <w:t xml:space="preserve"> </w:t>
      </w:r>
      <w:r w:rsidRPr="00291E69">
        <w:rPr>
          <w:rStyle w:val="comment1"/>
          <w:sz w:val="16"/>
        </w:rPr>
        <w:t xml:space="preserve">     * </w:t>
      </w:r>
      <w:r w:rsidRPr="00291E69">
        <w:rPr>
          <w:rStyle w:val="st01"/>
          <w:sz w:val="16"/>
        </w:rPr>
        <w:t>@param</w:t>
      </w:r>
      <w:r w:rsidRPr="00291E69">
        <w:rPr>
          <w:sz w:val="16"/>
        </w:rPr>
        <w:t xml:space="preserve"> </w:t>
      </w:r>
      <w:r w:rsidRPr="00291E69">
        <w:rPr>
          <w:rStyle w:val="comment1"/>
          <w:sz w:val="16"/>
        </w:rPr>
        <w:t>exampleTitle</w:t>
      </w:r>
      <w:r w:rsidRPr="00291E69">
        <w:rPr>
          <w:sz w:val="16"/>
        </w:rPr>
        <w:t xml:space="preserve"> </w:t>
      </w:r>
      <w:r w:rsidRPr="00291E69">
        <w:rPr>
          <w:rStyle w:val="comment1"/>
          <w:sz w:val="16"/>
        </w:rPr>
        <w:t>title</w:t>
      </w:r>
      <w:r w:rsidRPr="00291E69">
        <w:rPr>
          <w:sz w:val="16"/>
        </w:rPr>
        <w:t xml:space="preserve"> </w:t>
      </w:r>
      <w:r w:rsidRPr="00291E69">
        <w:rPr>
          <w:rStyle w:val="comment1"/>
          <w:sz w:val="16"/>
        </w:rPr>
        <w:t>of</w:t>
      </w:r>
      <w:r w:rsidRPr="00291E69">
        <w:rPr>
          <w:sz w:val="16"/>
        </w:rPr>
        <w:t xml:space="preserve"> </w:t>
      </w:r>
      <w:r w:rsidRPr="00291E69">
        <w:rPr>
          <w:rStyle w:val="comment1"/>
          <w:sz w:val="16"/>
        </w:rPr>
        <w:t>the</w:t>
      </w:r>
      <w:r w:rsidRPr="00291E69">
        <w:rPr>
          <w:sz w:val="16"/>
        </w:rPr>
        <w:t xml:space="preserve"> </w:t>
      </w:r>
      <w:r w:rsidRPr="00291E69">
        <w:rPr>
          <w:rStyle w:val="comment1"/>
          <w:sz w:val="16"/>
        </w:rPr>
        <w:t>example</w:t>
      </w:r>
    </w:p>
    <w:p w:rsidR="00291E69" w:rsidRPr="00291E69" w:rsidRDefault="00291E69">
      <w:pPr>
        <w:pStyle w:val="HTMLPreformatted"/>
        <w:divId w:val="1283656666"/>
        <w:rPr>
          <w:sz w:val="16"/>
        </w:rPr>
      </w:pPr>
      <w:r w:rsidRPr="00291E69">
        <w:rPr>
          <w:rStyle w:val="line-number1"/>
          <w:sz w:val="16"/>
        </w:rPr>
        <w:t>19</w:t>
      </w:r>
      <w:r w:rsidRPr="00291E69">
        <w:rPr>
          <w:sz w:val="16"/>
        </w:rPr>
        <w:t xml:space="preserve">      </w:t>
      </w:r>
      <w:r w:rsidRPr="00291E69">
        <w:rPr>
          <w:rStyle w:val="comment1"/>
          <w:sz w:val="16"/>
        </w:rPr>
        <w:t>*/</w:t>
      </w:r>
    </w:p>
    <w:p w:rsidR="00291E69" w:rsidRPr="00291E69" w:rsidRDefault="00291E69">
      <w:pPr>
        <w:pStyle w:val="HTMLPreformatted"/>
        <w:divId w:val="1283656666"/>
        <w:rPr>
          <w:sz w:val="16"/>
        </w:rPr>
      </w:pPr>
      <w:r w:rsidRPr="00291E69">
        <w:rPr>
          <w:rStyle w:val="line-number1"/>
          <w:sz w:val="16"/>
        </w:rPr>
        <w:t>20</w:t>
      </w:r>
      <w:r w:rsidRPr="00291E69">
        <w:rPr>
          <w:sz w:val="16"/>
        </w:rPr>
        <w:t xml:space="preserve">     </w:t>
      </w:r>
      <w:r w:rsidRPr="00291E69">
        <w:rPr>
          <w:rStyle w:val="keyword-directive1"/>
          <w:sz w:val="16"/>
        </w:rPr>
        <w:t>public</w:t>
      </w:r>
      <w:r w:rsidRPr="00291E69">
        <w:rPr>
          <w:sz w:val="16"/>
        </w:rPr>
        <w:t xml:space="preserve"> HeaderPanel(String componentName, ApplicationUser appUser)</w:t>
      </w:r>
    </w:p>
    <w:p w:rsidR="00291E69" w:rsidRPr="00291E69" w:rsidRDefault="00291E69">
      <w:pPr>
        <w:pStyle w:val="HTMLPreformatted"/>
        <w:divId w:val="1283656666"/>
        <w:rPr>
          <w:sz w:val="16"/>
        </w:rPr>
      </w:pPr>
      <w:r w:rsidRPr="00291E69">
        <w:rPr>
          <w:rStyle w:val="line-number1"/>
          <w:sz w:val="16"/>
        </w:rPr>
        <w:t>21</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22</w:t>
      </w:r>
      <w:r w:rsidRPr="00291E69">
        <w:rPr>
          <w:sz w:val="16"/>
        </w:rPr>
        <w:t xml:space="preserve">         </w:t>
      </w:r>
      <w:r w:rsidRPr="00291E69">
        <w:rPr>
          <w:rStyle w:val="keyword-directive1"/>
          <w:sz w:val="16"/>
        </w:rPr>
        <w:t>super</w:t>
      </w:r>
      <w:r w:rsidRPr="00291E69">
        <w:rPr>
          <w:sz w:val="16"/>
        </w:rPr>
        <w:t>(componentName);</w:t>
      </w:r>
    </w:p>
    <w:p w:rsidR="00291E69" w:rsidRPr="00291E69" w:rsidRDefault="00291E69">
      <w:pPr>
        <w:pStyle w:val="HTMLPreformatted"/>
        <w:divId w:val="1283656666"/>
        <w:rPr>
          <w:sz w:val="16"/>
        </w:rPr>
      </w:pPr>
      <w:r w:rsidRPr="00291E69">
        <w:rPr>
          <w:rStyle w:val="line-number1"/>
          <w:sz w:val="16"/>
        </w:rPr>
        <w:t>23</w:t>
      </w:r>
      <w:r w:rsidRPr="00291E69">
        <w:rPr>
          <w:sz w:val="16"/>
        </w:rPr>
        <w:t xml:space="preserve">         StringBuilder text = </w:t>
      </w:r>
      <w:r w:rsidRPr="00291E69">
        <w:rPr>
          <w:rStyle w:val="keyword-directive1"/>
          <w:sz w:val="16"/>
        </w:rPr>
        <w:t>new</w:t>
      </w:r>
      <w:r w:rsidRPr="00291E69">
        <w:rPr>
          <w:sz w:val="16"/>
        </w:rPr>
        <w:t xml:space="preserve"> StringBuilder(</w:t>
      </w:r>
      <w:r w:rsidRPr="00291E69">
        <w:rPr>
          <w:rStyle w:val="character1"/>
          <w:sz w:val="16"/>
        </w:rPr>
        <w:t>"Bruger: "</w:t>
      </w:r>
      <w:r w:rsidRPr="00291E69">
        <w:rPr>
          <w:sz w:val="16"/>
        </w:rPr>
        <w:t>);</w:t>
      </w:r>
    </w:p>
    <w:p w:rsidR="00291E69" w:rsidRPr="00291E69" w:rsidRDefault="00291E69">
      <w:pPr>
        <w:pStyle w:val="HTMLPreformatted"/>
        <w:divId w:val="1283656666"/>
        <w:rPr>
          <w:sz w:val="16"/>
        </w:rPr>
      </w:pPr>
      <w:r w:rsidRPr="00291E69">
        <w:rPr>
          <w:rStyle w:val="line-number1"/>
          <w:sz w:val="16"/>
        </w:rPr>
        <w:t>24</w:t>
      </w:r>
      <w:r w:rsidRPr="00291E69">
        <w:rPr>
          <w:sz w:val="16"/>
        </w:rPr>
        <w:t xml:space="preserve">         </w:t>
      </w:r>
      <w:r w:rsidRPr="00291E69">
        <w:rPr>
          <w:rStyle w:val="keyword-directive1"/>
          <w:sz w:val="16"/>
        </w:rPr>
        <w:t>if</w:t>
      </w:r>
      <w:r w:rsidRPr="00291E69">
        <w:rPr>
          <w:sz w:val="16"/>
        </w:rPr>
        <w:t xml:space="preserve"> (appUser != </w:t>
      </w:r>
      <w:r w:rsidRPr="00291E69">
        <w:rPr>
          <w:rStyle w:val="keyword-directive1"/>
          <w:sz w:val="16"/>
        </w:rPr>
        <w:t>null</w:t>
      </w:r>
      <w:r w:rsidRPr="00291E69">
        <w:rPr>
          <w:sz w:val="16"/>
        </w:rPr>
        <w:t>) {</w:t>
      </w:r>
    </w:p>
    <w:p w:rsidR="00291E69" w:rsidRPr="00291E69" w:rsidRDefault="00291E69">
      <w:pPr>
        <w:pStyle w:val="HTMLPreformatted"/>
        <w:divId w:val="1283656666"/>
        <w:rPr>
          <w:sz w:val="16"/>
        </w:rPr>
      </w:pPr>
      <w:r w:rsidRPr="00291E69">
        <w:rPr>
          <w:rStyle w:val="line-number1"/>
          <w:sz w:val="16"/>
        </w:rPr>
        <w:t>25</w:t>
      </w:r>
      <w:r w:rsidRPr="00291E69">
        <w:rPr>
          <w:sz w:val="16"/>
        </w:rPr>
        <w:t xml:space="preserve">             text.append(appUser.getFullname());</w:t>
      </w:r>
    </w:p>
    <w:p w:rsidR="00291E69" w:rsidRPr="00291E69" w:rsidRDefault="00291E69">
      <w:pPr>
        <w:pStyle w:val="HTMLPreformatted"/>
        <w:divId w:val="1283656666"/>
        <w:rPr>
          <w:sz w:val="16"/>
        </w:rPr>
      </w:pPr>
      <w:r w:rsidRPr="00291E69">
        <w:rPr>
          <w:rStyle w:val="line-number1"/>
          <w:sz w:val="16"/>
        </w:rPr>
        <w:t>26</w:t>
      </w:r>
      <w:r w:rsidRPr="00291E69">
        <w:rPr>
          <w:sz w:val="16"/>
        </w:rPr>
        <w:t xml:space="preserve">             text.append(</w:t>
      </w:r>
      <w:r w:rsidRPr="00291E69">
        <w:rPr>
          <w:rStyle w:val="character1"/>
          <w:sz w:val="16"/>
        </w:rPr>
        <w:t>" - "</w:t>
      </w:r>
      <w:r w:rsidRPr="00291E69">
        <w:rPr>
          <w:sz w:val="16"/>
        </w:rPr>
        <w:t>);</w:t>
      </w:r>
    </w:p>
    <w:p w:rsidR="00291E69" w:rsidRPr="00291E69" w:rsidRDefault="00291E69">
      <w:pPr>
        <w:pStyle w:val="HTMLPreformatted"/>
        <w:divId w:val="1283656666"/>
        <w:rPr>
          <w:sz w:val="16"/>
        </w:rPr>
      </w:pPr>
      <w:r w:rsidRPr="00291E69">
        <w:rPr>
          <w:rStyle w:val="line-number1"/>
          <w:sz w:val="16"/>
        </w:rPr>
        <w:t>27</w:t>
      </w:r>
      <w:r w:rsidRPr="00291E69">
        <w:rPr>
          <w:sz w:val="16"/>
        </w:rPr>
        <w:t xml:space="preserve">             text.append(appUser.getEmail());</w:t>
      </w:r>
    </w:p>
    <w:p w:rsidR="00291E69" w:rsidRPr="00291E69" w:rsidRDefault="00291E69">
      <w:pPr>
        <w:pStyle w:val="HTMLPreformatted"/>
        <w:divId w:val="1283656666"/>
        <w:rPr>
          <w:sz w:val="16"/>
        </w:rPr>
      </w:pPr>
      <w:r w:rsidRPr="00291E69">
        <w:rPr>
          <w:rStyle w:val="line-number1"/>
          <w:sz w:val="16"/>
        </w:rPr>
        <w:t>28</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29</w:t>
      </w:r>
      <w:r w:rsidRPr="00291E69">
        <w:rPr>
          <w:sz w:val="16"/>
        </w:rPr>
        <w:t xml:space="preserve">         </w:t>
      </w:r>
      <w:r w:rsidRPr="00291E69">
        <w:rPr>
          <w:rStyle w:val="keyword-directive1"/>
          <w:sz w:val="16"/>
        </w:rPr>
        <w:t>else</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30</w:t>
      </w:r>
      <w:r w:rsidRPr="00291E69">
        <w:rPr>
          <w:sz w:val="16"/>
        </w:rPr>
        <w:t xml:space="preserve">             text.append(</w:t>
      </w:r>
      <w:r w:rsidRPr="00291E69">
        <w:rPr>
          <w:rStyle w:val="character1"/>
          <w:sz w:val="16"/>
        </w:rPr>
        <w:t>"Ikke logget på"</w:t>
      </w:r>
      <w:r w:rsidRPr="00291E69">
        <w:rPr>
          <w:sz w:val="16"/>
        </w:rPr>
        <w:t>);</w:t>
      </w:r>
    </w:p>
    <w:p w:rsidR="00291E69" w:rsidRPr="00291E69" w:rsidRDefault="00291E69">
      <w:pPr>
        <w:pStyle w:val="HTMLPreformatted"/>
        <w:divId w:val="1283656666"/>
        <w:rPr>
          <w:sz w:val="16"/>
        </w:rPr>
      </w:pPr>
      <w:r w:rsidRPr="00291E69">
        <w:rPr>
          <w:rStyle w:val="line-number1"/>
          <w:sz w:val="16"/>
        </w:rPr>
        <w:t>31</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32</w:t>
      </w:r>
      <w:r w:rsidRPr="00291E69">
        <w:rPr>
          <w:sz w:val="16"/>
        </w:rPr>
        <w:t xml:space="preserve">         add(</w:t>
      </w:r>
      <w:r w:rsidRPr="00291E69">
        <w:rPr>
          <w:rStyle w:val="keyword-directive1"/>
          <w:sz w:val="16"/>
        </w:rPr>
        <w:t>new</w:t>
      </w:r>
      <w:r w:rsidRPr="00291E69">
        <w:rPr>
          <w:sz w:val="16"/>
        </w:rPr>
        <w:t xml:space="preserve"> Label(</w:t>
      </w:r>
      <w:r w:rsidRPr="00291E69">
        <w:rPr>
          <w:rStyle w:val="character1"/>
          <w:sz w:val="16"/>
        </w:rPr>
        <w:t>"userName"</w:t>
      </w:r>
      <w:r w:rsidRPr="00291E69">
        <w:rPr>
          <w:sz w:val="16"/>
        </w:rPr>
        <w:t>, text.toString()));</w:t>
      </w:r>
    </w:p>
    <w:p w:rsidR="00291E69" w:rsidRPr="00291E69" w:rsidRDefault="00291E69">
      <w:pPr>
        <w:pStyle w:val="HTMLPreformatted"/>
        <w:divId w:val="1283656666"/>
        <w:rPr>
          <w:sz w:val="16"/>
        </w:rPr>
      </w:pPr>
      <w:r w:rsidRPr="00291E69">
        <w:rPr>
          <w:rStyle w:val="line-number1"/>
          <w:sz w:val="16"/>
        </w:rPr>
        <w:t>33</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34</w:t>
      </w:r>
      <w:r w:rsidRPr="00291E69">
        <w:rPr>
          <w:sz w:val="16"/>
        </w:rPr>
        <w:t xml:space="preserve"> }</w:t>
      </w:r>
    </w:p>
    <w:p w:rsidR="00C4779C" w:rsidRDefault="00291E69" w:rsidP="00BA33E7">
      <w:pPr>
        <w:rPr>
          <w:noProof/>
          <w:sz w:val="16"/>
          <w:lang w:eastAsia="da-DK" w:bidi="ar-SA"/>
        </w:rPr>
      </w:pPr>
      <w:r w:rsidRPr="00291E69">
        <w:rPr>
          <w:noProof/>
          <w:sz w:val="16"/>
          <w:lang w:eastAsia="da-DK" w:bidi="ar-SA"/>
        </w:rPr>
        <w:fldChar w:fldCharType="end"/>
      </w:r>
    </w:p>
    <w:p w:rsidR="00291E69" w:rsidRDefault="00291E69" w:rsidP="00BA33E7">
      <w:pPr>
        <w:rPr>
          <w:noProof/>
          <w:lang w:eastAsia="da-DK" w:bidi="ar-SA"/>
        </w:rPr>
      </w:pPr>
    </w:p>
    <w:p w:rsidR="00F92362" w:rsidRDefault="00F92362" w:rsidP="00BA33E7">
      <w:pPr>
        <w:rPr>
          <w:noProof/>
          <w:lang w:eastAsia="da-DK" w:bidi="ar-SA"/>
        </w:rPr>
      </w:pPr>
      <w:r w:rsidRPr="00F92362">
        <w:rPr>
          <w:noProof/>
          <w:lang w:eastAsia="da-DK" w:bidi="ar-SA"/>
        </w:rPr>
        <w:t xml:space="preserve">Filen: </w:t>
      </w:r>
      <w:r w:rsidR="003F43EB">
        <w:rPr>
          <w:noProof/>
          <w:lang w:eastAsia="da-DK" w:bidi="ar-SA"/>
        </w:rPr>
        <w:t>FooterPanel.html</w:t>
      </w:r>
    </w:p>
    <w:p w:rsidR="00291E69" w:rsidRDefault="00291E69">
      <w:pPr>
        <w:rPr>
          <w:noProof/>
          <w:lang w:eastAsia="da-DK" w:bidi="ar-SA"/>
        </w:rPr>
      </w:pPr>
    </w:p>
    <w:p w:rsidR="008D665A" w:rsidRPr="003F43EB" w:rsidRDefault="008D665A" w:rsidP="003F43EB">
      <w:pPr>
        <w:divId w:val="1356151368"/>
        <w:rPr>
          <w:sz w:val="16"/>
        </w:rPr>
      </w:pPr>
      <w:r>
        <w:rPr>
          <w:noProof/>
          <w:lang w:eastAsia="da-DK" w:bidi="ar-SA"/>
        </w:rPr>
        <w:fldChar w:fldCharType="begin"/>
      </w:r>
      <w:r>
        <w:rPr>
          <w:noProof/>
          <w:lang w:eastAsia="da-DK" w:bidi="ar-SA"/>
        </w:rPr>
        <w:instrText xml:space="preserve"> INCLUDETEXT "C:\\GoogleCode\\user-driven-sign-language-dictionary\\Analysis and design\\CodeInHtml\\_FooterPanel.html" \c HTML </w:instrText>
      </w:r>
      <w:r w:rsidR="003F43EB">
        <w:rPr>
          <w:noProof/>
          <w:lang w:eastAsia="da-DK" w:bidi="ar-SA"/>
        </w:rPr>
        <w:instrText xml:space="preserve"> \* MERGEFORMAT </w:instrText>
      </w:r>
      <w:r>
        <w:rPr>
          <w:noProof/>
          <w:lang w:eastAsia="da-DK" w:bidi="ar-SA"/>
        </w:rPr>
        <w:fldChar w:fldCharType="separate"/>
      </w:r>
      <w:r w:rsidRPr="003F43EB">
        <w:rPr>
          <w:rStyle w:val="line-number1"/>
          <w:sz w:val="16"/>
        </w:rPr>
        <w:t>1</w:t>
      </w:r>
      <w:r w:rsidRPr="003F43EB">
        <w:rPr>
          <w:sz w:val="16"/>
        </w:rPr>
        <w:t xml:space="preserve"> &lt;?xml version="1.0" encoding="UTF-8"?&gt;</w:t>
      </w:r>
    </w:p>
    <w:p w:rsidR="008D665A" w:rsidRPr="003F43EB" w:rsidRDefault="008D665A">
      <w:pPr>
        <w:pStyle w:val="HTMLPreformatted"/>
        <w:divId w:val="1356151368"/>
        <w:rPr>
          <w:sz w:val="16"/>
        </w:rPr>
      </w:pPr>
      <w:r w:rsidRPr="003F43EB">
        <w:rPr>
          <w:rStyle w:val="line-number1"/>
          <w:sz w:val="16"/>
        </w:rPr>
        <w:t>2</w:t>
      </w:r>
      <w:r w:rsidRPr="003F43EB">
        <w:rPr>
          <w:sz w:val="16"/>
        </w:rPr>
        <w:t xml:space="preserve"> </w:t>
      </w:r>
      <w:r w:rsidRPr="003F43EB">
        <w:rPr>
          <w:rStyle w:val="sgml-declaration1"/>
          <w:sz w:val="16"/>
        </w:rPr>
        <w:t>&lt;!DOCTYPE</w:t>
      </w:r>
      <w:r w:rsidRPr="003F43EB">
        <w:rPr>
          <w:sz w:val="16"/>
        </w:rPr>
        <w:t xml:space="preserve"> </w:t>
      </w:r>
      <w:r w:rsidRPr="003F43EB">
        <w:rPr>
          <w:rStyle w:val="sgml-declaration1"/>
          <w:sz w:val="16"/>
        </w:rPr>
        <w:t>html</w:t>
      </w:r>
      <w:r w:rsidRPr="003F43EB">
        <w:rPr>
          <w:sz w:val="16"/>
        </w:rPr>
        <w:t xml:space="preserve"> </w:t>
      </w:r>
      <w:r w:rsidRPr="003F43EB">
        <w:rPr>
          <w:rStyle w:val="sgml-declaration1"/>
          <w:sz w:val="16"/>
        </w:rPr>
        <w:t>PUBLIC</w:t>
      </w:r>
      <w:r w:rsidRPr="003F43EB">
        <w:rPr>
          <w:sz w:val="16"/>
        </w:rPr>
        <w:t xml:space="preserve"> </w:t>
      </w:r>
      <w:r w:rsidRPr="003F43EB">
        <w:rPr>
          <w:rStyle w:val="sgml-declaration1"/>
          <w:sz w:val="16"/>
        </w:rPr>
        <w:t>"-//W3C//DTD</w:t>
      </w:r>
      <w:r w:rsidRPr="003F43EB">
        <w:rPr>
          <w:sz w:val="16"/>
        </w:rPr>
        <w:t xml:space="preserve"> </w:t>
      </w:r>
      <w:r w:rsidRPr="003F43EB">
        <w:rPr>
          <w:rStyle w:val="sgml-declaration1"/>
          <w:sz w:val="16"/>
        </w:rPr>
        <w:t>XHTML</w:t>
      </w:r>
      <w:r w:rsidRPr="003F43EB">
        <w:rPr>
          <w:sz w:val="16"/>
        </w:rPr>
        <w:t xml:space="preserve"> </w:t>
      </w:r>
      <w:r w:rsidRPr="003F43EB">
        <w:rPr>
          <w:rStyle w:val="sgml-declaration1"/>
          <w:sz w:val="16"/>
        </w:rPr>
        <w:t>1.0</w:t>
      </w:r>
      <w:r w:rsidRPr="003F43EB">
        <w:rPr>
          <w:sz w:val="16"/>
        </w:rPr>
        <w:t xml:space="preserve"> </w:t>
      </w:r>
      <w:r w:rsidRPr="003F43EB">
        <w:rPr>
          <w:rStyle w:val="sgml-declaration1"/>
          <w:sz w:val="16"/>
        </w:rPr>
        <w:t>Transitional//EN"</w:t>
      </w:r>
      <w:r w:rsidRPr="003F43EB">
        <w:rPr>
          <w:sz w:val="16"/>
        </w:rPr>
        <w:t xml:space="preserve"> </w:t>
      </w:r>
      <w:r w:rsidRPr="003F43EB">
        <w:rPr>
          <w:rStyle w:val="sgml-declaration1"/>
          <w:sz w:val="16"/>
        </w:rPr>
        <w:t>"http://www.w3.org/TR/xhtml1/DTD/xhtml1-transitional.dtd"&gt;</w:t>
      </w:r>
    </w:p>
    <w:p w:rsidR="008D665A" w:rsidRPr="003F43EB" w:rsidRDefault="008D665A">
      <w:pPr>
        <w:pStyle w:val="HTMLPreformatted"/>
        <w:divId w:val="1356151368"/>
        <w:rPr>
          <w:sz w:val="16"/>
        </w:rPr>
      </w:pPr>
      <w:r w:rsidRPr="003F43EB">
        <w:rPr>
          <w:rStyle w:val="line-number1"/>
          <w:sz w:val="16"/>
        </w:rPr>
        <w:t>3</w:t>
      </w:r>
      <w:r w:rsidRPr="003F43EB">
        <w:rPr>
          <w:sz w:val="16"/>
        </w:rPr>
        <w:t xml:space="preserve"> </w:t>
      </w:r>
      <w:r w:rsidRPr="003F43EB">
        <w:rPr>
          <w:rStyle w:val="tag1"/>
          <w:sz w:val="16"/>
        </w:rPr>
        <w:t>&lt;html</w:t>
      </w:r>
      <w:r w:rsidRPr="003F43EB">
        <w:rPr>
          <w:sz w:val="16"/>
        </w:rPr>
        <w:t xml:space="preserve"> </w:t>
      </w:r>
      <w:r w:rsidRPr="003F43EB">
        <w:rPr>
          <w:rStyle w:val="argument1"/>
          <w:sz w:val="16"/>
        </w:rPr>
        <w:t>xmlns:wicket=</w:t>
      </w:r>
      <w:r w:rsidRPr="003F43EB">
        <w:rPr>
          <w:rStyle w:val="value1"/>
          <w:sz w:val="16"/>
        </w:rPr>
        <w:t>"http://wicket.apache.org"</w:t>
      </w:r>
      <w:r w:rsidRPr="003F43EB">
        <w:rPr>
          <w:rStyle w:val="tag1"/>
          <w:sz w:val="16"/>
        </w:rPr>
        <w:t>&gt;</w:t>
      </w:r>
    </w:p>
    <w:p w:rsidR="008D665A" w:rsidRPr="003F43EB" w:rsidRDefault="008D665A">
      <w:pPr>
        <w:pStyle w:val="HTMLPreformatted"/>
        <w:divId w:val="1356151368"/>
        <w:rPr>
          <w:sz w:val="16"/>
        </w:rPr>
      </w:pPr>
      <w:r w:rsidRPr="003F43EB">
        <w:rPr>
          <w:rStyle w:val="line-number1"/>
          <w:sz w:val="16"/>
        </w:rPr>
        <w:t>4</w:t>
      </w:r>
      <w:r w:rsidRPr="003F43EB">
        <w:rPr>
          <w:sz w:val="16"/>
        </w:rPr>
        <w:t xml:space="preserve">     </w:t>
      </w:r>
      <w:r w:rsidRPr="003F43EB">
        <w:rPr>
          <w:rStyle w:val="tag1"/>
          <w:sz w:val="16"/>
        </w:rPr>
        <w:t>&lt;body&gt;</w:t>
      </w:r>
    </w:p>
    <w:p w:rsidR="008D665A" w:rsidRPr="003F43EB" w:rsidRDefault="008D665A">
      <w:pPr>
        <w:pStyle w:val="HTMLPreformatted"/>
        <w:divId w:val="1356151368"/>
        <w:rPr>
          <w:sz w:val="16"/>
        </w:rPr>
      </w:pPr>
      <w:r w:rsidRPr="003F43EB">
        <w:rPr>
          <w:rStyle w:val="line-number1"/>
          <w:sz w:val="16"/>
        </w:rPr>
        <w:t>5</w:t>
      </w:r>
      <w:r w:rsidRPr="003F43EB">
        <w:rPr>
          <w:sz w:val="16"/>
        </w:rPr>
        <w:t xml:space="preserve">     </w:t>
      </w:r>
      <w:r w:rsidRPr="003F43EB">
        <w:rPr>
          <w:rStyle w:val="tag1"/>
          <w:sz w:val="16"/>
        </w:rPr>
        <w:t>&lt;wicket:panel&gt;</w:t>
      </w:r>
    </w:p>
    <w:p w:rsidR="008D665A" w:rsidRPr="003F43EB" w:rsidRDefault="008D665A">
      <w:pPr>
        <w:pStyle w:val="HTMLPreformatted"/>
        <w:divId w:val="1356151368"/>
        <w:rPr>
          <w:sz w:val="16"/>
        </w:rPr>
      </w:pPr>
      <w:r w:rsidRPr="003F43EB">
        <w:rPr>
          <w:rStyle w:val="line-number1"/>
          <w:sz w:val="16"/>
        </w:rPr>
        <w:t>6</w:t>
      </w:r>
      <w:r w:rsidRPr="003F43EB">
        <w:rPr>
          <w:sz w:val="16"/>
        </w:rPr>
        <w:t xml:space="preserve">         </w:t>
      </w:r>
      <w:r w:rsidRPr="003F43EB">
        <w:rPr>
          <w:rStyle w:val="tag1"/>
          <w:sz w:val="16"/>
        </w:rPr>
        <w:t>&lt;span</w:t>
      </w:r>
      <w:r w:rsidRPr="003F43EB">
        <w:rPr>
          <w:sz w:val="16"/>
        </w:rPr>
        <w:t xml:space="preserve"> </w:t>
      </w:r>
      <w:r w:rsidRPr="003F43EB">
        <w:rPr>
          <w:rStyle w:val="argument1"/>
          <w:sz w:val="16"/>
        </w:rPr>
        <w:t>wicket:id=</w:t>
      </w:r>
      <w:r w:rsidRPr="003F43EB">
        <w:rPr>
          <w:rStyle w:val="value1"/>
          <w:sz w:val="16"/>
        </w:rPr>
        <w:t>"footerpanel_text"</w:t>
      </w:r>
      <w:r w:rsidRPr="003F43EB">
        <w:rPr>
          <w:rStyle w:val="tag1"/>
          <w:sz w:val="16"/>
        </w:rPr>
        <w:t>&gt;</w:t>
      </w:r>
      <w:r w:rsidRPr="003F43EB">
        <w:rPr>
          <w:sz w:val="16"/>
        </w:rPr>
        <w:t>This gets replaced</w:t>
      </w:r>
      <w:r w:rsidRPr="003F43EB">
        <w:rPr>
          <w:rStyle w:val="tag1"/>
          <w:sz w:val="16"/>
        </w:rPr>
        <w:t>&lt;/span&gt;</w:t>
      </w:r>
    </w:p>
    <w:p w:rsidR="008D665A" w:rsidRPr="003F43EB" w:rsidRDefault="008D665A">
      <w:pPr>
        <w:pStyle w:val="HTMLPreformatted"/>
        <w:divId w:val="1356151368"/>
        <w:rPr>
          <w:sz w:val="16"/>
        </w:rPr>
      </w:pPr>
      <w:r w:rsidRPr="003F43EB">
        <w:rPr>
          <w:rStyle w:val="line-number1"/>
          <w:sz w:val="16"/>
        </w:rPr>
        <w:t>7</w:t>
      </w:r>
      <w:r w:rsidRPr="003F43EB">
        <w:rPr>
          <w:sz w:val="16"/>
        </w:rPr>
        <w:t xml:space="preserve">     </w:t>
      </w:r>
      <w:r w:rsidRPr="003F43EB">
        <w:rPr>
          <w:rStyle w:val="tag1"/>
          <w:sz w:val="16"/>
        </w:rPr>
        <w:t>&lt;/wicket:panel&gt;</w:t>
      </w:r>
    </w:p>
    <w:p w:rsidR="008D665A" w:rsidRPr="003F43EB" w:rsidRDefault="008D665A">
      <w:pPr>
        <w:pStyle w:val="HTMLPreformatted"/>
        <w:divId w:val="1356151368"/>
        <w:rPr>
          <w:sz w:val="16"/>
        </w:rPr>
      </w:pPr>
      <w:r w:rsidRPr="003F43EB">
        <w:rPr>
          <w:rStyle w:val="line-number1"/>
          <w:sz w:val="16"/>
        </w:rPr>
        <w:t>8</w:t>
      </w:r>
      <w:r w:rsidRPr="003F43EB">
        <w:rPr>
          <w:sz w:val="16"/>
        </w:rPr>
        <w:t xml:space="preserve"> </w:t>
      </w:r>
      <w:r w:rsidRPr="003F43EB">
        <w:rPr>
          <w:rStyle w:val="tag1"/>
          <w:sz w:val="16"/>
        </w:rPr>
        <w:t>&lt;/body&gt;</w:t>
      </w:r>
    </w:p>
    <w:p w:rsidR="008D665A" w:rsidRPr="003F43EB" w:rsidRDefault="008D665A">
      <w:pPr>
        <w:pStyle w:val="HTMLPreformatted"/>
        <w:divId w:val="1356151368"/>
        <w:rPr>
          <w:sz w:val="16"/>
        </w:rPr>
      </w:pPr>
      <w:r w:rsidRPr="003F43EB">
        <w:rPr>
          <w:rStyle w:val="line-number1"/>
          <w:sz w:val="16"/>
        </w:rPr>
        <w:t>9</w:t>
      </w:r>
      <w:r w:rsidRPr="003F43EB">
        <w:rPr>
          <w:sz w:val="16"/>
        </w:rPr>
        <w:t xml:space="preserve"> </w:t>
      </w:r>
      <w:r w:rsidRPr="003F43EB">
        <w:rPr>
          <w:rStyle w:val="tag1"/>
          <w:sz w:val="16"/>
        </w:rPr>
        <w:t>&lt;/html&gt;</w:t>
      </w:r>
    </w:p>
    <w:p w:rsidR="00291E69" w:rsidRDefault="008D665A" w:rsidP="003F43EB">
      <w:pPr>
        <w:pStyle w:val="HTMLPreformatted"/>
        <w:rPr>
          <w:noProof/>
        </w:rPr>
      </w:pPr>
      <w:r>
        <w:t xml:space="preserve"> </w:t>
      </w:r>
      <w:r>
        <w:rPr>
          <w:noProof/>
        </w:rPr>
        <w:fldChar w:fldCharType="end"/>
      </w:r>
    </w:p>
    <w:p w:rsidR="003F43EB" w:rsidRDefault="003F43EB" w:rsidP="003F43EB">
      <w:pPr>
        <w:pStyle w:val="HTMLPreformatted"/>
        <w:rPr>
          <w:noProof/>
        </w:rPr>
      </w:pPr>
    </w:p>
    <w:p w:rsidR="003F43EB" w:rsidRDefault="003F43EB">
      <w:pPr>
        <w:rPr>
          <w:noProof/>
          <w:lang w:eastAsia="da-DK" w:bidi="ar-SA"/>
        </w:rPr>
      </w:pPr>
      <w:r>
        <w:rPr>
          <w:noProof/>
          <w:lang w:eastAsia="da-DK" w:bidi="ar-SA"/>
        </w:rPr>
        <w:t>Filen: FooterPanel</w:t>
      </w:r>
      <w:r w:rsidR="00291E69" w:rsidRPr="00291E69">
        <w:rPr>
          <w:noProof/>
          <w:lang w:eastAsia="da-DK" w:bidi="ar-SA"/>
        </w:rPr>
        <w:t>.java</w:t>
      </w:r>
    </w:p>
    <w:p w:rsidR="003F43EB" w:rsidRDefault="003F43EB">
      <w:pPr>
        <w:rPr>
          <w:noProof/>
          <w:lang w:eastAsia="da-DK" w:bidi="ar-SA"/>
        </w:rPr>
      </w:pPr>
    </w:p>
    <w:p w:rsidR="006F711F" w:rsidRPr="006F711F" w:rsidRDefault="006F711F" w:rsidP="006F711F">
      <w:pPr>
        <w:divId w:val="2075546471"/>
        <w:rPr>
          <w:sz w:val="16"/>
        </w:rPr>
      </w:pPr>
      <w:r w:rsidRPr="006F711F">
        <w:rPr>
          <w:noProof/>
          <w:sz w:val="16"/>
          <w:lang w:eastAsia="da-DK" w:bidi="ar-SA"/>
        </w:rPr>
        <w:fldChar w:fldCharType="begin"/>
      </w:r>
      <w:r w:rsidRPr="006F711F">
        <w:rPr>
          <w:noProof/>
          <w:sz w:val="16"/>
          <w:lang w:eastAsia="da-DK" w:bidi="ar-SA"/>
        </w:rPr>
        <w:instrText xml:space="preserve"> INCLUDETEXT "C:\\GoogleCode\\user-driven-sign-language-dictionary\\Analysis and design\\CodeInHtml\\FooterPanel.html" \c HTML </w:instrText>
      </w:r>
      <w:r>
        <w:rPr>
          <w:noProof/>
          <w:sz w:val="16"/>
          <w:lang w:eastAsia="da-DK" w:bidi="ar-SA"/>
        </w:rPr>
        <w:instrText xml:space="preserve"> \* MERGEFORMAT </w:instrText>
      </w:r>
      <w:r w:rsidRPr="006F711F">
        <w:rPr>
          <w:noProof/>
          <w:sz w:val="16"/>
          <w:lang w:eastAsia="da-DK" w:bidi="ar-SA"/>
        </w:rPr>
        <w:fldChar w:fldCharType="separate"/>
      </w:r>
      <w:r w:rsidRPr="006F711F">
        <w:rPr>
          <w:rStyle w:val="line-number1"/>
          <w:sz w:val="16"/>
        </w:rPr>
        <w:t xml:space="preserve"> 1</w:t>
      </w:r>
      <w:r w:rsidRPr="006F711F">
        <w:rPr>
          <w:sz w:val="16"/>
        </w:rPr>
        <w:t xml:space="preserve"> </w:t>
      </w:r>
      <w:r w:rsidRPr="006F711F">
        <w:rPr>
          <w:rStyle w:val="keyword-directive1"/>
          <w:sz w:val="16"/>
        </w:rPr>
        <w:t>package</w:t>
      </w:r>
      <w:r w:rsidRPr="006F711F">
        <w:rPr>
          <w:sz w:val="16"/>
        </w:rPr>
        <w:t xml:space="preserve"> dk.jsh.itdiplom.userdrivensignlanguagedictionary.wicket;           </w:t>
      </w:r>
    </w:p>
    <w:p w:rsidR="006F711F" w:rsidRPr="006F711F" w:rsidRDefault="006F711F">
      <w:pPr>
        <w:pStyle w:val="HTMLPreformatted"/>
        <w:divId w:val="2075546471"/>
        <w:rPr>
          <w:sz w:val="16"/>
        </w:rPr>
      </w:pPr>
      <w:r w:rsidRPr="006F711F">
        <w:rPr>
          <w:rStyle w:val="line-number1"/>
          <w:sz w:val="16"/>
        </w:rPr>
        <w:t xml:space="preserve"> 2</w:t>
      </w:r>
      <w:r w:rsidRPr="006F711F">
        <w:rPr>
          <w:sz w:val="16"/>
        </w:rPr>
        <w:t xml:space="preserve"> </w:t>
      </w:r>
    </w:p>
    <w:p w:rsidR="006F711F" w:rsidRPr="006F711F" w:rsidRDefault="006F711F">
      <w:pPr>
        <w:pStyle w:val="HTMLPreformatted"/>
        <w:divId w:val="2075546471"/>
        <w:rPr>
          <w:sz w:val="16"/>
        </w:rPr>
      </w:pPr>
      <w:r w:rsidRPr="006F711F">
        <w:rPr>
          <w:rStyle w:val="line-number1"/>
          <w:sz w:val="16"/>
        </w:rPr>
        <w:t xml:space="preserve"> 3</w:t>
      </w:r>
      <w:r w:rsidRPr="006F711F">
        <w:rPr>
          <w:sz w:val="16"/>
        </w:rPr>
        <w:t xml:space="preserve"> </w:t>
      </w:r>
      <w:r w:rsidRPr="006F711F">
        <w:rPr>
          <w:rStyle w:val="keyword-directive1"/>
          <w:sz w:val="16"/>
        </w:rPr>
        <w:t>import</w:t>
      </w:r>
      <w:r w:rsidRPr="006F711F">
        <w:rPr>
          <w:sz w:val="16"/>
        </w:rPr>
        <w:t xml:space="preserve"> org.apache.wicket.markup.html.basic.Label;</w:t>
      </w:r>
    </w:p>
    <w:p w:rsidR="006F711F" w:rsidRPr="006F711F" w:rsidRDefault="006F711F">
      <w:pPr>
        <w:pStyle w:val="HTMLPreformatted"/>
        <w:divId w:val="2075546471"/>
        <w:rPr>
          <w:sz w:val="16"/>
        </w:rPr>
      </w:pPr>
      <w:r w:rsidRPr="006F711F">
        <w:rPr>
          <w:rStyle w:val="line-number1"/>
          <w:sz w:val="16"/>
        </w:rPr>
        <w:t xml:space="preserve"> 4</w:t>
      </w:r>
      <w:r w:rsidRPr="006F711F">
        <w:rPr>
          <w:sz w:val="16"/>
        </w:rPr>
        <w:t xml:space="preserve"> </w:t>
      </w:r>
      <w:r w:rsidRPr="006F711F">
        <w:rPr>
          <w:rStyle w:val="keyword-directive1"/>
          <w:sz w:val="16"/>
        </w:rPr>
        <w:t>import</w:t>
      </w:r>
      <w:r w:rsidRPr="006F711F">
        <w:rPr>
          <w:sz w:val="16"/>
        </w:rPr>
        <w:t xml:space="preserve"> org.apache.wicket.markup.html.panel.Panel;</w:t>
      </w:r>
    </w:p>
    <w:p w:rsidR="006F711F" w:rsidRPr="006F711F" w:rsidRDefault="006F711F">
      <w:pPr>
        <w:pStyle w:val="HTMLPreformatted"/>
        <w:divId w:val="2075546471"/>
        <w:rPr>
          <w:sz w:val="16"/>
        </w:rPr>
      </w:pPr>
      <w:r w:rsidRPr="006F711F">
        <w:rPr>
          <w:rStyle w:val="line-number1"/>
          <w:sz w:val="16"/>
        </w:rPr>
        <w:t xml:space="preserve"> 5</w:t>
      </w:r>
      <w:r w:rsidRPr="006F711F">
        <w:rPr>
          <w:sz w:val="16"/>
        </w:rPr>
        <w:t xml:space="preserve"> </w:t>
      </w:r>
    </w:p>
    <w:p w:rsidR="006F711F" w:rsidRPr="006F711F" w:rsidRDefault="006F711F">
      <w:pPr>
        <w:pStyle w:val="HTMLPreformatted"/>
        <w:divId w:val="2075546471"/>
        <w:rPr>
          <w:sz w:val="16"/>
        </w:rPr>
      </w:pPr>
      <w:r w:rsidRPr="006F711F">
        <w:rPr>
          <w:rStyle w:val="line-number1"/>
          <w:sz w:val="16"/>
        </w:rPr>
        <w:t xml:space="preserve"> 6</w:t>
      </w:r>
      <w:r w:rsidRPr="006F711F">
        <w:rPr>
          <w:sz w:val="16"/>
        </w:rPr>
        <w:t xml:space="preserve"> </w:t>
      </w:r>
      <w:r w:rsidRPr="006F711F">
        <w:rPr>
          <w:rStyle w:val="comment1"/>
          <w:sz w:val="16"/>
        </w:rPr>
        <w:t>/**</w:t>
      </w:r>
      <w:r w:rsidRPr="006F711F">
        <w:rPr>
          <w:sz w:val="16"/>
        </w:rPr>
        <w:t xml:space="preserve"> </w:t>
      </w:r>
    </w:p>
    <w:p w:rsidR="006F711F" w:rsidRPr="006F711F" w:rsidRDefault="006F711F">
      <w:pPr>
        <w:pStyle w:val="HTMLPreformatted"/>
        <w:divId w:val="2075546471"/>
        <w:rPr>
          <w:sz w:val="16"/>
        </w:rPr>
      </w:pPr>
      <w:r w:rsidRPr="006F711F">
        <w:rPr>
          <w:rStyle w:val="line-number1"/>
          <w:sz w:val="16"/>
        </w:rPr>
        <w:t xml:space="preserve"> 7</w:t>
      </w:r>
      <w:r w:rsidRPr="006F711F">
        <w:rPr>
          <w:sz w:val="16"/>
        </w:rPr>
        <w:t xml:space="preserve"> </w:t>
      </w:r>
      <w:r w:rsidRPr="006F711F">
        <w:rPr>
          <w:rStyle w:val="comment1"/>
          <w:sz w:val="16"/>
        </w:rPr>
        <w:t xml:space="preserve"> * Footer</w:t>
      </w:r>
      <w:r w:rsidRPr="006F711F">
        <w:rPr>
          <w:sz w:val="16"/>
        </w:rPr>
        <w:t xml:space="preserve"> </w:t>
      </w:r>
      <w:r w:rsidRPr="006F711F">
        <w:rPr>
          <w:rStyle w:val="comment1"/>
          <w:sz w:val="16"/>
        </w:rPr>
        <w:t>panel.</w:t>
      </w:r>
    </w:p>
    <w:p w:rsidR="006F711F" w:rsidRPr="006F711F" w:rsidRDefault="006F711F">
      <w:pPr>
        <w:pStyle w:val="HTMLPreformatted"/>
        <w:divId w:val="2075546471"/>
        <w:rPr>
          <w:sz w:val="16"/>
        </w:rPr>
      </w:pPr>
      <w:r w:rsidRPr="006F711F">
        <w:rPr>
          <w:rStyle w:val="line-number1"/>
          <w:sz w:val="16"/>
        </w:rPr>
        <w:t xml:space="preserve"> 8</w:t>
      </w:r>
      <w:r w:rsidRPr="006F711F">
        <w:rPr>
          <w:sz w:val="16"/>
        </w:rPr>
        <w:t xml:space="preserve"> </w:t>
      </w:r>
      <w:r w:rsidRPr="006F711F">
        <w:rPr>
          <w:rStyle w:val="comment1"/>
          <w:sz w:val="16"/>
        </w:rPr>
        <w:t xml:space="preserve"> * </w:t>
      </w:r>
    </w:p>
    <w:p w:rsidR="006F711F" w:rsidRPr="006F711F" w:rsidRDefault="006F711F">
      <w:pPr>
        <w:pStyle w:val="HTMLPreformatted"/>
        <w:divId w:val="2075546471"/>
        <w:rPr>
          <w:sz w:val="16"/>
        </w:rPr>
      </w:pPr>
      <w:r w:rsidRPr="006F711F">
        <w:rPr>
          <w:rStyle w:val="line-number1"/>
          <w:sz w:val="16"/>
        </w:rPr>
        <w:t xml:space="preserve"> 9</w:t>
      </w:r>
      <w:r w:rsidRPr="006F711F">
        <w:rPr>
          <w:sz w:val="16"/>
        </w:rPr>
        <w:t xml:space="preserve"> </w:t>
      </w:r>
      <w:r w:rsidRPr="006F711F">
        <w:rPr>
          <w:rStyle w:val="comment1"/>
          <w:sz w:val="16"/>
        </w:rPr>
        <w:t xml:space="preserve"> * </w:t>
      </w:r>
      <w:r w:rsidRPr="006F711F">
        <w:rPr>
          <w:rStyle w:val="st01"/>
          <w:sz w:val="16"/>
        </w:rPr>
        <w:t>@author</w:t>
      </w:r>
      <w:r w:rsidRPr="006F711F">
        <w:rPr>
          <w:sz w:val="16"/>
        </w:rPr>
        <w:t xml:space="preserve"> </w:t>
      </w:r>
      <w:r w:rsidRPr="006F711F">
        <w:rPr>
          <w:rStyle w:val="comment1"/>
          <w:sz w:val="16"/>
        </w:rPr>
        <w:t>Jan</w:t>
      </w:r>
      <w:r w:rsidRPr="006F711F">
        <w:rPr>
          <w:sz w:val="16"/>
        </w:rPr>
        <w:t xml:space="preserve"> </w:t>
      </w:r>
      <w:r w:rsidRPr="006F711F">
        <w:rPr>
          <w:rStyle w:val="comment1"/>
          <w:sz w:val="16"/>
        </w:rPr>
        <w:t>S.</w:t>
      </w:r>
      <w:r w:rsidRPr="006F711F">
        <w:rPr>
          <w:sz w:val="16"/>
        </w:rPr>
        <w:t xml:space="preserve"> </w:t>
      </w:r>
      <w:r w:rsidRPr="006F711F">
        <w:rPr>
          <w:rStyle w:val="comment1"/>
          <w:sz w:val="16"/>
        </w:rPr>
        <w:t>Hansen</w:t>
      </w:r>
    </w:p>
    <w:p w:rsidR="006F711F" w:rsidRPr="006F711F" w:rsidRDefault="006F711F">
      <w:pPr>
        <w:pStyle w:val="HTMLPreformatted"/>
        <w:divId w:val="2075546471"/>
        <w:rPr>
          <w:sz w:val="16"/>
        </w:rPr>
      </w:pPr>
      <w:r w:rsidRPr="006F711F">
        <w:rPr>
          <w:rStyle w:val="line-number1"/>
          <w:sz w:val="16"/>
        </w:rPr>
        <w:t>10</w:t>
      </w:r>
      <w:r w:rsidRPr="006F711F">
        <w:rPr>
          <w:sz w:val="16"/>
        </w:rPr>
        <w:t xml:space="preserve">  </w:t>
      </w:r>
      <w:r w:rsidRPr="006F711F">
        <w:rPr>
          <w:rStyle w:val="comment1"/>
          <w:sz w:val="16"/>
        </w:rPr>
        <w:t>*/</w:t>
      </w:r>
    </w:p>
    <w:p w:rsidR="006F711F" w:rsidRPr="006F711F" w:rsidRDefault="006F711F">
      <w:pPr>
        <w:pStyle w:val="HTMLPreformatted"/>
        <w:divId w:val="2075546471"/>
        <w:rPr>
          <w:sz w:val="16"/>
        </w:rPr>
      </w:pPr>
      <w:r w:rsidRPr="006F711F">
        <w:rPr>
          <w:rStyle w:val="line-number1"/>
          <w:sz w:val="16"/>
        </w:rPr>
        <w:t>11</w:t>
      </w:r>
      <w:r w:rsidRPr="006F711F">
        <w:rPr>
          <w:sz w:val="16"/>
        </w:rPr>
        <w:t xml:space="preserve"> </w:t>
      </w:r>
      <w:r w:rsidRPr="006F711F">
        <w:rPr>
          <w:rStyle w:val="keyword-directive1"/>
          <w:sz w:val="16"/>
        </w:rPr>
        <w:t>public</w:t>
      </w:r>
      <w:r w:rsidRPr="006F711F">
        <w:rPr>
          <w:sz w:val="16"/>
        </w:rPr>
        <w:t xml:space="preserve"> </w:t>
      </w:r>
      <w:r w:rsidRPr="006F711F">
        <w:rPr>
          <w:rStyle w:val="keyword-directive1"/>
          <w:sz w:val="16"/>
        </w:rPr>
        <w:t>final</w:t>
      </w:r>
      <w:r w:rsidRPr="006F711F">
        <w:rPr>
          <w:sz w:val="16"/>
        </w:rPr>
        <w:t xml:space="preserve"> </w:t>
      </w:r>
      <w:r w:rsidRPr="006F711F">
        <w:rPr>
          <w:rStyle w:val="keyword-directive1"/>
          <w:sz w:val="16"/>
        </w:rPr>
        <w:t>class</w:t>
      </w:r>
      <w:r w:rsidRPr="006F711F">
        <w:rPr>
          <w:sz w:val="16"/>
        </w:rPr>
        <w:t xml:space="preserve"> FooterPanel </w:t>
      </w:r>
      <w:r w:rsidRPr="006F711F">
        <w:rPr>
          <w:rStyle w:val="keyword-directive1"/>
          <w:sz w:val="16"/>
        </w:rPr>
        <w:t>extends</w:t>
      </w:r>
      <w:r w:rsidRPr="006F711F">
        <w:rPr>
          <w:sz w:val="16"/>
        </w:rPr>
        <w:t xml:space="preserve"> Panel {</w:t>
      </w:r>
    </w:p>
    <w:p w:rsidR="006F711F" w:rsidRPr="006F711F" w:rsidRDefault="006F711F">
      <w:pPr>
        <w:pStyle w:val="HTMLPreformatted"/>
        <w:divId w:val="2075546471"/>
        <w:rPr>
          <w:sz w:val="16"/>
        </w:rPr>
      </w:pPr>
      <w:r w:rsidRPr="006F711F">
        <w:rPr>
          <w:rStyle w:val="line-number1"/>
          <w:sz w:val="16"/>
        </w:rPr>
        <w:t>12</w:t>
      </w:r>
      <w:r w:rsidRPr="006F711F">
        <w:rPr>
          <w:sz w:val="16"/>
        </w:rPr>
        <w:t xml:space="preserve"> </w:t>
      </w:r>
    </w:p>
    <w:p w:rsidR="006F711F" w:rsidRPr="006F711F" w:rsidRDefault="006F711F">
      <w:pPr>
        <w:pStyle w:val="HTMLPreformatted"/>
        <w:divId w:val="2075546471"/>
        <w:rPr>
          <w:sz w:val="16"/>
        </w:rPr>
      </w:pPr>
      <w:r w:rsidRPr="006F711F">
        <w:rPr>
          <w:rStyle w:val="line-number1"/>
          <w:sz w:val="16"/>
        </w:rPr>
        <w:t>13</w:t>
      </w:r>
      <w:r w:rsidRPr="006F711F">
        <w:rPr>
          <w:sz w:val="16"/>
        </w:rPr>
        <w:t xml:space="preserve">     </w:t>
      </w:r>
      <w:r w:rsidRPr="006F711F">
        <w:rPr>
          <w:rStyle w:val="keyword-directive1"/>
          <w:sz w:val="16"/>
        </w:rPr>
        <w:t>public</w:t>
      </w:r>
      <w:r w:rsidRPr="006F711F">
        <w:rPr>
          <w:sz w:val="16"/>
        </w:rPr>
        <w:t xml:space="preserve"> FooterPanel(String id, String text) {</w:t>
      </w:r>
    </w:p>
    <w:p w:rsidR="006F711F" w:rsidRPr="006F711F" w:rsidRDefault="006F711F">
      <w:pPr>
        <w:pStyle w:val="HTMLPreformatted"/>
        <w:divId w:val="2075546471"/>
        <w:rPr>
          <w:sz w:val="16"/>
        </w:rPr>
      </w:pPr>
      <w:r w:rsidRPr="006F711F">
        <w:rPr>
          <w:rStyle w:val="line-number1"/>
          <w:sz w:val="16"/>
        </w:rPr>
        <w:t>14</w:t>
      </w:r>
      <w:r w:rsidRPr="006F711F">
        <w:rPr>
          <w:sz w:val="16"/>
        </w:rPr>
        <w:t xml:space="preserve">         </w:t>
      </w:r>
      <w:r w:rsidRPr="006F711F">
        <w:rPr>
          <w:rStyle w:val="keyword-directive1"/>
          <w:sz w:val="16"/>
        </w:rPr>
        <w:t>super</w:t>
      </w:r>
      <w:r w:rsidRPr="006F711F">
        <w:rPr>
          <w:sz w:val="16"/>
        </w:rPr>
        <w:t>(id);</w:t>
      </w:r>
    </w:p>
    <w:p w:rsidR="006F711F" w:rsidRPr="006F711F" w:rsidRDefault="006F711F">
      <w:pPr>
        <w:pStyle w:val="HTMLPreformatted"/>
        <w:divId w:val="2075546471"/>
        <w:rPr>
          <w:sz w:val="16"/>
        </w:rPr>
      </w:pPr>
      <w:r w:rsidRPr="006F711F">
        <w:rPr>
          <w:rStyle w:val="line-number1"/>
          <w:sz w:val="16"/>
        </w:rPr>
        <w:t>15</w:t>
      </w:r>
      <w:r w:rsidRPr="006F711F">
        <w:rPr>
          <w:sz w:val="16"/>
        </w:rPr>
        <w:t xml:space="preserve">         add(</w:t>
      </w:r>
      <w:r w:rsidRPr="006F711F">
        <w:rPr>
          <w:rStyle w:val="keyword-directive1"/>
          <w:sz w:val="16"/>
        </w:rPr>
        <w:t>new</w:t>
      </w:r>
      <w:r w:rsidRPr="006F711F">
        <w:rPr>
          <w:sz w:val="16"/>
        </w:rPr>
        <w:t xml:space="preserve"> Label(</w:t>
      </w:r>
      <w:r w:rsidRPr="006F711F">
        <w:rPr>
          <w:rStyle w:val="character1"/>
          <w:sz w:val="16"/>
        </w:rPr>
        <w:t>"footerpanel_text"</w:t>
      </w:r>
      <w:r w:rsidRPr="006F711F">
        <w:rPr>
          <w:sz w:val="16"/>
        </w:rPr>
        <w:t>, text));</w:t>
      </w:r>
    </w:p>
    <w:p w:rsidR="006F711F" w:rsidRPr="006F711F" w:rsidRDefault="006F711F">
      <w:pPr>
        <w:pStyle w:val="HTMLPreformatted"/>
        <w:divId w:val="2075546471"/>
        <w:rPr>
          <w:sz w:val="16"/>
        </w:rPr>
      </w:pPr>
      <w:r w:rsidRPr="006F711F">
        <w:rPr>
          <w:rStyle w:val="line-number1"/>
          <w:sz w:val="16"/>
        </w:rPr>
        <w:t>16</w:t>
      </w:r>
      <w:r w:rsidRPr="006F711F">
        <w:rPr>
          <w:sz w:val="16"/>
        </w:rPr>
        <w:t xml:space="preserve">     }</w:t>
      </w:r>
    </w:p>
    <w:p w:rsidR="006F711F" w:rsidRPr="006F711F" w:rsidRDefault="006F711F">
      <w:pPr>
        <w:pStyle w:val="HTMLPreformatted"/>
        <w:divId w:val="2075546471"/>
        <w:rPr>
          <w:sz w:val="16"/>
        </w:rPr>
      </w:pPr>
      <w:r w:rsidRPr="006F711F">
        <w:rPr>
          <w:rStyle w:val="line-number1"/>
          <w:sz w:val="16"/>
        </w:rPr>
        <w:t>17</w:t>
      </w:r>
      <w:r w:rsidRPr="006F711F">
        <w:rPr>
          <w:sz w:val="16"/>
        </w:rPr>
        <w:t xml:space="preserve"> }</w:t>
      </w:r>
    </w:p>
    <w:p w:rsidR="003F43EB" w:rsidRDefault="006F711F">
      <w:pPr>
        <w:rPr>
          <w:noProof/>
          <w:sz w:val="16"/>
          <w:lang w:eastAsia="da-DK" w:bidi="ar-SA"/>
        </w:rPr>
      </w:pPr>
      <w:r w:rsidRPr="006F711F">
        <w:rPr>
          <w:noProof/>
          <w:sz w:val="16"/>
          <w:lang w:eastAsia="da-DK" w:bidi="ar-SA"/>
        </w:rPr>
        <w:fldChar w:fldCharType="end"/>
      </w:r>
    </w:p>
    <w:p w:rsidR="006F711F" w:rsidRDefault="006F711F">
      <w:pPr>
        <w:rPr>
          <w:noProof/>
          <w:lang w:eastAsia="da-DK" w:bidi="ar-SA"/>
        </w:rPr>
      </w:pPr>
    </w:p>
    <w:p w:rsidR="006F711F" w:rsidRDefault="00FD681B">
      <w:pPr>
        <w:rPr>
          <w:noProof/>
          <w:lang w:eastAsia="da-DK" w:bidi="ar-SA"/>
        </w:rPr>
      </w:pPr>
      <w:r>
        <w:rPr>
          <w:noProof/>
          <w:lang w:eastAsia="da-DK" w:bidi="ar-SA"/>
        </w:rPr>
        <w:t>Filen: WicketSession</w:t>
      </w:r>
      <w:r w:rsidR="003F43EB" w:rsidRPr="003F43EB">
        <w:rPr>
          <w:noProof/>
          <w:lang w:eastAsia="da-DK" w:bidi="ar-SA"/>
        </w:rPr>
        <w:t>.java</w:t>
      </w:r>
    </w:p>
    <w:p w:rsidR="006F711F" w:rsidRDefault="006F711F">
      <w:pPr>
        <w:rPr>
          <w:noProof/>
          <w:lang w:eastAsia="da-DK" w:bidi="ar-SA"/>
        </w:rPr>
      </w:pPr>
    </w:p>
    <w:p w:rsidR="00FD681B" w:rsidRPr="00FD681B" w:rsidRDefault="00FD681B" w:rsidP="00FD681B">
      <w:pPr>
        <w:divId w:val="367337181"/>
        <w:rPr>
          <w:sz w:val="16"/>
        </w:rPr>
      </w:pPr>
      <w:r w:rsidRPr="00FD681B">
        <w:rPr>
          <w:noProof/>
          <w:sz w:val="16"/>
          <w:lang w:eastAsia="da-DK" w:bidi="ar-SA"/>
        </w:rPr>
        <w:fldChar w:fldCharType="begin"/>
      </w:r>
      <w:r w:rsidRPr="00FD681B">
        <w:rPr>
          <w:noProof/>
          <w:sz w:val="16"/>
          <w:lang w:eastAsia="da-DK" w:bidi="ar-SA"/>
        </w:rPr>
        <w:instrText xml:space="preserve"> INCLUDETEXT "C:\\GoogleCode\\user-driven-sign-language-dictionary\\Analysis and design\\CodeInHtml\\WicketSession.html" \c HTML </w:instrText>
      </w:r>
      <w:r>
        <w:rPr>
          <w:noProof/>
          <w:sz w:val="16"/>
          <w:lang w:eastAsia="da-DK" w:bidi="ar-SA"/>
        </w:rPr>
        <w:instrText xml:space="preserve"> \* MERGEFORMAT </w:instrText>
      </w:r>
      <w:r w:rsidRPr="00FD681B">
        <w:rPr>
          <w:noProof/>
          <w:sz w:val="16"/>
          <w:lang w:eastAsia="da-DK" w:bidi="ar-SA"/>
        </w:rPr>
        <w:fldChar w:fldCharType="separate"/>
      </w:r>
      <w:r w:rsidRPr="00FD681B">
        <w:rPr>
          <w:rStyle w:val="line-number1"/>
          <w:sz w:val="16"/>
        </w:rPr>
        <w:t xml:space="preserve"> 1</w:t>
      </w:r>
      <w:r w:rsidRPr="00FD681B">
        <w:rPr>
          <w:sz w:val="16"/>
        </w:rPr>
        <w:t xml:space="preserve"> </w:t>
      </w:r>
      <w:r w:rsidRPr="00FD681B">
        <w:rPr>
          <w:rStyle w:val="keyword-directive1"/>
          <w:sz w:val="16"/>
        </w:rPr>
        <w:t>package</w:t>
      </w:r>
      <w:r w:rsidRPr="00FD681B">
        <w:rPr>
          <w:sz w:val="16"/>
        </w:rPr>
        <w:t xml:space="preserve"> dk.jsh.itdiplom.userdrivensignlanguagedictionary.wicket;</w:t>
      </w:r>
    </w:p>
    <w:p w:rsidR="00FD681B" w:rsidRPr="00FD681B" w:rsidRDefault="00FD681B">
      <w:pPr>
        <w:pStyle w:val="HTMLPreformatted"/>
        <w:divId w:val="367337181"/>
        <w:rPr>
          <w:sz w:val="16"/>
        </w:rPr>
      </w:pPr>
      <w:r w:rsidRPr="00FD681B">
        <w:rPr>
          <w:rStyle w:val="line-number1"/>
          <w:sz w:val="16"/>
        </w:rPr>
        <w:t xml:space="preserve"> 2</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 xml:space="preserve"> 3</w:t>
      </w:r>
      <w:r w:rsidRPr="00FD681B">
        <w:rPr>
          <w:sz w:val="16"/>
        </w:rPr>
        <w:t xml:space="preserve"> </w:t>
      </w:r>
      <w:r w:rsidRPr="00FD681B">
        <w:rPr>
          <w:rStyle w:val="keyword-directive1"/>
          <w:sz w:val="16"/>
        </w:rPr>
        <w:t>import</w:t>
      </w:r>
      <w:r w:rsidRPr="00FD681B">
        <w:rPr>
          <w:sz w:val="16"/>
        </w:rPr>
        <w:t xml:space="preserve"> dk.jsh.itdiplom.userdrivensignlanguagedictionary.entity.ApplicationUser;</w:t>
      </w:r>
    </w:p>
    <w:p w:rsidR="00FD681B" w:rsidRPr="00FD681B" w:rsidRDefault="00FD681B">
      <w:pPr>
        <w:pStyle w:val="HTMLPreformatted"/>
        <w:divId w:val="367337181"/>
        <w:rPr>
          <w:sz w:val="16"/>
        </w:rPr>
      </w:pPr>
      <w:r w:rsidRPr="00FD681B">
        <w:rPr>
          <w:rStyle w:val="line-number1"/>
          <w:sz w:val="16"/>
        </w:rPr>
        <w:t xml:space="preserve"> 4</w:t>
      </w:r>
      <w:r w:rsidRPr="00FD681B">
        <w:rPr>
          <w:sz w:val="16"/>
        </w:rPr>
        <w:t xml:space="preserve"> </w:t>
      </w:r>
      <w:r w:rsidRPr="00FD681B">
        <w:rPr>
          <w:rStyle w:val="keyword-directive1"/>
          <w:sz w:val="16"/>
        </w:rPr>
        <w:t>import</w:t>
      </w:r>
      <w:r w:rsidRPr="00FD681B">
        <w:rPr>
          <w:sz w:val="16"/>
        </w:rPr>
        <w:t xml:space="preserve"> org.apache.wicket.Request;</w:t>
      </w:r>
    </w:p>
    <w:p w:rsidR="00FD681B" w:rsidRPr="00FD681B" w:rsidRDefault="00FD681B">
      <w:pPr>
        <w:pStyle w:val="HTMLPreformatted"/>
        <w:divId w:val="367337181"/>
        <w:rPr>
          <w:sz w:val="16"/>
        </w:rPr>
      </w:pPr>
      <w:r w:rsidRPr="00FD681B">
        <w:rPr>
          <w:rStyle w:val="line-number1"/>
          <w:sz w:val="16"/>
        </w:rPr>
        <w:t xml:space="preserve"> 5</w:t>
      </w:r>
      <w:r w:rsidRPr="00FD681B">
        <w:rPr>
          <w:sz w:val="16"/>
        </w:rPr>
        <w:t xml:space="preserve"> </w:t>
      </w:r>
      <w:r w:rsidRPr="00FD681B">
        <w:rPr>
          <w:rStyle w:val="keyword-directive1"/>
          <w:sz w:val="16"/>
        </w:rPr>
        <w:t>import</w:t>
      </w:r>
      <w:r w:rsidRPr="00FD681B">
        <w:rPr>
          <w:sz w:val="16"/>
        </w:rPr>
        <w:t xml:space="preserve"> org.apache.wicket.Session;</w:t>
      </w:r>
    </w:p>
    <w:p w:rsidR="00FD681B" w:rsidRPr="00FD681B" w:rsidRDefault="00FD681B">
      <w:pPr>
        <w:pStyle w:val="HTMLPreformatted"/>
        <w:divId w:val="367337181"/>
        <w:rPr>
          <w:sz w:val="16"/>
        </w:rPr>
      </w:pPr>
      <w:r w:rsidRPr="00FD681B">
        <w:rPr>
          <w:rStyle w:val="line-number1"/>
          <w:sz w:val="16"/>
        </w:rPr>
        <w:t xml:space="preserve"> 6</w:t>
      </w:r>
      <w:r w:rsidRPr="00FD681B">
        <w:rPr>
          <w:sz w:val="16"/>
        </w:rPr>
        <w:t xml:space="preserve"> </w:t>
      </w:r>
      <w:r w:rsidRPr="00FD681B">
        <w:rPr>
          <w:rStyle w:val="keyword-directive1"/>
          <w:sz w:val="16"/>
        </w:rPr>
        <w:t>import</w:t>
      </w:r>
      <w:r w:rsidRPr="00FD681B">
        <w:rPr>
          <w:sz w:val="16"/>
        </w:rPr>
        <w:t xml:space="preserve"> org.apache.wicket.protocol.http.WebSession;</w:t>
      </w:r>
    </w:p>
    <w:p w:rsidR="00FD681B" w:rsidRPr="00FD681B" w:rsidRDefault="00FD681B">
      <w:pPr>
        <w:pStyle w:val="HTMLPreformatted"/>
        <w:divId w:val="367337181"/>
        <w:rPr>
          <w:sz w:val="16"/>
        </w:rPr>
      </w:pPr>
      <w:r w:rsidRPr="00FD681B">
        <w:rPr>
          <w:rStyle w:val="line-number1"/>
          <w:sz w:val="16"/>
        </w:rPr>
        <w:t xml:space="preserve"> 7</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 xml:space="preserve"> 8</w:t>
      </w:r>
      <w:r w:rsidRPr="00FD681B">
        <w:rPr>
          <w:sz w:val="16"/>
        </w:rPr>
        <w:t xml:space="preserve"> </w:t>
      </w:r>
      <w:r w:rsidRPr="00FD681B">
        <w:rPr>
          <w:rStyle w:val="comment1"/>
          <w:sz w:val="16"/>
        </w:rPr>
        <w:t>/**</w:t>
      </w:r>
    </w:p>
    <w:p w:rsidR="00FD681B" w:rsidRPr="00FD681B" w:rsidRDefault="00FD681B">
      <w:pPr>
        <w:pStyle w:val="HTMLPreformatted"/>
        <w:divId w:val="367337181"/>
        <w:rPr>
          <w:sz w:val="16"/>
        </w:rPr>
      </w:pPr>
      <w:r w:rsidRPr="00FD681B">
        <w:rPr>
          <w:rStyle w:val="line-number1"/>
          <w:sz w:val="16"/>
        </w:rPr>
        <w:t xml:space="preserve"> 9</w:t>
      </w:r>
      <w:r w:rsidRPr="00FD681B">
        <w:rPr>
          <w:sz w:val="16"/>
        </w:rPr>
        <w:t xml:space="preserve"> </w:t>
      </w:r>
      <w:r w:rsidRPr="00FD681B">
        <w:rPr>
          <w:rStyle w:val="comment1"/>
          <w:sz w:val="16"/>
        </w:rPr>
        <w:t xml:space="preserve"> * Wicket</w:t>
      </w:r>
      <w:r w:rsidRPr="00FD681B">
        <w:rPr>
          <w:sz w:val="16"/>
        </w:rPr>
        <w:t xml:space="preserve"> </w:t>
      </w:r>
      <w:r w:rsidRPr="00FD681B">
        <w:rPr>
          <w:rStyle w:val="comment1"/>
          <w:sz w:val="16"/>
        </w:rPr>
        <w:t>session.</w:t>
      </w:r>
    </w:p>
    <w:p w:rsidR="00FD681B" w:rsidRPr="00FD681B" w:rsidRDefault="00FD681B">
      <w:pPr>
        <w:pStyle w:val="HTMLPreformatted"/>
        <w:divId w:val="367337181"/>
        <w:rPr>
          <w:sz w:val="16"/>
        </w:rPr>
      </w:pPr>
      <w:r w:rsidRPr="00FD681B">
        <w:rPr>
          <w:rStyle w:val="line-number1"/>
          <w:sz w:val="16"/>
        </w:rPr>
        <w:t>10</w:t>
      </w:r>
      <w:r w:rsidRPr="00FD681B">
        <w:rPr>
          <w:sz w:val="16"/>
        </w:rPr>
        <w:t xml:space="preserve"> </w:t>
      </w:r>
      <w:r w:rsidRPr="00FD681B">
        <w:rPr>
          <w:rStyle w:val="comment1"/>
          <w:sz w:val="16"/>
        </w:rPr>
        <w:t xml:space="preserve"> *</w:t>
      </w:r>
    </w:p>
    <w:p w:rsidR="00FD681B" w:rsidRPr="00FD681B" w:rsidRDefault="00FD681B">
      <w:pPr>
        <w:pStyle w:val="HTMLPreformatted"/>
        <w:divId w:val="367337181"/>
        <w:rPr>
          <w:sz w:val="16"/>
        </w:rPr>
      </w:pPr>
      <w:r w:rsidRPr="00FD681B">
        <w:rPr>
          <w:rStyle w:val="line-number1"/>
          <w:sz w:val="16"/>
        </w:rPr>
        <w:t>11</w:t>
      </w:r>
      <w:r w:rsidRPr="00FD681B">
        <w:rPr>
          <w:sz w:val="16"/>
        </w:rPr>
        <w:t xml:space="preserve"> </w:t>
      </w:r>
      <w:r w:rsidRPr="00FD681B">
        <w:rPr>
          <w:rStyle w:val="comment1"/>
          <w:sz w:val="16"/>
        </w:rPr>
        <w:t xml:space="preserve"> * </w:t>
      </w:r>
      <w:r w:rsidRPr="00FD681B">
        <w:rPr>
          <w:rStyle w:val="st01"/>
          <w:sz w:val="16"/>
        </w:rPr>
        <w:t>@author</w:t>
      </w:r>
      <w:r w:rsidRPr="00FD681B">
        <w:rPr>
          <w:sz w:val="16"/>
        </w:rPr>
        <w:t xml:space="preserve"> </w:t>
      </w:r>
      <w:r w:rsidRPr="00FD681B">
        <w:rPr>
          <w:rStyle w:val="comment1"/>
          <w:sz w:val="16"/>
        </w:rPr>
        <w:t>Jan</w:t>
      </w:r>
      <w:r w:rsidRPr="00FD681B">
        <w:rPr>
          <w:sz w:val="16"/>
        </w:rPr>
        <w:t xml:space="preserve"> </w:t>
      </w:r>
      <w:r w:rsidRPr="00FD681B">
        <w:rPr>
          <w:rStyle w:val="comment1"/>
          <w:sz w:val="16"/>
        </w:rPr>
        <w:t>S.</w:t>
      </w:r>
      <w:r w:rsidRPr="00FD681B">
        <w:rPr>
          <w:sz w:val="16"/>
        </w:rPr>
        <w:t xml:space="preserve"> </w:t>
      </w:r>
      <w:r w:rsidRPr="00FD681B">
        <w:rPr>
          <w:rStyle w:val="comment1"/>
          <w:sz w:val="16"/>
        </w:rPr>
        <w:t>Hansen</w:t>
      </w:r>
    </w:p>
    <w:p w:rsidR="00FD681B" w:rsidRPr="00FD681B" w:rsidRDefault="00FD681B">
      <w:pPr>
        <w:pStyle w:val="HTMLPreformatted"/>
        <w:divId w:val="367337181"/>
        <w:rPr>
          <w:sz w:val="16"/>
        </w:rPr>
      </w:pPr>
      <w:r w:rsidRPr="00FD681B">
        <w:rPr>
          <w:rStyle w:val="line-number1"/>
          <w:sz w:val="16"/>
        </w:rPr>
        <w:t>12</w:t>
      </w:r>
      <w:r w:rsidRPr="00FD681B">
        <w:rPr>
          <w:sz w:val="16"/>
        </w:rPr>
        <w:t xml:space="preserve">  </w:t>
      </w:r>
      <w:r w:rsidRPr="00FD681B">
        <w:rPr>
          <w:rStyle w:val="comment1"/>
          <w:sz w:val="16"/>
        </w:rPr>
        <w:t>*/</w:t>
      </w:r>
    </w:p>
    <w:p w:rsidR="00FD681B" w:rsidRPr="00FD681B" w:rsidRDefault="00FD681B">
      <w:pPr>
        <w:pStyle w:val="HTMLPreformatted"/>
        <w:divId w:val="367337181"/>
        <w:rPr>
          <w:sz w:val="16"/>
        </w:rPr>
      </w:pPr>
      <w:r w:rsidRPr="00FD681B">
        <w:rPr>
          <w:rStyle w:val="line-number1"/>
          <w:sz w:val="16"/>
        </w:rPr>
        <w:t>13</w:t>
      </w:r>
      <w:r w:rsidRPr="00FD681B">
        <w:rPr>
          <w:sz w:val="16"/>
        </w:rPr>
        <w:t xml:space="preserve"> </w:t>
      </w:r>
      <w:r w:rsidRPr="00FD681B">
        <w:rPr>
          <w:rStyle w:val="keyword-directive1"/>
          <w:sz w:val="16"/>
        </w:rPr>
        <w:t>public</w:t>
      </w:r>
      <w:r w:rsidRPr="00FD681B">
        <w:rPr>
          <w:sz w:val="16"/>
        </w:rPr>
        <w:t xml:space="preserve"> </w:t>
      </w:r>
      <w:r w:rsidRPr="00FD681B">
        <w:rPr>
          <w:rStyle w:val="keyword-directive1"/>
          <w:sz w:val="16"/>
        </w:rPr>
        <w:t>class</w:t>
      </w:r>
      <w:r w:rsidRPr="00FD681B">
        <w:rPr>
          <w:sz w:val="16"/>
        </w:rPr>
        <w:t xml:space="preserve"> WicketSession </w:t>
      </w:r>
      <w:r w:rsidRPr="00FD681B">
        <w:rPr>
          <w:rStyle w:val="keyword-directive1"/>
          <w:sz w:val="16"/>
        </w:rPr>
        <w:t>extends</w:t>
      </w:r>
      <w:r w:rsidRPr="00FD681B">
        <w:rPr>
          <w:sz w:val="16"/>
        </w:rPr>
        <w:t xml:space="preserve"> WebSession {</w:t>
      </w:r>
    </w:p>
    <w:p w:rsidR="00FD681B" w:rsidRPr="00FD681B" w:rsidRDefault="00FD681B">
      <w:pPr>
        <w:pStyle w:val="HTMLPreformatted"/>
        <w:divId w:val="367337181"/>
        <w:rPr>
          <w:sz w:val="16"/>
        </w:rPr>
      </w:pPr>
      <w:r w:rsidRPr="00FD681B">
        <w:rPr>
          <w:rStyle w:val="line-number1"/>
          <w:sz w:val="16"/>
        </w:rPr>
        <w:t>14</w:t>
      </w:r>
      <w:r w:rsidRPr="00FD681B">
        <w:rPr>
          <w:sz w:val="16"/>
        </w:rPr>
        <w:t xml:space="preserve">     </w:t>
      </w:r>
      <w:r w:rsidRPr="00FD681B">
        <w:rPr>
          <w:rStyle w:val="keyword-directive1"/>
          <w:sz w:val="16"/>
        </w:rPr>
        <w:t>private</w:t>
      </w:r>
      <w:r w:rsidRPr="00FD681B">
        <w:rPr>
          <w:sz w:val="16"/>
        </w:rPr>
        <w:t xml:space="preserve"> ApplicationUser user;</w:t>
      </w:r>
    </w:p>
    <w:p w:rsidR="00FD681B" w:rsidRPr="00FD681B" w:rsidRDefault="00FD681B">
      <w:pPr>
        <w:pStyle w:val="HTMLPreformatted"/>
        <w:divId w:val="367337181"/>
        <w:rPr>
          <w:sz w:val="16"/>
        </w:rPr>
      </w:pPr>
      <w:r w:rsidRPr="00FD681B">
        <w:rPr>
          <w:rStyle w:val="line-number1"/>
          <w:sz w:val="16"/>
        </w:rPr>
        <w:lastRenderedPageBreak/>
        <w:t>15</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16</w:t>
      </w:r>
      <w:r w:rsidRPr="00FD681B">
        <w:rPr>
          <w:sz w:val="16"/>
        </w:rPr>
        <w:t xml:space="preserve">     </w:t>
      </w:r>
      <w:r w:rsidRPr="00FD681B">
        <w:rPr>
          <w:rStyle w:val="keyword-directive1"/>
          <w:sz w:val="16"/>
        </w:rPr>
        <w:t>public</w:t>
      </w:r>
      <w:r w:rsidRPr="00FD681B">
        <w:rPr>
          <w:sz w:val="16"/>
        </w:rPr>
        <w:t xml:space="preserve"> WicketSession(Request request) {</w:t>
      </w:r>
    </w:p>
    <w:p w:rsidR="00FD681B" w:rsidRPr="00FD681B" w:rsidRDefault="00FD681B">
      <w:pPr>
        <w:pStyle w:val="HTMLPreformatted"/>
        <w:divId w:val="367337181"/>
        <w:rPr>
          <w:sz w:val="16"/>
        </w:rPr>
      </w:pPr>
      <w:r w:rsidRPr="00FD681B">
        <w:rPr>
          <w:rStyle w:val="line-number1"/>
          <w:sz w:val="16"/>
        </w:rPr>
        <w:t>17</w:t>
      </w:r>
      <w:r w:rsidRPr="00FD681B">
        <w:rPr>
          <w:sz w:val="16"/>
        </w:rPr>
        <w:t xml:space="preserve">         </w:t>
      </w:r>
      <w:r w:rsidRPr="00FD681B">
        <w:rPr>
          <w:rStyle w:val="keyword-directive1"/>
          <w:sz w:val="16"/>
        </w:rPr>
        <w:t>super</w:t>
      </w:r>
      <w:r w:rsidRPr="00FD681B">
        <w:rPr>
          <w:sz w:val="16"/>
        </w:rPr>
        <w:t>(request);</w:t>
      </w:r>
    </w:p>
    <w:p w:rsidR="00FD681B" w:rsidRPr="00FD681B" w:rsidRDefault="00FD681B">
      <w:pPr>
        <w:pStyle w:val="HTMLPreformatted"/>
        <w:divId w:val="367337181"/>
        <w:rPr>
          <w:sz w:val="16"/>
        </w:rPr>
      </w:pPr>
      <w:r w:rsidRPr="00FD681B">
        <w:rPr>
          <w:rStyle w:val="line-number1"/>
          <w:sz w:val="16"/>
        </w:rPr>
        <w:t>18</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19</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20</w:t>
      </w:r>
      <w:r w:rsidRPr="00FD681B">
        <w:rPr>
          <w:sz w:val="16"/>
        </w:rPr>
        <w:t xml:space="preserve">     </w:t>
      </w:r>
      <w:r w:rsidRPr="00FD681B">
        <w:rPr>
          <w:rStyle w:val="keyword-directive1"/>
          <w:sz w:val="16"/>
        </w:rPr>
        <w:t>public</w:t>
      </w:r>
      <w:r w:rsidRPr="00FD681B">
        <w:rPr>
          <w:sz w:val="16"/>
        </w:rPr>
        <w:t xml:space="preserve"> </w:t>
      </w:r>
      <w:r w:rsidRPr="00FD681B">
        <w:rPr>
          <w:rStyle w:val="keyword-directive1"/>
          <w:sz w:val="16"/>
        </w:rPr>
        <w:t>static</w:t>
      </w:r>
      <w:r w:rsidRPr="00FD681B">
        <w:rPr>
          <w:sz w:val="16"/>
        </w:rPr>
        <w:t xml:space="preserve"> WicketSession get() {</w:t>
      </w:r>
    </w:p>
    <w:p w:rsidR="00FD681B" w:rsidRPr="00FD681B" w:rsidRDefault="00FD681B">
      <w:pPr>
        <w:pStyle w:val="HTMLPreformatted"/>
        <w:divId w:val="367337181"/>
        <w:rPr>
          <w:sz w:val="16"/>
        </w:rPr>
      </w:pPr>
      <w:r w:rsidRPr="00FD681B">
        <w:rPr>
          <w:rStyle w:val="line-number1"/>
          <w:sz w:val="16"/>
        </w:rPr>
        <w:t>21</w:t>
      </w:r>
      <w:r w:rsidRPr="00FD681B">
        <w:rPr>
          <w:sz w:val="16"/>
        </w:rPr>
        <w:t xml:space="preserve">         </w:t>
      </w:r>
      <w:r w:rsidRPr="00FD681B">
        <w:rPr>
          <w:rStyle w:val="keyword-directive1"/>
          <w:sz w:val="16"/>
        </w:rPr>
        <w:t>return</w:t>
      </w:r>
      <w:r w:rsidRPr="00FD681B">
        <w:rPr>
          <w:sz w:val="16"/>
        </w:rPr>
        <w:t xml:space="preserve"> (WicketSession) Session.get();</w:t>
      </w:r>
    </w:p>
    <w:p w:rsidR="00FD681B" w:rsidRPr="00FD681B" w:rsidRDefault="00FD681B">
      <w:pPr>
        <w:pStyle w:val="HTMLPreformatted"/>
        <w:divId w:val="367337181"/>
        <w:rPr>
          <w:sz w:val="16"/>
        </w:rPr>
      </w:pPr>
      <w:r w:rsidRPr="00FD681B">
        <w:rPr>
          <w:rStyle w:val="line-number1"/>
          <w:sz w:val="16"/>
        </w:rPr>
        <w:t>22</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23</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24</w:t>
      </w:r>
      <w:r w:rsidRPr="00FD681B">
        <w:rPr>
          <w:sz w:val="16"/>
        </w:rPr>
        <w:t xml:space="preserve">     </w:t>
      </w:r>
      <w:r w:rsidRPr="00FD681B">
        <w:rPr>
          <w:rStyle w:val="keyword-directive1"/>
          <w:sz w:val="16"/>
        </w:rPr>
        <w:t>public</w:t>
      </w:r>
      <w:r w:rsidRPr="00FD681B">
        <w:rPr>
          <w:sz w:val="16"/>
        </w:rPr>
        <w:t xml:space="preserve"> </w:t>
      </w:r>
      <w:r w:rsidRPr="00FD681B">
        <w:rPr>
          <w:rStyle w:val="keyword-directive1"/>
          <w:sz w:val="16"/>
        </w:rPr>
        <w:t>boolean</w:t>
      </w:r>
      <w:r w:rsidRPr="00FD681B">
        <w:rPr>
          <w:sz w:val="16"/>
        </w:rPr>
        <w:t xml:space="preserve"> isAuthenticated() {</w:t>
      </w:r>
    </w:p>
    <w:p w:rsidR="00FD681B" w:rsidRPr="00FD681B" w:rsidRDefault="00FD681B">
      <w:pPr>
        <w:pStyle w:val="HTMLPreformatted"/>
        <w:divId w:val="367337181"/>
        <w:rPr>
          <w:sz w:val="16"/>
        </w:rPr>
      </w:pPr>
      <w:r w:rsidRPr="00FD681B">
        <w:rPr>
          <w:rStyle w:val="line-number1"/>
          <w:sz w:val="16"/>
        </w:rPr>
        <w:t>25</w:t>
      </w:r>
      <w:r w:rsidRPr="00FD681B">
        <w:rPr>
          <w:sz w:val="16"/>
        </w:rPr>
        <w:t xml:space="preserve">         </w:t>
      </w:r>
      <w:r w:rsidRPr="00FD681B">
        <w:rPr>
          <w:rStyle w:val="keyword-directive1"/>
          <w:sz w:val="16"/>
        </w:rPr>
        <w:t>return</w:t>
      </w:r>
      <w:r w:rsidRPr="00FD681B">
        <w:rPr>
          <w:sz w:val="16"/>
        </w:rPr>
        <w:t xml:space="preserve"> (user != </w:t>
      </w:r>
      <w:r w:rsidRPr="00FD681B">
        <w:rPr>
          <w:rStyle w:val="keyword-directive1"/>
          <w:sz w:val="16"/>
        </w:rPr>
        <w:t>null</w:t>
      </w:r>
      <w:r w:rsidRPr="00FD681B">
        <w:rPr>
          <w:sz w:val="16"/>
        </w:rPr>
        <w:t>);</w:t>
      </w:r>
    </w:p>
    <w:p w:rsidR="00FD681B" w:rsidRPr="00FD681B" w:rsidRDefault="00FD681B">
      <w:pPr>
        <w:pStyle w:val="HTMLPreformatted"/>
        <w:divId w:val="367337181"/>
        <w:rPr>
          <w:sz w:val="16"/>
        </w:rPr>
      </w:pPr>
      <w:r w:rsidRPr="00FD681B">
        <w:rPr>
          <w:rStyle w:val="line-number1"/>
          <w:sz w:val="16"/>
        </w:rPr>
        <w:t>26</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27</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28</w:t>
      </w:r>
      <w:r w:rsidRPr="00FD681B">
        <w:rPr>
          <w:sz w:val="16"/>
        </w:rPr>
        <w:t xml:space="preserve">     </w:t>
      </w:r>
      <w:r w:rsidRPr="00FD681B">
        <w:rPr>
          <w:rStyle w:val="keyword-directive1"/>
          <w:sz w:val="16"/>
        </w:rPr>
        <w:t>public</w:t>
      </w:r>
      <w:r w:rsidRPr="00FD681B">
        <w:rPr>
          <w:sz w:val="16"/>
        </w:rPr>
        <w:t xml:space="preserve"> ApplicationUser getApplicationUser() {</w:t>
      </w:r>
    </w:p>
    <w:p w:rsidR="00FD681B" w:rsidRPr="00FD681B" w:rsidRDefault="00FD681B">
      <w:pPr>
        <w:pStyle w:val="HTMLPreformatted"/>
        <w:divId w:val="367337181"/>
        <w:rPr>
          <w:sz w:val="16"/>
        </w:rPr>
      </w:pPr>
      <w:r w:rsidRPr="00FD681B">
        <w:rPr>
          <w:rStyle w:val="line-number1"/>
          <w:sz w:val="16"/>
        </w:rPr>
        <w:t>29</w:t>
      </w:r>
      <w:r w:rsidRPr="00FD681B">
        <w:rPr>
          <w:sz w:val="16"/>
        </w:rPr>
        <w:t xml:space="preserve">         </w:t>
      </w:r>
      <w:r w:rsidRPr="00FD681B">
        <w:rPr>
          <w:rStyle w:val="keyword-directive1"/>
          <w:sz w:val="16"/>
        </w:rPr>
        <w:t>return</w:t>
      </w:r>
      <w:r w:rsidRPr="00FD681B">
        <w:rPr>
          <w:sz w:val="16"/>
        </w:rPr>
        <w:t xml:space="preserve"> user;</w:t>
      </w:r>
    </w:p>
    <w:p w:rsidR="00FD681B" w:rsidRPr="00FD681B" w:rsidRDefault="00FD681B">
      <w:pPr>
        <w:pStyle w:val="HTMLPreformatted"/>
        <w:divId w:val="367337181"/>
        <w:rPr>
          <w:sz w:val="16"/>
        </w:rPr>
      </w:pPr>
      <w:r w:rsidRPr="00FD681B">
        <w:rPr>
          <w:rStyle w:val="line-number1"/>
          <w:sz w:val="16"/>
        </w:rPr>
        <w:t>30</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31</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32</w:t>
      </w:r>
      <w:r w:rsidRPr="00FD681B">
        <w:rPr>
          <w:sz w:val="16"/>
        </w:rPr>
        <w:t xml:space="preserve">     </w:t>
      </w:r>
      <w:r w:rsidRPr="00FD681B">
        <w:rPr>
          <w:rStyle w:val="keyword-directive1"/>
          <w:sz w:val="16"/>
        </w:rPr>
        <w:t>public</w:t>
      </w:r>
      <w:r w:rsidRPr="00FD681B">
        <w:rPr>
          <w:sz w:val="16"/>
        </w:rPr>
        <w:t xml:space="preserve"> </w:t>
      </w:r>
      <w:r w:rsidRPr="00FD681B">
        <w:rPr>
          <w:rStyle w:val="keyword-directive1"/>
          <w:sz w:val="16"/>
        </w:rPr>
        <w:t>void</w:t>
      </w:r>
      <w:r w:rsidRPr="00FD681B">
        <w:rPr>
          <w:sz w:val="16"/>
        </w:rPr>
        <w:t xml:space="preserve"> setApplicationUser(ApplicationUser applicationUser) {</w:t>
      </w:r>
    </w:p>
    <w:p w:rsidR="00FD681B" w:rsidRPr="00FD681B" w:rsidRDefault="00FD681B">
      <w:pPr>
        <w:pStyle w:val="HTMLPreformatted"/>
        <w:divId w:val="367337181"/>
        <w:rPr>
          <w:sz w:val="16"/>
        </w:rPr>
      </w:pPr>
      <w:r w:rsidRPr="00FD681B">
        <w:rPr>
          <w:rStyle w:val="line-number1"/>
          <w:sz w:val="16"/>
        </w:rPr>
        <w:t>33</w:t>
      </w:r>
      <w:r w:rsidRPr="00FD681B">
        <w:rPr>
          <w:sz w:val="16"/>
        </w:rPr>
        <w:t xml:space="preserve">         </w:t>
      </w:r>
      <w:r w:rsidRPr="00FD681B">
        <w:rPr>
          <w:rStyle w:val="keyword-directive1"/>
          <w:sz w:val="16"/>
        </w:rPr>
        <w:t>this</w:t>
      </w:r>
      <w:r w:rsidRPr="00FD681B">
        <w:rPr>
          <w:sz w:val="16"/>
        </w:rPr>
        <w:t>.user = applicationUser;</w:t>
      </w:r>
    </w:p>
    <w:p w:rsidR="00FD681B" w:rsidRPr="00FD681B" w:rsidRDefault="00FD681B">
      <w:pPr>
        <w:pStyle w:val="HTMLPreformatted"/>
        <w:divId w:val="367337181"/>
        <w:rPr>
          <w:sz w:val="16"/>
        </w:rPr>
      </w:pPr>
      <w:r w:rsidRPr="00FD681B">
        <w:rPr>
          <w:rStyle w:val="line-number1"/>
          <w:sz w:val="16"/>
        </w:rPr>
        <w:t>34</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35</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36</w:t>
      </w:r>
      <w:r w:rsidRPr="00FD681B">
        <w:rPr>
          <w:sz w:val="16"/>
        </w:rPr>
        <w:t xml:space="preserve"> </w:t>
      </w:r>
    </w:p>
    <w:p w:rsidR="00FD681B" w:rsidRDefault="00FD681B">
      <w:pPr>
        <w:rPr>
          <w:noProof/>
          <w:lang w:eastAsia="da-DK" w:bidi="ar-SA"/>
        </w:rPr>
      </w:pPr>
      <w:r w:rsidRPr="00FD681B">
        <w:rPr>
          <w:noProof/>
          <w:sz w:val="16"/>
          <w:lang w:eastAsia="da-DK" w:bidi="ar-SA"/>
        </w:rPr>
        <w:fldChar w:fldCharType="end"/>
      </w:r>
    </w:p>
    <w:p w:rsidR="006F711F" w:rsidRDefault="006F711F">
      <w:pPr>
        <w:rPr>
          <w:noProof/>
          <w:lang w:eastAsia="da-DK" w:bidi="ar-SA"/>
        </w:rPr>
      </w:pPr>
    </w:p>
    <w:p w:rsidR="00FD681B" w:rsidRDefault="006F711F">
      <w:pPr>
        <w:rPr>
          <w:noProof/>
          <w:lang w:eastAsia="da-DK" w:bidi="ar-SA"/>
        </w:rPr>
      </w:pPr>
      <w:r w:rsidRPr="006F711F">
        <w:rPr>
          <w:noProof/>
          <w:lang w:eastAsia="da-DK" w:bidi="ar-SA"/>
        </w:rPr>
        <w:t xml:space="preserve">Filen: </w:t>
      </w:r>
      <w:r w:rsidR="00115114">
        <w:rPr>
          <w:noProof/>
          <w:lang w:eastAsia="da-DK" w:bidi="ar-SA"/>
        </w:rPr>
        <w:t>style.css</w:t>
      </w:r>
    </w:p>
    <w:p w:rsidR="00115114" w:rsidRDefault="00115114">
      <w:pPr>
        <w:rPr>
          <w:noProof/>
          <w:lang w:eastAsia="da-DK" w:bidi="ar-SA"/>
        </w:rPr>
      </w:pPr>
    </w:p>
    <w:p w:rsidR="00115114" w:rsidRPr="00115114" w:rsidRDefault="00115114" w:rsidP="00115114">
      <w:pPr>
        <w:divId w:val="632372963"/>
        <w:rPr>
          <w:sz w:val="16"/>
        </w:rPr>
      </w:pPr>
      <w:r w:rsidRPr="00115114">
        <w:rPr>
          <w:noProof/>
          <w:sz w:val="16"/>
          <w:lang w:eastAsia="da-DK" w:bidi="ar-SA"/>
        </w:rPr>
        <w:fldChar w:fldCharType="begin"/>
      </w:r>
      <w:r w:rsidRPr="00115114">
        <w:rPr>
          <w:noProof/>
          <w:sz w:val="16"/>
          <w:lang w:eastAsia="da-DK" w:bidi="ar-SA"/>
        </w:rPr>
        <w:instrText xml:space="preserve"> INCLUDETEXT "C:\\GoogleCode\\user-driven-sign-language-dictionary\\Analysis and design\\CodeInHtml\\style.html" \c HTML </w:instrText>
      </w:r>
      <w:r>
        <w:rPr>
          <w:noProof/>
          <w:sz w:val="16"/>
          <w:lang w:eastAsia="da-DK" w:bidi="ar-SA"/>
        </w:rPr>
        <w:instrText xml:space="preserve"> \* MERGEFORMAT </w:instrText>
      </w:r>
      <w:r w:rsidRPr="00115114">
        <w:rPr>
          <w:noProof/>
          <w:sz w:val="16"/>
          <w:lang w:eastAsia="da-DK" w:bidi="ar-SA"/>
        </w:rPr>
        <w:fldChar w:fldCharType="separate"/>
      </w:r>
      <w:r w:rsidRPr="00115114">
        <w:rPr>
          <w:rStyle w:val="line-number1"/>
          <w:sz w:val="16"/>
        </w:rPr>
        <w:t xml:space="preserve">  1</w:t>
      </w:r>
      <w:r w:rsidRPr="00115114">
        <w:rPr>
          <w:sz w:val="16"/>
        </w:rPr>
        <w:t xml:space="preserve"> body {</w:t>
      </w:r>
    </w:p>
    <w:p w:rsidR="00115114" w:rsidRPr="00115114" w:rsidRDefault="00115114">
      <w:pPr>
        <w:pStyle w:val="HTMLPreformatted"/>
        <w:divId w:val="632372963"/>
        <w:rPr>
          <w:sz w:val="16"/>
        </w:rPr>
      </w:pPr>
      <w:r w:rsidRPr="00115114">
        <w:rPr>
          <w:rStyle w:val="line-number1"/>
          <w:sz w:val="16"/>
        </w:rPr>
        <w:t xml:space="preserve">  2</w:t>
      </w:r>
      <w:r w:rsidRPr="00115114">
        <w:rPr>
          <w:sz w:val="16"/>
        </w:rPr>
        <w:t xml:space="preserve">         background-color: white;</w:t>
      </w:r>
    </w:p>
    <w:p w:rsidR="00115114" w:rsidRPr="00115114" w:rsidRDefault="00115114">
      <w:pPr>
        <w:pStyle w:val="HTMLPreformatted"/>
        <w:divId w:val="632372963"/>
        <w:rPr>
          <w:sz w:val="16"/>
        </w:rPr>
      </w:pPr>
      <w:r w:rsidRPr="00115114">
        <w:rPr>
          <w:rStyle w:val="line-number1"/>
          <w:sz w:val="16"/>
        </w:rPr>
        <w:t xml:space="preserve">  3</w:t>
      </w:r>
      <w:r w:rsidRPr="00115114">
        <w:rPr>
          <w:sz w:val="16"/>
        </w:rPr>
        <w:t xml:space="preserve">         background-repeat: no-repeat;</w:t>
      </w:r>
    </w:p>
    <w:p w:rsidR="00115114" w:rsidRPr="00115114" w:rsidRDefault="00115114">
      <w:pPr>
        <w:pStyle w:val="HTMLPreformatted"/>
        <w:divId w:val="632372963"/>
        <w:rPr>
          <w:sz w:val="16"/>
        </w:rPr>
      </w:pPr>
      <w:r w:rsidRPr="00115114">
        <w:rPr>
          <w:rStyle w:val="line-number1"/>
          <w:sz w:val="16"/>
        </w:rPr>
        <w:t xml:space="preserve">  4</w:t>
      </w:r>
      <w:r w:rsidRPr="00115114">
        <w:rPr>
          <w:sz w:val="16"/>
        </w:rPr>
        <w:t xml:space="preserve">         background-attachment: fixed;</w:t>
      </w:r>
    </w:p>
    <w:p w:rsidR="00115114" w:rsidRPr="00115114" w:rsidRDefault="00115114">
      <w:pPr>
        <w:pStyle w:val="HTMLPreformatted"/>
        <w:divId w:val="632372963"/>
        <w:rPr>
          <w:sz w:val="16"/>
        </w:rPr>
      </w:pPr>
      <w:r w:rsidRPr="00115114">
        <w:rPr>
          <w:rStyle w:val="line-number1"/>
          <w:sz w:val="16"/>
        </w:rPr>
        <w:t xml:space="preserve">  5</w:t>
      </w:r>
      <w:r w:rsidRPr="00115114">
        <w:rPr>
          <w:sz w:val="16"/>
        </w:rPr>
        <w:t xml:space="preserve">         background-position: 96% 96%;</w:t>
      </w:r>
    </w:p>
    <w:p w:rsidR="00115114" w:rsidRPr="00115114" w:rsidRDefault="00115114">
      <w:pPr>
        <w:pStyle w:val="HTMLPreformatted"/>
        <w:divId w:val="632372963"/>
        <w:rPr>
          <w:sz w:val="16"/>
        </w:rPr>
      </w:pPr>
      <w:r w:rsidRPr="00115114">
        <w:rPr>
          <w:rStyle w:val="line-number1"/>
          <w:sz w:val="16"/>
        </w:rPr>
        <w:t xml:space="preserve">  6</w:t>
      </w:r>
      <w:r w:rsidRPr="00115114">
        <w:rPr>
          <w:sz w:val="16"/>
        </w:rPr>
        <w:t xml:space="preserve">         color: #6F6F6F;</w:t>
      </w:r>
    </w:p>
    <w:p w:rsidR="00115114" w:rsidRPr="00115114" w:rsidRDefault="00115114">
      <w:pPr>
        <w:pStyle w:val="HTMLPreformatted"/>
        <w:divId w:val="632372963"/>
        <w:rPr>
          <w:sz w:val="16"/>
        </w:rPr>
      </w:pPr>
      <w:r w:rsidRPr="00115114">
        <w:rPr>
          <w:rStyle w:val="line-number1"/>
          <w:sz w:val="16"/>
        </w:rPr>
        <w:t xml:space="preserve">  7</w:t>
      </w:r>
      <w:r w:rsidRPr="00115114">
        <w:rPr>
          <w:sz w:val="16"/>
        </w:rPr>
        <w:t xml:space="preserve">         font-family: </w:t>
      </w:r>
      <w:r w:rsidRPr="00115114">
        <w:rPr>
          <w:rStyle w:val="url1"/>
          <w:sz w:val="16"/>
        </w:rPr>
        <w:t>'Lucida Sans'</w:t>
      </w:r>
      <w:r w:rsidRPr="00115114">
        <w:rPr>
          <w:sz w:val="16"/>
        </w:rPr>
        <w:t xml:space="preserve">, </w:t>
      </w:r>
      <w:r w:rsidRPr="00115114">
        <w:rPr>
          <w:rStyle w:val="url1"/>
          <w:sz w:val="16"/>
        </w:rPr>
        <w:t>'Helvetica'</w:t>
      </w:r>
      <w:r w:rsidRPr="00115114">
        <w:rPr>
          <w:sz w:val="16"/>
        </w:rPr>
        <w:t xml:space="preserve">, </w:t>
      </w:r>
      <w:r w:rsidRPr="00115114">
        <w:rPr>
          <w:rStyle w:val="url1"/>
          <w:sz w:val="16"/>
        </w:rPr>
        <w:t>'Sans-serif'</w:t>
      </w:r>
      <w:r w:rsidRPr="00115114">
        <w:rPr>
          <w:sz w:val="16"/>
        </w:rPr>
        <w:t xml:space="preserve">, </w:t>
      </w:r>
      <w:r w:rsidRPr="00115114">
        <w:rPr>
          <w:rStyle w:val="url1"/>
          <w:sz w:val="16"/>
        </w:rPr>
        <w:t>'sans'</w:t>
      </w:r>
      <w:r w:rsidRPr="00115114">
        <w:rPr>
          <w:sz w:val="16"/>
        </w:rPr>
        <w:t>;</w:t>
      </w:r>
    </w:p>
    <w:p w:rsidR="00115114" w:rsidRPr="00115114" w:rsidRDefault="00115114">
      <w:pPr>
        <w:pStyle w:val="HTMLPreformatted"/>
        <w:divId w:val="632372963"/>
        <w:rPr>
          <w:sz w:val="16"/>
        </w:rPr>
      </w:pPr>
      <w:r w:rsidRPr="00115114">
        <w:rPr>
          <w:rStyle w:val="line-number1"/>
          <w:sz w:val="16"/>
        </w:rPr>
        <w:t xml:space="preserve">  8</w:t>
      </w:r>
      <w:r w:rsidRPr="00115114">
        <w:rPr>
          <w:sz w:val="16"/>
        </w:rPr>
        <w:t xml:space="preserve">         font-size: 9pt;</w:t>
      </w:r>
    </w:p>
    <w:p w:rsidR="00115114" w:rsidRPr="00115114" w:rsidRDefault="00115114">
      <w:pPr>
        <w:pStyle w:val="HTMLPreformatted"/>
        <w:divId w:val="632372963"/>
        <w:rPr>
          <w:sz w:val="16"/>
        </w:rPr>
      </w:pPr>
      <w:r w:rsidRPr="00115114">
        <w:rPr>
          <w:rStyle w:val="line-number1"/>
          <w:sz w:val="16"/>
        </w:rPr>
        <w:t xml:space="preserve">  9</w:t>
      </w:r>
      <w:r w:rsidRPr="00115114">
        <w:rPr>
          <w:sz w:val="16"/>
        </w:rPr>
        <w:t xml:space="preserve">         line-height: 1.8em;</w:t>
      </w:r>
    </w:p>
    <w:p w:rsidR="00115114" w:rsidRPr="00115114" w:rsidRDefault="00115114">
      <w:pPr>
        <w:pStyle w:val="HTMLPreformatted"/>
        <w:divId w:val="632372963"/>
        <w:rPr>
          <w:sz w:val="16"/>
        </w:rPr>
      </w:pPr>
      <w:r w:rsidRPr="00115114">
        <w:rPr>
          <w:rStyle w:val="line-number1"/>
          <w:sz w:val="16"/>
        </w:rPr>
        <w:t xml:space="preserve"> 10</w:t>
      </w:r>
      <w:r w:rsidRPr="00115114">
        <w:rPr>
          <w:sz w:val="16"/>
        </w:rPr>
        <w:t xml:space="preserve">         padding: 10px 10px 10px 10px;</w:t>
      </w:r>
    </w:p>
    <w:p w:rsidR="00115114" w:rsidRPr="00115114" w:rsidRDefault="00115114">
      <w:pPr>
        <w:pStyle w:val="HTMLPreformatted"/>
        <w:divId w:val="632372963"/>
        <w:rPr>
          <w:sz w:val="16"/>
        </w:rPr>
      </w:pPr>
      <w:r w:rsidRPr="00115114">
        <w:rPr>
          <w:rStyle w:val="line-number1"/>
          <w:sz w:val="16"/>
        </w:rPr>
        <w:t xml:space="preserve"> 11</w:t>
      </w:r>
      <w:r w:rsidRPr="00115114">
        <w:rPr>
          <w:sz w:val="16"/>
        </w:rPr>
        <w:t xml:space="preserve">         margin: 10px 10px 10px 10px;</w:t>
      </w:r>
    </w:p>
    <w:p w:rsidR="00115114" w:rsidRPr="00115114" w:rsidRDefault="00115114">
      <w:pPr>
        <w:pStyle w:val="HTMLPreformatted"/>
        <w:divId w:val="632372963"/>
        <w:rPr>
          <w:sz w:val="16"/>
        </w:rPr>
      </w:pPr>
      <w:r w:rsidRPr="00115114">
        <w:rPr>
          <w:rStyle w:val="line-number1"/>
          <w:sz w:val="16"/>
        </w:rPr>
        <w:t xml:space="preserve"> 12</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13</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14</w:t>
      </w:r>
      <w:r w:rsidRPr="00115114">
        <w:rPr>
          <w:sz w:val="16"/>
        </w:rPr>
        <w:t xml:space="preserve"> h1,h2,h3,h4,h5,h6,h7,h8 {</w:t>
      </w:r>
    </w:p>
    <w:p w:rsidR="00115114" w:rsidRPr="00115114" w:rsidRDefault="00115114">
      <w:pPr>
        <w:pStyle w:val="HTMLPreformatted"/>
        <w:divId w:val="632372963"/>
        <w:rPr>
          <w:sz w:val="16"/>
        </w:rPr>
      </w:pPr>
      <w:r w:rsidRPr="00115114">
        <w:rPr>
          <w:rStyle w:val="line-number1"/>
          <w:sz w:val="16"/>
        </w:rPr>
        <w:t xml:space="preserve"> 15</w:t>
      </w:r>
      <w:r w:rsidRPr="00115114">
        <w:rPr>
          <w:sz w:val="16"/>
        </w:rPr>
        <w:t xml:space="preserve">         color: #E9601A;</w:t>
      </w:r>
    </w:p>
    <w:p w:rsidR="00115114" w:rsidRPr="00115114" w:rsidRDefault="00115114">
      <w:pPr>
        <w:pStyle w:val="HTMLPreformatted"/>
        <w:divId w:val="632372963"/>
        <w:rPr>
          <w:sz w:val="16"/>
        </w:rPr>
      </w:pPr>
      <w:r w:rsidRPr="00115114">
        <w:rPr>
          <w:rStyle w:val="line-number1"/>
          <w:sz w:val="16"/>
        </w:rPr>
        <w:t xml:space="preserve"> 16</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17</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18</w:t>
      </w:r>
      <w:r w:rsidRPr="00115114">
        <w:rPr>
          <w:sz w:val="16"/>
        </w:rPr>
        <w:t xml:space="preserve"> #extitle {</w:t>
      </w:r>
    </w:p>
    <w:p w:rsidR="00115114" w:rsidRPr="00115114" w:rsidRDefault="00115114">
      <w:pPr>
        <w:pStyle w:val="HTMLPreformatted"/>
        <w:divId w:val="632372963"/>
        <w:rPr>
          <w:sz w:val="16"/>
        </w:rPr>
      </w:pPr>
      <w:r w:rsidRPr="00115114">
        <w:rPr>
          <w:rStyle w:val="line-number1"/>
          <w:sz w:val="16"/>
        </w:rPr>
        <w:t xml:space="preserve"> 19</w:t>
      </w:r>
      <w:r w:rsidRPr="00115114">
        <w:rPr>
          <w:sz w:val="16"/>
        </w:rPr>
        <w:t xml:space="preserve">         font-size: 12pt;</w:t>
      </w:r>
    </w:p>
    <w:p w:rsidR="00115114" w:rsidRPr="00115114" w:rsidRDefault="00115114">
      <w:pPr>
        <w:pStyle w:val="HTMLPreformatted"/>
        <w:divId w:val="632372963"/>
        <w:rPr>
          <w:sz w:val="16"/>
        </w:rPr>
      </w:pPr>
      <w:r w:rsidRPr="00115114">
        <w:rPr>
          <w:rStyle w:val="line-number1"/>
          <w:sz w:val="16"/>
        </w:rPr>
        <w:t xml:space="preserve"> 20</w:t>
      </w:r>
      <w:r w:rsidRPr="00115114">
        <w:rPr>
          <w:sz w:val="16"/>
        </w:rPr>
        <w:t xml:space="preserve">         font-weight: bold;</w:t>
      </w:r>
    </w:p>
    <w:p w:rsidR="00115114" w:rsidRPr="00115114" w:rsidRDefault="00115114">
      <w:pPr>
        <w:pStyle w:val="HTMLPreformatted"/>
        <w:divId w:val="632372963"/>
        <w:rPr>
          <w:sz w:val="16"/>
        </w:rPr>
      </w:pPr>
      <w:r w:rsidRPr="00115114">
        <w:rPr>
          <w:rStyle w:val="line-number1"/>
          <w:sz w:val="16"/>
        </w:rPr>
        <w:t xml:space="preserve"> 21</w:t>
      </w:r>
      <w:r w:rsidRPr="00115114">
        <w:rPr>
          <w:sz w:val="16"/>
        </w:rPr>
        <w:t xml:space="preserve">         color: #E9601A;</w:t>
      </w:r>
    </w:p>
    <w:p w:rsidR="00115114" w:rsidRPr="00115114" w:rsidRDefault="00115114">
      <w:pPr>
        <w:pStyle w:val="HTMLPreformatted"/>
        <w:divId w:val="632372963"/>
        <w:rPr>
          <w:sz w:val="16"/>
        </w:rPr>
      </w:pPr>
      <w:r w:rsidRPr="00115114">
        <w:rPr>
          <w:rStyle w:val="line-number1"/>
          <w:sz w:val="16"/>
        </w:rPr>
        <w:t xml:space="preserve"> 22</w:t>
      </w:r>
      <w:r w:rsidRPr="00115114">
        <w:rPr>
          <w:sz w:val="16"/>
        </w:rPr>
        <w:t xml:space="preserve">         padding: 10px 10px 10px 10px;</w:t>
      </w:r>
    </w:p>
    <w:p w:rsidR="00115114" w:rsidRPr="00115114" w:rsidRDefault="00115114">
      <w:pPr>
        <w:pStyle w:val="HTMLPreformatted"/>
        <w:divId w:val="632372963"/>
        <w:rPr>
          <w:sz w:val="16"/>
        </w:rPr>
      </w:pPr>
      <w:r w:rsidRPr="00115114">
        <w:rPr>
          <w:rStyle w:val="line-number1"/>
          <w:sz w:val="16"/>
        </w:rPr>
        <w:t xml:space="preserve"> 23</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24</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25</w:t>
      </w:r>
      <w:r w:rsidRPr="00115114">
        <w:rPr>
          <w:sz w:val="16"/>
        </w:rPr>
        <w:t xml:space="preserve"> .feedbackPanelERROR {</w:t>
      </w:r>
    </w:p>
    <w:p w:rsidR="00115114" w:rsidRPr="00115114" w:rsidRDefault="00115114">
      <w:pPr>
        <w:pStyle w:val="HTMLPreformatted"/>
        <w:divId w:val="632372963"/>
        <w:rPr>
          <w:sz w:val="16"/>
        </w:rPr>
      </w:pPr>
      <w:r w:rsidRPr="00115114">
        <w:rPr>
          <w:rStyle w:val="line-number1"/>
          <w:sz w:val="16"/>
        </w:rPr>
        <w:t xml:space="preserve"> 26</w:t>
      </w:r>
      <w:r w:rsidRPr="00115114">
        <w:rPr>
          <w:sz w:val="16"/>
        </w:rPr>
        <w:t xml:space="preserve">         color: red;</w:t>
      </w:r>
    </w:p>
    <w:p w:rsidR="00115114" w:rsidRPr="00115114" w:rsidRDefault="00115114">
      <w:pPr>
        <w:pStyle w:val="HTMLPreformatted"/>
        <w:divId w:val="632372963"/>
        <w:rPr>
          <w:sz w:val="16"/>
        </w:rPr>
      </w:pPr>
      <w:r w:rsidRPr="00115114">
        <w:rPr>
          <w:rStyle w:val="line-number1"/>
          <w:sz w:val="16"/>
        </w:rPr>
        <w:t xml:space="preserve"> 27</w:t>
      </w:r>
      <w:r w:rsidRPr="00115114">
        <w:rPr>
          <w:sz w:val="16"/>
        </w:rPr>
        <w:t xml:space="preserve">         list-style: circle;</w:t>
      </w:r>
    </w:p>
    <w:p w:rsidR="00115114" w:rsidRPr="00115114" w:rsidRDefault="00115114">
      <w:pPr>
        <w:pStyle w:val="HTMLPreformatted"/>
        <w:divId w:val="632372963"/>
        <w:rPr>
          <w:sz w:val="16"/>
        </w:rPr>
      </w:pPr>
      <w:r w:rsidRPr="00115114">
        <w:rPr>
          <w:rStyle w:val="line-number1"/>
          <w:sz w:val="16"/>
        </w:rPr>
        <w:t xml:space="preserve"> 28</w:t>
      </w:r>
      <w:r w:rsidRPr="00115114">
        <w:rPr>
          <w:sz w:val="16"/>
        </w:rPr>
        <w:t xml:space="preserve">         font-weight: bold;</w:t>
      </w:r>
    </w:p>
    <w:p w:rsidR="00115114" w:rsidRPr="00115114" w:rsidRDefault="00115114">
      <w:pPr>
        <w:pStyle w:val="HTMLPreformatted"/>
        <w:divId w:val="632372963"/>
        <w:rPr>
          <w:sz w:val="16"/>
        </w:rPr>
      </w:pPr>
      <w:r w:rsidRPr="00115114">
        <w:rPr>
          <w:rStyle w:val="line-number1"/>
          <w:sz w:val="16"/>
        </w:rPr>
        <w:t xml:space="preserve"> 29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30</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31</w:t>
      </w:r>
      <w:r w:rsidRPr="00115114">
        <w:rPr>
          <w:sz w:val="16"/>
        </w:rPr>
        <w:t xml:space="preserve"> .feedbackPanelINFO {</w:t>
      </w:r>
    </w:p>
    <w:p w:rsidR="00115114" w:rsidRPr="00115114" w:rsidRDefault="00115114">
      <w:pPr>
        <w:pStyle w:val="HTMLPreformatted"/>
        <w:divId w:val="632372963"/>
        <w:rPr>
          <w:sz w:val="16"/>
        </w:rPr>
      </w:pPr>
      <w:r w:rsidRPr="00115114">
        <w:rPr>
          <w:rStyle w:val="line-number1"/>
          <w:sz w:val="16"/>
        </w:rPr>
        <w:t xml:space="preserve"> 32</w:t>
      </w:r>
      <w:r w:rsidRPr="00115114">
        <w:rPr>
          <w:sz w:val="16"/>
        </w:rPr>
        <w:t xml:space="preserve">         color: green;</w:t>
      </w:r>
    </w:p>
    <w:p w:rsidR="00115114" w:rsidRPr="00115114" w:rsidRDefault="00115114">
      <w:pPr>
        <w:pStyle w:val="HTMLPreformatted"/>
        <w:divId w:val="632372963"/>
        <w:rPr>
          <w:sz w:val="16"/>
        </w:rPr>
      </w:pPr>
      <w:r w:rsidRPr="00115114">
        <w:rPr>
          <w:rStyle w:val="line-number1"/>
          <w:sz w:val="16"/>
        </w:rPr>
        <w:t xml:space="preserve"> 33</w:t>
      </w:r>
      <w:r w:rsidRPr="00115114">
        <w:rPr>
          <w:sz w:val="16"/>
        </w:rPr>
        <w:t xml:space="preserve">         list-style: circle;</w:t>
      </w:r>
    </w:p>
    <w:p w:rsidR="00115114" w:rsidRPr="00115114" w:rsidRDefault="00115114">
      <w:pPr>
        <w:pStyle w:val="HTMLPreformatted"/>
        <w:divId w:val="632372963"/>
        <w:rPr>
          <w:sz w:val="16"/>
        </w:rPr>
      </w:pPr>
      <w:r w:rsidRPr="00115114">
        <w:rPr>
          <w:rStyle w:val="line-number1"/>
          <w:sz w:val="16"/>
        </w:rPr>
        <w:t xml:space="preserve"> 34</w:t>
      </w:r>
      <w:r w:rsidRPr="00115114">
        <w:rPr>
          <w:sz w:val="16"/>
        </w:rPr>
        <w:t xml:space="preserve">         font-weight: bold;</w:t>
      </w:r>
    </w:p>
    <w:p w:rsidR="00115114" w:rsidRPr="00115114" w:rsidRDefault="00115114">
      <w:pPr>
        <w:pStyle w:val="HTMLPreformatted"/>
        <w:divId w:val="632372963"/>
        <w:rPr>
          <w:sz w:val="16"/>
        </w:rPr>
      </w:pPr>
      <w:r w:rsidRPr="00115114">
        <w:rPr>
          <w:rStyle w:val="line-number1"/>
          <w:sz w:val="16"/>
        </w:rPr>
        <w:t xml:space="preserve"> 35</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36</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37</w:t>
      </w:r>
      <w:r w:rsidRPr="00115114">
        <w:rPr>
          <w:sz w:val="16"/>
        </w:rPr>
        <w:t xml:space="preserve"> #hellomessage {</w:t>
      </w:r>
    </w:p>
    <w:p w:rsidR="00115114" w:rsidRPr="00115114" w:rsidRDefault="00115114">
      <w:pPr>
        <w:pStyle w:val="HTMLPreformatted"/>
        <w:divId w:val="632372963"/>
        <w:rPr>
          <w:sz w:val="16"/>
        </w:rPr>
      </w:pPr>
      <w:r w:rsidRPr="00115114">
        <w:rPr>
          <w:rStyle w:val="line-number1"/>
          <w:sz w:val="16"/>
        </w:rPr>
        <w:t xml:space="preserve"> 38</w:t>
      </w:r>
      <w:r w:rsidRPr="00115114">
        <w:rPr>
          <w:sz w:val="16"/>
        </w:rPr>
        <w:t xml:space="preserve">         font-size: 30pt;</w:t>
      </w:r>
    </w:p>
    <w:p w:rsidR="00115114" w:rsidRPr="00115114" w:rsidRDefault="00115114">
      <w:pPr>
        <w:pStyle w:val="HTMLPreformatted"/>
        <w:divId w:val="632372963"/>
        <w:rPr>
          <w:sz w:val="16"/>
        </w:rPr>
      </w:pPr>
      <w:r w:rsidRPr="00115114">
        <w:rPr>
          <w:rStyle w:val="line-number1"/>
          <w:sz w:val="16"/>
        </w:rPr>
        <w:t xml:space="preserve"> 39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40</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41</w:t>
      </w:r>
      <w:r w:rsidRPr="00115114">
        <w:rPr>
          <w:sz w:val="16"/>
        </w:rPr>
        <w:t xml:space="preserve"> #titleblock {</w:t>
      </w:r>
    </w:p>
    <w:p w:rsidR="00115114" w:rsidRPr="00115114" w:rsidRDefault="00115114">
      <w:pPr>
        <w:pStyle w:val="HTMLPreformatted"/>
        <w:divId w:val="632372963"/>
        <w:rPr>
          <w:sz w:val="16"/>
        </w:rPr>
      </w:pPr>
      <w:r w:rsidRPr="00115114">
        <w:rPr>
          <w:rStyle w:val="line-number1"/>
          <w:sz w:val="16"/>
        </w:rPr>
        <w:t xml:space="preserve"> 42</w:t>
      </w:r>
      <w:r w:rsidRPr="00115114">
        <w:rPr>
          <w:sz w:val="16"/>
        </w:rPr>
        <w:t xml:space="preserve">         background: #DEDEDE;</w:t>
      </w:r>
    </w:p>
    <w:p w:rsidR="00115114" w:rsidRPr="00115114" w:rsidRDefault="00115114">
      <w:pPr>
        <w:pStyle w:val="HTMLPreformatted"/>
        <w:divId w:val="632372963"/>
        <w:rPr>
          <w:sz w:val="16"/>
        </w:rPr>
      </w:pPr>
      <w:r w:rsidRPr="00115114">
        <w:rPr>
          <w:rStyle w:val="line-number1"/>
          <w:sz w:val="16"/>
        </w:rPr>
        <w:t xml:space="preserve"> 43</w:t>
      </w:r>
      <w:r w:rsidRPr="00115114">
        <w:rPr>
          <w:sz w:val="16"/>
        </w:rPr>
        <w:t xml:space="preserve">         color: black;</w:t>
      </w:r>
    </w:p>
    <w:p w:rsidR="00115114" w:rsidRPr="00115114" w:rsidRDefault="00115114">
      <w:pPr>
        <w:pStyle w:val="HTMLPreformatted"/>
        <w:divId w:val="632372963"/>
        <w:rPr>
          <w:sz w:val="16"/>
        </w:rPr>
      </w:pPr>
      <w:r w:rsidRPr="00115114">
        <w:rPr>
          <w:rStyle w:val="line-number1"/>
          <w:sz w:val="16"/>
        </w:rPr>
        <w:t xml:space="preserve"> 44</w:t>
      </w:r>
      <w:r w:rsidRPr="00115114">
        <w:rPr>
          <w:sz w:val="16"/>
        </w:rPr>
        <w:t xml:space="preserve">         border-top: solid #E9601A;</w:t>
      </w:r>
    </w:p>
    <w:p w:rsidR="00115114" w:rsidRPr="00115114" w:rsidRDefault="00115114">
      <w:pPr>
        <w:pStyle w:val="HTMLPreformatted"/>
        <w:divId w:val="632372963"/>
        <w:rPr>
          <w:sz w:val="16"/>
        </w:rPr>
      </w:pPr>
      <w:r w:rsidRPr="00115114">
        <w:rPr>
          <w:rStyle w:val="line-number1"/>
          <w:sz w:val="16"/>
        </w:rPr>
        <w:t xml:space="preserve"> 45</w:t>
      </w:r>
      <w:r w:rsidRPr="00115114">
        <w:rPr>
          <w:sz w:val="16"/>
        </w:rPr>
        <w:t xml:space="preserve">         border-bottom: solid #E9601A;</w:t>
      </w:r>
    </w:p>
    <w:p w:rsidR="00115114" w:rsidRPr="00115114" w:rsidRDefault="00115114">
      <w:pPr>
        <w:pStyle w:val="HTMLPreformatted"/>
        <w:divId w:val="632372963"/>
        <w:rPr>
          <w:sz w:val="16"/>
        </w:rPr>
      </w:pPr>
      <w:r w:rsidRPr="00115114">
        <w:rPr>
          <w:rStyle w:val="line-number1"/>
          <w:sz w:val="16"/>
        </w:rPr>
        <w:t xml:space="preserve"> 46</w:t>
      </w:r>
      <w:r w:rsidRPr="00115114">
        <w:rPr>
          <w:sz w:val="16"/>
        </w:rPr>
        <w:t xml:space="preserve">         border-width: thin;</w:t>
      </w:r>
    </w:p>
    <w:p w:rsidR="00115114" w:rsidRPr="00115114" w:rsidRDefault="00115114">
      <w:pPr>
        <w:pStyle w:val="HTMLPreformatted"/>
        <w:divId w:val="632372963"/>
        <w:rPr>
          <w:sz w:val="16"/>
        </w:rPr>
      </w:pPr>
      <w:r w:rsidRPr="00115114">
        <w:rPr>
          <w:rStyle w:val="line-number1"/>
          <w:sz w:val="16"/>
        </w:rPr>
        <w:t xml:space="preserve"> 47</w:t>
      </w:r>
      <w:r w:rsidRPr="00115114">
        <w:rPr>
          <w:sz w:val="16"/>
        </w:rPr>
        <w:t xml:space="preserve">         padding: 2px 2px 2px 6px;</w:t>
      </w:r>
    </w:p>
    <w:p w:rsidR="00115114" w:rsidRPr="00115114" w:rsidRDefault="00115114">
      <w:pPr>
        <w:pStyle w:val="HTMLPreformatted"/>
        <w:divId w:val="632372963"/>
        <w:rPr>
          <w:sz w:val="16"/>
        </w:rPr>
      </w:pPr>
      <w:r w:rsidRPr="00115114">
        <w:rPr>
          <w:rStyle w:val="line-number1"/>
          <w:sz w:val="16"/>
        </w:rPr>
        <w:t xml:space="preserve"> 48</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lastRenderedPageBreak/>
        <w:t xml:space="preserve"> 49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50</w:t>
      </w:r>
      <w:r w:rsidRPr="00115114">
        <w:rPr>
          <w:sz w:val="16"/>
        </w:rPr>
        <w:t xml:space="preserve"> h2 {</w:t>
      </w:r>
    </w:p>
    <w:p w:rsidR="00115114" w:rsidRPr="00115114" w:rsidRDefault="00115114">
      <w:pPr>
        <w:pStyle w:val="HTMLPreformatted"/>
        <w:divId w:val="632372963"/>
        <w:rPr>
          <w:sz w:val="16"/>
        </w:rPr>
      </w:pPr>
      <w:r w:rsidRPr="00115114">
        <w:rPr>
          <w:rStyle w:val="line-number1"/>
          <w:sz w:val="16"/>
        </w:rPr>
        <w:t xml:space="preserve"> 51</w:t>
      </w:r>
      <w:r w:rsidRPr="00115114">
        <w:rPr>
          <w:sz w:val="16"/>
        </w:rPr>
        <w:t xml:space="preserve">         font-size: 1.25em;</w:t>
      </w:r>
    </w:p>
    <w:p w:rsidR="00115114" w:rsidRPr="00115114" w:rsidRDefault="00115114">
      <w:pPr>
        <w:pStyle w:val="HTMLPreformatted"/>
        <w:divId w:val="632372963"/>
        <w:rPr>
          <w:sz w:val="16"/>
        </w:rPr>
      </w:pPr>
      <w:r w:rsidRPr="00115114">
        <w:rPr>
          <w:rStyle w:val="line-number1"/>
          <w:sz w:val="16"/>
        </w:rPr>
        <w:t xml:space="preserve"> 52</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53</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54</w:t>
      </w:r>
      <w:r w:rsidRPr="00115114">
        <w:rPr>
          <w:sz w:val="16"/>
        </w:rPr>
        <w:t xml:space="preserve"> h3 {</w:t>
      </w:r>
    </w:p>
    <w:p w:rsidR="00115114" w:rsidRPr="00115114" w:rsidRDefault="00115114">
      <w:pPr>
        <w:pStyle w:val="HTMLPreformatted"/>
        <w:divId w:val="632372963"/>
        <w:rPr>
          <w:sz w:val="16"/>
        </w:rPr>
      </w:pPr>
      <w:r w:rsidRPr="00115114">
        <w:rPr>
          <w:rStyle w:val="line-number1"/>
          <w:sz w:val="16"/>
        </w:rPr>
        <w:t xml:space="preserve"> 55</w:t>
      </w:r>
      <w:r w:rsidRPr="00115114">
        <w:rPr>
          <w:sz w:val="16"/>
        </w:rPr>
        <w:t xml:space="preserve">         font-size: 1em;</w:t>
      </w:r>
    </w:p>
    <w:p w:rsidR="00115114" w:rsidRPr="00115114" w:rsidRDefault="00115114">
      <w:pPr>
        <w:pStyle w:val="HTMLPreformatted"/>
        <w:divId w:val="632372963"/>
        <w:rPr>
          <w:sz w:val="16"/>
        </w:rPr>
      </w:pPr>
      <w:r w:rsidRPr="00115114">
        <w:rPr>
          <w:rStyle w:val="line-number1"/>
          <w:sz w:val="16"/>
        </w:rPr>
        <w:t xml:space="preserve"> 56</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57</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58</w:t>
      </w:r>
      <w:r w:rsidRPr="00115114">
        <w:rPr>
          <w:sz w:val="16"/>
        </w:rPr>
        <w:t xml:space="preserve"> a {</w:t>
      </w:r>
    </w:p>
    <w:p w:rsidR="00115114" w:rsidRPr="00115114" w:rsidRDefault="00115114">
      <w:pPr>
        <w:pStyle w:val="HTMLPreformatted"/>
        <w:divId w:val="632372963"/>
        <w:rPr>
          <w:sz w:val="16"/>
        </w:rPr>
      </w:pPr>
      <w:r w:rsidRPr="00115114">
        <w:rPr>
          <w:rStyle w:val="line-number1"/>
          <w:sz w:val="16"/>
        </w:rPr>
        <w:t xml:space="preserve"> 59</w:t>
      </w:r>
      <w:r w:rsidRPr="00115114">
        <w:rPr>
          <w:sz w:val="16"/>
        </w:rPr>
        <w:t xml:space="preserve">         color: #6F6F6F;</w:t>
      </w:r>
    </w:p>
    <w:p w:rsidR="00115114" w:rsidRPr="00115114" w:rsidRDefault="00115114">
      <w:pPr>
        <w:pStyle w:val="HTMLPreformatted"/>
        <w:divId w:val="632372963"/>
        <w:rPr>
          <w:sz w:val="16"/>
        </w:rPr>
      </w:pPr>
      <w:r w:rsidRPr="00115114">
        <w:rPr>
          <w:rStyle w:val="line-number1"/>
          <w:sz w:val="16"/>
        </w:rPr>
        <w:t xml:space="preserve"> 60</w:t>
      </w:r>
      <w:r w:rsidRPr="00115114">
        <w:rPr>
          <w:sz w:val="16"/>
        </w:rPr>
        <w:t xml:space="preserve">         text-decoration: underline;</w:t>
      </w:r>
    </w:p>
    <w:p w:rsidR="00115114" w:rsidRPr="00115114" w:rsidRDefault="00115114">
      <w:pPr>
        <w:pStyle w:val="HTMLPreformatted"/>
        <w:divId w:val="632372963"/>
        <w:rPr>
          <w:sz w:val="16"/>
        </w:rPr>
      </w:pPr>
      <w:r w:rsidRPr="00115114">
        <w:rPr>
          <w:rStyle w:val="line-number1"/>
          <w:sz w:val="16"/>
        </w:rPr>
        <w:t xml:space="preserve"> 61</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62</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63</w:t>
      </w:r>
      <w:r w:rsidRPr="00115114">
        <w:rPr>
          <w:sz w:val="16"/>
        </w:rPr>
        <w:t xml:space="preserve"> img {</w:t>
      </w:r>
    </w:p>
    <w:p w:rsidR="00115114" w:rsidRPr="00115114" w:rsidRDefault="00115114">
      <w:pPr>
        <w:pStyle w:val="HTMLPreformatted"/>
        <w:divId w:val="632372963"/>
        <w:rPr>
          <w:sz w:val="16"/>
        </w:rPr>
      </w:pPr>
      <w:r w:rsidRPr="00115114">
        <w:rPr>
          <w:rStyle w:val="line-number1"/>
          <w:sz w:val="16"/>
        </w:rPr>
        <w:t xml:space="preserve"> 64</w:t>
      </w:r>
      <w:r w:rsidRPr="00115114">
        <w:rPr>
          <w:sz w:val="16"/>
        </w:rPr>
        <w:t xml:space="preserve">         border: none;</w:t>
      </w:r>
    </w:p>
    <w:p w:rsidR="00115114" w:rsidRPr="00115114" w:rsidRDefault="00115114">
      <w:pPr>
        <w:pStyle w:val="HTMLPreformatted"/>
        <w:divId w:val="632372963"/>
        <w:rPr>
          <w:sz w:val="16"/>
        </w:rPr>
      </w:pPr>
      <w:r w:rsidRPr="00115114">
        <w:rPr>
          <w:rStyle w:val="line-number1"/>
          <w:sz w:val="16"/>
        </w:rPr>
        <w:t xml:space="preserve"> 65</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66</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67</w:t>
      </w:r>
      <w:r w:rsidRPr="00115114">
        <w:rPr>
          <w:sz w:val="16"/>
        </w:rPr>
        <w:t xml:space="preserve"> pre {</w:t>
      </w:r>
    </w:p>
    <w:p w:rsidR="00115114" w:rsidRPr="00115114" w:rsidRDefault="00115114">
      <w:pPr>
        <w:pStyle w:val="HTMLPreformatted"/>
        <w:divId w:val="632372963"/>
        <w:rPr>
          <w:sz w:val="16"/>
        </w:rPr>
      </w:pPr>
      <w:r w:rsidRPr="00115114">
        <w:rPr>
          <w:rStyle w:val="line-number1"/>
          <w:sz w:val="16"/>
        </w:rPr>
        <w:t xml:space="preserve"> 68</w:t>
      </w:r>
      <w:r w:rsidRPr="00115114">
        <w:rPr>
          <w:sz w:val="16"/>
        </w:rPr>
        <w:t xml:space="preserve">         font-family: </w:t>
      </w:r>
      <w:r w:rsidRPr="00115114">
        <w:rPr>
          <w:rStyle w:val="url1"/>
          <w:sz w:val="16"/>
        </w:rPr>
        <w:t>'Lucida Sans'</w:t>
      </w:r>
      <w:r w:rsidRPr="00115114">
        <w:rPr>
          <w:sz w:val="16"/>
        </w:rPr>
        <w:t xml:space="preserve">, </w:t>
      </w:r>
      <w:r w:rsidRPr="00115114">
        <w:rPr>
          <w:rStyle w:val="url1"/>
          <w:sz w:val="16"/>
        </w:rPr>
        <w:t>'Helvetica'</w:t>
      </w:r>
      <w:r w:rsidRPr="00115114">
        <w:rPr>
          <w:sz w:val="16"/>
        </w:rPr>
        <w:t xml:space="preserve">, </w:t>
      </w:r>
      <w:r w:rsidRPr="00115114">
        <w:rPr>
          <w:rStyle w:val="url1"/>
          <w:sz w:val="16"/>
        </w:rPr>
        <w:t>'Sans serif'</w:t>
      </w:r>
      <w:r w:rsidRPr="00115114">
        <w:rPr>
          <w:sz w:val="16"/>
        </w:rPr>
        <w:t xml:space="preserve">, </w:t>
      </w:r>
      <w:r w:rsidRPr="00115114">
        <w:rPr>
          <w:rStyle w:val="url1"/>
          <w:sz w:val="16"/>
        </w:rPr>
        <w:t>'sans'</w:t>
      </w:r>
      <w:r w:rsidRPr="00115114">
        <w:rPr>
          <w:sz w:val="16"/>
        </w:rPr>
        <w:t>;</w:t>
      </w:r>
    </w:p>
    <w:p w:rsidR="00115114" w:rsidRPr="00115114" w:rsidRDefault="00115114">
      <w:pPr>
        <w:pStyle w:val="HTMLPreformatted"/>
        <w:divId w:val="632372963"/>
        <w:rPr>
          <w:sz w:val="16"/>
        </w:rPr>
      </w:pPr>
      <w:r w:rsidRPr="00115114">
        <w:rPr>
          <w:rStyle w:val="line-number1"/>
          <w:sz w:val="16"/>
        </w:rPr>
        <w:t xml:space="preserve"> 69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70</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71</w:t>
      </w:r>
      <w:r w:rsidRPr="00115114">
        <w:rPr>
          <w:sz w:val="16"/>
        </w:rPr>
        <w:t xml:space="preserve"> th {</w:t>
      </w:r>
    </w:p>
    <w:p w:rsidR="00115114" w:rsidRPr="00115114" w:rsidRDefault="00115114">
      <w:pPr>
        <w:pStyle w:val="HTMLPreformatted"/>
        <w:divId w:val="632372963"/>
        <w:rPr>
          <w:sz w:val="16"/>
        </w:rPr>
      </w:pPr>
      <w:r w:rsidRPr="00115114">
        <w:rPr>
          <w:rStyle w:val="line-number1"/>
          <w:sz w:val="16"/>
        </w:rPr>
        <w:t xml:space="preserve"> 72</w:t>
      </w:r>
      <w:r w:rsidRPr="00115114">
        <w:rPr>
          <w:sz w:val="16"/>
        </w:rPr>
        <w:t xml:space="preserve">         background: #C3C3C3;</w:t>
      </w:r>
    </w:p>
    <w:p w:rsidR="00115114" w:rsidRPr="00115114" w:rsidRDefault="00115114">
      <w:pPr>
        <w:pStyle w:val="HTMLPreformatted"/>
        <w:divId w:val="632372963"/>
        <w:rPr>
          <w:sz w:val="16"/>
        </w:rPr>
      </w:pPr>
      <w:r w:rsidRPr="00115114">
        <w:rPr>
          <w:rStyle w:val="line-number1"/>
          <w:sz w:val="16"/>
        </w:rPr>
        <w:t xml:space="preserve"> 73</w:t>
      </w:r>
      <w:r w:rsidRPr="00115114">
        <w:rPr>
          <w:sz w:val="16"/>
        </w:rPr>
        <w:t xml:space="preserve">         color: white;</w:t>
      </w:r>
    </w:p>
    <w:p w:rsidR="00115114" w:rsidRPr="00115114" w:rsidRDefault="00115114">
      <w:pPr>
        <w:pStyle w:val="HTMLPreformatted"/>
        <w:divId w:val="632372963"/>
        <w:rPr>
          <w:sz w:val="16"/>
        </w:rPr>
      </w:pPr>
      <w:r w:rsidRPr="00115114">
        <w:rPr>
          <w:rStyle w:val="line-number1"/>
          <w:sz w:val="16"/>
        </w:rPr>
        <w:t xml:space="preserve"> 74</w:t>
      </w:r>
      <w:r w:rsidRPr="00115114">
        <w:rPr>
          <w:sz w:val="16"/>
        </w:rPr>
        <w:t xml:space="preserve">         font-weight: bold;</w:t>
      </w:r>
    </w:p>
    <w:p w:rsidR="00115114" w:rsidRPr="00115114" w:rsidRDefault="00115114">
      <w:pPr>
        <w:pStyle w:val="HTMLPreformatted"/>
        <w:divId w:val="632372963"/>
        <w:rPr>
          <w:sz w:val="16"/>
        </w:rPr>
      </w:pPr>
      <w:r w:rsidRPr="00115114">
        <w:rPr>
          <w:rStyle w:val="line-number1"/>
          <w:sz w:val="16"/>
        </w:rPr>
        <w:t xml:space="preserve"> 75</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76</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77</w:t>
      </w:r>
      <w:r w:rsidRPr="00115114">
        <w:rPr>
          <w:sz w:val="16"/>
        </w:rPr>
        <w:t xml:space="preserve"> tr.b {</w:t>
      </w:r>
    </w:p>
    <w:p w:rsidR="00115114" w:rsidRPr="00115114" w:rsidRDefault="00115114">
      <w:pPr>
        <w:pStyle w:val="HTMLPreformatted"/>
        <w:divId w:val="632372963"/>
        <w:rPr>
          <w:sz w:val="16"/>
        </w:rPr>
      </w:pPr>
      <w:r w:rsidRPr="00115114">
        <w:rPr>
          <w:rStyle w:val="line-number1"/>
          <w:sz w:val="16"/>
        </w:rPr>
        <w:t xml:space="preserve"> 78</w:t>
      </w:r>
      <w:r w:rsidRPr="00115114">
        <w:rPr>
          <w:sz w:val="16"/>
        </w:rPr>
        <w:t xml:space="preserve">         background: #F5F5F5;</w:t>
      </w:r>
    </w:p>
    <w:p w:rsidR="00115114" w:rsidRPr="00115114" w:rsidRDefault="00115114">
      <w:pPr>
        <w:pStyle w:val="HTMLPreformatted"/>
        <w:divId w:val="632372963"/>
        <w:rPr>
          <w:sz w:val="16"/>
        </w:rPr>
      </w:pPr>
      <w:r w:rsidRPr="00115114">
        <w:rPr>
          <w:rStyle w:val="line-number1"/>
          <w:sz w:val="16"/>
        </w:rPr>
        <w:t xml:space="preserve"> 79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80</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81</w:t>
      </w:r>
      <w:r w:rsidRPr="00115114">
        <w:rPr>
          <w:sz w:val="16"/>
        </w:rPr>
        <w:t xml:space="preserve"> tr.a {</w:t>
      </w:r>
    </w:p>
    <w:p w:rsidR="00115114" w:rsidRPr="00115114" w:rsidRDefault="00115114">
      <w:pPr>
        <w:pStyle w:val="HTMLPreformatted"/>
        <w:divId w:val="632372963"/>
        <w:rPr>
          <w:sz w:val="16"/>
        </w:rPr>
      </w:pPr>
      <w:r w:rsidRPr="00115114">
        <w:rPr>
          <w:rStyle w:val="line-number1"/>
          <w:sz w:val="16"/>
        </w:rPr>
        <w:t xml:space="preserve"> 82</w:t>
      </w:r>
      <w:r w:rsidRPr="00115114">
        <w:rPr>
          <w:sz w:val="16"/>
        </w:rPr>
        <w:t xml:space="preserve">         background: #E6E6E5;</w:t>
      </w:r>
    </w:p>
    <w:p w:rsidR="00115114" w:rsidRPr="00115114" w:rsidRDefault="00115114">
      <w:pPr>
        <w:pStyle w:val="HTMLPreformatted"/>
        <w:divId w:val="632372963"/>
        <w:rPr>
          <w:sz w:val="16"/>
        </w:rPr>
      </w:pPr>
      <w:r w:rsidRPr="00115114">
        <w:rPr>
          <w:rStyle w:val="line-number1"/>
          <w:sz w:val="16"/>
        </w:rPr>
        <w:t xml:space="preserve"> 83</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84</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85</w:t>
      </w:r>
      <w:r w:rsidRPr="00115114">
        <w:rPr>
          <w:sz w:val="16"/>
        </w:rPr>
        <w:t xml:space="preserve"> tr.none {</w:t>
      </w:r>
    </w:p>
    <w:p w:rsidR="00115114" w:rsidRPr="00115114" w:rsidRDefault="00115114">
      <w:pPr>
        <w:pStyle w:val="HTMLPreformatted"/>
        <w:divId w:val="632372963"/>
        <w:rPr>
          <w:sz w:val="16"/>
        </w:rPr>
      </w:pPr>
      <w:r w:rsidRPr="00115114">
        <w:rPr>
          <w:rStyle w:val="line-number1"/>
          <w:sz w:val="16"/>
        </w:rPr>
        <w:t xml:space="preserve"> 86</w:t>
      </w:r>
      <w:r w:rsidRPr="00115114">
        <w:rPr>
          <w:sz w:val="16"/>
        </w:rPr>
        <w:t xml:space="preserve">         background: transparent;</w:t>
      </w:r>
    </w:p>
    <w:p w:rsidR="00115114" w:rsidRPr="00115114" w:rsidRDefault="00115114">
      <w:pPr>
        <w:pStyle w:val="HTMLPreformatted"/>
        <w:divId w:val="632372963"/>
        <w:rPr>
          <w:sz w:val="16"/>
        </w:rPr>
      </w:pPr>
      <w:r w:rsidRPr="00115114">
        <w:rPr>
          <w:rStyle w:val="line-number1"/>
          <w:sz w:val="16"/>
        </w:rPr>
        <w:t xml:space="preserve"> 87</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88</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89</w:t>
      </w:r>
      <w:r w:rsidRPr="00115114">
        <w:rPr>
          <w:sz w:val="16"/>
        </w:rPr>
        <w:t xml:space="preserve"> a.none {</w:t>
      </w:r>
    </w:p>
    <w:p w:rsidR="00115114" w:rsidRPr="00115114" w:rsidRDefault="00115114">
      <w:pPr>
        <w:pStyle w:val="HTMLPreformatted"/>
        <w:divId w:val="632372963"/>
        <w:rPr>
          <w:sz w:val="16"/>
        </w:rPr>
      </w:pPr>
      <w:r w:rsidRPr="00115114">
        <w:rPr>
          <w:rStyle w:val="line-number1"/>
          <w:sz w:val="16"/>
        </w:rPr>
        <w:t xml:space="preserve"> 90</w:t>
      </w:r>
      <w:r w:rsidRPr="00115114">
        <w:rPr>
          <w:sz w:val="16"/>
        </w:rPr>
        <w:t xml:space="preserve">         background: transparent;</w:t>
      </w:r>
    </w:p>
    <w:p w:rsidR="00115114" w:rsidRPr="00115114" w:rsidRDefault="00115114">
      <w:pPr>
        <w:pStyle w:val="HTMLPreformatted"/>
        <w:divId w:val="632372963"/>
        <w:rPr>
          <w:sz w:val="16"/>
        </w:rPr>
      </w:pPr>
      <w:r w:rsidRPr="00115114">
        <w:rPr>
          <w:rStyle w:val="line-number1"/>
          <w:sz w:val="16"/>
        </w:rPr>
        <w:t xml:space="preserve"> 91</w:t>
      </w:r>
      <w:r w:rsidRPr="00115114">
        <w:rPr>
          <w:sz w:val="16"/>
        </w:rPr>
        <w:t xml:space="preserve">         padding-right: 0px;</w:t>
      </w:r>
    </w:p>
    <w:p w:rsidR="00115114" w:rsidRPr="00115114" w:rsidRDefault="00115114">
      <w:pPr>
        <w:pStyle w:val="HTMLPreformatted"/>
        <w:divId w:val="632372963"/>
        <w:rPr>
          <w:sz w:val="16"/>
        </w:rPr>
      </w:pPr>
      <w:r w:rsidRPr="00115114">
        <w:rPr>
          <w:rStyle w:val="line-number1"/>
          <w:sz w:val="16"/>
        </w:rPr>
        <w:t xml:space="preserve"> 92</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93</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94</w:t>
      </w:r>
      <w:r w:rsidRPr="00115114">
        <w:rPr>
          <w:sz w:val="16"/>
        </w:rPr>
        <w:t xml:space="preserve"> a {</w:t>
      </w:r>
    </w:p>
    <w:p w:rsidR="00115114" w:rsidRPr="00115114" w:rsidRDefault="00115114">
      <w:pPr>
        <w:pStyle w:val="HTMLPreformatted"/>
        <w:divId w:val="632372963"/>
        <w:rPr>
          <w:sz w:val="16"/>
        </w:rPr>
      </w:pPr>
      <w:r w:rsidRPr="00115114">
        <w:rPr>
          <w:rStyle w:val="line-number1"/>
          <w:sz w:val="16"/>
        </w:rPr>
        <w:t xml:space="preserve"> 95</w:t>
      </w:r>
      <w:r w:rsidRPr="00115114">
        <w:rPr>
          <w:sz w:val="16"/>
        </w:rPr>
        <w:t xml:space="preserve">         color: #E9601A;</w:t>
      </w:r>
    </w:p>
    <w:p w:rsidR="00115114" w:rsidRPr="00115114" w:rsidRDefault="00115114">
      <w:pPr>
        <w:pStyle w:val="HTMLPreformatted"/>
        <w:divId w:val="632372963"/>
        <w:rPr>
          <w:sz w:val="16"/>
        </w:rPr>
      </w:pPr>
      <w:r w:rsidRPr="00115114">
        <w:rPr>
          <w:rStyle w:val="line-number1"/>
          <w:sz w:val="16"/>
        </w:rPr>
        <w:t xml:space="preserve"> 96</w:t>
      </w:r>
      <w:r w:rsidRPr="00115114">
        <w:rPr>
          <w:sz w:val="16"/>
        </w:rPr>
        <w:t xml:space="preserve">         font-weight: bold;</w:t>
      </w:r>
    </w:p>
    <w:p w:rsidR="00115114" w:rsidRPr="00115114" w:rsidRDefault="00115114">
      <w:pPr>
        <w:pStyle w:val="HTMLPreformatted"/>
        <w:divId w:val="632372963"/>
        <w:rPr>
          <w:sz w:val="16"/>
        </w:rPr>
      </w:pPr>
      <w:r w:rsidRPr="00115114">
        <w:rPr>
          <w:rStyle w:val="line-number1"/>
          <w:sz w:val="16"/>
        </w:rPr>
        <w:t xml:space="preserve"> 97</w:t>
      </w:r>
      <w:r w:rsidRPr="00115114">
        <w:rPr>
          <w:sz w:val="16"/>
        </w:rPr>
        <w:t xml:space="preserve">         text-decoration: none;</w:t>
      </w:r>
    </w:p>
    <w:p w:rsidR="00115114" w:rsidRPr="00115114" w:rsidRDefault="00115114">
      <w:pPr>
        <w:pStyle w:val="HTMLPreformatted"/>
        <w:divId w:val="632372963"/>
        <w:rPr>
          <w:sz w:val="16"/>
        </w:rPr>
      </w:pPr>
      <w:r w:rsidRPr="00115114">
        <w:rPr>
          <w:rStyle w:val="line-number1"/>
          <w:sz w:val="16"/>
        </w:rPr>
        <w:t xml:space="preserve"> 98</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99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100</w:t>
      </w:r>
      <w:r w:rsidRPr="00115114">
        <w:rPr>
          <w:sz w:val="16"/>
        </w:rPr>
        <w:t xml:space="preserve"> a:hover {</w:t>
      </w:r>
    </w:p>
    <w:p w:rsidR="00115114" w:rsidRPr="00115114" w:rsidRDefault="00115114">
      <w:pPr>
        <w:pStyle w:val="HTMLPreformatted"/>
        <w:divId w:val="632372963"/>
        <w:rPr>
          <w:sz w:val="16"/>
        </w:rPr>
      </w:pPr>
      <w:r w:rsidRPr="00115114">
        <w:rPr>
          <w:rStyle w:val="line-number1"/>
          <w:sz w:val="16"/>
        </w:rPr>
        <w:t>101</w:t>
      </w:r>
      <w:r w:rsidRPr="00115114">
        <w:rPr>
          <w:sz w:val="16"/>
        </w:rPr>
        <w:t xml:space="preserve">         text-decoration: underline;</w:t>
      </w:r>
    </w:p>
    <w:p w:rsidR="00115114" w:rsidRPr="00115114" w:rsidRDefault="00115114">
      <w:pPr>
        <w:pStyle w:val="HTMLPreformatted"/>
        <w:divId w:val="632372963"/>
        <w:rPr>
          <w:sz w:val="16"/>
        </w:rPr>
      </w:pPr>
      <w:r w:rsidRPr="00115114">
        <w:rPr>
          <w:rStyle w:val="line-number1"/>
          <w:sz w:val="16"/>
        </w:rPr>
        <w:t>102</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103</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104</w:t>
      </w:r>
      <w:r w:rsidRPr="00115114">
        <w:rPr>
          <w:sz w:val="16"/>
        </w:rPr>
        <w:t xml:space="preserve"> li {</w:t>
      </w:r>
    </w:p>
    <w:p w:rsidR="00115114" w:rsidRPr="00115114" w:rsidRDefault="00115114">
      <w:pPr>
        <w:pStyle w:val="HTMLPreformatted"/>
        <w:divId w:val="632372963"/>
        <w:rPr>
          <w:sz w:val="16"/>
        </w:rPr>
      </w:pPr>
      <w:r w:rsidRPr="00115114">
        <w:rPr>
          <w:rStyle w:val="line-number1"/>
          <w:sz w:val="16"/>
        </w:rPr>
        <w:t>105</w:t>
      </w:r>
      <w:r w:rsidRPr="00115114">
        <w:rPr>
          <w:sz w:val="16"/>
        </w:rPr>
        <w:t xml:space="preserve">     color: #E9601A;</w:t>
      </w:r>
    </w:p>
    <w:p w:rsidR="00115114" w:rsidRPr="00115114" w:rsidRDefault="00115114">
      <w:pPr>
        <w:pStyle w:val="HTMLPreformatted"/>
        <w:divId w:val="632372963"/>
        <w:rPr>
          <w:sz w:val="16"/>
        </w:rPr>
      </w:pPr>
      <w:r w:rsidRPr="00115114">
        <w:rPr>
          <w:rStyle w:val="line-number1"/>
          <w:sz w:val="16"/>
        </w:rPr>
        <w:t>106</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107</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108</w:t>
      </w:r>
      <w:r w:rsidRPr="00115114">
        <w:rPr>
          <w:sz w:val="16"/>
        </w:rPr>
        <w:t xml:space="preserve"> em {</w:t>
      </w:r>
    </w:p>
    <w:p w:rsidR="00115114" w:rsidRPr="00115114" w:rsidRDefault="00115114">
      <w:pPr>
        <w:pStyle w:val="HTMLPreformatted"/>
        <w:divId w:val="632372963"/>
        <w:rPr>
          <w:sz w:val="16"/>
        </w:rPr>
      </w:pPr>
      <w:r w:rsidRPr="00115114">
        <w:rPr>
          <w:rStyle w:val="line-number1"/>
          <w:sz w:val="16"/>
        </w:rPr>
        <w:t>109</w:t>
      </w:r>
      <w:r w:rsidRPr="00115114">
        <w:rPr>
          <w:sz w:val="16"/>
        </w:rPr>
        <w:t xml:space="preserve">     font-weight: bold</w:t>
      </w:r>
    </w:p>
    <w:p w:rsidR="00115114" w:rsidRPr="00115114" w:rsidRDefault="00115114">
      <w:pPr>
        <w:pStyle w:val="HTMLPreformatted"/>
        <w:divId w:val="632372963"/>
        <w:rPr>
          <w:sz w:val="16"/>
        </w:rPr>
      </w:pPr>
      <w:r w:rsidRPr="00115114">
        <w:rPr>
          <w:rStyle w:val="line-number1"/>
          <w:sz w:val="16"/>
        </w:rPr>
        <w:t>110</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111</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112</w:t>
      </w:r>
      <w:r w:rsidRPr="00115114">
        <w:rPr>
          <w:sz w:val="16"/>
        </w:rPr>
        <w:t xml:space="preserve"> #inputForm {</w:t>
      </w:r>
    </w:p>
    <w:p w:rsidR="00115114" w:rsidRPr="00115114" w:rsidRDefault="00115114">
      <w:pPr>
        <w:pStyle w:val="HTMLPreformatted"/>
        <w:divId w:val="632372963"/>
        <w:rPr>
          <w:sz w:val="16"/>
        </w:rPr>
      </w:pPr>
      <w:r w:rsidRPr="00115114">
        <w:rPr>
          <w:rStyle w:val="line-number1"/>
          <w:sz w:val="16"/>
        </w:rPr>
        <w:t>113</w:t>
      </w:r>
      <w:r w:rsidRPr="00115114">
        <w:rPr>
          <w:sz w:val="16"/>
        </w:rPr>
        <w:t xml:space="preserve">         width: 300px;</w:t>
      </w:r>
    </w:p>
    <w:p w:rsidR="00115114" w:rsidRPr="00115114" w:rsidRDefault="00115114">
      <w:pPr>
        <w:pStyle w:val="HTMLPreformatted"/>
        <w:divId w:val="632372963"/>
        <w:rPr>
          <w:sz w:val="16"/>
        </w:rPr>
      </w:pPr>
      <w:r w:rsidRPr="00115114">
        <w:rPr>
          <w:rStyle w:val="line-number1"/>
          <w:sz w:val="16"/>
        </w:rPr>
        <w:t>114</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115</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116</w:t>
      </w:r>
      <w:r w:rsidRPr="00115114">
        <w:rPr>
          <w:sz w:val="16"/>
        </w:rPr>
        <w:t xml:space="preserve"> #inputForm label {</w:t>
      </w:r>
    </w:p>
    <w:p w:rsidR="00115114" w:rsidRPr="00115114" w:rsidRDefault="00115114">
      <w:pPr>
        <w:pStyle w:val="HTMLPreformatted"/>
        <w:divId w:val="632372963"/>
        <w:rPr>
          <w:sz w:val="16"/>
        </w:rPr>
      </w:pPr>
      <w:r w:rsidRPr="00115114">
        <w:rPr>
          <w:rStyle w:val="line-number1"/>
          <w:sz w:val="16"/>
        </w:rPr>
        <w:t>117</w:t>
      </w:r>
      <w:r w:rsidRPr="00115114">
        <w:rPr>
          <w:sz w:val="16"/>
        </w:rPr>
        <w:t xml:space="preserve">         display: block;</w:t>
      </w:r>
    </w:p>
    <w:p w:rsidR="00115114" w:rsidRPr="00115114" w:rsidRDefault="00115114">
      <w:pPr>
        <w:pStyle w:val="HTMLPreformatted"/>
        <w:divId w:val="632372963"/>
        <w:rPr>
          <w:sz w:val="16"/>
        </w:rPr>
      </w:pPr>
      <w:r w:rsidRPr="00115114">
        <w:rPr>
          <w:rStyle w:val="line-number1"/>
          <w:sz w:val="16"/>
        </w:rPr>
        <w:t>118</w:t>
      </w:r>
      <w:r w:rsidRPr="00115114">
        <w:rPr>
          <w:sz w:val="16"/>
        </w:rPr>
        <w:t xml:space="preserve">         margin-top: 5px;</w:t>
      </w:r>
    </w:p>
    <w:p w:rsidR="00115114" w:rsidRPr="00115114" w:rsidRDefault="00115114">
      <w:pPr>
        <w:pStyle w:val="HTMLPreformatted"/>
        <w:divId w:val="632372963"/>
        <w:rPr>
          <w:sz w:val="16"/>
        </w:rPr>
      </w:pPr>
      <w:r w:rsidRPr="00115114">
        <w:rPr>
          <w:rStyle w:val="line-number1"/>
          <w:sz w:val="16"/>
        </w:rPr>
        <w:t>119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120</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121</w:t>
      </w:r>
      <w:r w:rsidRPr="00115114">
        <w:rPr>
          <w:sz w:val="16"/>
        </w:rPr>
        <w:t xml:space="preserve"> #inputForm label.non {</w:t>
      </w:r>
    </w:p>
    <w:p w:rsidR="00115114" w:rsidRPr="00115114" w:rsidRDefault="00115114">
      <w:pPr>
        <w:pStyle w:val="HTMLPreformatted"/>
        <w:divId w:val="632372963"/>
        <w:rPr>
          <w:sz w:val="16"/>
        </w:rPr>
      </w:pPr>
      <w:r w:rsidRPr="00115114">
        <w:rPr>
          <w:rStyle w:val="line-number1"/>
          <w:sz w:val="16"/>
        </w:rPr>
        <w:t>122</w:t>
      </w:r>
      <w:r w:rsidRPr="00115114">
        <w:rPr>
          <w:sz w:val="16"/>
        </w:rPr>
        <w:t xml:space="preserve">         display: inline </w:t>
      </w:r>
      <w:r w:rsidRPr="00115114">
        <w:rPr>
          <w:rStyle w:val="keyword1"/>
          <w:sz w:val="16"/>
        </w:rPr>
        <w:t>!important</w:t>
      </w:r>
      <w:r w:rsidRPr="00115114">
        <w:rPr>
          <w:sz w:val="16"/>
        </w:rPr>
        <w:t>;</w:t>
      </w:r>
    </w:p>
    <w:p w:rsidR="00115114" w:rsidRPr="00115114" w:rsidRDefault="00115114">
      <w:pPr>
        <w:pStyle w:val="HTMLPreformatted"/>
        <w:divId w:val="632372963"/>
        <w:rPr>
          <w:sz w:val="16"/>
        </w:rPr>
      </w:pPr>
      <w:r w:rsidRPr="00115114">
        <w:rPr>
          <w:rStyle w:val="line-number1"/>
          <w:sz w:val="16"/>
        </w:rPr>
        <w:t>123</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lastRenderedPageBreak/>
        <w:t>124</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125</w:t>
      </w:r>
      <w:r w:rsidRPr="00115114">
        <w:rPr>
          <w:sz w:val="16"/>
        </w:rPr>
        <w:t xml:space="preserve"> #inputFormTable td {</w:t>
      </w:r>
    </w:p>
    <w:p w:rsidR="00115114" w:rsidRPr="00115114" w:rsidRDefault="00115114">
      <w:pPr>
        <w:pStyle w:val="HTMLPreformatted"/>
        <w:divId w:val="632372963"/>
        <w:rPr>
          <w:sz w:val="16"/>
        </w:rPr>
      </w:pPr>
      <w:r w:rsidRPr="00115114">
        <w:rPr>
          <w:rStyle w:val="line-number1"/>
          <w:sz w:val="16"/>
        </w:rPr>
        <w:t>126</w:t>
      </w:r>
      <w:r w:rsidRPr="00115114">
        <w:rPr>
          <w:sz w:val="16"/>
        </w:rPr>
        <w:t xml:space="preserve">         vertical-align: top;</w:t>
      </w:r>
    </w:p>
    <w:p w:rsidR="00115114" w:rsidRPr="00115114" w:rsidRDefault="00115114">
      <w:pPr>
        <w:pStyle w:val="HTMLPreformatted"/>
        <w:divId w:val="632372963"/>
        <w:rPr>
          <w:sz w:val="16"/>
        </w:rPr>
      </w:pPr>
      <w:r w:rsidRPr="00115114">
        <w:rPr>
          <w:rStyle w:val="line-number1"/>
          <w:sz w:val="16"/>
        </w:rPr>
        <w:t>127</w:t>
      </w:r>
      <w:r w:rsidRPr="00115114">
        <w:rPr>
          <w:sz w:val="16"/>
        </w:rPr>
        <w:t xml:space="preserve">         padding: 10px;</w:t>
      </w:r>
    </w:p>
    <w:p w:rsidR="00115114" w:rsidRPr="00115114" w:rsidRDefault="00115114">
      <w:pPr>
        <w:pStyle w:val="HTMLPreformatted"/>
        <w:divId w:val="632372963"/>
        <w:rPr>
          <w:sz w:val="16"/>
        </w:rPr>
      </w:pPr>
      <w:r w:rsidRPr="00115114">
        <w:rPr>
          <w:rStyle w:val="line-number1"/>
          <w:sz w:val="16"/>
        </w:rPr>
        <w:t>128</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129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130</w:t>
      </w:r>
      <w:r w:rsidRPr="00115114">
        <w:rPr>
          <w:sz w:val="16"/>
        </w:rPr>
        <w:t xml:space="preserve"> #nestedExampleTree {</w:t>
      </w:r>
    </w:p>
    <w:p w:rsidR="00115114" w:rsidRPr="00115114" w:rsidRDefault="00115114">
      <w:pPr>
        <w:pStyle w:val="HTMLPreformatted"/>
        <w:divId w:val="632372963"/>
        <w:rPr>
          <w:sz w:val="16"/>
        </w:rPr>
      </w:pPr>
      <w:r w:rsidRPr="00115114">
        <w:rPr>
          <w:rStyle w:val="line-number1"/>
          <w:sz w:val="16"/>
        </w:rPr>
        <w:t>131</w:t>
      </w:r>
      <w:r w:rsidRPr="00115114">
        <w:rPr>
          <w:sz w:val="16"/>
        </w:rPr>
        <w:t xml:space="preserve">         width: 300px;</w:t>
      </w:r>
    </w:p>
    <w:p w:rsidR="00115114" w:rsidRPr="00115114" w:rsidRDefault="00115114">
      <w:pPr>
        <w:pStyle w:val="HTMLPreformatted"/>
        <w:divId w:val="632372963"/>
        <w:rPr>
          <w:sz w:val="16"/>
        </w:rPr>
      </w:pPr>
      <w:r w:rsidRPr="00115114">
        <w:rPr>
          <w:rStyle w:val="line-number1"/>
          <w:sz w:val="16"/>
        </w:rPr>
        <w:t>132</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133</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134</w:t>
      </w:r>
      <w:r w:rsidRPr="00115114">
        <w:rPr>
          <w:sz w:val="16"/>
        </w:rPr>
        <w:t xml:space="preserve"> #feedbackPanel {</w:t>
      </w:r>
    </w:p>
    <w:p w:rsidR="00115114" w:rsidRPr="00115114" w:rsidRDefault="00115114">
      <w:pPr>
        <w:pStyle w:val="HTMLPreformatted"/>
        <w:divId w:val="632372963"/>
        <w:rPr>
          <w:sz w:val="16"/>
        </w:rPr>
      </w:pPr>
      <w:r w:rsidRPr="00115114">
        <w:rPr>
          <w:rStyle w:val="line-number1"/>
          <w:sz w:val="16"/>
        </w:rPr>
        <w:t>135</w:t>
      </w:r>
      <w:r w:rsidRPr="00115114">
        <w:rPr>
          <w:sz w:val="16"/>
        </w:rPr>
        <w:t xml:space="preserve">         width: 600px;</w:t>
      </w:r>
    </w:p>
    <w:p w:rsidR="00115114" w:rsidRPr="00115114" w:rsidRDefault="00115114">
      <w:pPr>
        <w:pStyle w:val="HTMLPreformatted"/>
        <w:divId w:val="632372963"/>
        <w:rPr>
          <w:sz w:val="16"/>
        </w:rPr>
      </w:pPr>
      <w:r w:rsidRPr="00115114">
        <w:rPr>
          <w:rStyle w:val="line-number1"/>
          <w:sz w:val="16"/>
        </w:rPr>
        <w:t>136</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137</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138</w:t>
      </w:r>
      <w:r w:rsidRPr="00115114">
        <w:rPr>
          <w:sz w:val="16"/>
        </w:rPr>
        <w:t xml:space="preserve"> #siteSelection {</w:t>
      </w:r>
    </w:p>
    <w:p w:rsidR="00115114" w:rsidRPr="00115114" w:rsidRDefault="00115114">
      <w:pPr>
        <w:pStyle w:val="HTMLPreformatted"/>
        <w:divId w:val="632372963"/>
        <w:rPr>
          <w:sz w:val="16"/>
        </w:rPr>
      </w:pPr>
      <w:r w:rsidRPr="00115114">
        <w:rPr>
          <w:rStyle w:val="line-number1"/>
          <w:sz w:val="16"/>
        </w:rPr>
        <w:t>139</w:t>
      </w:r>
      <w:r w:rsidRPr="00115114">
        <w:rPr>
          <w:sz w:val="16"/>
        </w:rPr>
        <w:t xml:space="preserve">         width: 200px;</w:t>
      </w:r>
    </w:p>
    <w:p w:rsidR="00115114" w:rsidRPr="00115114" w:rsidRDefault="00115114">
      <w:pPr>
        <w:pStyle w:val="HTMLPreformatted"/>
        <w:divId w:val="632372963"/>
        <w:rPr>
          <w:sz w:val="16"/>
        </w:rPr>
      </w:pPr>
      <w:r w:rsidRPr="00115114">
        <w:rPr>
          <w:rStyle w:val="line-number1"/>
          <w:sz w:val="16"/>
        </w:rPr>
        <w:t>140</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141</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142</w:t>
      </w:r>
      <w:r w:rsidRPr="00115114">
        <w:rPr>
          <w:sz w:val="16"/>
        </w:rPr>
        <w:t xml:space="preserve"> #error {</w:t>
      </w:r>
    </w:p>
    <w:p w:rsidR="00115114" w:rsidRPr="00115114" w:rsidRDefault="00115114">
      <w:pPr>
        <w:pStyle w:val="HTMLPreformatted"/>
        <w:divId w:val="632372963"/>
        <w:rPr>
          <w:sz w:val="16"/>
        </w:rPr>
      </w:pPr>
      <w:r w:rsidRPr="00115114">
        <w:rPr>
          <w:rStyle w:val="line-number1"/>
          <w:sz w:val="16"/>
        </w:rPr>
        <w:t>143</w:t>
      </w:r>
      <w:r w:rsidRPr="00115114">
        <w:rPr>
          <w:sz w:val="16"/>
        </w:rPr>
        <w:t xml:space="preserve">     text-align: center;</w:t>
      </w:r>
    </w:p>
    <w:p w:rsidR="00115114" w:rsidRPr="00115114" w:rsidRDefault="00115114">
      <w:pPr>
        <w:pStyle w:val="HTMLPreformatted"/>
        <w:divId w:val="632372963"/>
        <w:rPr>
          <w:sz w:val="16"/>
        </w:rPr>
      </w:pPr>
      <w:r w:rsidRPr="00115114">
        <w:rPr>
          <w:rStyle w:val="line-number1"/>
          <w:sz w:val="16"/>
        </w:rPr>
        <w:t>144</w:t>
      </w:r>
      <w:r w:rsidRPr="00115114">
        <w:rPr>
          <w:sz w:val="16"/>
        </w:rPr>
        <w:t xml:space="preserve">     color: red;</w:t>
      </w:r>
    </w:p>
    <w:p w:rsidR="00115114" w:rsidRPr="00115114" w:rsidRDefault="00115114">
      <w:pPr>
        <w:pStyle w:val="HTMLPreformatted"/>
        <w:divId w:val="632372963"/>
        <w:rPr>
          <w:sz w:val="16"/>
        </w:rPr>
      </w:pPr>
      <w:r w:rsidRPr="00115114">
        <w:rPr>
          <w:rStyle w:val="line-number1"/>
          <w:sz w:val="16"/>
        </w:rPr>
        <w:t>145</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146</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147</w:t>
      </w:r>
      <w:r w:rsidRPr="00115114">
        <w:rPr>
          <w:sz w:val="16"/>
        </w:rPr>
        <w:t xml:space="preserve"> .even {</w:t>
      </w:r>
    </w:p>
    <w:p w:rsidR="00115114" w:rsidRPr="00115114" w:rsidRDefault="00115114">
      <w:pPr>
        <w:pStyle w:val="HTMLPreformatted"/>
        <w:divId w:val="632372963"/>
        <w:rPr>
          <w:sz w:val="16"/>
        </w:rPr>
      </w:pPr>
      <w:r w:rsidRPr="00115114">
        <w:rPr>
          <w:rStyle w:val="line-number1"/>
          <w:sz w:val="16"/>
        </w:rPr>
        <w:t>148</w:t>
      </w:r>
      <w:r w:rsidRPr="00115114">
        <w:rPr>
          <w:sz w:val="16"/>
        </w:rPr>
        <w:t xml:space="preserve">     background-color: #fff;</w:t>
      </w:r>
    </w:p>
    <w:p w:rsidR="00115114" w:rsidRPr="00115114" w:rsidRDefault="00115114">
      <w:pPr>
        <w:pStyle w:val="HTMLPreformatted"/>
        <w:divId w:val="632372963"/>
        <w:rPr>
          <w:sz w:val="16"/>
        </w:rPr>
      </w:pPr>
      <w:r w:rsidRPr="00115114">
        <w:rPr>
          <w:rStyle w:val="line-number1"/>
          <w:sz w:val="16"/>
        </w:rPr>
        <w:t>149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150</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151</w:t>
      </w:r>
      <w:r w:rsidRPr="00115114">
        <w:rPr>
          <w:sz w:val="16"/>
        </w:rPr>
        <w:t xml:space="preserve"> .odd {</w:t>
      </w:r>
    </w:p>
    <w:p w:rsidR="00115114" w:rsidRPr="00115114" w:rsidRDefault="00115114">
      <w:pPr>
        <w:pStyle w:val="HTMLPreformatted"/>
        <w:divId w:val="632372963"/>
        <w:rPr>
          <w:sz w:val="16"/>
        </w:rPr>
      </w:pPr>
      <w:r w:rsidRPr="00115114">
        <w:rPr>
          <w:rStyle w:val="line-number1"/>
          <w:sz w:val="16"/>
        </w:rPr>
        <w:t>152</w:t>
      </w:r>
      <w:r w:rsidRPr="00115114">
        <w:rPr>
          <w:sz w:val="16"/>
        </w:rPr>
        <w:t xml:space="preserve">     background-color: #ececec;</w:t>
      </w:r>
    </w:p>
    <w:p w:rsidR="00115114" w:rsidRPr="00115114" w:rsidRDefault="00115114">
      <w:pPr>
        <w:pStyle w:val="HTMLPreformatted"/>
        <w:divId w:val="632372963"/>
        <w:rPr>
          <w:sz w:val="16"/>
        </w:rPr>
      </w:pPr>
      <w:r w:rsidRPr="00115114">
        <w:rPr>
          <w:rStyle w:val="line-number1"/>
          <w:sz w:val="16"/>
        </w:rPr>
        <w:t>153</w:t>
      </w:r>
      <w:r w:rsidRPr="00115114">
        <w:rPr>
          <w:sz w:val="16"/>
        </w:rPr>
        <w:t xml:space="preserve"> }</w:t>
      </w:r>
    </w:p>
    <w:p w:rsidR="00115114" w:rsidRPr="00115114" w:rsidRDefault="00115114">
      <w:pPr>
        <w:pStyle w:val="HTMLPreformatted"/>
        <w:divId w:val="632372963"/>
        <w:rPr>
          <w:sz w:val="16"/>
        </w:rPr>
      </w:pPr>
      <w:r w:rsidRPr="00115114">
        <w:rPr>
          <w:sz w:val="16"/>
        </w:rPr>
        <w:t xml:space="preserve"> </w:t>
      </w:r>
    </w:p>
    <w:p w:rsidR="00FE633D" w:rsidRDefault="00115114">
      <w:pPr>
        <w:rPr>
          <w:noProof/>
          <w:sz w:val="16"/>
          <w:lang w:eastAsia="da-DK" w:bidi="ar-SA"/>
        </w:rPr>
      </w:pPr>
      <w:r w:rsidRPr="00115114">
        <w:rPr>
          <w:noProof/>
          <w:sz w:val="16"/>
          <w:lang w:eastAsia="da-DK" w:bidi="ar-SA"/>
        </w:rPr>
        <w:fldChar w:fldCharType="end"/>
      </w:r>
    </w:p>
    <w:p w:rsidR="00FE633D" w:rsidRDefault="00FD681B">
      <w:pPr>
        <w:rPr>
          <w:noProof/>
          <w:lang w:eastAsia="da-DK" w:bidi="ar-SA"/>
        </w:rPr>
      </w:pPr>
      <w:r w:rsidRPr="00FD681B">
        <w:rPr>
          <w:noProof/>
          <w:lang w:eastAsia="da-DK" w:bidi="ar-SA"/>
        </w:rPr>
        <w:t xml:space="preserve">Filen: </w:t>
      </w:r>
      <w:r w:rsidR="005D4534">
        <w:rPr>
          <w:noProof/>
          <w:lang w:eastAsia="da-DK" w:bidi="ar-SA"/>
        </w:rPr>
        <w:t>About.html</w:t>
      </w:r>
    </w:p>
    <w:p w:rsidR="005D4534" w:rsidRPr="005D4534" w:rsidRDefault="005D4534" w:rsidP="005D4534">
      <w:pPr>
        <w:rPr>
          <w:sz w:val="16"/>
        </w:rPr>
      </w:pPr>
      <w:r w:rsidRPr="005D4534">
        <w:rPr>
          <w:noProof/>
          <w:sz w:val="16"/>
          <w:lang w:eastAsia="da-DK" w:bidi="ar-SA"/>
        </w:rPr>
        <w:fldChar w:fldCharType="begin"/>
      </w:r>
      <w:r w:rsidRPr="005D4534">
        <w:rPr>
          <w:noProof/>
          <w:sz w:val="16"/>
          <w:lang w:eastAsia="da-DK" w:bidi="ar-SA"/>
        </w:rPr>
        <w:instrText xml:space="preserve"> INCLUDETEXT "C:\\GoogleCode\\user-driven-sign-language-dictionary\\Analysis and design\\CodeInHtml\\_About.html" \c HTML </w:instrText>
      </w:r>
      <w:r>
        <w:rPr>
          <w:noProof/>
          <w:sz w:val="16"/>
          <w:lang w:eastAsia="da-DK" w:bidi="ar-SA"/>
        </w:rPr>
        <w:instrText xml:space="preserve"> \* MERGEFORMAT </w:instrText>
      </w:r>
      <w:r w:rsidRPr="005D4534">
        <w:rPr>
          <w:noProof/>
          <w:sz w:val="16"/>
          <w:lang w:eastAsia="da-DK" w:bidi="ar-SA"/>
        </w:rPr>
        <w:fldChar w:fldCharType="separate"/>
      </w:r>
    </w:p>
    <w:p w:rsidR="005D4534" w:rsidRPr="005D4534" w:rsidRDefault="005D4534">
      <w:pPr>
        <w:pStyle w:val="HTMLPreformatted"/>
        <w:divId w:val="411633314"/>
        <w:rPr>
          <w:sz w:val="16"/>
        </w:rPr>
      </w:pPr>
      <w:r w:rsidRPr="005D4534">
        <w:rPr>
          <w:rStyle w:val="line-number1"/>
          <w:sz w:val="16"/>
        </w:rPr>
        <w:t xml:space="preserve"> 1</w:t>
      </w:r>
      <w:r w:rsidRPr="005D4534">
        <w:rPr>
          <w:sz w:val="16"/>
        </w:rPr>
        <w:t xml:space="preserve"> &lt;?xml version="1.0" encoding="UTF-8"?&gt;</w:t>
      </w:r>
    </w:p>
    <w:p w:rsidR="005D4534" w:rsidRPr="005D4534" w:rsidRDefault="005D4534">
      <w:pPr>
        <w:pStyle w:val="HTMLPreformatted"/>
        <w:divId w:val="411633314"/>
        <w:rPr>
          <w:sz w:val="16"/>
        </w:rPr>
      </w:pPr>
      <w:r w:rsidRPr="005D4534">
        <w:rPr>
          <w:rStyle w:val="line-number1"/>
          <w:sz w:val="16"/>
        </w:rPr>
        <w:t xml:space="preserve"> 2</w:t>
      </w:r>
      <w:r w:rsidRPr="005D4534">
        <w:rPr>
          <w:sz w:val="16"/>
        </w:rPr>
        <w:t xml:space="preserve"> </w:t>
      </w:r>
      <w:r w:rsidRPr="005D4534">
        <w:rPr>
          <w:rStyle w:val="sgml-declaration1"/>
          <w:sz w:val="16"/>
        </w:rPr>
        <w:t>&lt;!DOCTYPE</w:t>
      </w:r>
      <w:r w:rsidRPr="005D4534">
        <w:rPr>
          <w:sz w:val="16"/>
        </w:rPr>
        <w:t xml:space="preserve"> </w:t>
      </w:r>
      <w:r w:rsidRPr="005D4534">
        <w:rPr>
          <w:rStyle w:val="sgml-declaration1"/>
          <w:sz w:val="16"/>
        </w:rPr>
        <w:t>html</w:t>
      </w:r>
      <w:r w:rsidRPr="005D4534">
        <w:rPr>
          <w:sz w:val="16"/>
        </w:rPr>
        <w:t xml:space="preserve"> </w:t>
      </w:r>
      <w:r w:rsidRPr="005D4534">
        <w:rPr>
          <w:rStyle w:val="sgml-declaration1"/>
          <w:sz w:val="16"/>
        </w:rPr>
        <w:t>PUBLIC</w:t>
      </w:r>
      <w:r w:rsidRPr="005D4534">
        <w:rPr>
          <w:sz w:val="16"/>
        </w:rPr>
        <w:t xml:space="preserve"> </w:t>
      </w:r>
      <w:r w:rsidRPr="005D4534">
        <w:rPr>
          <w:rStyle w:val="sgml-declaration1"/>
          <w:sz w:val="16"/>
        </w:rPr>
        <w:t>"-//W3C//DTD</w:t>
      </w:r>
      <w:r w:rsidRPr="005D4534">
        <w:rPr>
          <w:sz w:val="16"/>
        </w:rPr>
        <w:t xml:space="preserve"> </w:t>
      </w:r>
      <w:r w:rsidRPr="005D4534">
        <w:rPr>
          <w:rStyle w:val="sgml-declaration1"/>
          <w:sz w:val="16"/>
        </w:rPr>
        <w:t>XHTML</w:t>
      </w:r>
      <w:r w:rsidRPr="005D4534">
        <w:rPr>
          <w:sz w:val="16"/>
        </w:rPr>
        <w:t xml:space="preserve"> </w:t>
      </w:r>
      <w:r w:rsidRPr="005D4534">
        <w:rPr>
          <w:rStyle w:val="sgml-declaration1"/>
          <w:sz w:val="16"/>
        </w:rPr>
        <w:t>1.0</w:t>
      </w:r>
      <w:r w:rsidRPr="005D4534">
        <w:rPr>
          <w:sz w:val="16"/>
        </w:rPr>
        <w:t xml:space="preserve"> </w:t>
      </w:r>
      <w:r w:rsidRPr="005D4534">
        <w:rPr>
          <w:rStyle w:val="sgml-declaration1"/>
          <w:sz w:val="16"/>
        </w:rPr>
        <w:t>Transitional//EN"</w:t>
      </w:r>
      <w:r w:rsidRPr="005D4534">
        <w:rPr>
          <w:sz w:val="16"/>
        </w:rPr>
        <w:t xml:space="preserve"> </w:t>
      </w:r>
    </w:p>
    <w:p w:rsidR="005D4534" w:rsidRPr="005D4534" w:rsidRDefault="005D4534">
      <w:pPr>
        <w:pStyle w:val="HTMLPreformatted"/>
        <w:divId w:val="411633314"/>
        <w:rPr>
          <w:sz w:val="16"/>
        </w:rPr>
      </w:pPr>
      <w:r w:rsidRPr="005D4534">
        <w:rPr>
          <w:rStyle w:val="line-number1"/>
          <w:sz w:val="16"/>
        </w:rPr>
        <w:t xml:space="preserve"> 3</w:t>
      </w:r>
      <w:r w:rsidRPr="005D4534">
        <w:rPr>
          <w:sz w:val="16"/>
        </w:rPr>
        <w:t xml:space="preserve">     </w:t>
      </w:r>
      <w:r w:rsidRPr="005D4534">
        <w:rPr>
          <w:rStyle w:val="sgml-declaration1"/>
          <w:sz w:val="16"/>
        </w:rPr>
        <w:t>"http://www.w3.org/TR/xhtml1/DTD/xhtml1-transitional.dtd"&gt;</w:t>
      </w:r>
    </w:p>
    <w:p w:rsidR="005D4534" w:rsidRPr="005D4534" w:rsidRDefault="005D4534">
      <w:pPr>
        <w:pStyle w:val="HTMLPreformatted"/>
        <w:divId w:val="411633314"/>
        <w:rPr>
          <w:sz w:val="16"/>
        </w:rPr>
      </w:pPr>
      <w:r w:rsidRPr="005D4534">
        <w:rPr>
          <w:rStyle w:val="line-number1"/>
          <w:sz w:val="16"/>
        </w:rPr>
        <w:t xml:space="preserve"> 4</w:t>
      </w:r>
      <w:r w:rsidRPr="005D4534">
        <w:rPr>
          <w:sz w:val="16"/>
        </w:rPr>
        <w:t xml:space="preserve"> </w:t>
      </w:r>
      <w:r w:rsidRPr="005D4534">
        <w:rPr>
          <w:rStyle w:val="tag1"/>
          <w:sz w:val="16"/>
        </w:rPr>
        <w:t>&lt;html</w:t>
      </w:r>
      <w:r w:rsidRPr="005D4534">
        <w:rPr>
          <w:sz w:val="16"/>
        </w:rPr>
        <w:t xml:space="preserve"> </w:t>
      </w:r>
      <w:r w:rsidRPr="005D4534">
        <w:rPr>
          <w:rStyle w:val="argument1"/>
          <w:sz w:val="16"/>
        </w:rPr>
        <w:t>xmlns:wicket=</w:t>
      </w:r>
      <w:r w:rsidRPr="005D4534">
        <w:rPr>
          <w:rStyle w:val="value1"/>
          <w:sz w:val="16"/>
        </w:rPr>
        <w:t>"http://wicket.apache.org"</w:t>
      </w:r>
      <w:r w:rsidRPr="005D4534">
        <w:rPr>
          <w:rStyle w:val="tag1"/>
          <w:sz w:val="16"/>
        </w:rPr>
        <w:t>&gt;</w:t>
      </w:r>
    </w:p>
    <w:p w:rsidR="005D4534" w:rsidRPr="005D4534" w:rsidRDefault="005D4534">
      <w:pPr>
        <w:pStyle w:val="HTMLPreformatted"/>
        <w:divId w:val="411633314"/>
        <w:rPr>
          <w:sz w:val="16"/>
        </w:rPr>
      </w:pPr>
      <w:r w:rsidRPr="005D4534">
        <w:rPr>
          <w:rStyle w:val="line-number1"/>
          <w:sz w:val="16"/>
        </w:rPr>
        <w:t xml:space="preserve"> 5</w:t>
      </w:r>
      <w:r w:rsidRPr="005D4534">
        <w:rPr>
          <w:sz w:val="16"/>
        </w:rPr>
        <w:t xml:space="preserve"> </w:t>
      </w:r>
      <w:r w:rsidRPr="005D4534">
        <w:rPr>
          <w:rStyle w:val="tag1"/>
          <w:sz w:val="16"/>
        </w:rPr>
        <w:t>&lt;head&gt;</w:t>
      </w:r>
    </w:p>
    <w:p w:rsidR="005D4534" w:rsidRPr="005D4534" w:rsidRDefault="005D4534">
      <w:pPr>
        <w:pStyle w:val="HTMLPreformatted"/>
        <w:divId w:val="411633314"/>
        <w:rPr>
          <w:sz w:val="16"/>
        </w:rPr>
      </w:pPr>
      <w:r w:rsidRPr="005D4534">
        <w:rPr>
          <w:rStyle w:val="line-number1"/>
          <w:sz w:val="16"/>
        </w:rPr>
        <w:t xml:space="preserve"> 6</w:t>
      </w:r>
      <w:r w:rsidRPr="005D4534">
        <w:rPr>
          <w:sz w:val="16"/>
        </w:rPr>
        <w:t xml:space="preserve">     </w:t>
      </w:r>
      <w:r w:rsidRPr="005D4534">
        <w:rPr>
          <w:rStyle w:val="tag1"/>
          <w:sz w:val="16"/>
        </w:rPr>
        <w:t>&lt;meta</w:t>
      </w:r>
      <w:r w:rsidRPr="005D4534">
        <w:rPr>
          <w:sz w:val="16"/>
        </w:rPr>
        <w:t xml:space="preserve"> </w:t>
      </w:r>
      <w:r w:rsidRPr="005D4534">
        <w:rPr>
          <w:rStyle w:val="argument1"/>
          <w:sz w:val="16"/>
        </w:rPr>
        <w:t>http-equiv=</w:t>
      </w:r>
      <w:r w:rsidRPr="005D4534">
        <w:rPr>
          <w:rStyle w:val="value1"/>
          <w:sz w:val="16"/>
        </w:rPr>
        <w:t>"Content-Type"</w:t>
      </w:r>
      <w:r w:rsidRPr="005D4534">
        <w:rPr>
          <w:sz w:val="16"/>
        </w:rPr>
        <w:t xml:space="preserve"> </w:t>
      </w:r>
      <w:r w:rsidRPr="005D4534">
        <w:rPr>
          <w:rStyle w:val="argument1"/>
          <w:sz w:val="16"/>
        </w:rPr>
        <w:t>content=</w:t>
      </w:r>
      <w:r w:rsidRPr="005D4534">
        <w:rPr>
          <w:rStyle w:val="value1"/>
          <w:sz w:val="16"/>
        </w:rPr>
        <w:t>"text/html; charset=UTF-8"</w:t>
      </w:r>
      <w:r w:rsidRPr="005D4534">
        <w:rPr>
          <w:rStyle w:val="tag1"/>
          <w:sz w:val="16"/>
        </w:rPr>
        <w:t>/&gt;</w:t>
      </w:r>
    </w:p>
    <w:p w:rsidR="005D4534" w:rsidRPr="005D4534" w:rsidRDefault="005D4534">
      <w:pPr>
        <w:pStyle w:val="HTMLPreformatted"/>
        <w:divId w:val="411633314"/>
        <w:rPr>
          <w:sz w:val="16"/>
        </w:rPr>
      </w:pPr>
      <w:r w:rsidRPr="005D4534">
        <w:rPr>
          <w:rStyle w:val="line-number1"/>
          <w:sz w:val="16"/>
        </w:rPr>
        <w:t xml:space="preserve"> 7</w:t>
      </w:r>
      <w:r w:rsidRPr="005D4534">
        <w:rPr>
          <w:sz w:val="16"/>
        </w:rPr>
        <w:t xml:space="preserve">     </w:t>
      </w:r>
      <w:r w:rsidRPr="005D4534">
        <w:rPr>
          <w:rStyle w:val="tag1"/>
          <w:sz w:val="16"/>
        </w:rPr>
        <w:t>&lt;link</w:t>
      </w:r>
      <w:r w:rsidRPr="005D4534">
        <w:rPr>
          <w:sz w:val="16"/>
        </w:rPr>
        <w:t xml:space="preserve"> </w:t>
      </w:r>
      <w:r w:rsidRPr="005D4534">
        <w:rPr>
          <w:rStyle w:val="argument1"/>
          <w:sz w:val="16"/>
        </w:rPr>
        <w:t>rel=</w:t>
      </w:r>
      <w:r w:rsidRPr="005D4534">
        <w:rPr>
          <w:rStyle w:val="value1"/>
          <w:sz w:val="16"/>
        </w:rPr>
        <w:t>"stylesheet"</w:t>
      </w:r>
      <w:r w:rsidRPr="005D4534">
        <w:rPr>
          <w:sz w:val="16"/>
        </w:rPr>
        <w:t xml:space="preserve"> </w:t>
      </w:r>
      <w:r w:rsidRPr="005D4534">
        <w:rPr>
          <w:rStyle w:val="argument1"/>
          <w:sz w:val="16"/>
        </w:rPr>
        <w:t>type=</w:t>
      </w:r>
      <w:r w:rsidRPr="005D4534">
        <w:rPr>
          <w:rStyle w:val="value1"/>
          <w:sz w:val="16"/>
        </w:rPr>
        <w:t>"text/css"</w:t>
      </w:r>
      <w:r w:rsidRPr="005D4534">
        <w:rPr>
          <w:sz w:val="16"/>
        </w:rPr>
        <w:t xml:space="preserve"> </w:t>
      </w:r>
      <w:r w:rsidRPr="005D4534">
        <w:rPr>
          <w:rStyle w:val="argument1"/>
          <w:sz w:val="16"/>
        </w:rPr>
        <w:t>href=</w:t>
      </w:r>
      <w:r w:rsidRPr="005D4534">
        <w:rPr>
          <w:rStyle w:val="value1"/>
          <w:sz w:val="16"/>
        </w:rPr>
        <w:t>"style.css"</w:t>
      </w:r>
      <w:r w:rsidRPr="005D4534">
        <w:rPr>
          <w:rStyle w:val="tag1"/>
          <w:sz w:val="16"/>
        </w:rPr>
        <w:t>/&gt;</w:t>
      </w:r>
    </w:p>
    <w:p w:rsidR="005D4534" w:rsidRPr="005D4534" w:rsidRDefault="005D4534">
      <w:pPr>
        <w:pStyle w:val="HTMLPreformatted"/>
        <w:divId w:val="411633314"/>
        <w:rPr>
          <w:sz w:val="16"/>
        </w:rPr>
      </w:pPr>
      <w:r w:rsidRPr="005D4534">
        <w:rPr>
          <w:rStyle w:val="line-number1"/>
          <w:sz w:val="16"/>
        </w:rPr>
        <w:t xml:space="preserve"> 8</w:t>
      </w:r>
      <w:r w:rsidRPr="005D4534">
        <w:rPr>
          <w:sz w:val="16"/>
        </w:rPr>
        <w:t xml:space="preserve"> </w:t>
      </w:r>
      <w:r w:rsidRPr="005D4534">
        <w:rPr>
          <w:rStyle w:val="tag1"/>
          <w:sz w:val="16"/>
        </w:rPr>
        <w:t>&lt;/head&gt;</w:t>
      </w:r>
    </w:p>
    <w:p w:rsidR="005D4534" w:rsidRPr="005D4534" w:rsidRDefault="005D4534">
      <w:pPr>
        <w:pStyle w:val="HTMLPreformatted"/>
        <w:divId w:val="411633314"/>
        <w:rPr>
          <w:sz w:val="16"/>
        </w:rPr>
      </w:pPr>
      <w:r w:rsidRPr="005D4534">
        <w:rPr>
          <w:rStyle w:val="line-number1"/>
          <w:sz w:val="16"/>
        </w:rPr>
        <w:t xml:space="preserve"> 9</w:t>
      </w:r>
      <w:r w:rsidRPr="005D4534">
        <w:rPr>
          <w:sz w:val="16"/>
        </w:rPr>
        <w:t xml:space="preserve"> </w:t>
      </w:r>
      <w:r w:rsidRPr="005D4534">
        <w:rPr>
          <w:rStyle w:val="tag1"/>
          <w:sz w:val="16"/>
        </w:rPr>
        <w:t>&lt;body&gt;</w:t>
      </w:r>
    </w:p>
    <w:p w:rsidR="005D4534" w:rsidRPr="005D4534" w:rsidRDefault="005D4534">
      <w:pPr>
        <w:pStyle w:val="HTMLPreformatted"/>
        <w:divId w:val="411633314"/>
        <w:rPr>
          <w:sz w:val="16"/>
        </w:rPr>
      </w:pPr>
      <w:r w:rsidRPr="005D4534">
        <w:rPr>
          <w:rStyle w:val="line-number1"/>
          <w:sz w:val="16"/>
        </w:rPr>
        <w:t>10</w:t>
      </w:r>
      <w:r w:rsidRPr="005D4534">
        <w:rPr>
          <w:sz w:val="16"/>
        </w:rPr>
        <w:t xml:space="preserve"> </w:t>
      </w:r>
      <w:r w:rsidRPr="005D4534">
        <w:rPr>
          <w:rStyle w:val="tag1"/>
          <w:sz w:val="16"/>
        </w:rPr>
        <w:t>&lt;wicket:extend&gt;</w:t>
      </w:r>
      <w:r w:rsidRPr="005D4534">
        <w:rPr>
          <w:sz w:val="16"/>
        </w:rPr>
        <w:t xml:space="preserve"> </w:t>
      </w:r>
    </w:p>
    <w:p w:rsidR="005D4534" w:rsidRPr="005D4534" w:rsidRDefault="005D4534">
      <w:pPr>
        <w:pStyle w:val="HTMLPreformatted"/>
        <w:divId w:val="411633314"/>
        <w:rPr>
          <w:sz w:val="16"/>
        </w:rPr>
      </w:pPr>
      <w:r w:rsidRPr="005D4534">
        <w:rPr>
          <w:rStyle w:val="line-number1"/>
          <w:sz w:val="16"/>
        </w:rPr>
        <w:t>11</w:t>
      </w:r>
      <w:r w:rsidRPr="005D4534">
        <w:rPr>
          <w:sz w:val="16"/>
        </w:rPr>
        <w:t xml:space="preserve"> </w:t>
      </w:r>
      <w:r w:rsidRPr="005D4534">
        <w:rPr>
          <w:rStyle w:val="tag1"/>
          <w:sz w:val="16"/>
        </w:rPr>
        <w:t>&lt;span</w:t>
      </w:r>
      <w:r w:rsidRPr="005D4534">
        <w:rPr>
          <w:sz w:val="16"/>
        </w:rPr>
        <w:t xml:space="preserve"> </w:t>
      </w:r>
      <w:r w:rsidRPr="005D4534">
        <w:rPr>
          <w:rStyle w:val="argument1"/>
          <w:sz w:val="16"/>
        </w:rPr>
        <w:t>wicket:id</w:t>
      </w:r>
      <w:r w:rsidRPr="005D4534">
        <w:rPr>
          <w:sz w:val="16"/>
        </w:rPr>
        <w:t xml:space="preserve"> </w:t>
      </w:r>
      <w:r w:rsidRPr="005D4534">
        <w:rPr>
          <w:rStyle w:val="argument1"/>
          <w:sz w:val="16"/>
        </w:rPr>
        <w:t>=</w:t>
      </w:r>
      <w:r w:rsidRPr="005D4534">
        <w:rPr>
          <w:sz w:val="16"/>
        </w:rPr>
        <w:t xml:space="preserve"> </w:t>
      </w:r>
      <w:r w:rsidRPr="005D4534">
        <w:rPr>
          <w:rStyle w:val="value1"/>
          <w:sz w:val="16"/>
        </w:rPr>
        <w:t>"mainNavigation"</w:t>
      </w:r>
      <w:r w:rsidRPr="005D4534">
        <w:rPr>
          <w:rStyle w:val="tag1"/>
          <w:sz w:val="16"/>
        </w:rPr>
        <w:t>&gt;</w:t>
      </w:r>
    </w:p>
    <w:p w:rsidR="005D4534" w:rsidRPr="005D4534" w:rsidRDefault="005D4534">
      <w:pPr>
        <w:pStyle w:val="HTMLPreformatted"/>
        <w:divId w:val="411633314"/>
        <w:rPr>
          <w:sz w:val="16"/>
        </w:rPr>
      </w:pPr>
      <w:r w:rsidRPr="005D4534">
        <w:rPr>
          <w:rStyle w:val="line-number1"/>
          <w:sz w:val="16"/>
        </w:rPr>
        <w:t>12</w:t>
      </w:r>
      <w:r w:rsidRPr="005D4534">
        <w:rPr>
          <w:sz w:val="16"/>
        </w:rPr>
        <w:t xml:space="preserve">     </w:t>
      </w:r>
      <w:r w:rsidRPr="005D4534">
        <w:rPr>
          <w:rStyle w:val="tag1"/>
          <w:sz w:val="16"/>
        </w:rPr>
        <w:t>&lt;h2&gt;</w:t>
      </w:r>
      <w:r w:rsidRPr="005D4534">
        <w:rPr>
          <w:sz w:val="16"/>
        </w:rPr>
        <w:t>Om denne side</w:t>
      </w:r>
      <w:r w:rsidRPr="005D4534">
        <w:rPr>
          <w:rStyle w:val="tag1"/>
          <w:sz w:val="16"/>
        </w:rPr>
        <w:t>&lt;/h2&gt;</w:t>
      </w:r>
    </w:p>
    <w:p w:rsidR="005D4534" w:rsidRPr="005D4534" w:rsidRDefault="005D4534">
      <w:pPr>
        <w:pStyle w:val="HTMLPreformatted"/>
        <w:divId w:val="411633314"/>
        <w:rPr>
          <w:sz w:val="16"/>
        </w:rPr>
      </w:pPr>
      <w:r w:rsidRPr="005D4534">
        <w:rPr>
          <w:rStyle w:val="line-number1"/>
          <w:sz w:val="16"/>
        </w:rPr>
        <w:t>13</w:t>
      </w:r>
      <w:r w:rsidRPr="005D4534">
        <w:rPr>
          <w:sz w:val="16"/>
        </w:rPr>
        <w:t xml:space="preserve">     </w:t>
      </w:r>
      <w:r w:rsidRPr="005D4534">
        <w:rPr>
          <w:rStyle w:val="tag1"/>
          <w:sz w:val="16"/>
        </w:rPr>
        <w:t>&lt;table</w:t>
      </w:r>
      <w:r w:rsidRPr="005D4534">
        <w:rPr>
          <w:sz w:val="16"/>
        </w:rPr>
        <w:t xml:space="preserve"> </w:t>
      </w:r>
      <w:r w:rsidRPr="005D4534">
        <w:rPr>
          <w:rStyle w:val="argument1"/>
          <w:sz w:val="16"/>
        </w:rPr>
        <w:t>border=</w:t>
      </w:r>
      <w:r w:rsidRPr="005D4534">
        <w:rPr>
          <w:rStyle w:val="value1"/>
          <w:sz w:val="16"/>
        </w:rPr>
        <w:t>"0"</w:t>
      </w:r>
      <w:r w:rsidRPr="005D4534">
        <w:rPr>
          <w:rStyle w:val="tag1"/>
          <w:sz w:val="16"/>
        </w:rPr>
        <w:t>&gt;</w:t>
      </w:r>
    </w:p>
    <w:p w:rsidR="005D4534" w:rsidRPr="005D4534" w:rsidRDefault="005D4534">
      <w:pPr>
        <w:pStyle w:val="HTMLPreformatted"/>
        <w:divId w:val="411633314"/>
        <w:rPr>
          <w:sz w:val="16"/>
        </w:rPr>
      </w:pPr>
      <w:r w:rsidRPr="005D4534">
        <w:rPr>
          <w:rStyle w:val="line-number1"/>
          <w:sz w:val="16"/>
        </w:rPr>
        <w:t>14</w:t>
      </w:r>
      <w:r w:rsidRPr="005D4534">
        <w:rPr>
          <w:sz w:val="16"/>
        </w:rPr>
        <w:t xml:space="preserve">         </w:t>
      </w:r>
      <w:r w:rsidRPr="005D4534">
        <w:rPr>
          <w:rStyle w:val="tag1"/>
          <w:sz w:val="16"/>
        </w:rPr>
        <w:t>&lt;tr&gt;</w:t>
      </w:r>
    </w:p>
    <w:p w:rsidR="005D4534" w:rsidRPr="005D4534" w:rsidRDefault="005D4534">
      <w:pPr>
        <w:pStyle w:val="HTMLPreformatted"/>
        <w:divId w:val="411633314"/>
        <w:rPr>
          <w:sz w:val="16"/>
        </w:rPr>
      </w:pPr>
      <w:r w:rsidRPr="005D4534">
        <w:rPr>
          <w:rStyle w:val="line-number1"/>
          <w:sz w:val="16"/>
        </w:rPr>
        <w:t>15</w:t>
      </w:r>
      <w:r w:rsidRPr="005D4534">
        <w:rPr>
          <w:sz w:val="16"/>
        </w:rPr>
        <w:t xml:space="preserve">             </w:t>
      </w:r>
      <w:r w:rsidRPr="005D4534">
        <w:rPr>
          <w:rStyle w:val="tag1"/>
          <w:sz w:val="16"/>
        </w:rPr>
        <w:t>&lt;td</w:t>
      </w:r>
      <w:r w:rsidRPr="005D4534">
        <w:rPr>
          <w:sz w:val="16"/>
        </w:rPr>
        <w:t xml:space="preserve"> </w:t>
      </w:r>
      <w:r w:rsidRPr="005D4534">
        <w:rPr>
          <w:rStyle w:val="argument1"/>
          <w:sz w:val="16"/>
        </w:rPr>
        <w:t>align=</w:t>
      </w:r>
      <w:r w:rsidRPr="005D4534">
        <w:rPr>
          <w:rStyle w:val="value1"/>
          <w:sz w:val="16"/>
        </w:rPr>
        <w:t>"center"</w:t>
      </w:r>
      <w:r w:rsidRPr="005D4534">
        <w:rPr>
          <w:rStyle w:val="tag1"/>
          <w:sz w:val="16"/>
        </w:rPr>
        <w:t>&gt;</w:t>
      </w:r>
    </w:p>
    <w:p w:rsidR="005D4534" w:rsidRPr="005D4534" w:rsidRDefault="005D4534">
      <w:pPr>
        <w:pStyle w:val="HTMLPreformatted"/>
        <w:divId w:val="411633314"/>
        <w:rPr>
          <w:sz w:val="16"/>
        </w:rPr>
      </w:pPr>
      <w:r w:rsidRPr="005D4534">
        <w:rPr>
          <w:rStyle w:val="line-number1"/>
          <w:sz w:val="16"/>
        </w:rPr>
        <w:t>16</w:t>
      </w:r>
      <w:r w:rsidRPr="005D4534">
        <w:rPr>
          <w:sz w:val="16"/>
        </w:rPr>
        <w:t xml:space="preserve">                 </w:t>
      </w:r>
      <w:r w:rsidRPr="005D4534">
        <w:rPr>
          <w:rStyle w:val="tag1"/>
          <w:sz w:val="16"/>
        </w:rPr>
        <w:t>&lt;video</w:t>
      </w:r>
      <w:r w:rsidRPr="005D4534">
        <w:rPr>
          <w:sz w:val="16"/>
        </w:rPr>
        <w:t xml:space="preserve"> </w:t>
      </w:r>
      <w:r w:rsidRPr="005D4534">
        <w:rPr>
          <w:rStyle w:val="argument1"/>
          <w:sz w:val="16"/>
        </w:rPr>
        <w:t>wicket:id=</w:t>
      </w:r>
      <w:r w:rsidRPr="005D4534">
        <w:rPr>
          <w:rStyle w:val="value1"/>
          <w:sz w:val="16"/>
        </w:rPr>
        <w:t>"aboutVideo"</w:t>
      </w:r>
      <w:r w:rsidRPr="005D4534">
        <w:rPr>
          <w:sz w:val="16"/>
        </w:rPr>
        <w:t xml:space="preserve"> </w:t>
      </w:r>
      <w:r w:rsidRPr="005D4534">
        <w:rPr>
          <w:rStyle w:val="argument1"/>
          <w:sz w:val="16"/>
        </w:rPr>
        <w:t>width=</w:t>
      </w:r>
      <w:r w:rsidRPr="005D4534">
        <w:rPr>
          <w:rStyle w:val="value1"/>
          <w:sz w:val="16"/>
        </w:rPr>
        <w:t>"600"</w:t>
      </w:r>
      <w:r w:rsidRPr="005D4534">
        <w:rPr>
          <w:rStyle w:val="tag1"/>
          <w:sz w:val="16"/>
        </w:rPr>
        <w:t>&gt;</w:t>
      </w:r>
      <w:r w:rsidRPr="005D4534">
        <w:rPr>
          <w:sz w:val="16"/>
        </w:rPr>
        <w:t xml:space="preserve"> </w:t>
      </w:r>
    </w:p>
    <w:p w:rsidR="005D4534" w:rsidRPr="005D4534" w:rsidRDefault="005D4534">
      <w:pPr>
        <w:pStyle w:val="HTMLPreformatted"/>
        <w:divId w:val="411633314"/>
        <w:rPr>
          <w:sz w:val="16"/>
        </w:rPr>
      </w:pPr>
      <w:r w:rsidRPr="005D4534">
        <w:rPr>
          <w:rStyle w:val="line-number1"/>
          <w:sz w:val="16"/>
        </w:rPr>
        <w:t>17</w:t>
      </w:r>
      <w:r w:rsidRPr="005D4534">
        <w:rPr>
          <w:sz w:val="16"/>
        </w:rPr>
        <w:t xml:space="preserve">                     Din browser uderstøtter ikke HTML5 Video.</w:t>
      </w:r>
    </w:p>
    <w:p w:rsidR="005D4534" w:rsidRPr="005D4534" w:rsidRDefault="005D4534">
      <w:pPr>
        <w:pStyle w:val="HTMLPreformatted"/>
        <w:divId w:val="411633314"/>
        <w:rPr>
          <w:sz w:val="16"/>
        </w:rPr>
      </w:pPr>
      <w:r w:rsidRPr="005D4534">
        <w:rPr>
          <w:rStyle w:val="line-number1"/>
          <w:sz w:val="16"/>
        </w:rPr>
        <w:t>18</w:t>
      </w:r>
      <w:r w:rsidRPr="005D4534">
        <w:rPr>
          <w:sz w:val="16"/>
        </w:rPr>
        <w:t xml:space="preserve">                 </w:t>
      </w:r>
      <w:r w:rsidRPr="005D4534">
        <w:rPr>
          <w:rStyle w:val="tag1"/>
          <w:sz w:val="16"/>
        </w:rPr>
        <w:t>&lt;/video&gt;</w:t>
      </w:r>
    </w:p>
    <w:p w:rsidR="005D4534" w:rsidRPr="005D4534" w:rsidRDefault="005D4534">
      <w:pPr>
        <w:pStyle w:val="HTMLPreformatted"/>
        <w:divId w:val="411633314"/>
        <w:rPr>
          <w:sz w:val="16"/>
        </w:rPr>
      </w:pPr>
      <w:r w:rsidRPr="005D4534">
        <w:rPr>
          <w:rStyle w:val="line-number1"/>
          <w:sz w:val="16"/>
        </w:rPr>
        <w:t>19</w:t>
      </w:r>
      <w:r w:rsidRPr="005D4534">
        <w:rPr>
          <w:sz w:val="16"/>
        </w:rPr>
        <w:t xml:space="preserve">             </w:t>
      </w:r>
      <w:r w:rsidRPr="005D4534">
        <w:rPr>
          <w:rStyle w:val="tag1"/>
          <w:sz w:val="16"/>
        </w:rPr>
        <w:t>&lt;/td&gt;</w:t>
      </w:r>
    </w:p>
    <w:p w:rsidR="005D4534" w:rsidRPr="005D4534" w:rsidRDefault="005D4534">
      <w:pPr>
        <w:pStyle w:val="HTMLPreformatted"/>
        <w:divId w:val="411633314"/>
        <w:rPr>
          <w:sz w:val="16"/>
        </w:rPr>
      </w:pPr>
      <w:r w:rsidRPr="005D4534">
        <w:rPr>
          <w:rStyle w:val="line-number1"/>
          <w:sz w:val="16"/>
        </w:rPr>
        <w:t>20</w:t>
      </w:r>
      <w:r w:rsidRPr="005D4534">
        <w:rPr>
          <w:sz w:val="16"/>
        </w:rPr>
        <w:t xml:space="preserve">         </w:t>
      </w:r>
      <w:r w:rsidRPr="005D4534">
        <w:rPr>
          <w:rStyle w:val="tag1"/>
          <w:sz w:val="16"/>
        </w:rPr>
        <w:t>&lt;/tr&gt;</w:t>
      </w:r>
    </w:p>
    <w:p w:rsidR="005D4534" w:rsidRPr="005D4534" w:rsidRDefault="005D4534">
      <w:pPr>
        <w:pStyle w:val="HTMLPreformatted"/>
        <w:divId w:val="411633314"/>
        <w:rPr>
          <w:sz w:val="16"/>
        </w:rPr>
      </w:pPr>
      <w:r w:rsidRPr="005D4534">
        <w:rPr>
          <w:rStyle w:val="line-number1"/>
          <w:sz w:val="16"/>
        </w:rPr>
        <w:t>21</w:t>
      </w:r>
      <w:r w:rsidRPr="005D4534">
        <w:rPr>
          <w:sz w:val="16"/>
        </w:rPr>
        <w:t xml:space="preserve">         </w:t>
      </w:r>
      <w:r w:rsidRPr="005D4534">
        <w:rPr>
          <w:rStyle w:val="tag1"/>
          <w:sz w:val="16"/>
        </w:rPr>
        <w:t>&lt;tr&gt;</w:t>
      </w:r>
    </w:p>
    <w:p w:rsidR="005D4534" w:rsidRPr="005D4534" w:rsidRDefault="005D4534">
      <w:pPr>
        <w:pStyle w:val="HTMLPreformatted"/>
        <w:divId w:val="411633314"/>
        <w:rPr>
          <w:sz w:val="16"/>
        </w:rPr>
      </w:pPr>
      <w:r w:rsidRPr="005D4534">
        <w:rPr>
          <w:rStyle w:val="line-number1"/>
          <w:sz w:val="16"/>
        </w:rPr>
        <w:t>22</w:t>
      </w:r>
      <w:r w:rsidRPr="005D4534">
        <w:rPr>
          <w:sz w:val="16"/>
        </w:rPr>
        <w:t xml:space="preserve">             </w:t>
      </w:r>
      <w:r w:rsidRPr="005D4534">
        <w:rPr>
          <w:rStyle w:val="tag1"/>
          <w:sz w:val="16"/>
        </w:rPr>
        <w:t>&lt;td&gt;</w:t>
      </w:r>
    </w:p>
    <w:p w:rsidR="005D4534" w:rsidRPr="005D4534" w:rsidRDefault="005D4534">
      <w:pPr>
        <w:pStyle w:val="HTMLPreformatted"/>
        <w:divId w:val="411633314"/>
        <w:rPr>
          <w:sz w:val="16"/>
        </w:rPr>
      </w:pPr>
      <w:r w:rsidRPr="005D4534">
        <w:rPr>
          <w:rStyle w:val="line-number1"/>
          <w:sz w:val="16"/>
        </w:rPr>
        <w:t>23</w:t>
      </w:r>
      <w:r w:rsidRPr="005D4534">
        <w:rPr>
          <w:sz w:val="16"/>
        </w:rPr>
        <w:t xml:space="preserve">                 </w:t>
      </w:r>
      <w:r w:rsidRPr="005D4534">
        <w:rPr>
          <w:rStyle w:val="tag1"/>
          <w:sz w:val="16"/>
        </w:rPr>
        <w:t>&lt;fieldset&gt;</w:t>
      </w:r>
    </w:p>
    <w:p w:rsidR="005D4534" w:rsidRPr="005D4534" w:rsidRDefault="005D4534">
      <w:pPr>
        <w:pStyle w:val="HTMLPreformatted"/>
        <w:divId w:val="411633314"/>
        <w:rPr>
          <w:sz w:val="16"/>
        </w:rPr>
      </w:pPr>
      <w:r w:rsidRPr="005D4534">
        <w:rPr>
          <w:rStyle w:val="line-number1"/>
          <w:sz w:val="16"/>
        </w:rPr>
        <w:t>24</w:t>
      </w:r>
      <w:r w:rsidRPr="005D4534">
        <w:rPr>
          <w:sz w:val="16"/>
        </w:rPr>
        <w:t xml:space="preserve">                     Denne side er tænkt som en brugerdreven dansk tegnsprogsordbog.</w:t>
      </w:r>
      <w:r w:rsidRPr="005D4534">
        <w:rPr>
          <w:rStyle w:val="tag1"/>
          <w:sz w:val="16"/>
        </w:rPr>
        <w:t>&lt;br/&gt;</w:t>
      </w:r>
    </w:p>
    <w:p w:rsidR="005D4534" w:rsidRPr="005D4534" w:rsidRDefault="005D4534">
      <w:pPr>
        <w:pStyle w:val="HTMLPreformatted"/>
        <w:divId w:val="411633314"/>
        <w:rPr>
          <w:sz w:val="16"/>
        </w:rPr>
      </w:pPr>
      <w:r w:rsidRPr="005D4534">
        <w:rPr>
          <w:rStyle w:val="line-number1"/>
          <w:sz w:val="16"/>
        </w:rPr>
        <w:t>25</w:t>
      </w:r>
      <w:r w:rsidRPr="005D4534">
        <w:rPr>
          <w:sz w:val="16"/>
        </w:rPr>
        <w:t xml:space="preserve">                     Dvs. at man som bruger, af denne side, </w:t>
      </w:r>
    </w:p>
    <w:p w:rsidR="005D4534" w:rsidRPr="005D4534" w:rsidRDefault="005D4534">
      <w:pPr>
        <w:pStyle w:val="HTMLPreformatted"/>
        <w:divId w:val="411633314"/>
        <w:rPr>
          <w:sz w:val="16"/>
        </w:rPr>
      </w:pPr>
      <w:r w:rsidRPr="005D4534">
        <w:rPr>
          <w:rStyle w:val="line-number1"/>
          <w:sz w:val="16"/>
        </w:rPr>
        <w:t>26</w:t>
      </w:r>
      <w:r w:rsidRPr="005D4534">
        <w:rPr>
          <w:sz w:val="16"/>
        </w:rPr>
        <w:t xml:space="preserve">                     kan spørger andre tegnsprogskyndige,</w:t>
      </w:r>
      <w:r w:rsidRPr="005D4534">
        <w:rPr>
          <w:rStyle w:val="tag1"/>
          <w:sz w:val="16"/>
        </w:rPr>
        <w:t>&lt;br/&gt;</w:t>
      </w:r>
      <w:r w:rsidRPr="005D4534">
        <w:rPr>
          <w:sz w:val="16"/>
        </w:rPr>
        <w:t xml:space="preserve"> </w:t>
      </w:r>
    </w:p>
    <w:p w:rsidR="005D4534" w:rsidRPr="005D4534" w:rsidRDefault="005D4534">
      <w:pPr>
        <w:pStyle w:val="HTMLPreformatted"/>
        <w:divId w:val="411633314"/>
        <w:rPr>
          <w:sz w:val="16"/>
        </w:rPr>
      </w:pPr>
      <w:r w:rsidRPr="005D4534">
        <w:rPr>
          <w:rStyle w:val="line-number1"/>
          <w:sz w:val="16"/>
        </w:rPr>
        <w:t>27</w:t>
      </w:r>
      <w:r w:rsidRPr="005D4534">
        <w:rPr>
          <w:sz w:val="16"/>
        </w:rPr>
        <w:t xml:space="preserve">                     om hjælp til ord man ikke selv kender.</w:t>
      </w:r>
      <w:r w:rsidRPr="005D4534">
        <w:rPr>
          <w:rStyle w:val="tag1"/>
          <w:sz w:val="16"/>
        </w:rPr>
        <w:t>&lt;br/&gt;</w:t>
      </w:r>
      <w:r w:rsidRPr="005D4534">
        <w:rPr>
          <w:sz w:val="16"/>
        </w:rPr>
        <w:t xml:space="preserve"> </w:t>
      </w:r>
    </w:p>
    <w:p w:rsidR="005D4534" w:rsidRPr="005D4534" w:rsidRDefault="005D4534">
      <w:pPr>
        <w:pStyle w:val="HTMLPreformatted"/>
        <w:divId w:val="411633314"/>
        <w:rPr>
          <w:sz w:val="16"/>
        </w:rPr>
      </w:pPr>
      <w:r w:rsidRPr="005D4534">
        <w:rPr>
          <w:rStyle w:val="line-number1"/>
          <w:sz w:val="16"/>
        </w:rPr>
        <w:t>28</w:t>
      </w:r>
      <w:r w:rsidRPr="005D4534">
        <w:rPr>
          <w:sz w:val="16"/>
        </w:rPr>
        <w:t xml:space="preserve">                     </w:t>
      </w:r>
      <w:r w:rsidRPr="005D4534">
        <w:rPr>
          <w:rStyle w:val="tag1"/>
          <w:sz w:val="16"/>
        </w:rPr>
        <w:t>&lt;br/&gt;</w:t>
      </w:r>
    </w:p>
    <w:p w:rsidR="005D4534" w:rsidRPr="005D4534" w:rsidRDefault="005D4534">
      <w:pPr>
        <w:pStyle w:val="HTMLPreformatted"/>
        <w:divId w:val="411633314"/>
        <w:rPr>
          <w:sz w:val="16"/>
        </w:rPr>
      </w:pPr>
      <w:r w:rsidRPr="005D4534">
        <w:rPr>
          <w:rStyle w:val="line-number1"/>
          <w:sz w:val="16"/>
        </w:rPr>
        <w:t>29</w:t>
      </w:r>
      <w:r w:rsidRPr="005D4534">
        <w:rPr>
          <w:sz w:val="16"/>
        </w:rPr>
        <w:t xml:space="preserve">                     Eventuelle spørgsmål kan rettes til Jan Schrøder Hansen via </w:t>
      </w:r>
      <w:r w:rsidRPr="005D4534">
        <w:rPr>
          <w:rStyle w:val="tag1"/>
          <w:sz w:val="16"/>
        </w:rPr>
        <w:t>&lt;br/&gt;</w:t>
      </w:r>
    </w:p>
    <w:p w:rsidR="005D4534" w:rsidRPr="005D4534" w:rsidRDefault="005D4534">
      <w:pPr>
        <w:pStyle w:val="HTMLPreformatted"/>
        <w:divId w:val="411633314"/>
        <w:rPr>
          <w:sz w:val="16"/>
        </w:rPr>
      </w:pPr>
      <w:r w:rsidRPr="005D4534">
        <w:rPr>
          <w:rStyle w:val="line-number1"/>
          <w:sz w:val="16"/>
        </w:rPr>
        <w:t>30</w:t>
      </w:r>
      <w:r w:rsidRPr="005D4534">
        <w:rPr>
          <w:sz w:val="16"/>
        </w:rPr>
        <w:t xml:space="preserve">                     e-mail: </w:t>
      </w:r>
      <w:r w:rsidRPr="005D4534">
        <w:rPr>
          <w:rStyle w:val="tag1"/>
          <w:sz w:val="16"/>
        </w:rPr>
        <w:t>&lt;a</w:t>
      </w:r>
      <w:r w:rsidRPr="005D4534">
        <w:rPr>
          <w:sz w:val="16"/>
        </w:rPr>
        <w:t xml:space="preserve"> </w:t>
      </w:r>
      <w:r w:rsidRPr="005D4534">
        <w:rPr>
          <w:rStyle w:val="argument1"/>
          <w:sz w:val="16"/>
        </w:rPr>
        <w:t>href=</w:t>
      </w:r>
      <w:r w:rsidRPr="005D4534">
        <w:rPr>
          <w:rStyle w:val="value1"/>
          <w:sz w:val="16"/>
        </w:rPr>
        <w:t>"jan.sch.hansen@gmail.com"</w:t>
      </w:r>
      <w:r w:rsidRPr="005D4534">
        <w:rPr>
          <w:rStyle w:val="tag1"/>
          <w:sz w:val="16"/>
        </w:rPr>
        <w:t>&gt;</w:t>
      </w:r>
      <w:r w:rsidRPr="005D4534">
        <w:rPr>
          <w:sz w:val="16"/>
        </w:rPr>
        <w:t>jan.sch.hansen@gmail.com</w:t>
      </w:r>
      <w:r w:rsidRPr="005D4534">
        <w:rPr>
          <w:rStyle w:val="tag1"/>
          <w:sz w:val="16"/>
        </w:rPr>
        <w:t>&lt;/a&gt;</w:t>
      </w:r>
    </w:p>
    <w:p w:rsidR="005D4534" w:rsidRPr="005D4534" w:rsidRDefault="005D4534">
      <w:pPr>
        <w:pStyle w:val="HTMLPreformatted"/>
        <w:divId w:val="411633314"/>
        <w:rPr>
          <w:sz w:val="16"/>
        </w:rPr>
      </w:pPr>
      <w:r w:rsidRPr="005D4534">
        <w:rPr>
          <w:rStyle w:val="line-number1"/>
          <w:sz w:val="16"/>
        </w:rPr>
        <w:t>31</w:t>
      </w:r>
      <w:r w:rsidRPr="005D4534">
        <w:rPr>
          <w:sz w:val="16"/>
        </w:rPr>
        <w:t xml:space="preserve">                 </w:t>
      </w:r>
      <w:r w:rsidRPr="005D4534">
        <w:rPr>
          <w:rStyle w:val="tag1"/>
          <w:sz w:val="16"/>
        </w:rPr>
        <w:t>&lt;/fieldset&gt;</w:t>
      </w:r>
    </w:p>
    <w:p w:rsidR="005D4534" w:rsidRPr="005D4534" w:rsidRDefault="005D4534">
      <w:pPr>
        <w:pStyle w:val="HTMLPreformatted"/>
        <w:divId w:val="411633314"/>
        <w:rPr>
          <w:sz w:val="16"/>
        </w:rPr>
      </w:pPr>
      <w:r w:rsidRPr="005D4534">
        <w:rPr>
          <w:rStyle w:val="line-number1"/>
          <w:sz w:val="16"/>
        </w:rPr>
        <w:t>32</w:t>
      </w:r>
      <w:r w:rsidRPr="005D4534">
        <w:rPr>
          <w:sz w:val="16"/>
        </w:rPr>
        <w:t xml:space="preserve">             </w:t>
      </w:r>
      <w:r w:rsidRPr="005D4534">
        <w:rPr>
          <w:rStyle w:val="tag1"/>
          <w:sz w:val="16"/>
        </w:rPr>
        <w:t>&lt;/td&gt;</w:t>
      </w:r>
    </w:p>
    <w:p w:rsidR="005D4534" w:rsidRPr="005D4534" w:rsidRDefault="005D4534">
      <w:pPr>
        <w:pStyle w:val="HTMLPreformatted"/>
        <w:divId w:val="411633314"/>
        <w:rPr>
          <w:sz w:val="16"/>
        </w:rPr>
      </w:pPr>
      <w:r w:rsidRPr="005D4534">
        <w:rPr>
          <w:rStyle w:val="line-number1"/>
          <w:sz w:val="16"/>
        </w:rPr>
        <w:t>33</w:t>
      </w:r>
      <w:r w:rsidRPr="005D4534">
        <w:rPr>
          <w:sz w:val="16"/>
        </w:rPr>
        <w:t xml:space="preserve">         </w:t>
      </w:r>
      <w:r w:rsidRPr="005D4534">
        <w:rPr>
          <w:rStyle w:val="tag1"/>
          <w:sz w:val="16"/>
        </w:rPr>
        <w:t>&lt;/tr&gt;</w:t>
      </w:r>
    </w:p>
    <w:p w:rsidR="005D4534" w:rsidRPr="005D4534" w:rsidRDefault="005D4534">
      <w:pPr>
        <w:pStyle w:val="HTMLPreformatted"/>
        <w:divId w:val="411633314"/>
        <w:rPr>
          <w:sz w:val="16"/>
        </w:rPr>
      </w:pPr>
      <w:r w:rsidRPr="005D4534">
        <w:rPr>
          <w:rStyle w:val="line-number1"/>
          <w:sz w:val="16"/>
        </w:rPr>
        <w:t>34</w:t>
      </w:r>
      <w:r w:rsidRPr="005D4534">
        <w:rPr>
          <w:sz w:val="16"/>
        </w:rPr>
        <w:t xml:space="preserve">     </w:t>
      </w:r>
      <w:r w:rsidRPr="005D4534">
        <w:rPr>
          <w:rStyle w:val="tag1"/>
          <w:sz w:val="16"/>
        </w:rPr>
        <w:t>&lt;/table&gt;</w:t>
      </w:r>
    </w:p>
    <w:p w:rsidR="005D4534" w:rsidRPr="005D4534" w:rsidRDefault="005D4534">
      <w:pPr>
        <w:pStyle w:val="HTMLPreformatted"/>
        <w:divId w:val="411633314"/>
        <w:rPr>
          <w:sz w:val="16"/>
        </w:rPr>
      </w:pPr>
      <w:r w:rsidRPr="005D4534">
        <w:rPr>
          <w:rStyle w:val="line-number1"/>
          <w:sz w:val="16"/>
        </w:rPr>
        <w:t>35</w:t>
      </w:r>
      <w:r w:rsidRPr="005D4534">
        <w:rPr>
          <w:sz w:val="16"/>
        </w:rPr>
        <w:t xml:space="preserve"> </w:t>
      </w:r>
      <w:r w:rsidRPr="005D4534">
        <w:rPr>
          <w:rStyle w:val="tag1"/>
          <w:sz w:val="16"/>
        </w:rPr>
        <w:t>&lt;/span&gt;</w:t>
      </w:r>
    </w:p>
    <w:p w:rsidR="005D4534" w:rsidRPr="005D4534" w:rsidRDefault="005D4534">
      <w:pPr>
        <w:pStyle w:val="HTMLPreformatted"/>
        <w:divId w:val="411633314"/>
        <w:rPr>
          <w:sz w:val="16"/>
        </w:rPr>
      </w:pPr>
      <w:r w:rsidRPr="005D4534">
        <w:rPr>
          <w:rStyle w:val="line-number1"/>
          <w:sz w:val="16"/>
        </w:rPr>
        <w:t>36</w:t>
      </w:r>
      <w:r w:rsidRPr="005D4534">
        <w:rPr>
          <w:sz w:val="16"/>
        </w:rPr>
        <w:t xml:space="preserve"> </w:t>
      </w:r>
      <w:r w:rsidRPr="005D4534">
        <w:rPr>
          <w:rStyle w:val="tag1"/>
          <w:sz w:val="16"/>
        </w:rPr>
        <w:t>&lt;/wicket:extend&gt;</w:t>
      </w:r>
      <w:r w:rsidRPr="005D4534">
        <w:rPr>
          <w:sz w:val="16"/>
        </w:rPr>
        <w:t xml:space="preserve"> </w:t>
      </w:r>
    </w:p>
    <w:p w:rsidR="005D4534" w:rsidRPr="005D4534" w:rsidRDefault="005D4534">
      <w:pPr>
        <w:pStyle w:val="HTMLPreformatted"/>
        <w:divId w:val="411633314"/>
        <w:rPr>
          <w:sz w:val="16"/>
        </w:rPr>
      </w:pPr>
      <w:r w:rsidRPr="005D4534">
        <w:rPr>
          <w:rStyle w:val="line-number1"/>
          <w:sz w:val="16"/>
        </w:rPr>
        <w:t>37</w:t>
      </w:r>
      <w:r w:rsidRPr="005D4534">
        <w:rPr>
          <w:sz w:val="16"/>
        </w:rPr>
        <w:t xml:space="preserve"> </w:t>
      </w:r>
      <w:r w:rsidRPr="005D4534">
        <w:rPr>
          <w:rStyle w:val="tag1"/>
          <w:sz w:val="16"/>
        </w:rPr>
        <w:t>&lt;/body&gt;</w:t>
      </w:r>
    </w:p>
    <w:p w:rsidR="005D4534" w:rsidRPr="005D4534" w:rsidRDefault="005D4534">
      <w:pPr>
        <w:pStyle w:val="HTMLPreformatted"/>
        <w:divId w:val="411633314"/>
        <w:rPr>
          <w:sz w:val="16"/>
        </w:rPr>
      </w:pPr>
      <w:r w:rsidRPr="005D4534">
        <w:rPr>
          <w:rStyle w:val="line-number1"/>
          <w:sz w:val="16"/>
        </w:rPr>
        <w:t>38</w:t>
      </w:r>
      <w:r w:rsidRPr="005D4534">
        <w:rPr>
          <w:sz w:val="16"/>
        </w:rPr>
        <w:t xml:space="preserve"> </w:t>
      </w:r>
      <w:r w:rsidRPr="005D4534">
        <w:rPr>
          <w:rStyle w:val="tag1"/>
          <w:sz w:val="16"/>
        </w:rPr>
        <w:t>&lt;/html&gt;</w:t>
      </w:r>
    </w:p>
    <w:p w:rsidR="005D4534" w:rsidRPr="005D4534" w:rsidRDefault="005D4534">
      <w:pPr>
        <w:pStyle w:val="HTMLPreformatted"/>
        <w:divId w:val="411633314"/>
        <w:rPr>
          <w:sz w:val="16"/>
        </w:rPr>
      </w:pPr>
    </w:p>
    <w:p w:rsidR="005D4534" w:rsidRDefault="005D4534">
      <w:pPr>
        <w:rPr>
          <w:noProof/>
          <w:lang w:eastAsia="da-DK" w:bidi="ar-SA"/>
        </w:rPr>
      </w:pPr>
      <w:r w:rsidRPr="005D4534">
        <w:rPr>
          <w:noProof/>
          <w:sz w:val="16"/>
          <w:lang w:eastAsia="da-DK" w:bidi="ar-SA"/>
        </w:rPr>
        <w:fldChar w:fldCharType="end"/>
      </w:r>
    </w:p>
    <w:p w:rsidR="00FE633D" w:rsidRDefault="00FE633D">
      <w:pPr>
        <w:rPr>
          <w:noProof/>
          <w:lang w:eastAsia="da-DK" w:bidi="ar-SA"/>
        </w:rPr>
      </w:pPr>
    </w:p>
    <w:p w:rsidR="005D4534" w:rsidRDefault="00FE633D">
      <w:pPr>
        <w:rPr>
          <w:noProof/>
          <w:lang w:eastAsia="da-DK" w:bidi="ar-SA"/>
        </w:rPr>
      </w:pPr>
      <w:r w:rsidRPr="00FE633D">
        <w:rPr>
          <w:noProof/>
          <w:lang w:eastAsia="da-DK" w:bidi="ar-SA"/>
        </w:rPr>
        <w:t xml:space="preserve">Filen: </w:t>
      </w:r>
      <w:r w:rsidR="005D4534">
        <w:rPr>
          <w:noProof/>
          <w:lang w:eastAsia="da-DK" w:bidi="ar-SA"/>
        </w:rPr>
        <w:t>About.</w:t>
      </w:r>
      <w:r w:rsidRPr="00FE633D">
        <w:rPr>
          <w:noProof/>
          <w:lang w:eastAsia="da-DK" w:bidi="ar-SA"/>
        </w:rPr>
        <w:t>java</w:t>
      </w:r>
    </w:p>
    <w:p w:rsidR="005D4534" w:rsidRDefault="005D4534">
      <w:pPr>
        <w:rPr>
          <w:noProof/>
          <w:lang w:eastAsia="da-DK" w:bidi="ar-SA"/>
        </w:rPr>
      </w:pPr>
    </w:p>
    <w:p w:rsidR="003F1B03" w:rsidRPr="00465728" w:rsidRDefault="003F1B03" w:rsidP="003F1B03">
      <w:pPr>
        <w:divId w:val="1705708380"/>
        <w:rPr>
          <w:sz w:val="16"/>
        </w:rPr>
      </w:pPr>
      <w:r w:rsidRPr="00465728">
        <w:rPr>
          <w:noProof/>
          <w:sz w:val="16"/>
          <w:lang w:eastAsia="da-DK" w:bidi="ar-SA"/>
        </w:rPr>
        <w:fldChar w:fldCharType="begin"/>
      </w:r>
      <w:r w:rsidRPr="00465728">
        <w:rPr>
          <w:noProof/>
          <w:sz w:val="16"/>
          <w:lang w:eastAsia="da-DK" w:bidi="ar-SA"/>
        </w:rPr>
        <w:instrText xml:space="preserve"> INCLUDETEXT "C:\\GoogleCode\\user-driven-sign-language-dictionary\\Analysis and design\\CodeInHtml\\About.html" \c HTML </w:instrText>
      </w:r>
      <w:r w:rsidR="00465728">
        <w:rPr>
          <w:noProof/>
          <w:sz w:val="16"/>
          <w:lang w:eastAsia="da-DK" w:bidi="ar-SA"/>
        </w:rPr>
        <w:instrText xml:space="preserve"> \* MERGEFORMAT </w:instrText>
      </w:r>
      <w:r w:rsidRPr="00465728">
        <w:rPr>
          <w:noProof/>
          <w:sz w:val="16"/>
          <w:lang w:eastAsia="da-DK" w:bidi="ar-SA"/>
        </w:rPr>
        <w:fldChar w:fldCharType="separate"/>
      </w:r>
      <w:r w:rsidRPr="00465728">
        <w:rPr>
          <w:rStyle w:val="line-number1"/>
          <w:sz w:val="16"/>
        </w:rPr>
        <w:t xml:space="preserve"> 1</w:t>
      </w:r>
      <w:r w:rsidRPr="00465728">
        <w:rPr>
          <w:sz w:val="16"/>
        </w:rPr>
        <w:t xml:space="preserve"> </w:t>
      </w:r>
      <w:r w:rsidRPr="00465728">
        <w:rPr>
          <w:rStyle w:val="keyword-directive1"/>
          <w:sz w:val="16"/>
        </w:rPr>
        <w:t>package</w:t>
      </w:r>
      <w:r w:rsidRPr="00465728">
        <w:rPr>
          <w:sz w:val="16"/>
        </w:rPr>
        <w:t xml:space="preserve"> dk.jsh.itdiplom.userdrivensignlanguagedictionary.wicket.about;</w:t>
      </w:r>
    </w:p>
    <w:p w:rsidR="003F1B03" w:rsidRPr="00465728" w:rsidRDefault="003F1B03">
      <w:pPr>
        <w:pStyle w:val="HTMLPreformatted"/>
        <w:divId w:val="1705708380"/>
        <w:rPr>
          <w:sz w:val="16"/>
        </w:rPr>
      </w:pPr>
      <w:r w:rsidRPr="00465728">
        <w:rPr>
          <w:rStyle w:val="line-number1"/>
          <w:sz w:val="16"/>
        </w:rPr>
        <w:t xml:space="preserve"> 2</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 xml:space="preserve"> 3</w:t>
      </w:r>
      <w:r w:rsidRPr="00465728">
        <w:rPr>
          <w:sz w:val="16"/>
        </w:rPr>
        <w:t xml:space="preserve"> </w:t>
      </w:r>
      <w:r w:rsidRPr="00465728">
        <w:rPr>
          <w:rStyle w:val="keyword-directive1"/>
          <w:sz w:val="16"/>
        </w:rPr>
        <w:t>import</w:t>
      </w:r>
      <w:r w:rsidRPr="00465728">
        <w:rPr>
          <w:sz w:val="16"/>
        </w:rPr>
        <w:t xml:space="preserve"> dk.jsh.itdiplom.userdrivensignlanguagedictionary.wicket.BasePage;</w:t>
      </w:r>
    </w:p>
    <w:p w:rsidR="003F1B03" w:rsidRPr="00465728" w:rsidRDefault="003F1B03">
      <w:pPr>
        <w:pStyle w:val="HTMLPreformatted"/>
        <w:divId w:val="1705708380"/>
        <w:rPr>
          <w:sz w:val="16"/>
        </w:rPr>
      </w:pPr>
      <w:r w:rsidRPr="00465728">
        <w:rPr>
          <w:rStyle w:val="line-number1"/>
          <w:sz w:val="16"/>
        </w:rPr>
        <w:t xml:space="preserve"> 4</w:t>
      </w:r>
      <w:r w:rsidRPr="00465728">
        <w:rPr>
          <w:sz w:val="16"/>
        </w:rPr>
        <w:t xml:space="preserve"> </w:t>
      </w:r>
      <w:r w:rsidRPr="00465728">
        <w:rPr>
          <w:rStyle w:val="keyword-directive1"/>
          <w:sz w:val="16"/>
        </w:rPr>
        <w:t>import</w:t>
      </w:r>
      <w:r w:rsidRPr="00465728">
        <w:rPr>
          <w:sz w:val="16"/>
        </w:rPr>
        <w:t xml:space="preserve"> dk.jsh.itdiplom.userdrivensignlanguagedictionary.wicket.homepage.MenuBorder;</w:t>
      </w:r>
    </w:p>
    <w:p w:rsidR="003F1B03" w:rsidRPr="00465728" w:rsidRDefault="003F1B03">
      <w:pPr>
        <w:pStyle w:val="HTMLPreformatted"/>
        <w:divId w:val="1705708380"/>
        <w:rPr>
          <w:sz w:val="16"/>
        </w:rPr>
      </w:pPr>
      <w:r w:rsidRPr="00465728">
        <w:rPr>
          <w:rStyle w:val="line-number1"/>
          <w:sz w:val="16"/>
        </w:rPr>
        <w:t xml:space="preserve"> 5</w:t>
      </w:r>
      <w:r w:rsidRPr="00465728">
        <w:rPr>
          <w:sz w:val="16"/>
        </w:rPr>
        <w:t xml:space="preserve"> </w:t>
      </w:r>
      <w:r w:rsidRPr="00465728">
        <w:rPr>
          <w:rStyle w:val="keyword-directive1"/>
          <w:sz w:val="16"/>
        </w:rPr>
        <w:t>import</w:t>
      </w:r>
      <w:r w:rsidRPr="00465728">
        <w:rPr>
          <w:sz w:val="16"/>
        </w:rPr>
        <w:t xml:space="preserve"> dk.jsh.itdiplom.userdrivensignlanguagedictionary.wicket.html5.Html5Video;</w:t>
      </w:r>
    </w:p>
    <w:p w:rsidR="003F1B03" w:rsidRPr="00465728" w:rsidRDefault="003F1B03">
      <w:pPr>
        <w:pStyle w:val="HTMLPreformatted"/>
        <w:divId w:val="1705708380"/>
        <w:rPr>
          <w:sz w:val="16"/>
        </w:rPr>
      </w:pPr>
      <w:r w:rsidRPr="00465728">
        <w:rPr>
          <w:rStyle w:val="line-number1"/>
          <w:sz w:val="16"/>
        </w:rPr>
        <w:t xml:space="preserve"> 6</w:t>
      </w:r>
      <w:r w:rsidRPr="00465728">
        <w:rPr>
          <w:sz w:val="16"/>
        </w:rPr>
        <w:t xml:space="preserve"> </w:t>
      </w:r>
      <w:r w:rsidRPr="00465728">
        <w:rPr>
          <w:rStyle w:val="keyword-directive1"/>
          <w:sz w:val="16"/>
        </w:rPr>
        <w:t>import</w:t>
      </w:r>
      <w:r w:rsidRPr="00465728">
        <w:rPr>
          <w:sz w:val="16"/>
        </w:rPr>
        <w:t xml:space="preserve"> dk.jsh.itdiplom.userdrivensignlanguagedictionary.wicket.html5.VideoSource;</w:t>
      </w:r>
    </w:p>
    <w:p w:rsidR="003F1B03" w:rsidRPr="00465728" w:rsidRDefault="003F1B03">
      <w:pPr>
        <w:pStyle w:val="HTMLPreformatted"/>
        <w:divId w:val="1705708380"/>
        <w:rPr>
          <w:sz w:val="16"/>
        </w:rPr>
      </w:pPr>
      <w:r w:rsidRPr="00465728">
        <w:rPr>
          <w:rStyle w:val="line-number1"/>
          <w:sz w:val="16"/>
        </w:rPr>
        <w:t xml:space="preserve"> 7</w:t>
      </w:r>
      <w:r w:rsidRPr="00465728">
        <w:rPr>
          <w:sz w:val="16"/>
        </w:rPr>
        <w:t xml:space="preserve"> </w:t>
      </w:r>
      <w:r w:rsidRPr="00465728">
        <w:rPr>
          <w:rStyle w:val="keyword-directive1"/>
          <w:sz w:val="16"/>
        </w:rPr>
        <w:t>import</w:t>
      </w:r>
      <w:r w:rsidRPr="00465728">
        <w:rPr>
          <w:sz w:val="16"/>
        </w:rPr>
        <w:t xml:space="preserve"> java.util.ArrayList;</w:t>
      </w:r>
    </w:p>
    <w:p w:rsidR="003F1B03" w:rsidRPr="00465728" w:rsidRDefault="003F1B03">
      <w:pPr>
        <w:pStyle w:val="HTMLPreformatted"/>
        <w:divId w:val="1705708380"/>
        <w:rPr>
          <w:sz w:val="16"/>
        </w:rPr>
      </w:pPr>
      <w:r w:rsidRPr="00465728">
        <w:rPr>
          <w:rStyle w:val="line-number1"/>
          <w:sz w:val="16"/>
        </w:rPr>
        <w:t xml:space="preserve"> 8</w:t>
      </w:r>
      <w:r w:rsidRPr="00465728">
        <w:rPr>
          <w:sz w:val="16"/>
        </w:rPr>
        <w:t xml:space="preserve"> </w:t>
      </w:r>
      <w:r w:rsidRPr="00465728">
        <w:rPr>
          <w:rStyle w:val="keyword-directive1"/>
          <w:sz w:val="16"/>
        </w:rPr>
        <w:t>import</w:t>
      </w:r>
      <w:r w:rsidRPr="00465728">
        <w:rPr>
          <w:sz w:val="16"/>
        </w:rPr>
        <w:t xml:space="preserve"> java.util.List;</w:t>
      </w:r>
    </w:p>
    <w:p w:rsidR="003F1B03" w:rsidRPr="00465728" w:rsidRDefault="003F1B03">
      <w:pPr>
        <w:pStyle w:val="HTMLPreformatted"/>
        <w:divId w:val="1705708380"/>
        <w:rPr>
          <w:sz w:val="16"/>
        </w:rPr>
      </w:pPr>
      <w:r w:rsidRPr="00465728">
        <w:rPr>
          <w:rStyle w:val="line-number1"/>
          <w:sz w:val="16"/>
        </w:rPr>
        <w:t xml:space="preserve"> 9</w:t>
      </w:r>
      <w:r w:rsidRPr="00465728">
        <w:rPr>
          <w:sz w:val="16"/>
        </w:rPr>
        <w:t xml:space="preserve"> </w:t>
      </w:r>
      <w:r w:rsidRPr="00465728">
        <w:rPr>
          <w:rStyle w:val="keyword-directive1"/>
          <w:sz w:val="16"/>
        </w:rPr>
        <w:t>import</w:t>
      </w:r>
      <w:r w:rsidRPr="00465728">
        <w:rPr>
          <w:sz w:val="16"/>
        </w:rPr>
        <w:t xml:space="preserve"> org.apache.wicket.ResourceReference;</w:t>
      </w:r>
    </w:p>
    <w:p w:rsidR="003F1B03" w:rsidRPr="00465728" w:rsidRDefault="003F1B03">
      <w:pPr>
        <w:pStyle w:val="HTMLPreformatted"/>
        <w:divId w:val="1705708380"/>
        <w:rPr>
          <w:sz w:val="16"/>
        </w:rPr>
      </w:pPr>
      <w:r w:rsidRPr="00465728">
        <w:rPr>
          <w:rStyle w:val="line-number1"/>
          <w:sz w:val="16"/>
        </w:rPr>
        <w:t>10</w:t>
      </w:r>
      <w:r w:rsidRPr="00465728">
        <w:rPr>
          <w:sz w:val="16"/>
        </w:rPr>
        <w:t xml:space="preserve"> </w:t>
      </w:r>
      <w:r w:rsidRPr="00465728">
        <w:rPr>
          <w:rStyle w:val="keyword-directive1"/>
          <w:sz w:val="16"/>
        </w:rPr>
        <w:t>import</w:t>
      </w:r>
      <w:r w:rsidRPr="00465728">
        <w:rPr>
          <w:sz w:val="16"/>
        </w:rPr>
        <w:t xml:space="preserve"> org.apache.wicket.markup.html.border.Border.BorderBodyContainer;</w:t>
      </w:r>
    </w:p>
    <w:p w:rsidR="003F1B03" w:rsidRPr="00465728" w:rsidRDefault="003F1B03">
      <w:pPr>
        <w:pStyle w:val="HTMLPreformatted"/>
        <w:divId w:val="1705708380"/>
        <w:rPr>
          <w:sz w:val="16"/>
        </w:rPr>
      </w:pPr>
      <w:r w:rsidRPr="00465728">
        <w:rPr>
          <w:rStyle w:val="line-number1"/>
          <w:sz w:val="16"/>
        </w:rPr>
        <w:t>11</w:t>
      </w:r>
      <w:r w:rsidRPr="00465728">
        <w:rPr>
          <w:sz w:val="16"/>
        </w:rPr>
        <w:t xml:space="preserve"> </w:t>
      </w:r>
      <w:r w:rsidRPr="00465728">
        <w:rPr>
          <w:rStyle w:val="keyword-directive1"/>
          <w:sz w:val="16"/>
        </w:rPr>
        <w:t>import</w:t>
      </w:r>
      <w:r w:rsidRPr="00465728">
        <w:rPr>
          <w:sz w:val="16"/>
        </w:rPr>
        <w:t xml:space="preserve"> org.apache.wicket.model.AbstractReadOnlyModel;</w:t>
      </w:r>
    </w:p>
    <w:p w:rsidR="003F1B03" w:rsidRPr="00465728" w:rsidRDefault="003F1B03">
      <w:pPr>
        <w:pStyle w:val="HTMLPreformatted"/>
        <w:divId w:val="1705708380"/>
        <w:rPr>
          <w:sz w:val="16"/>
        </w:rPr>
      </w:pPr>
      <w:r w:rsidRPr="00465728">
        <w:rPr>
          <w:rStyle w:val="line-number1"/>
          <w:sz w:val="16"/>
        </w:rPr>
        <w:t>12</w:t>
      </w:r>
      <w:r w:rsidRPr="00465728">
        <w:rPr>
          <w:sz w:val="16"/>
        </w:rPr>
        <w:t xml:space="preserve"> </w:t>
      </w:r>
      <w:r w:rsidRPr="00465728">
        <w:rPr>
          <w:rStyle w:val="keyword-directive1"/>
          <w:sz w:val="16"/>
        </w:rPr>
        <w:t>import</w:t>
      </w:r>
      <w:r w:rsidRPr="00465728">
        <w:rPr>
          <w:sz w:val="16"/>
        </w:rPr>
        <w:t xml:space="preserve"> org.apache.wicket.model.IModel;</w:t>
      </w:r>
    </w:p>
    <w:p w:rsidR="003F1B03" w:rsidRPr="00465728" w:rsidRDefault="003F1B03">
      <w:pPr>
        <w:pStyle w:val="HTMLPreformatted"/>
        <w:divId w:val="1705708380"/>
        <w:rPr>
          <w:sz w:val="16"/>
        </w:rPr>
      </w:pPr>
      <w:r w:rsidRPr="00465728">
        <w:rPr>
          <w:rStyle w:val="line-number1"/>
          <w:sz w:val="16"/>
        </w:rPr>
        <w:t>13</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14</w:t>
      </w:r>
      <w:r w:rsidRPr="00465728">
        <w:rPr>
          <w:sz w:val="16"/>
        </w:rPr>
        <w:t xml:space="preserve"> </w:t>
      </w:r>
      <w:r w:rsidRPr="00465728">
        <w:rPr>
          <w:rStyle w:val="comment1"/>
          <w:sz w:val="16"/>
        </w:rPr>
        <w:t>/**</w:t>
      </w:r>
    </w:p>
    <w:p w:rsidR="003F1B03" w:rsidRPr="00465728" w:rsidRDefault="003F1B03">
      <w:pPr>
        <w:pStyle w:val="HTMLPreformatted"/>
        <w:divId w:val="1705708380"/>
        <w:rPr>
          <w:sz w:val="16"/>
        </w:rPr>
      </w:pPr>
      <w:r w:rsidRPr="00465728">
        <w:rPr>
          <w:rStyle w:val="line-number1"/>
          <w:sz w:val="16"/>
        </w:rPr>
        <w:t>15</w:t>
      </w:r>
      <w:r w:rsidRPr="00465728">
        <w:rPr>
          <w:sz w:val="16"/>
        </w:rPr>
        <w:t xml:space="preserve"> </w:t>
      </w:r>
      <w:r w:rsidRPr="00465728">
        <w:rPr>
          <w:rStyle w:val="comment1"/>
          <w:sz w:val="16"/>
        </w:rPr>
        <w:t xml:space="preserve"> * About</w:t>
      </w:r>
      <w:r w:rsidRPr="00465728">
        <w:rPr>
          <w:sz w:val="16"/>
        </w:rPr>
        <w:t xml:space="preserve"> </w:t>
      </w:r>
      <w:r w:rsidRPr="00465728">
        <w:rPr>
          <w:rStyle w:val="comment1"/>
          <w:sz w:val="16"/>
        </w:rPr>
        <w:t>page.</w:t>
      </w:r>
    </w:p>
    <w:p w:rsidR="003F1B03" w:rsidRPr="00465728" w:rsidRDefault="003F1B03">
      <w:pPr>
        <w:pStyle w:val="HTMLPreformatted"/>
        <w:divId w:val="1705708380"/>
        <w:rPr>
          <w:sz w:val="16"/>
        </w:rPr>
      </w:pPr>
      <w:r w:rsidRPr="00465728">
        <w:rPr>
          <w:rStyle w:val="line-number1"/>
          <w:sz w:val="16"/>
        </w:rPr>
        <w:t>16</w:t>
      </w:r>
      <w:r w:rsidRPr="00465728">
        <w:rPr>
          <w:sz w:val="16"/>
        </w:rPr>
        <w:t xml:space="preserve"> </w:t>
      </w:r>
      <w:r w:rsidRPr="00465728">
        <w:rPr>
          <w:rStyle w:val="comment1"/>
          <w:sz w:val="16"/>
        </w:rPr>
        <w:t xml:space="preserve"> *</w:t>
      </w:r>
    </w:p>
    <w:p w:rsidR="003F1B03" w:rsidRPr="00465728" w:rsidRDefault="003F1B03">
      <w:pPr>
        <w:pStyle w:val="HTMLPreformatted"/>
        <w:divId w:val="1705708380"/>
        <w:rPr>
          <w:sz w:val="16"/>
        </w:rPr>
      </w:pPr>
      <w:r w:rsidRPr="00465728">
        <w:rPr>
          <w:rStyle w:val="line-number1"/>
          <w:sz w:val="16"/>
        </w:rPr>
        <w:t>17</w:t>
      </w:r>
      <w:r w:rsidRPr="00465728">
        <w:rPr>
          <w:sz w:val="16"/>
        </w:rPr>
        <w:t xml:space="preserve"> </w:t>
      </w:r>
      <w:r w:rsidRPr="00465728">
        <w:rPr>
          <w:rStyle w:val="comment1"/>
          <w:sz w:val="16"/>
        </w:rPr>
        <w:t xml:space="preserve"> * </w:t>
      </w:r>
      <w:r w:rsidRPr="00465728">
        <w:rPr>
          <w:rStyle w:val="st01"/>
          <w:sz w:val="16"/>
        </w:rPr>
        <w:t>@author</w:t>
      </w:r>
      <w:r w:rsidRPr="00465728">
        <w:rPr>
          <w:sz w:val="16"/>
        </w:rPr>
        <w:t xml:space="preserve"> </w:t>
      </w:r>
      <w:r w:rsidRPr="00465728">
        <w:rPr>
          <w:rStyle w:val="comment1"/>
          <w:sz w:val="16"/>
        </w:rPr>
        <w:t>Jan</w:t>
      </w:r>
      <w:r w:rsidRPr="00465728">
        <w:rPr>
          <w:sz w:val="16"/>
        </w:rPr>
        <w:t xml:space="preserve"> </w:t>
      </w:r>
      <w:r w:rsidRPr="00465728">
        <w:rPr>
          <w:rStyle w:val="comment1"/>
          <w:sz w:val="16"/>
        </w:rPr>
        <w:t>S.</w:t>
      </w:r>
      <w:r w:rsidRPr="00465728">
        <w:rPr>
          <w:sz w:val="16"/>
        </w:rPr>
        <w:t xml:space="preserve"> </w:t>
      </w:r>
      <w:r w:rsidRPr="00465728">
        <w:rPr>
          <w:rStyle w:val="comment1"/>
          <w:sz w:val="16"/>
        </w:rPr>
        <w:t>Hansen</w:t>
      </w:r>
    </w:p>
    <w:p w:rsidR="003F1B03" w:rsidRPr="00465728" w:rsidRDefault="003F1B03">
      <w:pPr>
        <w:pStyle w:val="HTMLPreformatted"/>
        <w:divId w:val="1705708380"/>
        <w:rPr>
          <w:sz w:val="16"/>
        </w:rPr>
      </w:pPr>
      <w:r w:rsidRPr="00465728">
        <w:rPr>
          <w:rStyle w:val="line-number1"/>
          <w:sz w:val="16"/>
        </w:rPr>
        <w:t>18</w:t>
      </w:r>
      <w:r w:rsidRPr="00465728">
        <w:rPr>
          <w:sz w:val="16"/>
        </w:rPr>
        <w:t xml:space="preserve">  </w:t>
      </w:r>
      <w:r w:rsidRPr="00465728">
        <w:rPr>
          <w:rStyle w:val="comment1"/>
          <w:sz w:val="16"/>
        </w:rPr>
        <w:t>*/</w:t>
      </w:r>
    </w:p>
    <w:p w:rsidR="003F1B03" w:rsidRPr="00465728" w:rsidRDefault="003F1B03">
      <w:pPr>
        <w:pStyle w:val="HTMLPreformatted"/>
        <w:divId w:val="1705708380"/>
        <w:rPr>
          <w:sz w:val="16"/>
        </w:rPr>
      </w:pPr>
      <w:r w:rsidRPr="00465728">
        <w:rPr>
          <w:rStyle w:val="line-number1"/>
          <w:sz w:val="16"/>
        </w:rPr>
        <w:t>19</w:t>
      </w:r>
      <w:r w:rsidRPr="00465728">
        <w:rPr>
          <w:sz w:val="16"/>
        </w:rPr>
        <w:t xml:space="preserve"> </w:t>
      </w:r>
      <w:r w:rsidRPr="00465728">
        <w:rPr>
          <w:rStyle w:val="keyword-directive1"/>
          <w:sz w:val="16"/>
        </w:rPr>
        <w:t>public</w:t>
      </w:r>
      <w:r w:rsidRPr="00465728">
        <w:rPr>
          <w:sz w:val="16"/>
        </w:rPr>
        <w:t xml:space="preserve"> </w:t>
      </w:r>
      <w:r w:rsidRPr="00465728">
        <w:rPr>
          <w:rStyle w:val="keyword-directive1"/>
          <w:sz w:val="16"/>
        </w:rPr>
        <w:t>final</w:t>
      </w:r>
      <w:r w:rsidRPr="00465728">
        <w:rPr>
          <w:sz w:val="16"/>
        </w:rPr>
        <w:t xml:space="preserve"> </w:t>
      </w:r>
      <w:r w:rsidRPr="00465728">
        <w:rPr>
          <w:rStyle w:val="keyword-directive1"/>
          <w:sz w:val="16"/>
        </w:rPr>
        <w:t>class</w:t>
      </w:r>
      <w:r w:rsidRPr="00465728">
        <w:rPr>
          <w:sz w:val="16"/>
        </w:rPr>
        <w:t xml:space="preserve"> About </w:t>
      </w:r>
      <w:r w:rsidRPr="00465728">
        <w:rPr>
          <w:rStyle w:val="keyword-directive1"/>
          <w:sz w:val="16"/>
        </w:rPr>
        <w:t>extends</w:t>
      </w:r>
      <w:r w:rsidRPr="00465728">
        <w:rPr>
          <w:sz w:val="16"/>
        </w:rPr>
        <w:t xml:space="preserve"> BasePage {</w:t>
      </w:r>
    </w:p>
    <w:p w:rsidR="003F1B03" w:rsidRPr="00465728" w:rsidRDefault="003F1B03">
      <w:pPr>
        <w:pStyle w:val="HTMLPreformatted"/>
        <w:divId w:val="1705708380"/>
        <w:rPr>
          <w:sz w:val="16"/>
        </w:rPr>
      </w:pPr>
      <w:r w:rsidRPr="00465728">
        <w:rPr>
          <w:rStyle w:val="line-number1"/>
          <w:sz w:val="16"/>
        </w:rPr>
        <w:t>20</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21</w:t>
      </w:r>
      <w:r w:rsidRPr="00465728">
        <w:rPr>
          <w:sz w:val="16"/>
        </w:rPr>
        <w:t xml:space="preserve">     </w:t>
      </w:r>
      <w:r w:rsidRPr="00465728">
        <w:rPr>
          <w:rStyle w:val="keyword-directive1"/>
          <w:sz w:val="16"/>
        </w:rPr>
        <w:t>public</w:t>
      </w:r>
      <w:r w:rsidRPr="00465728">
        <w:rPr>
          <w:sz w:val="16"/>
        </w:rPr>
        <w:t xml:space="preserve"> About() {</w:t>
      </w:r>
    </w:p>
    <w:p w:rsidR="003F1B03" w:rsidRPr="00465728" w:rsidRDefault="003F1B03">
      <w:pPr>
        <w:pStyle w:val="HTMLPreformatted"/>
        <w:divId w:val="1705708380"/>
        <w:rPr>
          <w:sz w:val="16"/>
        </w:rPr>
      </w:pPr>
      <w:r w:rsidRPr="00465728">
        <w:rPr>
          <w:rStyle w:val="line-number1"/>
          <w:sz w:val="16"/>
        </w:rPr>
        <w:t>22</w:t>
      </w:r>
      <w:r w:rsidRPr="00465728">
        <w:rPr>
          <w:sz w:val="16"/>
        </w:rPr>
        <w:t xml:space="preserve">         MenuBorder menuBorder = </w:t>
      </w:r>
      <w:r w:rsidRPr="00465728">
        <w:rPr>
          <w:rStyle w:val="keyword-directive1"/>
          <w:sz w:val="16"/>
        </w:rPr>
        <w:t>new</w:t>
      </w:r>
      <w:r w:rsidRPr="00465728">
        <w:rPr>
          <w:sz w:val="16"/>
        </w:rPr>
        <w:t xml:space="preserve"> MenuBorder(</w:t>
      </w:r>
      <w:r w:rsidRPr="00465728">
        <w:rPr>
          <w:rStyle w:val="character1"/>
          <w:sz w:val="16"/>
        </w:rPr>
        <w:t>"mainNavigation"</w:t>
      </w:r>
      <w:r w:rsidRPr="00465728">
        <w:rPr>
          <w:sz w:val="16"/>
        </w:rPr>
        <w:t>);</w:t>
      </w:r>
    </w:p>
    <w:p w:rsidR="003F1B03" w:rsidRPr="00465728" w:rsidRDefault="003F1B03">
      <w:pPr>
        <w:pStyle w:val="HTMLPreformatted"/>
        <w:divId w:val="1705708380"/>
        <w:rPr>
          <w:sz w:val="16"/>
        </w:rPr>
      </w:pPr>
      <w:r w:rsidRPr="00465728">
        <w:rPr>
          <w:rStyle w:val="line-number1"/>
          <w:sz w:val="16"/>
        </w:rPr>
        <w:t>23</w:t>
      </w:r>
      <w:r w:rsidRPr="00465728">
        <w:rPr>
          <w:sz w:val="16"/>
        </w:rPr>
        <w:t xml:space="preserve">         add(menuBorder);</w:t>
      </w:r>
    </w:p>
    <w:p w:rsidR="003F1B03" w:rsidRPr="00465728" w:rsidRDefault="003F1B03">
      <w:pPr>
        <w:pStyle w:val="HTMLPreformatted"/>
        <w:divId w:val="1705708380"/>
        <w:rPr>
          <w:sz w:val="16"/>
        </w:rPr>
      </w:pPr>
      <w:r w:rsidRPr="00465728">
        <w:rPr>
          <w:rStyle w:val="line-number1"/>
          <w:sz w:val="16"/>
        </w:rPr>
        <w:t>24</w:t>
      </w:r>
      <w:r w:rsidRPr="00465728">
        <w:rPr>
          <w:sz w:val="16"/>
        </w:rPr>
        <w:t xml:space="preserve">         BorderBodyContainer borderBodyContainer = menuBorder.getBodyContainer();</w:t>
      </w:r>
    </w:p>
    <w:p w:rsidR="003F1B03" w:rsidRPr="00465728" w:rsidRDefault="003F1B03">
      <w:pPr>
        <w:pStyle w:val="HTMLPreformatted"/>
        <w:divId w:val="1705708380"/>
        <w:rPr>
          <w:sz w:val="16"/>
        </w:rPr>
      </w:pPr>
      <w:r w:rsidRPr="00465728">
        <w:rPr>
          <w:rStyle w:val="line-number1"/>
          <w:sz w:val="16"/>
        </w:rPr>
        <w:t>25</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26</w:t>
      </w:r>
      <w:r w:rsidRPr="00465728">
        <w:rPr>
          <w:sz w:val="16"/>
        </w:rPr>
        <w:t xml:space="preserve">         </w:t>
      </w:r>
      <w:r w:rsidRPr="00465728">
        <w:rPr>
          <w:rStyle w:val="keyword-directive1"/>
          <w:sz w:val="16"/>
        </w:rPr>
        <w:t>final</w:t>
      </w:r>
      <w:r w:rsidRPr="00465728">
        <w:rPr>
          <w:sz w:val="16"/>
        </w:rPr>
        <w:t xml:space="preserve"> List&lt;VideoSource&gt; videoSources = </w:t>
      </w:r>
      <w:r w:rsidRPr="00465728">
        <w:rPr>
          <w:rStyle w:val="keyword-directive1"/>
          <w:sz w:val="16"/>
        </w:rPr>
        <w:t>new</w:t>
      </w:r>
      <w:r w:rsidRPr="00465728">
        <w:rPr>
          <w:sz w:val="16"/>
        </w:rPr>
        <w:t xml:space="preserve"> ArrayList&lt;VideoSource&gt;();</w:t>
      </w:r>
    </w:p>
    <w:p w:rsidR="003F1B03" w:rsidRPr="00465728" w:rsidRDefault="003F1B03">
      <w:pPr>
        <w:pStyle w:val="HTMLPreformatted"/>
        <w:divId w:val="1705708380"/>
        <w:rPr>
          <w:sz w:val="16"/>
        </w:rPr>
      </w:pPr>
      <w:r w:rsidRPr="00465728">
        <w:rPr>
          <w:rStyle w:val="line-number1"/>
          <w:sz w:val="16"/>
        </w:rPr>
        <w:t>27</w:t>
      </w:r>
      <w:r w:rsidRPr="00465728">
        <w:rPr>
          <w:sz w:val="16"/>
        </w:rPr>
        <w:t xml:space="preserve">         videoSources.add(</w:t>
      </w:r>
      <w:r w:rsidRPr="00465728">
        <w:rPr>
          <w:rStyle w:val="keyword-directive1"/>
          <w:sz w:val="16"/>
        </w:rPr>
        <w:t>new</w:t>
      </w:r>
      <w:r w:rsidRPr="00465728">
        <w:rPr>
          <w:sz w:val="16"/>
        </w:rPr>
        <w:t xml:space="preserve"> VideoSource(</w:t>
      </w:r>
      <w:r w:rsidRPr="00465728">
        <w:rPr>
          <w:rStyle w:val="keyword-directive1"/>
          <w:sz w:val="16"/>
        </w:rPr>
        <w:t>new</w:t>
      </w:r>
      <w:r w:rsidRPr="00465728">
        <w:rPr>
          <w:sz w:val="16"/>
        </w:rPr>
        <w:t xml:space="preserve"> ResourceReference(About.</w:t>
      </w:r>
      <w:r w:rsidRPr="00465728">
        <w:rPr>
          <w:rStyle w:val="keyword-directive1"/>
          <w:sz w:val="16"/>
        </w:rPr>
        <w:t>class</w:t>
      </w:r>
      <w:r w:rsidRPr="00465728">
        <w:rPr>
          <w:sz w:val="16"/>
        </w:rPr>
        <w:t xml:space="preserve">, </w:t>
      </w:r>
      <w:r w:rsidRPr="00465728">
        <w:rPr>
          <w:rStyle w:val="character1"/>
          <w:sz w:val="16"/>
        </w:rPr>
        <w:t>"About.ogv"</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28</w:t>
      </w:r>
      <w:r w:rsidRPr="00465728">
        <w:rPr>
          <w:sz w:val="16"/>
        </w:rPr>
        <w:t xml:space="preserve">                  VideoSource.VideoType.OGG));</w:t>
      </w:r>
    </w:p>
    <w:p w:rsidR="003F1B03" w:rsidRPr="00465728" w:rsidRDefault="003F1B03">
      <w:pPr>
        <w:pStyle w:val="HTMLPreformatted"/>
        <w:divId w:val="1705708380"/>
        <w:rPr>
          <w:sz w:val="16"/>
        </w:rPr>
      </w:pPr>
      <w:r w:rsidRPr="00465728">
        <w:rPr>
          <w:rStyle w:val="line-number1"/>
          <w:sz w:val="16"/>
        </w:rPr>
        <w:t>29</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30</w:t>
      </w:r>
      <w:r w:rsidRPr="00465728">
        <w:rPr>
          <w:sz w:val="16"/>
        </w:rPr>
        <w:t xml:space="preserve">         IModel&lt;List&lt;VideoSource&gt;&gt; videoSourceList = </w:t>
      </w:r>
    </w:p>
    <w:p w:rsidR="003F1B03" w:rsidRPr="00465728" w:rsidRDefault="003F1B03">
      <w:pPr>
        <w:pStyle w:val="HTMLPreformatted"/>
        <w:divId w:val="1705708380"/>
        <w:rPr>
          <w:sz w:val="16"/>
        </w:rPr>
      </w:pPr>
      <w:r w:rsidRPr="00465728">
        <w:rPr>
          <w:rStyle w:val="line-number1"/>
          <w:sz w:val="16"/>
        </w:rPr>
        <w:t>31</w:t>
      </w:r>
      <w:r w:rsidRPr="00465728">
        <w:rPr>
          <w:sz w:val="16"/>
        </w:rPr>
        <w:t xml:space="preserve">                 </w:t>
      </w:r>
      <w:r w:rsidRPr="00465728">
        <w:rPr>
          <w:rStyle w:val="keyword-directive1"/>
          <w:sz w:val="16"/>
        </w:rPr>
        <w:t>new</w:t>
      </w:r>
      <w:r w:rsidRPr="00465728">
        <w:rPr>
          <w:sz w:val="16"/>
        </w:rPr>
        <w:t xml:space="preserve"> AbstractReadOnlyModel&lt;List&lt;VideoSource&gt;&gt;() {</w:t>
      </w:r>
    </w:p>
    <w:p w:rsidR="003F1B03" w:rsidRPr="00465728" w:rsidRDefault="003F1B03">
      <w:pPr>
        <w:pStyle w:val="HTMLPreformatted"/>
        <w:divId w:val="1705708380"/>
        <w:rPr>
          <w:sz w:val="16"/>
        </w:rPr>
      </w:pPr>
      <w:r w:rsidRPr="00465728">
        <w:rPr>
          <w:rStyle w:val="line-number1"/>
          <w:sz w:val="16"/>
        </w:rPr>
        <w:t>32</w:t>
      </w:r>
      <w:r w:rsidRPr="00465728">
        <w:rPr>
          <w:sz w:val="16"/>
        </w:rPr>
        <w:t xml:space="preserve">             @Override</w:t>
      </w:r>
    </w:p>
    <w:p w:rsidR="003F1B03" w:rsidRPr="00465728" w:rsidRDefault="003F1B03">
      <w:pPr>
        <w:pStyle w:val="HTMLPreformatted"/>
        <w:divId w:val="1705708380"/>
        <w:rPr>
          <w:sz w:val="16"/>
        </w:rPr>
      </w:pPr>
      <w:r w:rsidRPr="00465728">
        <w:rPr>
          <w:rStyle w:val="line-number1"/>
          <w:sz w:val="16"/>
        </w:rPr>
        <w:t>33</w:t>
      </w:r>
      <w:r w:rsidRPr="00465728">
        <w:rPr>
          <w:sz w:val="16"/>
        </w:rPr>
        <w:t xml:space="preserve">             </w:t>
      </w:r>
      <w:r w:rsidRPr="00465728">
        <w:rPr>
          <w:rStyle w:val="keyword-directive1"/>
          <w:sz w:val="16"/>
        </w:rPr>
        <w:t>public</w:t>
      </w:r>
      <w:r w:rsidRPr="00465728">
        <w:rPr>
          <w:sz w:val="16"/>
        </w:rPr>
        <w:t xml:space="preserve"> List&lt;VideoSource&gt; getObject() {</w:t>
      </w:r>
    </w:p>
    <w:p w:rsidR="003F1B03" w:rsidRPr="00465728" w:rsidRDefault="003F1B03">
      <w:pPr>
        <w:pStyle w:val="HTMLPreformatted"/>
        <w:divId w:val="1705708380"/>
        <w:rPr>
          <w:sz w:val="16"/>
        </w:rPr>
      </w:pPr>
      <w:r w:rsidRPr="00465728">
        <w:rPr>
          <w:rStyle w:val="line-number1"/>
          <w:sz w:val="16"/>
        </w:rPr>
        <w:t>34</w:t>
      </w:r>
      <w:r w:rsidRPr="00465728">
        <w:rPr>
          <w:sz w:val="16"/>
        </w:rPr>
        <w:t xml:space="preserve">                 </w:t>
      </w:r>
      <w:r w:rsidRPr="00465728">
        <w:rPr>
          <w:rStyle w:val="keyword-directive1"/>
          <w:sz w:val="16"/>
        </w:rPr>
        <w:t>return</w:t>
      </w:r>
      <w:r w:rsidRPr="00465728">
        <w:rPr>
          <w:sz w:val="16"/>
        </w:rPr>
        <w:t xml:space="preserve"> videoSources;</w:t>
      </w:r>
    </w:p>
    <w:p w:rsidR="003F1B03" w:rsidRPr="00465728" w:rsidRDefault="003F1B03">
      <w:pPr>
        <w:pStyle w:val="HTMLPreformatted"/>
        <w:divId w:val="1705708380"/>
        <w:rPr>
          <w:sz w:val="16"/>
        </w:rPr>
      </w:pPr>
      <w:r w:rsidRPr="00465728">
        <w:rPr>
          <w:rStyle w:val="line-number1"/>
          <w:sz w:val="16"/>
        </w:rPr>
        <w:t>35</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36</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37</w:t>
      </w:r>
      <w:r w:rsidRPr="00465728">
        <w:rPr>
          <w:sz w:val="16"/>
        </w:rPr>
        <w:t xml:space="preserve">         Html5Video html5Video = </w:t>
      </w:r>
      <w:r w:rsidRPr="00465728">
        <w:rPr>
          <w:rStyle w:val="keyword-directive1"/>
          <w:sz w:val="16"/>
        </w:rPr>
        <w:t>new</w:t>
      </w:r>
      <w:r w:rsidRPr="00465728">
        <w:rPr>
          <w:sz w:val="16"/>
        </w:rPr>
        <w:t xml:space="preserve"> Html5Video(</w:t>
      </w:r>
      <w:r w:rsidRPr="00465728">
        <w:rPr>
          <w:rStyle w:val="character1"/>
          <w:sz w:val="16"/>
        </w:rPr>
        <w:t>"aboutVideo"</w:t>
      </w:r>
      <w:r w:rsidRPr="00465728">
        <w:rPr>
          <w:sz w:val="16"/>
        </w:rPr>
        <w:t>, videoSourceList);</w:t>
      </w:r>
    </w:p>
    <w:p w:rsidR="003F1B03" w:rsidRPr="00465728" w:rsidRDefault="003F1B03">
      <w:pPr>
        <w:pStyle w:val="HTMLPreformatted"/>
        <w:divId w:val="1705708380"/>
        <w:rPr>
          <w:sz w:val="16"/>
        </w:rPr>
      </w:pPr>
      <w:r w:rsidRPr="00465728">
        <w:rPr>
          <w:rStyle w:val="line-number1"/>
          <w:sz w:val="16"/>
        </w:rPr>
        <w:t>38</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39</w:t>
      </w:r>
      <w:r w:rsidRPr="00465728">
        <w:rPr>
          <w:sz w:val="16"/>
        </w:rPr>
        <w:t xml:space="preserve">         borderBodyContainer.add(html5Video);</w:t>
      </w:r>
    </w:p>
    <w:p w:rsidR="003F1B03" w:rsidRPr="00465728" w:rsidRDefault="003F1B03">
      <w:pPr>
        <w:pStyle w:val="HTMLPreformatted"/>
        <w:divId w:val="1705708380"/>
        <w:rPr>
          <w:sz w:val="16"/>
        </w:rPr>
      </w:pPr>
      <w:r w:rsidRPr="00465728">
        <w:rPr>
          <w:rStyle w:val="line-number1"/>
          <w:sz w:val="16"/>
        </w:rPr>
        <w:t>40</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41</w:t>
      </w:r>
      <w:r w:rsidRPr="00465728">
        <w:rPr>
          <w:sz w:val="16"/>
        </w:rPr>
        <w:t xml:space="preserve"> }</w:t>
      </w:r>
    </w:p>
    <w:p w:rsidR="003F1B03" w:rsidRDefault="003F1B03">
      <w:pPr>
        <w:rPr>
          <w:noProof/>
          <w:lang w:eastAsia="da-DK" w:bidi="ar-SA"/>
        </w:rPr>
      </w:pPr>
      <w:r w:rsidRPr="00465728">
        <w:rPr>
          <w:noProof/>
          <w:sz w:val="16"/>
          <w:lang w:eastAsia="da-DK" w:bidi="ar-SA"/>
        </w:rPr>
        <w:fldChar w:fldCharType="end"/>
      </w:r>
    </w:p>
    <w:p w:rsidR="005D4534" w:rsidRDefault="005D4534">
      <w:pPr>
        <w:rPr>
          <w:noProof/>
          <w:lang w:eastAsia="da-DK" w:bidi="ar-SA"/>
        </w:rPr>
      </w:pPr>
    </w:p>
    <w:p w:rsidR="005D6DD1" w:rsidRDefault="00BA72ED">
      <w:pPr>
        <w:rPr>
          <w:noProof/>
          <w:lang w:eastAsia="da-DK" w:bidi="ar-SA"/>
        </w:rPr>
      </w:pPr>
      <w:r>
        <w:rPr>
          <w:noProof/>
          <w:lang w:eastAsia="da-DK" w:bidi="ar-SA"/>
        </w:rPr>
        <w:t>Filen: HomePage.html</w:t>
      </w:r>
    </w:p>
    <w:p w:rsidR="005D6DD1" w:rsidRDefault="005D6DD1">
      <w:pPr>
        <w:rPr>
          <w:noProof/>
          <w:lang w:eastAsia="da-DK" w:bidi="ar-SA"/>
        </w:rPr>
      </w:pPr>
    </w:p>
    <w:p w:rsidR="00BA72ED" w:rsidRPr="00BA72ED" w:rsidRDefault="00BA72ED" w:rsidP="00BA72ED">
      <w:pPr>
        <w:divId w:val="891421931"/>
        <w:rPr>
          <w:sz w:val="16"/>
        </w:rPr>
      </w:pPr>
      <w:r w:rsidRPr="00BA72ED">
        <w:rPr>
          <w:noProof/>
          <w:sz w:val="16"/>
          <w:lang w:eastAsia="da-DK" w:bidi="ar-SA"/>
        </w:rPr>
        <w:fldChar w:fldCharType="begin"/>
      </w:r>
      <w:r w:rsidRPr="00BA72ED">
        <w:rPr>
          <w:noProof/>
          <w:sz w:val="16"/>
          <w:lang w:eastAsia="da-DK" w:bidi="ar-SA"/>
        </w:rPr>
        <w:instrText xml:space="preserve"> INCLUDETEXT "C:\\GoogleCode\\user-driven-sign-language-dictionary\\Analysis and design\\CodeInHtml\\_HomePage.html" \c HTML </w:instrText>
      </w:r>
      <w:r>
        <w:rPr>
          <w:noProof/>
          <w:sz w:val="16"/>
          <w:lang w:eastAsia="da-DK" w:bidi="ar-SA"/>
        </w:rPr>
        <w:instrText xml:space="preserve"> \* MERGEFORMAT </w:instrText>
      </w:r>
      <w:r w:rsidRPr="00BA72ED">
        <w:rPr>
          <w:noProof/>
          <w:sz w:val="16"/>
          <w:lang w:eastAsia="da-DK" w:bidi="ar-SA"/>
        </w:rPr>
        <w:fldChar w:fldCharType="separate"/>
      </w:r>
      <w:r w:rsidRPr="00BA72ED">
        <w:rPr>
          <w:rStyle w:val="line-number1"/>
          <w:sz w:val="16"/>
        </w:rPr>
        <w:t xml:space="preserve"> 1</w:t>
      </w:r>
      <w:r w:rsidRPr="00BA72ED">
        <w:rPr>
          <w:sz w:val="16"/>
        </w:rPr>
        <w:t xml:space="preserve"> &lt;?xml version="1.0" encoding="UTF-8"?&gt;</w:t>
      </w:r>
    </w:p>
    <w:p w:rsidR="00BA72ED" w:rsidRPr="00BA72ED" w:rsidRDefault="00BA72ED">
      <w:pPr>
        <w:pStyle w:val="HTMLPreformatted"/>
        <w:divId w:val="891421931"/>
        <w:rPr>
          <w:sz w:val="16"/>
        </w:rPr>
      </w:pPr>
      <w:r w:rsidRPr="00BA72ED">
        <w:rPr>
          <w:rStyle w:val="line-number1"/>
          <w:sz w:val="16"/>
        </w:rPr>
        <w:t xml:space="preserve"> 2</w:t>
      </w:r>
      <w:r w:rsidRPr="00BA72ED">
        <w:rPr>
          <w:sz w:val="16"/>
        </w:rPr>
        <w:t xml:space="preserve"> </w:t>
      </w:r>
      <w:r w:rsidRPr="00BA72ED">
        <w:rPr>
          <w:rStyle w:val="sgml-declaration1"/>
          <w:sz w:val="16"/>
        </w:rPr>
        <w:t>&lt;!DOCTYPE</w:t>
      </w:r>
      <w:r w:rsidRPr="00BA72ED">
        <w:rPr>
          <w:sz w:val="16"/>
        </w:rPr>
        <w:t xml:space="preserve"> </w:t>
      </w:r>
      <w:r w:rsidRPr="00BA72ED">
        <w:rPr>
          <w:rStyle w:val="sgml-declaration1"/>
          <w:sz w:val="16"/>
        </w:rPr>
        <w:t>html</w:t>
      </w:r>
      <w:r w:rsidRPr="00BA72ED">
        <w:rPr>
          <w:sz w:val="16"/>
        </w:rPr>
        <w:t xml:space="preserve"> </w:t>
      </w:r>
      <w:r w:rsidRPr="00BA72ED">
        <w:rPr>
          <w:rStyle w:val="sgml-declaration1"/>
          <w:sz w:val="16"/>
        </w:rPr>
        <w:t>PUBLIC</w:t>
      </w:r>
      <w:r w:rsidRPr="00BA72ED">
        <w:rPr>
          <w:sz w:val="16"/>
        </w:rPr>
        <w:t xml:space="preserve"> </w:t>
      </w:r>
      <w:r w:rsidRPr="00BA72ED">
        <w:rPr>
          <w:rStyle w:val="sgml-declaration1"/>
          <w:sz w:val="16"/>
        </w:rPr>
        <w:t>"-//W3C//DTD</w:t>
      </w:r>
      <w:r w:rsidRPr="00BA72ED">
        <w:rPr>
          <w:sz w:val="16"/>
        </w:rPr>
        <w:t xml:space="preserve"> </w:t>
      </w:r>
      <w:r w:rsidRPr="00BA72ED">
        <w:rPr>
          <w:rStyle w:val="sgml-declaration1"/>
          <w:sz w:val="16"/>
        </w:rPr>
        <w:t>XHTML</w:t>
      </w:r>
      <w:r w:rsidRPr="00BA72ED">
        <w:rPr>
          <w:sz w:val="16"/>
        </w:rPr>
        <w:t xml:space="preserve"> </w:t>
      </w:r>
      <w:r w:rsidRPr="00BA72ED">
        <w:rPr>
          <w:rStyle w:val="sgml-declaration1"/>
          <w:sz w:val="16"/>
        </w:rPr>
        <w:t>1.0</w:t>
      </w:r>
      <w:r w:rsidRPr="00BA72ED">
        <w:rPr>
          <w:sz w:val="16"/>
        </w:rPr>
        <w:t xml:space="preserve"> </w:t>
      </w:r>
      <w:r w:rsidRPr="00BA72ED">
        <w:rPr>
          <w:rStyle w:val="sgml-declaration1"/>
          <w:sz w:val="16"/>
        </w:rPr>
        <w:t>Transitional//EN"</w:t>
      </w:r>
      <w:r w:rsidRPr="00BA72ED">
        <w:rPr>
          <w:sz w:val="16"/>
        </w:rPr>
        <w:t xml:space="preserve"> </w:t>
      </w:r>
      <w:r w:rsidRPr="00BA72ED">
        <w:rPr>
          <w:rStyle w:val="sgml-declaration1"/>
          <w:sz w:val="16"/>
        </w:rPr>
        <w:t>"http://www.w3.org/TR/xhtml1/DTD/xhtml1-transitional.dtd"&gt;</w:t>
      </w:r>
    </w:p>
    <w:p w:rsidR="00BA72ED" w:rsidRPr="00BA72ED" w:rsidRDefault="00BA72ED">
      <w:pPr>
        <w:pStyle w:val="HTMLPreformatted"/>
        <w:divId w:val="891421931"/>
        <w:rPr>
          <w:sz w:val="16"/>
        </w:rPr>
      </w:pPr>
      <w:r w:rsidRPr="00BA72ED">
        <w:rPr>
          <w:rStyle w:val="line-number1"/>
          <w:sz w:val="16"/>
        </w:rPr>
        <w:t xml:space="preserve"> 3</w:t>
      </w:r>
      <w:r w:rsidRPr="00BA72ED">
        <w:rPr>
          <w:sz w:val="16"/>
        </w:rPr>
        <w:t xml:space="preserve"> </w:t>
      </w:r>
      <w:r w:rsidRPr="00BA72ED">
        <w:rPr>
          <w:rStyle w:val="tag1"/>
          <w:sz w:val="16"/>
        </w:rPr>
        <w:t>&lt;html</w:t>
      </w:r>
      <w:r w:rsidRPr="00BA72ED">
        <w:rPr>
          <w:sz w:val="16"/>
        </w:rPr>
        <w:t xml:space="preserve"> </w:t>
      </w:r>
      <w:r w:rsidRPr="00BA72ED">
        <w:rPr>
          <w:rStyle w:val="argument1"/>
          <w:sz w:val="16"/>
        </w:rPr>
        <w:t>xmlns:wicket=</w:t>
      </w:r>
      <w:r w:rsidRPr="00BA72ED">
        <w:rPr>
          <w:rStyle w:val="value1"/>
          <w:sz w:val="16"/>
        </w:rPr>
        <w:t>"http://wicket.apache.org"</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 xml:space="preserve"> 4</w:t>
      </w:r>
      <w:r w:rsidRPr="00BA72ED">
        <w:rPr>
          <w:sz w:val="16"/>
        </w:rPr>
        <w:t xml:space="preserve"> </w:t>
      </w:r>
      <w:r w:rsidRPr="00BA72ED">
        <w:rPr>
          <w:rStyle w:val="tag1"/>
          <w:sz w:val="16"/>
        </w:rPr>
        <w:t>&lt;head&gt;</w:t>
      </w:r>
    </w:p>
    <w:p w:rsidR="00BA72ED" w:rsidRPr="00BA72ED" w:rsidRDefault="00BA72ED">
      <w:pPr>
        <w:pStyle w:val="HTMLPreformatted"/>
        <w:divId w:val="891421931"/>
        <w:rPr>
          <w:sz w:val="16"/>
        </w:rPr>
      </w:pPr>
      <w:r w:rsidRPr="00BA72ED">
        <w:rPr>
          <w:rStyle w:val="line-number1"/>
          <w:sz w:val="16"/>
        </w:rPr>
        <w:t xml:space="preserve"> 5</w:t>
      </w:r>
      <w:r w:rsidRPr="00BA72ED">
        <w:rPr>
          <w:sz w:val="16"/>
        </w:rPr>
        <w:t xml:space="preserve">     </w:t>
      </w:r>
      <w:r w:rsidRPr="00BA72ED">
        <w:rPr>
          <w:rStyle w:val="tag1"/>
          <w:sz w:val="16"/>
        </w:rPr>
        <w:t>&lt;meta</w:t>
      </w:r>
      <w:r w:rsidRPr="00BA72ED">
        <w:rPr>
          <w:sz w:val="16"/>
        </w:rPr>
        <w:t xml:space="preserve"> </w:t>
      </w:r>
      <w:r w:rsidRPr="00BA72ED">
        <w:rPr>
          <w:rStyle w:val="argument1"/>
          <w:sz w:val="16"/>
        </w:rPr>
        <w:t>http-equiv=</w:t>
      </w:r>
      <w:r w:rsidRPr="00BA72ED">
        <w:rPr>
          <w:rStyle w:val="value1"/>
          <w:sz w:val="16"/>
        </w:rPr>
        <w:t>"Content-Type"</w:t>
      </w:r>
      <w:r w:rsidRPr="00BA72ED">
        <w:rPr>
          <w:sz w:val="16"/>
        </w:rPr>
        <w:t xml:space="preserve"> </w:t>
      </w:r>
      <w:r w:rsidRPr="00BA72ED">
        <w:rPr>
          <w:rStyle w:val="argument1"/>
          <w:sz w:val="16"/>
        </w:rPr>
        <w:t>content=</w:t>
      </w:r>
      <w:r w:rsidRPr="00BA72ED">
        <w:rPr>
          <w:rStyle w:val="value1"/>
          <w:sz w:val="16"/>
        </w:rPr>
        <w:t>"text/html; charset=UTF-8"</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 xml:space="preserve"> 6</w:t>
      </w:r>
      <w:r w:rsidRPr="00BA72ED">
        <w:rPr>
          <w:sz w:val="16"/>
        </w:rPr>
        <w:t xml:space="preserve">     </w:t>
      </w:r>
      <w:r w:rsidRPr="00BA72ED">
        <w:rPr>
          <w:rStyle w:val="tag1"/>
          <w:sz w:val="16"/>
        </w:rPr>
        <w:t>&lt;link</w:t>
      </w:r>
      <w:r w:rsidRPr="00BA72ED">
        <w:rPr>
          <w:sz w:val="16"/>
        </w:rPr>
        <w:t xml:space="preserve"> </w:t>
      </w:r>
      <w:r w:rsidRPr="00BA72ED">
        <w:rPr>
          <w:rStyle w:val="argument1"/>
          <w:sz w:val="16"/>
        </w:rPr>
        <w:t>rel=</w:t>
      </w:r>
      <w:r w:rsidRPr="00BA72ED">
        <w:rPr>
          <w:rStyle w:val="value1"/>
          <w:sz w:val="16"/>
        </w:rPr>
        <w:t>"stylesheet"</w:t>
      </w:r>
      <w:r w:rsidRPr="00BA72ED">
        <w:rPr>
          <w:sz w:val="16"/>
        </w:rPr>
        <w:t xml:space="preserve"> </w:t>
      </w:r>
      <w:r w:rsidRPr="00BA72ED">
        <w:rPr>
          <w:rStyle w:val="argument1"/>
          <w:sz w:val="16"/>
        </w:rPr>
        <w:t>type=</w:t>
      </w:r>
      <w:r w:rsidRPr="00BA72ED">
        <w:rPr>
          <w:rStyle w:val="value1"/>
          <w:sz w:val="16"/>
        </w:rPr>
        <w:t>"text/css"</w:t>
      </w:r>
      <w:r w:rsidRPr="00BA72ED">
        <w:rPr>
          <w:sz w:val="16"/>
        </w:rPr>
        <w:t xml:space="preserve"> </w:t>
      </w:r>
      <w:r w:rsidRPr="00BA72ED">
        <w:rPr>
          <w:rStyle w:val="argument1"/>
          <w:sz w:val="16"/>
        </w:rPr>
        <w:t>href=</w:t>
      </w:r>
      <w:r w:rsidRPr="00BA72ED">
        <w:rPr>
          <w:rStyle w:val="value1"/>
          <w:sz w:val="16"/>
        </w:rPr>
        <w:t>"style.css"</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 xml:space="preserve"> 7</w:t>
      </w:r>
      <w:r w:rsidRPr="00BA72ED">
        <w:rPr>
          <w:sz w:val="16"/>
        </w:rPr>
        <w:t xml:space="preserve"> </w:t>
      </w:r>
      <w:r w:rsidRPr="00BA72ED">
        <w:rPr>
          <w:rStyle w:val="tag1"/>
          <w:sz w:val="16"/>
        </w:rPr>
        <w:t>&lt;/head&gt;</w:t>
      </w:r>
    </w:p>
    <w:p w:rsidR="00BA72ED" w:rsidRPr="00BA72ED" w:rsidRDefault="00BA72ED">
      <w:pPr>
        <w:pStyle w:val="HTMLPreformatted"/>
        <w:divId w:val="891421931"/>
        <w:rPr>
          <w:sz w:val="16"/>
        </w:rPr>
      </w:pPr>
      <w:r w:rsidRPr="00BA72ED">
        <w:rPr>
          <w:rStyle w:val="line-number1"/>
          <w:sz w:val="16"/>
        </w:rPr>
        <w:t xml:space="preserve"> 8</w:t>
      </w:r>
      <w:r w:rsidRPr="00BA72ED">
        <w:rPr>
          <w:sz w:val="16"/>
        </w:rPr>
        <w:t xml:space="preserve"> </w:t>
      </w:r>
      <w:r w:rsidRPr="00BA72ED">
        <w:rPr>
          <w:rStyle w:val="tag1"/>
          <w:sz w:val="16"/>
        </w:rPr>
        <w:t>&lt;body&gt;</w:t>
      </w:r>
      <w:r w:rsidRPr="00BA72ED">
        <w:rPr>
          <w:sz w:val="16"/>
        </w:rPr>
        <w:t xml:space="preserve"> </w:t>
      </w:r>
    </w:p>
    <w:p w:rsidR="00BA72ED" w:rsidRPr="00BA72ED" w:rsidRDefault="00BA72ED">
      <w:pPr>
        <w:pStyle w:val="HTMLPreformatted"/>
        <w:divId w:val="891421931"/>
        <w:rPr>
          <w:sz w:val="16"/>
        </w:rPr>
      </w:pPr>
      <w:r w:rsidRPr="00BA72ED">
        <w:rPr>
          <w:rStyle w:val="line-number1"/>
          <w:sz w:val="16"/>
        </w:rPr>
        <w:t xml:space="preserve"> 9</w:t>
      </w:r>
      <w:r w:rsidRPr="00BA72ED">
        <w:rPr>
          <w:sz w:val="16"/>
        </w:rPr>
        <w:t xml:space="preserve"> </w:t>
      </w:r>
      <w:r w:rsidRPr="00BA72ED">
        <w:rPr>
          <w:rStyle w:val="tag1"/>
          <w:sz w:val="16"/>
        </w:rPr>
        <w:t>&lt;wicket:extend&gt;</w:t>
      </w:r>
      <w:r w:rsidRPr="00BA72ED">
        <w:rPr>
          <w:sz w:val="16"/>
        </w:rPr>
        <w:t xml:space="preserve"> </w:t>
      </w:r>
    </w:p>
    <w:p w:rsidR="00BA72ED" w:rsidRPr="00BA72ED" w:rsidRDefault="00BA72ED">
      <w:pPr>
        <w:pStyle w:val="HTMLPreformatted"/>
        <w:divId w:val="891421931"/>
        <w:rPr>
          <w:sz w:val="16"/>
        </w:rPr>
      </w:pPr>
      <w:r w:rsidRPr="00BA72ED">
        <w:rPr>
          <w:rStyle w:val="line-number1"/>
          <w:sz w:val="16"/>
        </w:rPr>
        <w:t>10</w:t>
      </w:r>
      <w:r w:rsidRPr="00BA72ED">
        <w:rPr>
          <w:sz w:val="16"/>
        </w:rPr>
        <w:t xml:space="preserve"> </w:t>
      </w:r>
      <w:r w:rsidRPr="00BA72ED">
        <w:rPr>
          <w:rStyle w:val="tag1"/>
          <w:sz w:val="16"/>
        </w:rPr>
        <w:t>&lt;span</w:t>
      </w:r>
      <w:r w:rsidRPr="00BA72ED">
        <w:rPr>
          <w:sz w:val="16"/>
        </w:rPr>
        <w:t xml:space="preserve"> </w:t>
      </w:r>
      <w:r w:rsidRPr="00BA72ED">
        <w:rPr>
          <w:rStyle w:val="argument1"/>
          <w:sz w:val="16"/>
        </w:rPr>
        <w:t>wicket:id</w:t>
      </w:r>
      <w:r w:rsidRPr="00BA72ED">
        <w:rPr>
          <w:sz w:val="16"/>
        </w:rPr>
        <w:t xml:space="preserve"> </w:t>
      </w:r>
      <w:r w:rsidRPr="00BA72ED">
        <w:rPr>
          <w:rStyle w:val="argument1"/>
          <w:sz w:val="16"/>
        </w:rPr>
        <w:t>=</w:t>
      </w:r>
      <w:r w:rsidRPr="00BA72ED">
        <w:rPr>
          <w:sz w:val="16"/>
        </w:rPr>
        <w:t xml:space="preserve"> </w:t>
      </w:r>
      <w:r w:rsidRPr="00BA72ED">
        <w:rPr>
          <w:rStyle w:val="value1"/>
          <w:sz w:val="16"/>
        </w:rPr>
        <w:t>"mainNavigation"</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11</w:t>
      </w:r>
      <w:r w:rsidRPr="00BA72ED">
        <w:rPr>
          <w:sz w:val="16"/>
        </w:rPr>
        <w:t xml:space="preserve">     </w:t>
      </w:r>
      <w:r w:rsidRPr="00BA72ED">
        <w:rPr>
          <w:rStyle w:val="tag1"/>
          <w:sz w:val="16"/>
        </w:rPr>
        <w:t>&lt;h2&gt;</w:t>
      </w:r>
      <w:r w:rsidRPr="00BA72ED">
        <w:rPr>
          <w:sz w:val="16"/>
        </w:rPr>
        <w:t>S</w:t>
      </w:r>
      <w:r w:rsidRPr="00BA72ED">
        <w:rPr>
          <w:rStyle w:val="st01"/>
          <w:sz w:val="16"/>
        </w:rPr>
        <w:t>&amp;oslash;</w:t>
      </w:r>
      <w:r w:rsidRPr="00BA72ED">
        <w:rPr>
          <w:sz w:val="16"/>
        </w:rPr>
        <w:t>g</w:t>
      </w:r>
      <w:r w:rsidRPr="00BA72ED">
        <w:rPr>
          <w:rStyle w:val="tag1"/>
          <w:sz w:val="16"/>
        </w:rPr>
        <w:t>&lt;/h2&gt;</w:t>
      </w:r>
    </w:p>
    <w:p w:rsidR="00BA72ED" w:rsidRPr="00BA72ED" w:rsidRDefault="00BA72ED">
      <w:pPr>
        <w:pStyle w:val="HTMLPreformatted"/>
        <w:divId w:val="891421931"/>
        <w:rPr>
          <w:sz w:val="16"/>
        </w:rPr>
      </w:pPr>
      <w:r w:rsidRPr="00BA72ED">
        <w:rPr>
          <w:rStyle w:val="line-number1"/>
          <w:sz w:val="16"/>
        </w:rPr>
        <w:t>12</w:t>
      </w:r>
      <w:r w:rsidRPr="00BA72ED">
        <w:rPr>
          <w:sz w:val="16"/>
        </w:rPr>
        <w:t xml:space="preserve">     </w:t>
      </w:r>
      <w:r w:rsidRPr="00BA72ED">
        <w:rPr>
          <w:rStyle w:val="tag1"/>
          <w:sz w:val="16"/>
        </w:rPr>
        <w:t>&lt;form</w:t>
      </w:r>
      <w:r w:rsidRPr="00BA72ED">
        <w:rPr>
          <w:sz w:val="16"/>
        </w:rPr>
        <w:t xml:space="preserve"> </w:t>
      </w:r>
      <w:r w:rsidRPr="00BA72ED">
        <w:rPr>
          <w:rStyle w:val="argument1"/>
          <w:sz w:val="16"/>
        </w:rPr>
        <w:t>action=</w:t>
      </w:r>
      <w:r w:rsidRPr="00BA72ED">
        <w:rPr>
          <w:rStyle w:val="value1"/>
          <w:sz w:val="16"/>
        </w:rPr>
        <w:t>"#"</w:t>
      </w:r>
      <w:r w:rsidRPr="00BA72ED">
        <w:rPr>
          <w:sz w:val="16"/>
        </w:rPr>
        <w:t xml:space="preserve"> </w:t>
      </w:r>
      <w:r w:rsidRPr="00BA72ED">
        <w:rPr>
          <w:rStyle w:val="argument1"/>
          <w:sz w:val="16"/>
        </w:rPr>
        <w:t>wicket:id=</w:t>
      </w:r>
      <w:r w:rsidRPr="00BA72ED">
        <w:rPr>
          <w:rStyle w:val="value1"/>
          <w:sz w:val="16"/>
        </w:rPr>
        <w:t>"form"</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13</w:t>
      </w:r>
      <w:r w:rsidRPr="00BA72ED">
        <w:rPr>
          <w:sz w:val="16"/>
        </w:rPr>
        <w:t xml:space="preserve">         </w:t>
      </w:r>
      <w:r w:rsidRPr="00BA72ED">
        <w:rPr>
          <w:rStyle w:val="tag1"/>
          <w:sz w:val="16"/>
        </w:rPr>
        <w:t>&lt;table</w:t>
      </w:r>
      <w:r w:rsidRPr="00BA72ED">
        <w:rPr>
          <w:sz w:val="16"/>
        </w:rPr>
        <w:t xml:space="preserve"> </w:t>
      </w:r>
      <w:r w:rsidRPr="00BA72ED">
        <w:rPr>
          <w:rStyle w:val="argument1"/>
          <w:sz w:val="16"/>
        </w:rPr>
        <w:t>border=</w:t>
      </w:r>
      <w:r w:rsidRPr="00BA72ED">
        <w:rPr>
          <w:rStyle w:val="value1"/>
          <w:sz w:val="16"/>
        </w:rPr>
        <w:t>"0"</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14</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15</w:t>
      </w:r>
      <w:r w:rsidRPr="00BA72ED">
        <w:rPr>
          <w:sz w:val="16"/>
        </w:rPr>
        <w:t xml:space="preserve">                 </w:t>
      </w:r>
      <w:r w:rsidRPr="00BA72ED">
        <w:rPr>
          <w:rStyle w:val="tag1"/>
          <w:sz w:val="16"/>
        </w:rPr>
        <w:t>&lt;td&gt;</w:t>
      </w:r>
      <w:r w:rsidRPr="00BA72ED">
        <w:rPr>
          <w:sz w:val="16"/>
        </w:rPr>
        <w:t>S</w:t>
      </w:r>
      <w:r w:rsidRPr="00BA72ED">
        <w:rPr>
          <w:rStyle w:val="st01"/>
          <w:sz w:val="16"/>
        </w:rPr>
        <w:t>&amp;oslash;</w:t>
      </w:r>
      <w:r w:rsidRPr="00BA72ED">
        <w:rPr>
          <w:sz w:val="16"/>
        </w:rPr>
        <w:t>g efter:</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16</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17</w:t>
      </w:r>
      <w:r w:rsidRPr="00BA72ED">
        <w:rPr>
          <w:sz w:val="16"/>
        </w:rPr>
        <w:t xml:space="preserve">                     </w:t>
      </w:r>
      <w:r w:rsidRPr="00BA72ED">
        <w:rPr>
          <w:rStyle w:val="tag1"/>
          <w:sz w:val="16"/>
        </w:rPr>
        <w:t>&lt;select</w:t>
      </w:r>
      <w:r w:rsidRPr="00BA72ED">
        <w:rPr>
          <w:sz w:val="16"/>
        </w:rPr>
        <w:t xml:space="preserve"> </w:t>
      </w:r>
      <w:r w:rsidRPr="00BA72ED">
        <w:rPr>
          <w:rStyle w:val="argument1"/>
          <w:sz w:val="16"/>
        </w:rPr>
        <w:t>wicket:id=</w:t>
      </w:r>
      <w:r w:rsidRPr="00BA72ED">
        <w:rPr>
          <w:rStyle w:val="value1"/>
          <w:sz w:val="16"/>
        </w:rPr>
        <w:t>"searchFor"</w:t>
      </w:r>
      <w:r w:rsidRPr="00BA72ED">
        <w:rPr>
          <w:sz w:val="16"/>
        </w:rPr>
        <w:t xml:space="preserve"> </w:t>
      </w:r>
      <w:r w:rsidRPr="00BA72ED">
        <w:rPr>
          <w:rStyle w:val="argument1"/>
          <w:sz w:val="16"/>
        </w:rPr>
        <w:t>name=</w:t>
      </w:r>
      <w:r w:rsidRPr="00BA72ED">
        <w:rPr>
          <w:rStyle w:val="value1"/>
          <w:sz w:val="16"/>
        </w:rPr>
        <w:t>""</w:t>
      </w:r>
      <w:r w:rsidRPr="00BA72ED">
        <w:rPr>
          <w:sz w:val="16"/>
        </w:rPr>
        <w:t xml:space="preserve"> </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18</w:t>
      </w:r>
      <w:r w:rsidRPr="00BA72ED">
        <w:rPr>
          <w:sz w:val="16"/>
        </w:rPr>
        <w:t xml:space="preserve">                         </w:t>
      </w:r>
      <w:r w:rsidRPr="00BA72ED">
        <w:rPr>
          <w:rStyle w:val="tag1"/>
          <w:sz w:val="16"/>
        </w:rPr>
        <w:t>&lt;option&gt;</w:t>
      </w:r>
      <w:r w:rsidRPr="00BA72ED">
        <w:rPr>
          <w:sz w:val="16"/>
        </w:rPr>
        <w:t>Ord</w:t>
      </w:r>
      <w:r w:rsidRPr="00BA72ED">
        <w:rPr>
          <w:rStyle w:val="tag1"/>
          <w:sz w:val="16"/>
        </w:rPr>
        <w:t>&lt;/option&gt;</w:t>
      </w:r>
    </w:p>
    <w:p w:rsidR="00BA72ED" w:rsidRPr="00BA72ED" w:rsidRDefault="00BA72ED">
      <w:pPr>
        <w:pStyle w:val="HTMLPreformatted"/>
        <w:divId w:val="891421931"/>
        <w:rPr>
          <w:sz w:val="16"/>
        </w:rPr>
      </w:pPr>
      <w:r w:rsidRPr="00BA72ED">
        <w:rPr>
          <w:rStyle w:val="line-number1"/>
          <w:sz w:val="16"/>
        </w:rPr>
        <w:t>19</w:t>
      </w:r>
      <w:r w:rsidRPr="00BA72ED">
        <w:rPr>
          <w:sz w:val="16"/>
        </w:rPr>
        <w:t xml:space="preserve">                         </w:t>
      </w:r>
      <w:r w:rsidRPr="00BA72ED">
        <w:rPr>
          <w:rStyle w:val="tag1"/>
          <w:sz w:val="16"/>
        </w:rPr>
        <w:t>&lt;option&gt;</w:t>
      </w:r>
      <w:r w:rsidRPr="00BA72ED">
        <w:rPr>
          <w:sz w:val="16"/>
        </w:rPr>
        <w:t>Gruppe</w:t>
      </w:r>
      <w:r w:rsidRPr="00BA72ED">
        <w:rPr>
          <w:rStyle w:val="tag1"/>
          <w:sz w:val="16"/>
        </w:rPr>
        <w:t>&lt;/option&gt;</w:t>
      </w:r>
    </w:p>
    <w:p w:rsidR="00BA72ED" w:rsidRPr="00BA72ED" w:rsidRDefault="00BA72ED">
      <w:pPr>
        <w:pStyle w:val="HTMLPreformatted"/>
        <w:divId w:val="891421931"/>
        <w:rPr>
          <w:sz w:val="16"/>
        </w:rPr>
      </w:pPr>
      <w:r w:rsidRPr="00BA72ED">
        <w:rPr>
          <w:rStyle w:val="line-number1"/>
          <w:sz w:val="16"/>
        </w:rPr>
        <w:t>20</w:t>
      </w:r>
      <w:r w:rsidRPr="00BA72ED">
        <w:rPr>
          <w:sz w:val="16"/>
        </w:rPr>
        <w:t xml:space="preserve">                     </w:t>
      </w:r>
      <w:r w:rsidRPr="00BA72ED">
        <w:rPr>
          <w:rStyle w:val="tag1"/>
          <w:sz w:val="16"/>
        </w:rPr>
        <w:t>&lt;/select&gt;</w:t>
      </w:r>
    </w:p>
    <w:p w:rsidR="00BA72ED" w:rsidRPr="00BA72ED" w:rsidRDefault="00BA72ED">
      <w:pPr>
        <w:pStyle w:val="HTMLPreformatted"/>
        <w:divId w:val="891421931"/>
        <w:rPr>
          <w:sz w:val="16"/>
        </w:rPr>
      </w:pPr>
      <w:r w:rsidRPr="00BA72ED">
        <w:rPr>
          <w:rStyle w:val="line-number1"/>
          <w:sz w:val="16"/>
        </w:rPr>
        <w:t>21</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22</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23</w:t>
      </w:r>
      <w:r w:rsidRPr="00BA72ED">
        <w:rPr>
          <w:sz w:val="16"/>
        </w:rPr>
        <w:t xml:space="preserve">                     </w:t>
      </w:r>
      <w:r w:rsidRPr="00BA72ED">
        <w:rPr>
          <w:rStyle w:val="tag1"/>
          <w:sz w:val="16"/>
        </w:rPr>
        <w:t>&lt;input</w:t>
      </w:r>
      <w:r w:rsidRPr="00BA72ED">
        <w:rPr>
          <w:sz w:val="16"/>
        </w:rPr>
        <w:t xml:space="preserve"> </w:t>
      </w:r>
      <w:r w:rsidRPr="00BA72ED">
        <w:rPr>
          <w:rStyle w:val="argument1"/>
          <w:sz w:val="16"/>
        </w:rPr>
        <w:t>wicket:id=</w:t>
      </w:r>
      <w:r w:rsidRPr="00BA72ED">
        <w:rPr>
          <w:rStyle w:val="value1"/>
          <w:sz w:val="16"/>
        </w:rPr>
        <w:t>"searchText"</w:t>
      </w:r>
      <w:r w:rsidRPr="00BA72ED">
        <w:rPr>
          <w:sz w:val="16"/>
        </w:rPr>
        <w:t xml:space="preserve"> </w:t>
      </w:r>
      <w:r w:rsidRPr="00BA72ED">
        <w:rPr>
          <w:rStyle w:val="argument1"/>
          <w:sz w:val="16"/>
        </w:rPr>
        <w:t>type=</w:t>
      </w:r>
      <w:r w:rsidRPr="00BA72ED">
        <w:rPr>
          <w:rStyle w:val="value1"/>
          <w:sz w:val="16"/>
        </w:rPr>
        <w:t>"text"</w:t>
      </w:r>
    </w:p>
    <w:p w:rsidR="00BA72ED" w:rsidRPr="00BA72ED" w:rsidRDefault="00BA72ED">
      <w:pPr>
        <w:pStyle w:val="HTMLPreformatted"/>
        <w:divId w:val="891421931"/>
        <w:rPr>
          <w:sz w:val="16"/>
        </w:rPr>
      </w:pPr>
      <w:r w:rsidRPr="00BA72ED">
        <w:rPr>
          <w:rStyle w:val="line-number1"/>
          <w:sz w:val="16"/>
        </w:rPr>
        <w:t>24</w:t>
      </w:r>
      <w:r w:rsidRPr="00BA72ED">
        <w:rPr>
          <w:sz w:val="16"/>
        </w:rPr>
        <w:t xml:space="preserve">                          </w:t>
      </w:r>
      <w:r w:rsidRPr="00BA72ED">
        <w:rPr>
          <w:rStyle w:val="argument1"/>
          <w:sz w:val="16"/>
        </w:rPr>
        <w:t>name=</w:t>
      </w:r>
      <w:r w:rsidRPr="00BA72ED">
        <w:rPr>
          <w:rStyle w:val="value1"/>
          <w:sz w:val="16"/>
        </w:rPr>
        <w:t>""</w:t>
      </w:r>
      <w:r w:rsidRPr="00BA72ED">
        <w:rPr>
          <w:sz w:val="16"/>
        </w:rPr>
        <w:t xml:space="preserve"> </w:t>
      </w:r>
      <w:r w:rsidRPr="00BA72ED">
        <w:rPr>
          <w:rStyle w:val="argument1"/>
          <w:sz w:val="16"/>
        </w:rPr>
        <w:t>value=</w:t>
      </w:r>
      <w:r w:rsidRPr="00BA72ED">
        <w:rPr>
          <w:rStyle w:val="value1"/>
          <w:sz w:val="16"/>
        </w:rPr>
        <w:t>""</w:t>
      </w:r>
      <w:r w:rsidRPr="00BA72ED">
        <w:rPr>
          <w:sz w:val="16"/>
        </w:rPr>
        <w:t xml:space="preserve"> </w:t>
      </w:r>
      <w:r w:rsidRPr="00BA72ED">
        <w:rPr>
          <w:rStyle w:val="argument1"/>
          <w:sz w:val="16"/>
        </w:rPr>
        <w:t>size=</w:t>
      </w:r>
      <w:r w:rsidRPr="00BA72ED">
        <w:rPr>
          <w:rStyle w:val="value1"/>
          <w:sz w:val="16"/>
        </w:rPr>
        <w:t>"20"</w:t>
      </w:r>
      <w:r w:rsidRPr="00BA72ED">
        <w:rPr>
          <w:sz w:val="16"/>
        </w:rPr>
        <w:t xml:space="preserve"> </w:t>
      </w:r>
    </w:p>
    <w:p w:rsidR="00BA72ED" w:rsidRPr="00BA72ED" w:rsidRDefault="00BA72ED">
      <w:pPr>
        <w:pStyle w:val="HTMLPreformatted"/>
        <w:divId w:val="891421931"/>
        <w:rPr>
          <w:sz w:val="16"/>
        </w:rPr>
      </w:pPr>
      <w:r w:rsidRPr="00BA72ED">
        <w:rPr>
          <w:rStyle w:val="line-number1"/>
          <w:sz w:val="16"/>
        </w:rPr>
        <w:lastRenderedPageBreak/>
        <w:t>25</w:t>
      </w:r>
      <w:r w:rsidRPr="00BA72ED">
        <w:rPr>
          <w:sz w:val="16"/>
        </w:rPr>
        <w:t xml:space="preserve">                          </w:t>
      </w:r>
      <w:r w:rsidRPr="00BA72ED">
        <w:rPr>
          <w:rStyle w:val="argument1"/>
          <w:sz w:val="16"/>
        </w:rPr>
        <w:t>title=</w:t>
      </w:r>
      <w:r w:rsidRPr="00BA72ED">
        <w:rPr>
          <w:rStyle w:val="value1"/>
          <w:sz w:val="16"/>
        </w:rPr>
        <w:t>"Ord der skal søges efter. Brug * hvis du vil søge efter ord der ligner."</w:t>
      </w:r>
    </w:p>
    <w:p w:rsidR="00BA72ED" w:rsidRPr="00BA72ED" w:rsidRDefault="00BA72ED">
      <w:pPr>
        <w:pStyle w:val="HTMLPreformatted"/>
        <w:divId w:val="891421931"/>
        <w:rPr>
          <w:sz w:val="16"/>
        </w:rPr>
      </w:pPr>
      <w:r w:rsidRPr="00BA72ED">
        <w:rPr>
          <w:rStyle w:val="line-number1"/>
          <w:sz w:val="16"/>
        </w:rPr>
        <w:t>26</w:t>
      </w:r>
      <w:r w:rsidRPr="00BA72ED">
        <w:rPr>
          <w:sz w:val="16"/>
        </w:rPr>
        <w:t xml:space="preserve">                          </w:t>
      </w:r>
      <w:r w:rsidRPr="00BA72ED">
        <w:rPr>
          <w:rStyle w:val="argument1"/>
          <w:sz w:val="16"/>
        </w:rPr>
        <w:t>tabindex=</w:t>
      </w:r>
      <w:r w:rsidRPr="00BA72ED">
        <w:rPr>
          <w:rStyle w:val="value1"/>
          <w:sz w:val="16"/>
        </w:rPr>
        <w:t>"1"</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27</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28</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29</w:t>
      </w:r>
      <w:r w:rsidRPr="00BA72ED">
        <w:rPr>
          <w:sz w:val="16"/>
        </w:rPr>
        <w:t xml:space="preserve">                     </w:t>
      </w:r>
      <w:r w:rsidRPr="00BA72ED">
        <w:rPr>
          <w:rStyle w:val="tag1"/>
          <w:sz w:val="16"/>
        </w:rPr>
        <w:t>&lt;input</w:t>
      </w:r>
      <w:r w:rsidRPr="00BA72ED">
        <w:rPr>
          <w:sz w:val="16"/>
        </w:rPr>
        <w:t xml:space="preserve"> </w:t>
      </w:r>
      <w:r w:rsidRPr="00BA72ED">
        <w:rPr>
          <w:rStyle w:val="argument1"/>
          <w:sz w:val="16"/>
        </w:rPr>
        <w:t>wicket:id=</w:t>
      </w:r>
      <w:r w:rsidRPr="00BA72ED">
        <w:rPr>
          <w:rStyle w:val="value1"/>
          <w:sz w:val="16"/>
        </w:rPr>
        <w:t>"search"</w:t>
      </w:r>
      <w:r w:rsidRPr="00BA72ED">
        <w:rPr>
          <w:sz w:val="16"/>
        </w:rPr>
        <w:t xml:space="preserve"> </w:t>
      </w:r>
      <w:r w:rsidRPr="00BA72ED">
        <w:rPr>
          <w:rStyle w:val="argument1"/>
          <w:sz w:val="16"/>
        </w:rPr>
        <w:t>type=</w:t>
      </w:r>
      <w:r w:rsidRPr="00BA72ED">
        <w:rPr>
          <w:rStyle w:val="value1"/>
          <w:sz w:val="16"/>
        </w:rPr>
        <w:t>"submit"</w:t>
      </w:r>
    </w:p>
    <w:p w:rsidR="00BA72ED" w:rsidRPr="00BA72ED" w:rsidRDefault="00BA72ED">
      <w:pPr>
        <w:pStyle w:val="HTMLPreformatted"/>
        <w:divId w:val="891421931"/>
        <w:rPr>
          <w:sz w:val="16"/>
        </w:rPr>
      </w:pPr>
      <w:r w:rsidRPr="00BA72ED">
        <w:rPr>
          <w:rStyle w:val="line-number1"/>
          <w:sz w:val="16"/>
        </w:rPr>
        <w:t>30</w:t>
      </w:r>
      <w:r w:rsidRPr="00BA72ED">
        <w:rPr>
          <w:sz w:val="16"/>
        </w:rPr>
        <w:t xml:space="preserve">                            </w:t>
      </w:r>
      <w:r w:rsidRPr="00BA72ED">
        <w:rPr>
          <w:rStyle w:val="argument1"/>
          <w:sz w:val="16"/>
        </w:rPr>
        <w:t>value=</w:t>
      </w:r>
      <w:r w:rsidRPr="00BA72ED">
        <w:rPr>
          <w:rStyle w:val="value1"/>
          <w:sz w:val="16"/>
        </w:rPr>
        <w:t>"S&amp;oslash;g"</w:t>
      </w:r>
      <w:r w:rsidRPr="00BA72ED">
        <w:rPr>
          <w:sz w:val="16"/>
        </w:rPr>
        <w:t xml:space="preserve"> </w:t>
      </w:r>
      <w:r w:rsidRPr="00BA72ED">
        <w:rPr>
          <w:rStyle w:val="argument1"/>
          <w:sz w:val="16"/>
        </w:rPr>
        <w:t>tabindex=</w:t>
      </w:r>
      <w:r w:rsidRPr="00BA72ED">
        <w:rPr>
          <w:rStyle w:val="value1"/>
          <w:sz w:val="16"/>
        </w:rPr>
        <w:t>"2"</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31</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32</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33</w:t>
      </w:r>
      <w:r w:rsidRPr="00BA72ED">
        <w:rPr>
          <w:sz w:val="16"/>
        </w:rPr>
        <w:t xml:space="preserve">         </w:t>
      </w:r>
      <w:r w:rsidRPr="00BA72ED">
        <w:rPr>
          <w:rStyle w:val="tag1"/>
          <w:sz w:val="16"/>
        </w:rPr>
        <w:t>&lt;/table&gt;</w:t>
      </w:r>
    </w:p>
    <w:p w:rsidR="00BA72ED" w:rsidRPr="00BA72ED" w:rsidRDefault="00BA72ED">
      <w:pPr>
        <w:pStyle w:val="HTMLPreformatted"/>
        <w:divId w:val="891421931"/>
        <w:rPr>
          <w:sz w:val="16"/>
        </w:rPr>
      </w:pPr>
      <w:r w:rsidRPr="00BA72ED">
        <w:rPr>
          <w:rStyle w:val="line-number1"/>
          <w:sz w:val="16"/>
        </w:rPr>
        <w:t>34</w:t>
      </w:r>
      <w:r w:rsidRPr="00BA72ED">
        <w:rPr>
          <w:sz w:val="16"/>
        </w:rPr>
        <w:t xml:space="preserve">     </w:t>
      </w:r>
      <w:r w:rsidRPr="00BA72ED">
        <w:rPr>
          <w:rStyle w:val="tag1"/>
          <w:sz w:val="16"/>
        </w:rPr>
        <w:t>&lt;/form&gt;</w:t>
      </w:r>
    </w:p>
    <w:p w:rsidR="00BA72ED" w:rsidRPr="00BA72ED" w:rsidRDefault="00BA72ED">
      <w:pPr>
        <w:pStyle w:val="HTMLPreformatted"/>
        <w:divId w:val="891421931"/>
        <w:rPr>
          <w:sz w:val="16"/>
        </w:rPr>
      </w:pPr>
      <w:r w:rsidRPr="00BA72ED">
        <w:rPr>
          <w:rStyle w:val="line-number1"/>
          <w:sz w:val="16"/>
        </w:rPr>
        <w:t>35</w:t>
      </w:r>
      <w:r w:rsidRPr="00BA72ED">
        <w:rPr>
          <w:sz w:val="16"/>
        </w:rPr>
        <w:t xml:space="preserve">     </w:t>
      </w:r>
      <w:r w:rsidRPr="00BA72ED">
        <w:rPr>
          <w:rStyle w:val="tag1"/>
          <w:sz w:val="16"/>
        </w:rPr>
        <w:t>&lt;fieldset&gt;</w:t>
      </w:r>
    </w:p>
    <w:p w:rsidR="00BA72ED" w:rsidRPr="00BA72ED" w:rsidRDefault="00BA72ED">
      <w:pPr>
        <w:pStyle w:val="HTMLPreformatted"/>
        <w:divId w:val="891421931"/>
        <w:rPr>
          <w:sz w:val="16"/>
        </w:rPr>
      </w:pPr>
      <w:r w:rsidRPr="00BA72ED">
        <w:rPr>
          <w:rStyle w:val="line-number1"/>
          <w:sz w:val="16"/>
        </w:rPr>
        <w:t>36</w:t>
      </w:r>
      <w:r w:rsidRPr="00BA72ED">
        <w:rPr>
          <w:sz w:val="16"/>
        </w:rPr>
        <w:t xml:space="preserve">         </w:t>
      </w:r>
      <w:r w:rsidRPr="00BA72ED">
        <w:rPr>
          <w:rStyle w:val="tag1"/>
          <w:sz w:val="16"/>
        </w:rPr>
        <w:t>&lt;legend&gt;</w:t>
      </w:r>
      <w:r w:rsidRPr="00BA72ED">
        <w:rPr>
          <w:sz w:val="16"/>
        </w:rPr>
        <w:t>Resultat</w:t>
      </w:r>
      <w:r w:rsidRPr="00BA72ED">
        <w:rPr>
          <w:rStyle w:val="tag1"/>
          <w:sz w:val="16"/>
        </w:rPr>
        <w:t>&lt;/legend&gt;</w:t>
      </w:r>
    </w:p>
    <w:p w:rsidR="00BA72ED" w:rsidRPr="00BA72ED" w:rsidRDefault="00BA72ED">
      <w:pPr>
        <w:pStyle w:val="HTMLPreformatted"/>
        <w:divId w:val="891421931"/>
        <w:rPr>
          <w:sz w:val="16"/>
        </w:rPr>
      </w:pPr>
      <w:r w:rsidRPr="00BA72ED">
        <w:rPr>
          <w:rStyle w:val="line-number1"/>
          <w:sz w:val="16"/>
        </w:rPr>
        <w:t>37</w:t>
      </w:r>
      <w:r w:rsidRPr="00BA72ED">
        <w:rPr>
          <w:sz w:val="16"/>
        </w:rPr>
        <w:t xml:space="preserve">         </w:t>
      </w:r>
      <w:r w:rsidRPr="00BA72ED">
        <w:rPr>
          <w:rStyle w:val="tag1"/>
          <w:sz w:val="16"/>
        </w:rPr>
        <w:t>&lt;div</w:t>
      </w:r>
      <w:r w:rsidRPr="00BA72ED">
        <w:rPr>
          <w:sz w:val="16"/>
        </w:rPr>
        <w:t xml:space="preserve"> </w:t>
      </w:r>
      <w:r w:rsidRPr="00BA72ED">
        <w:rPr>
          <w:rStyle w:val="argument1"/>
          <w:sz w:val="16"/>
        </w:rPr>
        <w:t>wicket:id=</w:t>
      </w:r>
      <w:r w:rsidRPr="00BA72ED">
        <w:rPr>
          <w:rStyle w:val="value1"/>
          <w:sz w:val="16"/>
        </w:rPr>
        <w:t>"feedback"</w:t>
      </w:r>
      <w:r w:rsidRPr="00BA72ED">
        <w:rPr>
          <w:rStyle w:val="tag1"/>
          <w:sz w:val="16"/>
        </w:rPr>
        <w:t>&gt;&lt;/div&gt;</w:t>
      </w:r>
    </w:p>
    <w:p w:rsidR="00BA72ED" w:rsidRPr="00BA72ED" w:rsidRDefault="00BA72ED">
      <w:pPr>
        <w:pStyle w:val="HTMLPreformatted"/>
        <w:divId w:val="891421931"/>
        <w:rPr>
          <w:sz w:val="16"/>
        </w:rPr>
      </w:pPr>
      <w:r w:rsidRPr="00BA72ED">
        <w:rPr>
          <w:rStyle w:val="line-number1"/>
          <w:sz w:val="16"/>
        </w:rPr>
        <w:t>38</w:t>
      </w:r>
      <w:r w:rsidRPr="00BA72ED">
        <w:rPr>
          <w:sz w:val="16"/>
        </w:rPr>
        <w:t xml:space="preserve">         </w:t>
      </w:r>
      <w:r w:rsidRPr="00BA72ED">
        <w:rPr>
          <w:rStyle w:val="tag1"/>
          <w:sz w:val="16"/>
        </w:rPr>
        <w:t>&lt;div</w:t>
      </w:r>
      <w:r w:rsidRPr="00BA72ED">
        <w:rPr>
          <w:sz w:val="16"/>
        </w:rPr>
        <w:t xml:space="preserve"> </w:t>
      </w:r>
      <w:r w:rsidRPr="00BA72ED">
        <w:rPr>
          <w:rStyle w:val="argument1"/>
          <w:sz w:val="16"/>
        </w:rPr>
        <w:t>wicket:id=</w:t>
      </w:r>
      <w:r w:rsidRPr="00BA72ED">
        <w:rPr>
          <w:rStyle w:val="value1"/>
          <w:sz w:val="16"/>
        </w:rPr>
        <w:t>"pageable"</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39</w:t>
      </w:r>
      <w:r w:rsidRPr="00BA72ED">
        <w:rPr>
          <w:sz w:val="16"/>
        </w:rPr>
        <w:t xml:space="preserve">             </w:t>
      </w:r>
      <w:r w:rsidRPr="00BA72ED">
        <w:rPr>
          <w:rStyle w:val="tag1"/>
          <w:sz w:val="16"/>
        </w:rPr>
        <w:t>&lt;table</w:t>
      </w:r>
      <w:r w:rsidRPr="00BA72ED">
        <w:rPr>
          <w:sz w:val="16"/>
        </w:rPr>
        <w:t xml:space="preserve"> </w:t>
      </w:r>
      <w:r w:rsidRPr="00BA72ED">
        <w:rPr>
          <w:rStyle w:val="argument1"/>
          <w:sz w:val="16"/>
        </w:rPr>
        <w:t>border=</w:t>
      </w:r>
      <w:r w:rsidRPr="00BA72ED">
        <w:rPr>
          <w:rStyle w:val="value1"/>
          <w:sz w:val="16"/>
        </w:rPr>
        <w:t>"0"</w:t>
      </w:r>
      <w:r w:rsidRPr="00BA72ED">
        <w:rPr>
          <w:sz w:val="16"/>
        </w:rPr>
        <w:t xml:space="preserve"> </w:t>
      </w:r>
      <w:r w:rsidRPr="00BA72ED">
        <w:rPr>
          <w:rStyle w:val="argument1"/>
          <w:sz w:val="16"/>
        </w:rPr>
        <w:t>width=</w:t>
      </w:r>
      <w:r w:rsidRPr="00BA72ED">
        <w:rPr>
          <w:rStyle w:val="value1"/>
          <w:sz w:val="16"/>
        </w:rPr>
        <w:t>"100%"</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40</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41</w:t>
      </w:r>
      <w:r w:rsidRPr="00BA72ED">
        <w:rPr>
          <w:sz w:val="16"/>
        </w:rPr>
        <w:t xml:space="preserve">                     </w:t>
      </w:r>
      <w:r w:rsidRPr="00BA72ED">
        <w:rPr>
          <w:rStyle w:val="tag1"/>
          <w:sz w:val="16"/>
        </w:rPr>
        <w:t>&lt;td</w:t>
      </w:r>
      <w:r w:rsidRPr="00BA72ED">
        <w:rPr>
          <w:sz w:val="16"/>
        </w:rPr>
        <w:t xml:space="preserve"> </w:t>
      </w:r>
      <w:r w:rsidRPr="00BA72ED">
        <w:rPr>
          <w:rStyle w:val="argument1"/>
          <w:sz w:val="16"/>
        </w:rPr>
        <w:t>colspan=</w:t>
      </w:r>
      <w:r w:rsidRPr="00BA72ED">
        <w:rPr>
          <w:rStyle w:val="value1"/>
          <w:sz w:val="16"/>
        </w:rPr>
        <w:t>"2"</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42</w:t>
      </w:r>
      <w:r w:rsidRPr="00BA72ED">
        <w:rPr>
          <w:sz w:val="16"/>
        </w:rPr>
        <w:t xml:space="preserve">                         </w:t>
      </w:r>
      <w:r w:rsidRPr="00BA72ED">
        <w:rPr>
          <w:rStyle w:val="tag1"/>
          <w:sz w:val="16"/>
        </w:rPr>
        <w:t>&lt;a</w:t>
      </w:r>
      <w:r w:rsidRPr="00BA72ED">
        <w:rPr>
          <w:sz w:val="16"/>
        </w:rPr>
        <w:t xml:space="preserve"> </w:t>
      </w:r>
      <w:r w:rsidRPr="00BA72ED">
        <w:rPr>
          <w:rStyle w:val="argument1"/>
          <w:sz w:val="16"/>
        </w:rPr>
        <w:t>href=</w:t>
      </w:r>
      <w:r w:rsidRPr="00BA72ED">
        <w:rPr>
          <w:rStyle w:val="value1"/>
          <w:sz w:val="16"/>
        </w:rPr>
        <w:t>"#"</w:t>
      </w:r>
      <w:r w:rsidRPr="00BA72ED">
        <w:rPr>
          <w:sz w:val="16"/>
        </w:rPr>
        <w:t xml:space="preserve"> </w:t>
      </w:r>
      <w:r w:rsidRPr="00BA72ED">
        <w:rPr>
          <w:rStyle w:val="argument1"/>
          <w:sz w:val="16"/>
        </w:rPr>
        <w:t>wicket:id=</w:t>
      </w:r>
      <w:r w:rsidRPr="00BA72ED">
        <w:rPr>
          <w:rStyle w:val="value1"/>
          <w:sz w:val="16"/>
        </w:rPr>
        <w:t>"wordLink"</w:t>
      </w:r>
      <w:r w:rsidRPr="00BA72ED">
        <w:rPr>
          <w:sz w:val="16"/>
        </w:rPr>
        <w:t xml:space="preserve"> </w:t>
      </w:r>
      <w:r w:rsidRPr="00BA72ED">
        <w:rPr>
          <w:rStyle w:val="argument1"/>
          <w:sz w:val="16"/>
        </w:rPr>
        <w:t>title=</w:t>
      </w:r>
      <w:r w:rsidRPr="00BA72ED">
        <w:rPr>
          <w:rStyle w:val="value1"/>
          <w:sz w:val="16"/>
        </w:rPr>
        <w:t>"Vis forslag"</w:t>
      </w:r>
      <w:r w:rsidRPr="00BA72ED">
        <w:rPr>
          <w:rStyle w:val="tag1"/>
          <w:sz w:val="16"/>
        </w:rPr>
        <w:t>&gt;</w:t>
      </w:r>
      <w:r w:rsidRPr="00BA72ED">
        <w:rPr>
          <w:sz w:val="16"/>
        </w:rPr>
        <w:t xml:space="preserve"> </w:t>
      </w:r>
    </w:p>
    <w:p w:rsidR="00BA72ED" w:rsidRPr="00BA72ED" w:rsidRDefault="00BA72ED">
      <w:pPr>
        <w:pStyle w:val="HTMLPreformatted"/>
        <w:divId w:val="891421931"/>
        <w:rPr>
          <w:sz w:val="16"/>
        </w:rPr>
      </w:pPr>
      <w:r w:rsidRPr="00BA72ED">
        <w:rPr>
          <w:rStyle w:val="line-number1"/>
          <w:sz w:val="16"/>
        </w:rPr>
        <w:t>43</w:t>
      </w:r>
      <w:r w:rsidRPr="00BA72ED">
        <w:rPr>
          <w:sz w:val="16"/>
        </w:rPr>
        <w:t xml:space="preserve">                             </w:t>
      </w:r>
      <w:r w:rsidRPr="00BA72ED">
        <w:rPr>
          <w:rStyle w:val="tag1"/>
          <w:sz w:val="16"/>
        </w:rPr>
        <w:t>&lt;span</w:t>
      </w:r>
      <w:r w:rsidRPr="00BA72ED">
        <w:rPr>
          <w:sz w:val="16"/>
        </w:rPr>
        <w:t xml:space="preserve"> </w:t>
      </w:r>
      <w:r w:rsidRPr="00BA72ED">
        <w:rPr>
          <w:rStyle w:val="argument1"/>
          <w:sz w:val="16"/>
        </w:rPr>
        <w:t>wicket:id=</w:t>
      </w:r>
      <w:r w:rsidRPr="00BA72ED">
        <w:rPr>
          <w:rStyle w:val="value1"/>
          <w:sz w:val="16"/>
        </w:rPr>
        <w:t>"word"</w:t>
      </w:r>
      <w:r w:rsidRPr="00BA72ED">
        <w:rPr>
          <w:rStyle w:val="tag1"/>
          <w:sz w:val="16"/>
        </w:rPr>
        <w:t>&gt;</w:t>
      </w:r>
      <w:r w:rsidRPr="00BA72ED">
        <w:rPr>
          <w:sz w:val="16"/>
        </w:rPr>
        <w:t>Ord</w:t>
      </w:r>
      <w:r w:rsidRPr="00BA72ED">
        <w:rPr>
          <w:rStyle w:val="tag1"/>
          <w:sz w:val="16"/>
        </w:rPr>
        <w:t>&lt;/span&gt;</w:t>
      </w:r>
    </w:p>
    <w:p w:rsidR="00BA72ED" w:rsidRPr="00BA72ED" w:rsidRDefault="00BA72ED">
      <w:pPr>
        <w:pStyle w:val="HTMLPreformatted"/>
        <w:divId w:val="891421931"/>
        <w:rPr>
          <w:sz w:val="16"/>
        </w:rPr>
      </w:pPr>
      <w:r w:rsidRPr="00BA72ED">
        <w:rPr>
          <w:rStyle w:val="line-number1"/>
          <w:sz w:val="16"/>
        </w:rPr>
        <w:t>44</w:t>
      </w:r>
      <w:r w:rsidRPr="00BA72ED">
        <w:rPr>
          <w:sz w:val="16"/>
        </w:rPr>
        <w:t xml:space="preserve">                         </w:t>
      </w:r>
      <w:r w:rsidRPr="00BA72ED">
        <w:rPr>
          <w:rStyle w:val="tag1"/>
          <w:sz w:val="16"/>
        </w:rPr>
        <w:t>&lt;/a&gt;</w:t>
      </w:r>
    </w:p>
    <w:p w:rsidR="00BA72ED" w:rsidRPr="00BA72ED" w:rsidRDefault="00BA72ED">
      <w:pPr>
        <w:pStyle w:val="HTMLPreformatted"/>
        <w:divId w:val="891421931"/>
        <w:rPr>
          <w:sz w:val="16"/>
        </w:rPr>
      </w:pPr>
      <w:r w:rsidRPr="00BA72ED">
        <w:rPr>
          <w:rStyle w:val="line-number1"/>
          <w:sz w:val="16"/>
        </w:rPr>
        <w:t>45</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46</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47</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48</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49</w:t>
      </w:r>
      <w:r w:rsidRPr="00BA72ED">
        <w:rPr>
          <w:sz w:val="16"/>
        </w:rPr>
        <w:t xml:space="preserve">                         </w:t>
      </w:r>
      <w:r w:rsidRPr="00BA72ED">
        <w:rPr>
          <w:rStyle w:val="st01"/>
          <w:sz w:val="16"/>
        </w:rPr>
        <w:t>&amp;nbsp;</w:t>
      </w:r>
    </w:p>
    <w:p w:rsidR="00BA72ED" w:rsidRPr="00BA72ED" w:rsidRDefault="00BA72ED">
      <w:pPr>
        <w:pStyle w:val="HTMLPreformatted"/>
        <w:divId w:val="891421931"/>
        <w:rPr>
          <w:sz w:val="16"/>
        </w:rPr>
      </w:pPr>
      <w:r w:rsidRPr="00BA72ED">
        <w:rPr>
          <w:rStyle w:val="line-number1"/>
          <w:sz w:val="16"/>
        </w:rPr>
        <w:t>50</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51</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52</w:t>
      </w:r>
      <w:r w:rsidRPr="00BA72ED">
        <w:rPr>
          <w:sz w:val="16"/>
        </w:rPr>
        <w:t xml:space="preserve">                         Oprettet den </w:t>
      </w:r>
      <w:r w:rsidRPr="00BA72ED">
        <w:rPr>
          <w:rStyle w:val="tag1"/>
          <w:sz w:val="16"/>
        </w:rPr>
        <w:t>&lt;span</w:t>
      </w:r>
      <w:r w:rsidRPr="00BA72ED">
        <w:rPr>
          <w:sz w:val="16"/>
        </w:rPr>
        <w:t xml:space="preserve"> </w:t>
      </w:r>
      <w:r w:rsidRPr="00BA72ED">
        <w:rPr>
          <w:rStyle w:val="argument1"/>
          <w:sz w:val="16"/>
        </w:rPr>
        <w:t>wicket:id=</w:t>
      </w:r>
      <w:r w:rsidRPr="00BA72ED">
        <w:rPr>
          <w:rStyle w:val="value1"/>
          <w:sz w:val="16"/>
        </w:rPr>
        <w:t>"created"</w:t>
      </w:r>
      <w:r w:rsidRPr="00BA72ED">
        <w:rPr>
          <w:rStyle w:val="tag1"/>
          <w:sz w:val="16"/>
        </w:rPr>
        <w:t>&gt;&lt;/span&gt;</w:t>
      </w:r>
    </w:p>
    <w:p w:rsidR="00BA72ED" w:rsidRPr="00BA72ED" w:rsidRDefault="00BA72ED">
      <w:pPr>
        <w:pStyle w:val="HTMLPreformatted"/>
        <w:divId w:val="891421931"/>
        <w:rPr>
          <w:sz w:val="16"/>
        </w:rPr>
      </w:pPr>
      <w:r w:rsidRPr="00BA72ED">
        <w:rPr>
          <w:rStyle w:val="line-number1"/>
          <w:sz w:val="16"/>
        </w:rPr>
        <w:t>53</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54</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55</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56</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57</w:t>
      </w:r>
      <w:r w:rsidRPr="00BA72ED">
        <w:rPr>
          <w:sz w:val="16"/>
        </w:rPr>
        <w:t xml:space="preserve">                         </w:t>
      </w:r>
      <w:r w:rsidRPr="00BA72ED">
        <w:rPr>
          <w:rStyle w:val="st01"/>
          <w:sz w:val="16"/>
        </w:rPr>
        <w:t>&amp;nbsp;</w:t>
      </w:r>
    </w:p>
    <w:p w:rsidR="00BA72ED" w:rsidRPr="00BA72ED" w:rsidRDefault="00BA72ED">
      <w:pPr>
        <w:pStyle w:val="HTMLPreformatted"/>
        <w:divId w:val="891421931"/>
        <w:rPr>
          <w:sz w:val="16"/>
        </w:rPr>
      </w:pPr>
      <w:r w:rsidRPr="00BA72ED">
        <w:rPr>
          <w:rStyle w:val="line-number1"/>
          <w:sz w:val="16"/>
        </w:rPr>
        <w:t>58</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59</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60</w:t>
      </w:r>
      <w:r w:rsidRPr="00BA72ED">
        <w:rPr>
          <w:sz w:val="16"/>
        </w:rPr>
        <w:t xml:space="preserve">                         Grupper: </w:t>
      </w:r>
      <w:r w:rsidRPr="00BA72ED">
        <w:rPr>
          <w:rStyle w:val="tag1"/>
          <w:sz w:val="16"/>
        </w:rPr>
        <w:t>&lt;span</w:t>
      </w:r>
      <w:r w:rsidRPr="00BA72ED">
        <w:rPr>
          <w:sz w:val="16"/>
        </w:rPr>
        <w:t xml:space="preserve"> </w:t>
      </w:r>
      <w:r w:rsidRPr="00BA72ED">
        <w:rPr>
          <w:rStyle w:val="argument1"/>
          <w:sz w:val="16"/>
        </w:rPr>
        <w:t>wicket:id=</w:t>
      </w:r>
      <w:r w:rsidRPr="00BA72ED">
        <w:rPr>
          <w:rStyle w:val="value1"/>
          <w:sz w:val="16"/>
        </w:rPr>
        <w:t>"groups"</w:t>
      </w:r>
      <w:r w:rsidRPr="00BA72ED">
        <w:rPr>
          <w:rStyle w:val="tag1"/>
          <w:sz w:val="16"/>
        </w:rPr>
        <w:t>&gt;&lt;/span&gt;</w:t>
      </w:r>
    </w:p>
    <w:p w:rsidR="00BA72ED" w:rsidRPr="00BA72ED" w:rsidRDefault="00BA72ED">
      <w:pPr>
        <w:pStyle w:val="HTMLPreformatted"/>
        <w:divId w:val="891421931"/>
        <w:rPr>
          <w:sz w:val="16"/>
        </w:rPr>
      </w:pPr>
      <w:r w:rsidRPr="00BA72ED">
        <w:rPr>
          <w:rStyle w:val="line-number1"/>
          <w:sz w:val="16"/>
        </w:rPr>
        <w:t>61</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62</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63</w:t>
      </w:r>
      <w:r w:rsidRPr="00BA72ED">
        <w:rPr>
          <w:sz w:val="16"/>
        </w:rPr>
        <w:t xml:space="preserve">             </w:t>
      </w:r>
      <w:r w:rsidRPr="00BA72ED">
        <w:rPr>
          <w:rStyle w:val="tag1"/>
          <w:sz w:val="16"/>
        </w:rPr>
        <w:t>&lt;/table&gt;</w:t>
      </w:r>
    </w:p>
    <w:p w:rsidR="00BA72ED" w:rsidRPr="00BA72ED" w:rsidRDefault="00BA72ED">
      <w:pPr>
        <w:pStyle w:val="HTMLPreformatted"/>
        <w:divId w:val="891421931"/>
        <w:rPr>
          <w:sz w:val="16"/>
        </w:rPr>
      </w:pPr>
      <w:r w:rsidRPr="00BA72ED">
        <w:rPr>
          <w:rStyle w:val="line-number1"/>
          <w:sz w:val="16"/>
        </w:rPr>
        <w:t>64</w:t>
      </w:r>
      <w:r w:rsidRPr="00BA72ED">
        <w:rPr>
          <w:sz w:val="16"/>
        </w:rPr>
        <w:t xml:space="preserve">         </w:t>
      </w:r>
      <w:r w:rsidRPr="00BA72ED">
        <w:rPr>
          <w:rStyle w:val="tag1"/>
          <w:sz w:val="16"/>
        </w:rPr>
        <w:t>&lt;/div&gt;</w:t>
      </w:r>
    </w:p>
    <w:p w:rsidR="00BA72ED" w:rsidRPr="00BA72ED" w:rsidRDefault="00BA72ED">
      <w:pPr>
        <w:pStyle w:val="HTMLPreformatted"/>
        <w:divId w:val="891421931"/>
        <w:rPr>
          <w:sz w:val="16"/>
        </w:rPr>
      </w:pPr>
      <w:r w:rsidRPr="00BA72ED">
        <w:rPr>
          <w:rStyle w:val="line-number1"/>
          <w:sz w:val="16"/>
        </w:rPr>
        <w:t>65</w:t>
      </w:r>
      <w:r w:rsidRPr="00BA72ED">
        <w:rPr>
          <w:sz w:val="16"/>
        </w:rPr>
        <w:t xml:space="preserve">     </w:t>
      </w:r>
      <w:r w:rsidRPr="00BA72ED">
        <w:rPr>
          <w:rStyle w:val="tag1"/>
          <w:sz w:val="16"/>
        </w:rPr>
        <w:t>&lt;/fieldset&gt;</w:t>
      </w:r>
    </w:p>
    <w:p w:rsidR="00BA72ED" w:rsidRPr="00BA72ED" w:rsidRDefault="00BA72ED">
      <w:pPr>
        <w:pStyle w:val="HTMLPreformatted"/>
        <w:divId w:val="891421931"/>
        <w:rPr>
          <w:sz w:val="16"/>
        </w:rPr>
      </w:pPr>
      <w:r w:rsidRPr="00BA72ED">
        <w:rPr>
          <w:rStyle w:val="line-number1"/>
          <w:sz w:val="16"/>
        </w:rPr>
        <w:t>66</w:t>
      </w:r>
      <w:r w:rsidRPr="00BA72ED">
        <w:rPr>
          <w:sz w:val="16"/>
        </w:rPr>
        <w:t xml:space="preserve">     </w:t>
      </w:r>
      <w:r w:rsidRPr="00BA72ED">
        <w:rPr>
          <w:rStyle w:val="tag1"/>
          <w:sz w:val="16"/>
        </w:rPr>
        <w:t>&lt;div</w:t>
      </w:r>
      <w:r w:rsidRPr="00BA72ED">
        <w:rPr>
          <w:sz w:val="16"/>
        </w:rPr>
        <w:t xml:space="preserve"> </w:t>
      </w:r>
      <w:r w:rsidRPr="00BA72ED">
        <w:rPr>
          <w:rStyle w:val="argument1"/>
          <w:sz w:val="16"/>
        </w:rPr>
        <w:t>style=</w:t>
      </w:r>
      <w:r w:rsidRPr="00BA72ED">
        <w:rPr>
          <w:rStyle w:val="value1"/>
          <w:sz w:val="16"/>
        </w:rPr>
        <w:t>"</w:t>
      </w:r>
      <w:r w:rsidRPr="00BA72ED">
        <w:rPr>
          <w:sz w:val="16"/>
        </w:rPr>
        <w:t>float:right</w:t>
      </w:r>
      <w:r w:rsidRPr="00BA72ED">
        <w:rPr>
          <w:rStyle w:val="value1"/>
          <w:sz w:val="16"/>
        </w:rPr>
        <w:t>"</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67</w:t>
      </w:r>
      <w:r w:rsidRPr="00BA72ED">
        <w:rPr>
          <w:sz w:val="16"/>
        </w:rPr>
        <w:t xml:space="preserve">         </w:t>
      </w:r>
      <w:r w:rsidRPr="00BA72ED">
        <w:rPr>
          <w:rStyle w:val="tag1"/>
          <w:sz w:val="16"/>
        </w:rPr>
        <w:t>&lt;span</w:t>
      </w:r>
      <w:r w:rsidRPr="00BA72ED">
        <w:rPr>
          <w:sz w:val="16"/>
        </w:rPr>
        <w:t xml:space="preserve"> </w:t>
      </w:r>
      <w:r w:rsidRPr="00BA72ED">
        <w:rPr>
          <w:rStyle w:val="argument1"/>
          <w:sz w:val="16"/>
        </w:rPr>
        <w:t>wicket:id=</w:t>
      </w:r>
      <w:r w:rsidRPr="00BA72ED">
        <w:rPr>
          <w:rStyle w:val="value1"/>
          <w:sz w:val="16"/>
        </w:rPr>
        <w:t>"navigator"</w:t>
      </w:r>
      <w:r w:rsidRPr="00BA72ED">
        <w:rPr>
          <w:rStyle w:val="tag1"/>
          <w:sz w:val="16"/>
        </w:rPr>
        <w:t>&gt;</w:t>
      </w:r>
      <w:r w:rsidRPr="00BA72ED">
        <w:rPr>
          <w:sz w:val="16"/>
        </w:rPr>
        <w:t>[dataview navigator]</w:t>
      </w:r>
      <w:r w:rsidRPr="00BA72ED">
        <w:rPr>
          <w:rStyle w:val="tag1"/>
          <w:sz w:val="16"/>
        </w:rPr>
        <w:t>&lt;/span&gt;</w:t>
      </w:r>
    </w:p>
    <w:p w:rsidR="00BA72ED" w:rsidRPr="00BA72ED" w:rsidRDefault="00BA72ED">
      <w:pPr>
        <w:pStyle w:val="HTMLPreformatted"/>
        <w:divId w:val="891421931"/>
        <w:rPr>
          <w:sz w:val="16"/>
        </w:rPr>
      </w:pPr>
      <w:r w:rsidRPr="00BA72ED">
        <w:rPr>
          <w:rStyle w:val="line-number1"/>
          <w:sz w:val="16"/>
        </w:rPr>
        <w:t>68</w:t>
      </w:r>
      <w:r w:rsidRPr="00BA72ED">
        <w:rPr>
          <w:sz w:val="16"/>
        </w:rPr>
        <w:t xml:space="preserve">     </w:t>
      </w:r>
      <w:r w:rsidRPr="00BA72ED">
        <w:rPr>
          <w:rStyle w:val="tag1"/>
          <w:sz w:val="16"/>
        </w:rPr>
        <w:t>&lt;/div&gt;</w:t>
      </w:r>
    </w:p>
    <w:p w:rsidR="00BA72ED" w:rsidRPr="00BA72ED" w:rsidRDefault="00BA72ED">
      <w:pPr>
        <w:pStyle w:val="HTMLPreformatted"/>
        <w:divId w:val="891421931"/>
        <w:rPr>
          <w:sz w:val="16"/>
        </w:rPr>
      </w:pPr>
      <w:r w:rsidRPr="00BA72ED">
        <w:rPr>
          <w:rStyle w:val="line-number1"/>
          <w:sz w:val="16"/>
        </w:rPr>
        <w:t>69</w:t>
      </w:r>
      <w:r w:rsidRPr="00BA72ED">
        <w:rPr>
          <w:sz w:val="16"/>
        </w:rPr>
        <w:t xml:space="preserve">     </w:t>
      </w:r>
      <w:r w:rsidRPr="00BA72ED">
        <w:rPr>
          <w:rStyle w:val="tag1"/>
          <w:sz w:val="16"/>
        </w:rPr>
        <w:t>&lt;div</w:t>
      </w:r>
      <w:r w:rsidRPr="00BA72ED">
        <w:rPr>
          <w:sz w:val="16"/>
        </w:rPr>
        <w:t xml:space="preserve"> </w:t>
      </w:r>
      <w:r w:rsidRPr="00BA72ED">
        <w:rPr>
          <w:rStyle w:val="argument1"/>
          <w:sz w:val="16"/>
        </w:rPr>
        <w:t>id=</w:t>
      </w:r>
      <w:r w:rsidRPr="00BA72ED">
        <w:rPr>
          <w:rStyle w:val="value1"/>
          <w:sz w:val="16"/>
        </w:rPr>
        <w:t>"</w:t>
      </w:r>
      <w:r w:rsidRPr="00BA72ED">
        <w:rPr>
          <w:sz w:val="16"/>
        </w:rPr>
        <w:t>error</w:t>
      </w:r>
      <w:r w:rsidRPr="00BA72ED">
        <w:rPr>
          <w:rStyle w:val="value1"/>
          <w:sz w:val="16"/>
        </w:rPr>
        <w:t>"</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70</w:t>
      </w:r>
      <w:r w:rsidRPr="00BA72ED">
        <w:rPr>
          <w:sz w:val="16"/>
        </w:rPr>
        <w:t xml:space="preserve">         </w:t>
      </w:r>
      <w:r w:rsidRPr="00BA72ED">
        <w:rPr>
          <w:rStyle w:val="tag1"/>
          <w:sz w:val="16"/>
        </w:rPr>
        <w:t>&lt;br/&gt;</w:t>
      </w:r>
    </w:p>
    <w:p w:rsidR="00BA72ED" w:rsidRPr="00BA72ED" w:rsidRDefault="00BA72ED">
      <w:pPr>
        <w:pStyle w:val="HTMLPreformatted"/>
        <w:divId w:val="891421931"/>
        <w:rPr>
          <w:sz w:val="16"/>
        </w:rPr>
      </w:pPr>
      <w:r w:rsidRPr="00BA72ED">
        <w:rPr>
          <w:rStyle w:val="line-number1"/>
          <w:sz w:val="16"/>
        </w:rPr>
        <w:t>71</w:t>
      </w:r>
      <w:r w:rsidRPr="00BA72ED">
        <w:rPr>
          <w:sz w:val="16"/>
        </w:rPr>
        <w:t xml:space="preserve">         </w:t>
      </w:r>
      <w:r w:rsidRPr="00BA72ED">
        <w:rPr>
          <w:rStyle w:val="tag1"/>
          <w:sz w:val="16"/>
        </w:rPr>
        <w:t>&lt;table</w:t>
      </w:r>
      <w:r w:rsidRPr="00BA72ED">
        <w:rPr>
          <w:sz w:val="16"/>
        </w:rPr>
        <w:t xml:space="preserve"> </w:t>
      </w:r>
      <w:r w:rsidRPr="00BA72ED">
        <w:rPr>
          <w:rStyle w:val="argument1"/>
          <w:sz w:val="16"/>
        </w:rPr>
        <w:t>align=</w:t>
      </w:r>
      <w:r w:rsidRPr="00BA72ED">
        <w:rPr>
          <w:rStyle w:val="value1"/>
          <w:sz w:val="16"/>
        </w:rPr>
        <w:t>"center"</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72</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73</w:t>
      </w:r>
      <w:r w:rsidRPr="00BA72ED">
        <w:rPr>
          <w:sz w:val="16"/>
        </w:rPr>
        <w:t xml:space="preserve">                 </w:t>
      </w:r>
      <w:r w:rsidRPr="00BA72ED">
        <w:rPr>
          <w:rStyle w:val="tag1"/>
          <w:sz w:val="16"/>
        </w:rPr>
        <w:t>&lt;td&gt;&lt;img</w:t>
      </w:r>
      <w:r w:rsidRPr="00BA72ED">
        <w:rPr>
          <w:sz w:val="16"/>
        </w:rPr>
        <w:t xml:space="preserve"> </w:t>
      </w:r>
      <w:r w:rsidRPr="00BA72ED">
        <w:rPr>
          <w:rStyle w:val="argument1"/>
          <w:sz w:val="16"/>
        </w:rPr>
        <w:t>wicket:id=</w:t>
      </w:r>
      <w:r w:rsidRPr="00BA72ED">
        <w:rPr>
          <w:rStyle w:val="value1"/>
          <w:sz w:val="16"/>
        </w:rPr>
        <w:t>"erroricon"</w:t>
      </w:r>
      <w:r w:rsidRPr="00BA72ED">
        <w:rPr>
          <w:rStyle w:val="tag1"/>
          <w:sz w:val="16"/>
        </w:rPr>
        <w:t>/&gt;&lt;/td&gt;</w:t>
      </w:r>
    </w:p>
    <w:p w:rsidR="00BA72ED" w:rsidRPr="00BA72ED" w:rsidRDefault="00BA72ED">
      <w:pPr>
        <w:pStyle w:val="HTMLPreformatted"/>
        <w:divId w:val="891421931"/>
        <w:rPr>
          <w:sz w:val="16"/>
        </w:rPr>
      </w:pPr>
      <w:r w:rsidRPr="00BA72ED">
        <w:rPr>
          <w:rStyle w:val="line-number1"/>
          <w:sz w:val="16"/>
        </w:rPr>
        <w:t>74</w:t>
      </w:r>
      <w:r w:rsidRPr="00BA72ED">
        <w:rPr>
          <w:sz w:val="16"/>
        </w:rPr>
        <w:t xml:space="preserve">                 </w:t>
      </w:r>
      <w:r w:rsidRPr="00BA72ED">
        <w:rPr>
          <w:rStyle w:val="tag1"/>
          <w:sz w:val="16"/>
        </w:rPr>
        <w:t>&lt;td&gt;&lt;span</w:t>
      </w:r>
      <w:r w:rsidRPr="00BA72ED">
        <w:rPr>
          <w:sz w:val="16"/>
        </w:rPr>
        <w:t xml:space="preserve"> </w:t>
      </w:r>
      <w:r w:rsidRPr="00BA72ED">
        <w:rPr>
          <w:rStyle w:val="argument1"/>
          <w:sz w:val="16"/>
        </w:rPr>
        <w:t>wicket:id=</w:t>
      </w:r>
      <w:r w:rsidRPr="00BA72ED">
        <w:rPr>
          <w:rStyle w:val="value1"/>
          <w:sz w:val="16"/>
        </w:rPr>
        <w:t>"error"</w:t>
      </w:r>
      <w:r w:rsidRPr="00BA72ED">
        <w:rPr>
          <w:rStyle w:val="tag1"/>
          <w:sz w:val="16"/>
        </w:rPr>
        <w:t>&gt;</w:t>
      </w:r>
      <w:r w:rsidRPr="00BA72ED">
        <w:rPr>
          <w:sz w:val="16"/>
        </w:rPr>
        <w:t>Error message goes here</w:t>
      </w:r>
      <w:r w:rsidRPr="00BA72ED">
        <w:rPr>
          <w:rStyle w:val="tag1"/>
          <w:sz w:val="16"/>
        </w:rPr>
        <w:t>&lt;/span&gt;&lt;/td&gt;</w:t>
      </w:r>
    </w:p>
    <w:p w:rsidR="00BA72ED" w:rsidRPr="00BA72ED" w:rsidRDefault="00BA72ED">
      <w:pPr>
        <w:pStyle w:val="HTMLPreformatted"/>
        <w:divId w:val="891421931"/>
        <w:rPr>
          <w:sz w:val="16"/>
        </w:rPr>
      </w:pPr>
      <w:r w:rsidRPr="00BA72ED">
        <w:rPr>
          <w:rStyle w:val="line-number1"/>
          <w:sz w:val="16"/>
        </w:rPr>
        <w:t>75</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76</w:t>
      </w:r>
      <w:r w:rsidRPr="00BA72ED">
        <w:rPr>
          <w:sz w:val="16"/>
        </w:rPr>
        <w:t xml:space="preserve">         </w:t>
      </w:r>
      <w:r w:rsidRPr="00BA72ED">
        <w:rPr>
          <w:rStyle w:val="tag1"/>
          <w:sz w:val="16"/>
        </w:rPr>
        <w:t>&lt;/table&gt;</w:t>
      </w:r>
    </w:p>
    <w:p w:rsidR="00BA72ED" w:rsidRPr="00BA72ED" w:rsidRDefault="00BA72ED">
      <w:pPr>
        <w:pStyle w:val="HTMLPreformatted"/>
        <w:divId w:val="891421931"/>
        <w:rPr>
          <w:sz w:val="16"/>
        </w:rPr>
      </w:pPr>
      <w:r w:rsidRPr="00BA72ED">
        <w:rPr>
          <w:rStyle w:val="line-number1"/>
          <w:sz w:val="16"/>
        </w:rPr>
        <w:t>77</w:t>
      </w:r>
      <w:r w:rsidRPr="00BA72ED">
        <w:rPr>
          <w:sz w:val="16"/>
        </w:rPr>
        <w:t xml:space="preserve">     </w:t>
      </w:r>
      <w:r w:rsidRPr="00BA72ED">
        <w:rPr>
          <w:rStyle w:val="tag1"/>
          <w:sz w:val="16"/>
        </w:rPr>
        <w:t>&lt;/div&gt;</w:t>
      </w:r>
    </w:p>
    <w:p w:rsidR="00BA72ED" w:rsidRPr="00BA72ED" w:rsidRDefault="00BA72ED">
      <w:pPr>
        <w:pStyle w:val="HTMLPreformatted"/>
        <w:divId w:val="891421931"/>
        <w:rPr>
          <w:sz w:val="16"/>
        </w:rPr>
      </w:pPr>
      <w:r w:rsidRPr="00BA72ED">
        <w:rPr>
          <w:rStyle w:val="line-number1"/>
          <w:sz w:val="16"/>
        </w:rPr>
        <w:t>78</w:t>
      </w:r>
      <w:r w:rsidRPr="00BA72ED">
        <w:rPr>
          <w:sz w:val="16"/>
        </w:rPr>
        <w:t xml:space="preserve"> </w:t>
      </w:r>
      <w:r w:rsidRPr="00BA72ED">
        <w:rPr>
          <w:rStyle w:val="tag1"/>
          <w:sz w:val="16"/>
        </w:rPr>
        <w:t>&lt;/span&gt;</w:t>
      </w:r>
    </w:p>
    <w:p w:rsidR="00BA72ED" w:rsidRPr="00BA72ED" w:rsidRDefault="00BA72ED">
      <w:pPr>
        <w:pStyle w:val="HTMLPreformatted"/>
        <w:divId w:val="891421931"/>
        <w:rPr>
          <w:sz w:val="16"/>
        </w:rPr>
      </w:pPr>
      <w:r w:rsidRPr="00BA72ED">
        <w:rPr>
          <w:rStyle w:val="line-number1"/>
          <w:sz w:val="16"/>
        </w:rPr>
        <w:t>79</w:t>
      </w:r>
      <w:r w:rsidRPr="00BA72ED">
        <w:rPr>
          <w:sz w:val="16"/>
        </w:rPr>
        <w:t xml:space="preserve"> </w:t>
      </w:r>
      <w:r w:rsidRPr="00BA72ED">
        <w:rPr>
          <w:rStyle w:val="tag1"/>
          <w:sz w:val="16"/>
        </w:rPr>
        <w:t>&lt;/wicket:extend&gt;</w:t>
      </w:r>
      <w:r w:rsidRPr="00BA72ED">
        <w:rPr>
          <w:sz w:val="16"/>
        </w:rPr>
        <w:t xml:space="preserve"> </w:t>
      </w:r>
    </w:p>
    <w:p w:rsidR="00BA72ED" w:rsidRPr="00BA72ED" w:rsidRDefault="00BA72ED">
      <w:pPr>
        <w:pStyle w:val="HTMLPreformatted"/>
        <w:divId w:val="891421931"/>
        <w:rPr>
          <w:sz w:val="16"/>
        </w:rPr>
      </w:pPr>
      <w:r w:rsidRPr="00BA72ED">
        <w:rPr>
          <w:rStyle w:val="line-number1"/>
          <w:sz w:val="16"/>
        </w:rPr>
        <w:t>80</w:t>
      </w:r>
      <w:r w:rsidRPr="00BA72ED">
        <w:rPr>
          <w:sz w:val="16"/>
        </w:rPr>
        <w:t xml:space="preserve"> </w:t>
      </w:r>
      <w:r w:rsidRPr="00BA72ED">
        <w:rPr>
          <w:rStyle w:val="tag1"/>
          <w:sz w:val="16"/>
        </w:rPr>
        <w:t>&lt;/body&gt;</w:t>
      </w:r>
      <w:r w:rsidRPr="00BA72ED">
        <w:rPr>
          <w:sz w:val="16"/>
        </w:rPr>
        <w:t xml:space="preserve"> </w:t>
      </w:r>
    </w:p>
    <w:p w:rsidR="00BA72ED" w:rsidRPr="00BA72ED" w:rsidRDefault="00BA72ED">
      <w:pPr>
        <w:pStyle w:val="HTMLPreformatted"/>
        <w:divId w:val="891421931"/>
        <w:rPr>
          <w:sz w:val="16"/>
        </w:rPr>
      </w:pPr>
      <w:r w:rsidRPr="00BA72ED">
        <w:rPr>
          <w:rStyle w:val="line-number1"/>
          <w:sz w:val="16"/>
        </w:rPr>
        <w:t>81</w:t>
      </w:r>
      <w:r w:rsidRPr="00BA72ED">
        <w:rPr>
          <w:sz w:val="16"/>
        </w:rPr>
        <w:t xml:space="preserve"> </w:t>
      </w:r>
      <w:r w:rsidRPr="00BA72ED">
        <w:rPr>
          <w:rStyle w:val="tag1"/>
          <w:sz w:val="16"/>
        </w:rPr>
        <w:t>&lt;/html&gt;</w:t>
      </w:r>
    </w:p>
    <w:p w:rsidR="00BA72ED" w:rsidRDefault="00BA72ED">
      <w:pPr>
        <w:rPr>
          <w:noProof/>
          <w:lang w:eastAsia="da-DK" w:bidi="ar-SA"/>
        </w:rPr>
      </w:pPr>
      <w:r w:rsidRPr="00BA72ED">
        <w:rPr>
          <w:noProof/>
          <w:sz w:val="16"/>
          <w:lang w:eastAsia="da-DK" w:bidi="ar-SA"/>
        </w:rPr>
        <w:fldChar w:fldCharType="end"/>
      </w:r>
    </w:p>
    <w:p w:rsidR="005D6DD1" w:rsidRDefault="005D6DD1">
      <w:pPr>
        <w:rPr>
          <w:noProof/>
          <w:lang w:eastAsia="da-DK" w:bidi="ar-SA"/>
        </w:rPr>
      </w:pPr>
    </w:p>
    <w:p w:rsidR="006372A5" w:rsidRDefault="006372A5">
      <w:pPr>
        <w:rPr>
          <w:noProof/>
          <w:lang w:eastAsia="da-DK" w:bidi="ar-SA"/>
        </w:rPr>
      </w:pPr>
      <w:r>
        <w:rPr>
          <w:noProof/>
          <w:lang w:eastAsia="da-DK" w:bidi="ar-SA"/>
        </w:rPr>
        <w:t>Filen: HomePage</w:t>
      </w:r>
      <w:r w:rsidR="005D6DD1" w:rsidRPr="005D6DD1">
        <w:rPr>
          <w:noProof/>
          <w:lang w:eastAsia="da-DK" w:bidi="ar-SA"/>
        </w:rPr>
        <w:t>.java</w:t>
      </w:r>
    </w:p>
    <w:p w:rsidR="009733DB" w:rsidRPr="009733DB" w:rsidRDefault="009733DB" w:rsidP="009733DB">
      <w:pPr>
        <w:rPr>
          <w:sz w:val="16"/>
        </w:rPr>
      </w:pPr>
      <w:r w:rsidRPr="009733DB">
        <w:rPr>
          <w:noProof/>
          <w:sz w:val="16"/>
          <w:lang w:eastAsia="da-DK" w:bidi="ar-SA"/>
        </w:rPr>
        <w:fldChar w:fldCharType="begin"/>
      </w:r>
      <w:r w:rsidRPr="009733DB">
        <w:rPr>
          <w:noProof/>
          <w:sz w:val="16"/>
          <w:lang w:eastAsia="da-DK" w:bidi="ar-SA"/>
        </w:rPr>
        <w:instrText xml:space="preserve"> INCLUDETEXT "C:\\GoogleCode\\user-driven-sign-language-dictionary\\Analysis and design\\CodeInHtml\\HomePage.html" \c HTML </w:instrText>
      </w:r>
      <w:r>
        <w:rPr>
          <w:noProof/>
          <w:sz w:val="16"/>
          <w:lang w:eastAsia="da-DK" w:bidi="ar-SA"/>
        </w:rPr>
        <w:instrText xml:space="preserve"> \* MERGEFORMAT </w:instrText>
      </w:r>
      <w:r w:rsidRPr="009733DB">
        <w:rPr>
          <w:noProof/>
          <w:sz w:val="16"/>
          <w:lang w:eastAsia="da-DK" w:bidi="ar-SA"/>
        </w:rPr>
        <w:fldChar w:fldCharType="separate"/>
      </w:r>
    </w:p>
    <w:p w:rsidR="009733DB" w:rsidRPr="009733DB" w:rsidRDefault="009733DB">
      <w:pPr>
        <w:pStyle w:val="HTMLPreformatted"/>
        <w:divId w:val="350843421"/>
        <w:rPr>
          <w:sz w:val="16"/>
        </w:rPr>
      </w:pPr>
      <w:r w:rsidRPr="009733DB">
        <w:rPr>
          <w:rStyle w:val="line-number1"/>
          <w:sz w:val="16"/>
        </w:rPr>
        <w:t xml:space="preserve">  1</w:t>
      </w:r>
      <w:r w:rsidRPr="009733DB">
        <w:rPr>
          <w:sz w:val="16"/>
        </w:rPr>
        <w:t xml:space="preserve"> </w:t>
      </w:r>
      <w:r w:rsidRPr="009733DB">
        <w:rPr>
          <w:rStyle w:val="keyword-directive1"/>
          <w:sz w:val="16"/>
        </w:rPr>
        <w:t>package</w:t>
      </w:r>
      <w:r w:rsidRPr="009733DB">
        <w:rPr>
          <w:sz w:val="16"/>
        </w:rPr>
        <w:t xml:space="preserve"> dk.jsh.itdiplom.userdrivensignlanguagedictionary.wicket.homepage;</w:t>
      </w:r>
    </w:p>
    <w:p w:rsidR="009733DB" w:rsidRPr="009733DB" w:rsidRDefault="009733DB">
      <w:pPr>
        <w:pStyle w:val="HTMLPreformatted"/>
        <w:divId w:val="350843421"/>
        <w:rPr>
          <w:sz w:val="16"/>
        </w:rPr>
      </w:pPr>
      <w:r w:rsidRPr="009733DB">
        <w:rPr>
          <w:rStyle w:val="line-number1"/>
          <w:sz w:val="16"/>
        </w:rPr>
        <w:t xml:space="preserve">  2</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3</w:t>
      </w:r>
      <w:r w:rsidRPr="009733DB">
        <w:rPr>
          <w:sz w:val="16"/>
        </w:rPr>
        <w:t xml:space="preserve"> </w:t>
      </w:r>
      <w:r w:rsidRPr="009733DB">
        <w:rPr>
          <w:rStyle w:val="keyword-directive1"/>
          <w:sz w:val="16"/>
        </w:rPr>
        <w:t>import</w:t>
      </w:r>
      <w:r w:rsidRPr="009733DB">
        <w:rPr>
          <w:sz w:val="16"/>
        </w:rPr>
        <w:t xml:space="preserve"> dk.jsh.itdiplom.userdrivensignlanguagedictionary.business.WordBusiness;</w:t>
      </w:r>
    </w:p>
    <w:p w:rsidR="009733DB" w:rsidRPr="009733DB" w:rsidRDefault="009733DB">
      <w:pPr>
        <w:pStyle w:val="HTMLPreformatted"/>
        <w:divId w:val="350843421"/>
        <w:rPr>
          <w:sz w:val="16"/>
        </w:rPr>
      </w:pPr>
      <w:r w:rsidRPr="009733DB">
        <w:rPr>
          <w:rStyle w:val="line-number1"/>
          <w:sz w:val="16"/>
        </w:rPr>
        <w:t xml:space="preserve">  4</w:t>
      </w:r>
      <w:r w:rsidRPr="009733DB">
        <w:rPr>
          <w:sz w:val="16"/>
        </w:rPr>
        <w:t xml:space="preserve"> </w:t>
      </w:r>
      <w:r w:rsidRPr="009733DB">
        <w:rPr>
          <w:rStyle w:val="keyword-directive1"/>
          <w:sz w:val="16"/>
        </w:rPr>
        <w:t>import</w:t>
      </w:r>
      <w:r w:rsidRPr="009733DB">
        <w:rPr>
          <w:sz w:val="16"/>
        </w:rPr>
        <w:t xml:space="preserve"> dk.jsh.itdiplom.userdrivensignlanguagedictionary.business.WordGroupBusiness;</w:t>
      </w:r>
    </w:p>
    <w:p w:rsidR="009733DB" w:rsidRPr="009733DB" w:rsidRDefault="009733DB">
      <w:pPr>
        <w:pStyle w:val="HTMLPreformatted"/>
        <w:divId w:val="350843421"/>
        <w:rPr>
          <w:sz w:val="16"/>
        </w:rPr>
      </w:pPr>
      <w:r w:rsidRPr="009733DB">
        <w:rPr>
          <w:rStyle w:val="line-number1"/>
          <w:sz w:val="16"/>
        </w:rPr>
        <w:t xml:space="preserve">  5</w:t>
      </w:r>
      <w:r w:rsidRPr="009733DB">
        <w:rPr>
          <w:sz w:val="16"/>
        </w:rPr>
        <w:t xml:space="preserve"> </w:t>
      </w:r>
      <w:r w:rsidRPr="009733DB">
        <w:rPr>
          <w:rStyle w:val="keyword-directive1"/>
          <w:sz w:val="16"/>
        </w:rPr>
        <w:t>import</w:t>
      </w:r>
      <w:r w:rsidRPr="009733DB">
        <w:rPr>
          <w:sz w:val="16"/>
        </w:rPr>
        <w:t xml:space="preserve"> dk.jsh.itdiplom.userdrivensignlanguagedictionary.entity.Word;</w:t>
      </w:r>
    </w:p>
    <w:p w:rsidR="009733DB" w:rsidRPr="009733DB" w:rsidRDefault="009733DB">
      <w:pPr>
        <w:pStyle w:val="HTMLPreformatted"/>
        <w:divId w:val="350843421"/>
        <w:rPr>
          <w:sz w:val="16"/>
        </w:rPr>
      </w:pPr>
      <w:r w:rsidRPr="009733DB">
        <w:rPr>
          <w:rStyle w:val="line-number1"/>
          <w:sz w:val="16"/>
        </w:rPr>
        <w:t xml:space="preserve">  6</w:t>
      </w:r>
      <w:r w:rsidRPr="009733DB">
        <w:rPr>
          <w:sz w:val="16"/>
        </w:rPr>
        <w:t xml:space="preserve"> </w:t>
      </w:r>
      <w:r w:rsidRPr="009733DB">
        <w:rPr>
          <w:rStyle w:val="keyword-directive1"/>
          <w:sz w:val="16"/>
        </w:rPr>
        <w:t>import</w:t>
      </w:r>
      <w:r w:rsidRPr="009733DB">
        <w:rPr>
          <w:sz w:val="16"/>
        </w:rPr>
        <w:t xml:space="preserve"> dk.jsh.itdiplom.userdrivensignlanguagedictionary.entity.WordGroup;</w:t>
      </w:r>
    </w:p>
    <w:p w:rsidR="009733DB" w:rsidRPr="009733DB" w:rsidRDefault="009733DB">
      <w:pPr>
        <w:pStyle w:val="HTMLPreformatted"/>
        <w:divId w:val="350843421"/>
        <w:rPr>
          <w:sz w:val="16"/>
        </w:rPr>
      </w:pPr>
      <w:r w:rsidRPr="009733DB">
        <w:rPr>
          <w:rStyle w:val="line-number1"/>
          <w:sz w:val="16"/>
        </w:rPr>
        <w:t xml:space="preserve">  7</w:t>
      </w:r>
      <w:r w:rsidRPr="009733DB">
        <w:rPr>
          <w:sz w:val="16"/>
        </w:rPr>
        <w:t xml:space="preserve"> </w:t>
      </w:r>
      <w:r w:rsidRPr="009733DB">
        <w:rPr>
          <w:rStyle w:val="keyword-directive1"/>
          <w:sz w:val="16"/>
        </w:rPr>
        <w:t>import</w:t>
      </w:r>
      <w:r w:rsidRPr="009733DB">
        <w:rPr>
          <w:sz w:val="16"/>
        </w:rPr>
        <w:t xml:space="preserve"> dk.jsh.itdiplom.userdrivensignlanguagedictionary.util.Text;</w:t>
      </w:r>
    </w:p>
    <w:p w:rsidR="009733DB" w:rsidRPr="009733DB" w:rsidRDefault="009733DB">
      <w:pPr>
        <w:pStyle w:val="HTMLPreformatted"/>
        <w:divId w:val="350843421"/>
        <w:rPr>
          <w:sz w:val="16"/>
        </w:rPr>
      </w:pPr>
      <w:r w:rsidRPr="009733DB">
        <w:rPr>
          <w:rStyle w:val="line-number1"/>
          <w:sz w:val="16"/>
        </w:rPr>
        <w:t xml:space="preserve">  8</w:t>
      </w:r>
      <w:r w:rsidRPr="009733DB">
        <w:rPr>
          <w:sz w:val="16"/>
        </w:rPr>
        <w:t xml:space="preserve"> </w:t>
      </w:r>
      <w:r w:rsidRPr="009733DB">
        <w:rPr>
          <w:rStyle w:val="keyword-directive1"/>
          <w:sz w:val="16"/>
        </w:rPr>
        <w:t>import</w:t>
      </w:r>
      <w:r w:rsidRPr="009733DB">
        <w:rPr>
          <w:sz w:val="16"/>
        </w:rPr>
        <w:t xml:space="preserve"> dk.jsh.itdiplom.userdrivensignlanguagedictionary.wicket.BasePage;</w:t>
      </w:r>
    </w:p>
    <w:p w:rsidR="009733DB" w:rsidRPr="009733DB" w:rsidRDefault="009733DB">
      <w:pPr>
        <w:pStyle w:val="HTMLPreformatted"/>
        <w:divId w:val="350843421"/>
        <w:rPr>
          <w:sz w:val="16"/>
        </w:rPr>
      </w:pPr>
      <w:r w:rsidRPr="009733DB">
        <w:rPr>
          <w:rStyle w:val="line-number1"/>
          <w:sz w:val="16"/>
        </w:rPr>
        <w:t xml:space="preserve">  9</w:t>
      </w:r>
      <w:r w:rsidRPr="009733DB">
        <w:rPr>
          <w:sz w:val="16"/>
        </w:rPr>
        <w:t xml:space="preserve"> </w:t>
      </w:r>
      <w:r w:rsidRPr="009733DB">
        <w:rPr>
          <w:rStyle w:val="keyword-directive1"/>
          <w:sz w:val="16"/>
        </w:rPr>
        <w:t>import</w:t>
      </w:r>
      <w:r w:rsidRPr="009733DB">
        <w:rPr>
          <w:sz w:val="16"/>
        </w:rPr>
        <w:t xml:space="preserve"> dk.jsh.itdiplom.userdrivensignlanguagedictionary.wicket.word.SelectedWord;</w:t>
      </w:r>
    </w:p>
    <w:p w:rsidR="009733DB" w:rsidRPr="009733DB" w:rsidRDefault="009733DB">
      <w:pPr>
        <w:pStyle w:val="HTMLPreformatted"/>
        <w:divId w:val="350843421"/>
        <w:rPr>
          <w:sz w:val="16"/>
        </w:rPr>
      </w:pPr>
      <w:r w:rsidRPr="009733DB">
        <w:rPr>
          <w:rStyle w:val="line-number1"/>
          <w:sz w:val="16"/>
        </w:rPr>
        <w:t xml:space="preserve"> 10</w:t>
      </w:r>
      <w:r w:rsidRPr="009733DB">
        <w:rPr>
          <w:sz w:val="16"/>
        </w:rPr>
        <w:t xml:space="preserve"> </w:t>
      </w:r>
      <w:r w:rsidRPr="009733DB">
        <w:rPr>
          <w:rStyle w:val="keyword-directive1"/>
          <w:sz w:val="16"/>
        </w:rPr>
        <w:t>import</w:t>
      </w:r>
      <w:r w:rsidRPr="009733DB">
        <w:rPr>
          <w:sz w:val="16"/>
        </w:rPr>
        <w:t xml:space="preserve"> java.util.ArrayList;</w:t>
      </w:r>
    </w:p>
    <w:p w:rsidR="009733DB" w:rsidRPr="009733DB" w:rsidRDefault="009733DB">
      <w:pPr>
        <w:pStyle w:val="HTMLPreformatted"/>
        <w:divId w:val="350843421"/>
        <w:rPr>
          <w:sz w:val="16"/>
        </w:rPr>
      </w:pPr>
      <w:r w:rsidRPr="009733DB">
        <w:rPr>
          <w:rStyle w:val="line-number1"/>
          <w:sz w:val="16"/>
        </w:rPr>
        <w:t xml:space="preserve"> 11</w:t>
      </w:r>
      <w:r w:rsidRPr="009733DB">
        <w:rPr>
          <w:sz w:val="16"/>
        </w:rPr>
        <w:t xml:space="preserve"> </w:t>
      </w:r>
      <w:r w:rsidRPr="009733DB">
        <w:rPr>
          <w:rStyle w:val="keyword-directive1"/>
          <w:sz w:val="16"/>
        </w:rPr>
        <w:t>import</w:t>
      </w:r>
      <w:r w:rsidRPr="009733DB">
        <w:rPr>
          <w:sz w:val="16"/>
        </w:rPr>
        <w:t xml:space="preserve"> java.util.List;</w:t>
      </w:r>
    </w:p>
    <w:p w:rsidR="009733DB" w:rsidRPr="009733DB" w:rsidRDefault="009733DB">
      <w:pPr>
        <w:pStyle w:val="HTMLPreformatted"/>
        <w:divId w:val="350843421"/>
        <w:rPr>
          <w:sz w:val="16"/>
        </w:rPr>
      </w:pPr>
      <w:r w:rsidRPr="009733DB">
        <w:rPr>
          <w:rStyle w:val="line-number1"/>
          <w:sz w:val="16"/>
        </w:rPr>
        <w:t xml:space="preserve"> 12</w:t>
      </w:r>
      <w:r w:rsidRPr="009733DB">
        <w:rPr>
          <w:sz w:val="16"/>
        </w:rPr>
        <w:t xml:space="preserve"> </w:t>
      </w:r>
      <w:r w:rsidRPr="009733DB">
        <w:rPr>
          <w:rStyle w:val="keyword-directive1"/>
          <w:sz w:val="16"/>
        </w:rPr>
        <w:t>import</w:t>
      </w:r>
      <w:r w:rsidRPr="009733DB">
        <w:rPr>
          <w:sz w:val="16"/>
        </w:rPr>
        <w:t xml:space="preserve"> org.apache.wicket.AttributeModifier;</w:t>
      </w:r>
    </w:p>
    <w:p w:rsidR="009733DB" w:rsidRPr="009733DB" w:rsidRDefault="009733DB">
      <w:pPr>
        <w:pStyle w:val="HTMLPreformatted"/>
        <w:divId w:val="350843421"/>
        <w:rPr>
          <w:sz w:val="16"/>
        </w:rPr>
      </w:pPr>
      <w:r w:rsidRPr="009733DB">
        <w:rPr>
          <w:rStyle w:val="line-number1"/>
          <w:sz w:val="16"/>
        </w:rPr>
        <w:t xml:space="preserve"> 13</w:t>
      </w:r>
      <w:r w:rsidRPr="009733DB">
        <w:rPr>
          <w:sz w:val="16"/>
        </w:rPr>
        <w:t xml:space="preserve"> </w:t>
      </w:r>
      <w:r w:rsidRPr="009733DB">
        <w:rPr>
          <w:rStyle w:val="keyword-directive1"/>
          <w:sz w:val="16"/>
        </w:rPr>
        <w:t>import</w:t>
      </w:r>
      <w:r w:rsidRPr="009733DB">
        <w:rPr>
          <w:sz w:val="16"/>
        </w:rPr>
        <w:t xml:space="preserve"> org.apache.wicket.Page;</w:t>
      </w:r>
    </w:p>
    <w:p w:rsidR="009733DB" w:rsidRPr="009733DB" w:rsidRDefault="009733DB">
      <w:pPr>
        <w:pStyle w:val="HTMLPreformatted"/>
        <w:divId w:val="350843421"/>
        <w:rPr>
          <w:sz w:val="16"/>
        </w:rPr>
      </w:pPr>
      <w:r w:rsidRPr="009733DB">
        <w:rPr>
          <w:rStyle w:val="line-number1"/>
          <w:sz w:val="16"/>
        </w:rPr>
        <w:lastRenderedPageBreak/>
        <w:t xml:space="preserve"> 14</w:t>
      </w:r>
      <w:r w:rsidRPr="009733DB">
        <w:rPr>
          <w:sz w:val="16"/>
        </w:rPr>
        <w:t xml:space="preserve"> </w:t>
      </w:r>
      <w:r w:rsidRPr="009733DB">
        <w:rPr>
          <w:rStyle w:val="keyword-directive1"/>
          <w:sz w:val="16"/>
        </w:rPr>
        <w:t>import</w:t>
      </w:r>
      <w:r w:rsidRPr="009733DB">
        <w:rPr>
          <w:sz w:val="16"/>
        </w:rPr>
        <w:t xml:space="preserve"> org.apache.wicket.ResourceReference;</w:t>
      </w:r>
    </w:p>
    <w:p w:rsidR="009733DB" w:rsidRPr="009733DB" w:rsidRDefault="009733DB">
      <w:pPr>
        <w:pStyle w:val="HTMLPreformatted"/>
        <w:divId w:val="350843421"/>
        <w:rPr>
          <w:sz w:val="16"/>
        </w:rPr>
      </w:pPr>
      <w:r w:rsidRPr="009733DB">
        <w:rPr>
          <w:rStyle w:val="line-number1"/>
          <w:sz w:val="16"/>
        </w:rPr>
        <w:t xml:space="preserve"> 15</w:t>
      </w:r>
      <w:r w:rsidRPr="009733DB">
        <w:rPr>
          <w:sz w:val="16"/>
        </w:rPr>
        <w:t xml:space="preserve"> </w:t>
      </w:r>
      <w:r w:rsidRPr="009733DB">
        <w:rPr>
          <w:rStyle w:val="keyword-directive1"/>
          <w:sz w:val="16"/>
        </w:rPr>
        <w:t>import</w:t>
      </w:r>
      <w:r w:rsidRPr="009733DB">
        <w:rPr>
          <w:sz w:val="16"/>
        </w:rPr>
        <w:t xml:space="preserve"> org.apache.wicket.markup.html.basic.Label;</w:t>
      </w:r>
    </w:p>
    <w:p w:rsidR="009733DB" w:rsidRPr="009733DB" w:rsidRDefault="009733DB">
      <w:pPr>
        <w:pStyle w:val="HTMLPreformatted"/>
        <w:divId w:val="350843421"/>
        <w:rPr>
          <w:sz w:val="16"/>
        </w:rPr>
      </w:pPr>
      <w:r w:rsidRPr="009733DB">
        <w:rPr>
          <w:rStyle w:val="line-number1"/>
          <w:sz w:val="16"/>
        </w:rPr>
        <w:t xml:space="preserve"> 16</w:t>
      </w:r>
      <w:r w:rsidRPr="009733DB">
        <w:rPr>
          <w:sz w:val="16"/>
        </w:rPr>
        <w:t xml:space="preserve"> </w:t>
      </w:r>
      <w:r w:rsidRPr="009733DB">
        <w:rPr>
          <w:rStyle w:val="keyword-directive1"/>
          <w:sz w:val="16"/>
        </w:rPr>
        <w:t>import</w:t>
      </w:r>
      <w:r w:rsidRPr="009733DB">
        <w:rPr>
          <w:sz w:val="16"/>
        </w:rPr>
        <w:t xml:space="preserve"> org.apache.wicket.markup.html.border.Border.BorderBodyContainer;</w:t>
      </w:r>
    </w:p>
    <w:p w:rsidR="009733DB" w:rsidRPr="009733DB" w:rsidRDefault="009733DB">
      <w:pPr>
        <w:pStyle w:val="HTMLPreformatted"/>
        <w:divId w:val="350843421"/>
        <w:rPr>
          <w:sz w:val="16"/>
        </w:rPr>
      </w:pPr>
      <w:r w:rsidRPr="009733DB">
        <w:rPr>
          <w:rStyle w:val="line-number1"/>
          <w:sz w:val="16"/>
        </w:rPr>
        <w:t xml:space="preserve"> 17</w:t>
      </w:r>
      <w:r w:rsidRPr="009733DB">
        <w:rPr>
          <w:sz w:val="16"/>
        </w:rPr>
        <w:t xml:space="preserve"> </w:t>
      </w:r>
      <w:r w:rsidRPr="009733DB">
        <w:rPr>
          <w:rStyle w:val="keyword-directive1"/>
          <w:sz w:val="16"/>
        </w:rPr>
        <w:t>import</w:t>
      </w:r>
      <w:r w:rsidRPr="009733DB">
        <w:rPr>
          <w:sz w:val="16"/>
        </w:rPr>
        <w:t xml:space="preserve"> org.apache.wicket.markup.html.form.Button;</w:t>
      </w:r>
    </w:p>
    <w:p w:rsidR="009733DB" w:rsidRPr="009733DB" w:rsidRDefault="009733DB">
      <w:pPr>
        <w:pStyle w:val="HTMLPreformatted"/>
        <w:divId w:val="350843421"/>
        <w:rPr>
          <w:sz w:val="16"/>
        </w:rPr>
      </w:pPr>
      <w:r w:rsidRPr="009733DB">
        <w:rPr>
          <w:rStyle w:val="line-number1"/>
          <w:sz w:val="16"/>
        </w:rPr>
        <w:t xml:space="preserve"> 18</w:t>
      </w:r>
      <w:r w:rsidRPr="009733DB">
        <w:rPr>
          <w:sz w:val="16"/>
        </w:rPr>
        <w:t xml:space="preserve"> </w:t>
      </w:r>
      <w:r w:rsidRPr="009733DB">
        <w:rPr>
          <w:rStyle w:val="keyword-directive1"/>
          <w:sz w:val="16"/>
        </w:rPr>
        <w:t>import</w:t>
      </w:r>
      <w:r w:rsidRPr="009733DB">
        <w:rPr>
          <w:sz w:val="16"/>
        </w:rPr>
        <w:t xml:space="preserve"> org.apache.wicket.markup.html.form.DropDownChoice;</w:t>
      </w:r>
    </w:p>
    <w:p w:rsidR="009733DB" w:rsidRPr="009733DB" w:rsidRDefault="009733DB">
      <w:pPr>
        <w:pStyle w:val="HTMLPreformatted"/>
        <w:divId w:val="350843421"/>
        <w:rPr>
          <w:sz w:val="16"/>
        </w:rPr>
      </w:pPr>
      <w:r w:rsidRPr="009733DB">
        <w:rPr>
          <w:rStyle w:val="line-number1"/>
          <w:sz w:val="16"/>
        </w:rPr>
        <w:t xml:space="preserve"> 19</w:t>
      </w:r>
      <w:r w:rsidRPr="009733DB">
        <w:rPr>
          <w:sz w:val="16"/>
        </w:rPr>
        <w:t xml:space="preserve"> </w:t>
      </w:r>
      <w:r w:rsidRPr="009733DB">
        <w:rPr>
          <w:rStyle w:val="keyword-directive1"/>
          <w:sz w:val="16"/>
        </w:rPr>
        <w:t>import</w:t>
      </w:r>
      <w:r w:rsidRPr="009733DB">
        <w:rPr>
          <w:sz w:val="16"/>
        </w:rPr>
        <w:t xml:space="preserve"> org.apache.wicket.markup.html.form.Form;</w:t>
      </w:r>
    </w:p>
    <w:p w:rsidR="009733DB" w:rsidRPr="009733DB" w:rsidRDefault="009733DB">
      <w:pPr>
        <w:pStyle w:val="HTMLPreformatted"/>
        <w:divId w:val="350843421"/>
        <w:rPr>
          <w:sz w:val="16"/>
        </w:rPr>
      </w:pPr>
      <w:r w:rsidRPr="009733DB">
        <w:rPr>
          <w:rStyle w:val="line-number1"/>
          <w:sz w:val="16"/>
        </w:rPr>
        <w:t xml:space="preserve"> 20</w:t>
      </w:r>
      <w:r w:rsidRPr="009733DB">
        <w:rPr>
          <w:sz w:val="16"/>
        </w:rPr>
        <w:t xml:space="preserve"> </w:t>
      </w:r>
      <w:r w:rsidRPr="009733DB">
        <w:rPr>
          <w:rStyle w:val="keyword-directive1"/>
          <w:sz w:val="16"/>
        </w:rPr>
        <w:t>import</w:t>
      </w:r>
      <w:r w:rsidRPr="009733DB">
        <w:rPr>
          <w:sz w:val="16"/>
        </w:rPr>
        <w:t xml:space="preserve"> org.apache.wicket.markup.html.form.TextField;</w:t>
      </w:r>
    </w:p>
    <w:p w:rsidR="009733DB" w:rsidRPr="009733DB" w:rsidRDefault="009733DB">
      <w:pPr>
        <w:pStyle w:val="HTMLPreformatted"/>
        <w:divId w:val="350843421"/>
        <w:rPr>
          <w:sz w:val="16"/>
        </w:rPr>
      </w:pPr>
      <w:r w:rsidRPr="009733DB">
        <w:rPr>
          <w:rStyle w:val="line-number1"/>
          <w:sz w:val="16"/>
        </w:rPr>
        <w:t xml:space="preserve"> 21</w:t>
      </w:r>
      <w:r w:rsidRPr="009733DB">
        <w:rPr>
          <w:sz w:val="16"/>
        </w:rPr>
        <w:t xml:space="preserve"> </w:t>
      </w:r>
      <w:r w:rsidRPr="009733DB">
        <w:rPr>
          <w:rStyle w:val="keyword-directive1"/>
          <w:sz w:val="16"/>
        </w:rPr>
        <w:t>import</w:t>
      </w:r>
      <w:r w:rsidRPr="009733DB">
        <w:rPr>
          <w:sz w:val="16"/>
        </w:rPr>
        <w:t xml:space="preserve"> org.apache.wicket.markup.html.image.Image;</w:t>
      </w:r>
    </w:p>
    <w:p w:rsidR="009733DB" w:rsidRPr="009733DB" w:rsidRDefault="009733DB">
      <w:pPr>
        <w:pStyle w:val="HTMLPreformatted"/>
        <w:divId w:val="350843421"/>
        <w:rPr>
          <w:sz w:val="16"/>
        </w:rPr>
      </w:pPr>
      <w:r w:rsidRPr="009733DB">
        <w:rPr>
          <w:rStyle w:val="line-number1"/>
          <w:sz w:val="16"/>
        </w:rPr>
        <w:t xml:space="preserve"> 22</w:t>
      </w:r>
      <w:r w:rsidRPr="009733DB">
        <w:rPr>
          <w:sz w:val="16"/>
        </w:rPr>
        <w:t xml:space="preserve"> </w:t>
      </w:r>
      <w:r w:rsidRPr="009733DB">
        <w:rPr>
          <w:rStyle w:val="keyword-directive1"/>
          <w:sz w:val="16"/>
        </w:rPr>
        <w:t>import</w:t>
      </w:r>
      <w:r w:rsidRPr="009733DB">
        <w:rPr>
          <w:sz w:val="16"/>
        </w:rPr>
        <w:t xml:space="preserve"> org.apache.wicket.markup.html.link.Link;</w:t>
      </w:r>
    </w:p>
    <w:p w:rsidR="009733DB" w:rsidRPr="009733DB" w:rsidRDefault="009733DB">
      <w:pPr>
        <w:pStyle w:val="HTMLPreformatted"/>
        <w:divId w:val="350843421"/>
        <w:rPr>
          <w:sz w:val="16"/>
        </w:rPr>
      </w:pPr>
      <w:r w:rsidRPr="009733DB">
        <w:rPr>
          <w:rStyle w:val="line-number1"/>
          <w:sz w:val="16"/>
        </w:rPr>
        <w:t xml:space="preserve"> 23</w:t>
      </w:r>
      <w:r w:rsidRPr="009733DB">
        <w:rPr>
          <w:sz w:val="16"/>
        </w:rPr>
        <w:t xml:space="preserve"> </w:t>
      </w:r>
      <w:r w:rsidRPr="009733DB">
        <w:rPr>
          <w:rStyle w:val="keyword-directive1"/>
          <w:sz w:val="16"/>
        </w:rPr>
        <w:t>import</w:t>
      </w:r>
      <w:r w:rsidRPr="009733DB">
        <w:rPr>
          <w:sz w:val="16"/>
        </w:rPr>
        <w:t xml:space="preserve"> org.apache.wicket.markup.html.list.ListItem;</w:t>
      </w:r>
    </w:p>
    <w:p w:rsidR="009733DB" w:rsidRPr="009733DB" w:rsidRDefault="009733DB">
      <w:pPr>
        <w:pStyle w:val="HTMLPreformatted"/>
        <w:divId w:val="350843421"/>
        <w:rPr>
          <w:sz w:val="16"/>
        </w:rPr>
      </w:pPr>
      <w:r w:rsidRPr="009733DB">
        <w:rPr>
          <w:rStyle w:val="line-number1"/>
          <w:sz w:val="16"/>
        </w:rPr>
        <w:t xml:space="preserve"> 24</w:t>
      </w:r>
      <w:r w:rsidRPr="009733DB">
        <w:rPr>
          <w:sz w:val="16"/>
        </w:rPr>
        <w:t xml:space="preserve"> </w:t>
      </w:r>
      <w:r w:rsidRPr="009733DB">
        <w:rPr>
          <w:rStyle w:val="keyword-directive1"/>
          <w:sz w:val="16"/>
        </w:rPr>
        <w:t>import</w:t>
      </w:r>
      <w:r w:rsidRPr="009733DB">
        <w:rPr>
          <w:sz w:val="16"/>
        </w:rPr>
        <w:t xml:space="preserve"> org.apache.wicket.markup.html.list.PageableListView;</w:t>
      </w:r>
    </w:p>
    <w:p w:rsidR="009733DB" w:rsidRPr="009733DB" w:rsidRDefault="009733DB">
      <w:pPr>
        <w:pStyle w:val="HTMLPreformatted"/>
        <w:divId w:val="350843421"/>
        <w:rPr>
          <w:sz w:val="16"/>
        </w:rPr>
      </w:pPr>
      <w:r w:rsidRPr="009733DB">
        <w:rPr>
          <w:rStyle w:val="line-number1"/>
          <w:sz w:val="16"/>
        </w:rPr>
        <w:t xml:space="preserve"> 25</w:t>
      </w:r>
      <w:r w:rsidRPr="009733DB">
        <w:rPr>
          <w:sz w:val="16"/>
        </w:rPr>
        <w:t xml:space="preserve"> </w:t>
      </w:r>
      <w:r w:rsidRPr="009733DB">
        <w:rPr>
          <w:rStyle w:val="keyword-directive1"/>
          <w:sz w:val="16"/>
        </w:rPr>
        <w:t>import</w:t>
      </w:r>
      <w:r w:rsidRPr="009733DB">
        <w:rPr>
          <w:sz w:val="16"/>
        </w:rPr>
        <w:t xml:space="preserve"> org.apache.wicket.markup.html.navigation.paging.PagingNavigator;</w:t>
      </w:r>
    </w:p>
    <w:p w:rsidR="009733DB" w:rsidRPr="009733DB" w:rsidRDefault="009733DB">
      <w:pPr>
        <w:pStyle w:val="HTMLPreformatted"/>
        <w:divId w:val="350843421"/>
        <w:rPr>
          <w:sz w:val="16"/>
        </w:rPr>
      </w:pPr>
      <w:r w:rsidRPr="009733DB">
        <w:rPr>
          <w:rStyle w:val="line-number1"/>
          <w:sz w:val="16"/>
        </w:rPr>
        <w:t xml:space="preserve"> 26</w:t>
      </w:r>
      <w:r w:rsidRPr="009733DB">
        <w:rPr>
          <w:sz w:val="16"/>
        </w:rPr>
        <w:t xml:space="preserve"> </w:t>
      </w:r>
      <w:r w:rsidRPr="009733DB">
        <w:rPr>
          <w:rStyle w:val="keyword-directive1"/>
          <w:sz w:val="16"/>
        </w:rPr>
        <w:t>import</w:t>
      </w:r>
      <w:r w:rsidRPr="009733DB">
        <w:rPr>
          <w:sz w:val="16"/>
        </w:rPr>
        <w:t xml:space="preserve"> org.apache.wicket.markup.html.panel.FeedbackPanel;</w:t>
      </w:r>
    </w:p>
    <w:p w:rsidR="009733DB" w:rsidRPr="009733DB" w:rsidRDefault="009733DB">
      <w:pPr>
        <w:pStyle w:val="HTMLPreformatted"/>
        <w:divId w:val="350843421"/>
        <w:rPr>
          <w:sz w:val="16"/>
        </w:rPr>
      </w:pPr>
      <w:r w:rsidRPr="009733DB">
        <w:rPr>
          <w:rStyle w:val="line-number1"/>
          <w:sz w:val="16"/>
        </w:rPr>
        <w:t xml:space="preserve"> 27</w:t>
      </w:r>
      <w:r w:rsidRPr="009733DB">
        <w:rPr>
          <w:sz w:val="16"/>
        </w:rPr>
        <w:t xml:space="preserve"> </w:t>
      </w:r>
      <w:r w:rsidRPr="009733DB">
        <w:rPr>
          <w:rStyle w:val="keyword-directive1"/>
          <w:sz w:val="16"/>
        </w:rPr>
        <w:t>import</w:t>
      </w:r>
      <w:r w:rsidRPr="009733DB">
        <w:rPr>
          <w:sz w:val="16"/>
        </w:rPr>
        <w:t xml:space="preserve"> org.apache.wicket.model.AbstractReadOnlyModel;</w:t>
      </w:r>
    </w:p>
    <w:p w:rsidR="009733DB" w:rsidRPr="009733DB" w:rsidRDefault="009733DB">
      <w:pPr>
        <w:pStyle w:val="HTMLPreformatted"/>
        <w:divId w:val="350843421"/>
        <w:rPr>
          <w:sz w:val="16"/>
        </w:rPr>
      </w:pPr>
      <w:r w:rsidRPr="009733DB">
        <w:rPr>
          <w:rStyle w:val="line-number1"/>
          <w:sz w:val="16"/>
        </w:rPr>
        <w:t xml:space="preserve"> 28</w:t>
      </w:r>
      <w:r w:rsidRPr="009733DB">
        <w:rPr>
          <w:sz w:val="16"/>
        </w:rPr>
        <w:t xml:space="preserve"> </w:t>
      </w:r>
      <w:r w:rsidRPr="009733DB">
        <w:rPr>
          <w:rStyle w:val="keyword-directive1"/>
          <w:sz w:val="16"/>
        </w:rPr>
        <w:t>import</w:t>
      </w:r>
      <w:r w:rsidRPr="009733DB">
        <w:rPr>
          <w:sz w:val="16"/>
        </w:rPr>
        <w:t xml:space="preserve"> org.apache.wicket.model.Model;</w:t>
      </w:r>
    </w:p>
    <w:p w:rsidR="009733DB" w:rsidRPr="009733DB" w:rsidRDefault="009733DB">
      <w:pPr>
        <w:pStyle w:val="HTMLPreformatted"/>
        <w:divId w:val="350843421"/>
        <w:rPr>
          <w:sz w:val="16"/>
        </w:rPr>
      </w:pPr>
      <w:r w:rsidRPr="009733DB">
        <w:rPr>
          <w:rStyle w:val="line-number1"/>
          <w:sz w:val="16"/>
        </w:rPr>
        <w:t xml:space="preserve"> 29</w:t>
      </w:r>
      <w:r w:rsidRPr="009733DB">
        <w:rPr>
          <w:sz w:val="16"/>
        </w:rPr>
        <w:t xml:space="preserve"> </w:t>
      </w:r>
      <w:r w:rsidRPr="009733DB">
        <w:rPr>
          <w:rStyle w:val="keyword-directive1"/>
          <w:sz w:val="16"/>
        </w:rPr>
        <w:t>import</w:t>
      </w:r>
      <w:r w:rsidRPr="009733DB">
        <w:rPr>
          <w:sz w:val="16"/>
        </w:rPr>
        <w:t xml:space="preserve"> org.apache.wicket.model.PropertyModel;</w:t>
      </w:r>
    </w:p>
    <w:p w:rsidR="009733DB" w:rsidRPr="009733DB" w:rsidRDefault="009733DB">
      <w:pPr>
        <w:pStyle w:val="HTMLPreformatted"/>
        <w:divId w:val="350843421"/>
        <w:rPr>
          <w:sz w:val="16"/>
        </w:rPr>
      </w:pPr>
      <w:r w:rsidRPr="009733DB">
        <w:rPr>
          <w:rStyle w:val="line-number1"/>
          <w:sz w:val="16"/>
        </w:rPr>
        <w:t xml:space="preserve"> 30</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31</w:t>
      </w:r>
      <w:r w:rsidRPr="009733DB">
        <w:rPr>
          <w:sz w:val="16"/>
        </w:rPr>
        <w:t xml:space="preserve"> </w:t>
      </w:r>
      <w:r w:rsidRPr="009733DB">
        <w:rPr>
          <w:rStyle w:val="comment1"/>
          <w:sz w:val="16"/>
        </w:rPr>
        <w:t>/**</w:t>
      </w:r>
    </w:p>
    <w:p w:rsidR="009733DB" w:rsidRPr="009733DB" w:rsidRDefault="009733DB">
      <w:pPr>
        <w:pStyle w:val="HTMLPreformatted"/>
        <w:divId w:val="350843421"/>
        <w:rPr>
          <w:sz w:val="16"/>
        </w:rPr>
      </w:pPr>
      <w:r w:rsidRPr="009733DB">
        <w:rPr>
          <w:rStyle w:val="line-number1"/>
          <w:sz w:val="16"/>
        </w:rPr>
        <w:t xml:space="preserve"> 32</w:t>
      </w:r>
      <w:r w:rsidRPr="009733DB">
        <w:rPr>
          <w:sz w:val="16"/>
        </w:rPr>
        <w:t xml:space="preserve"> </w:t>
      </w:r>
      <w:r w:rsidRPr="009733DB">
        <w:rPr>
          <w:rStyle w:val="comment1"/>
          <w:sz w:val="16"/>
        </w:rPr>
        <w:t xml:space="preserve"> * Home/search</w:t>
      </w:r>
      <w:r w:rsidRPr="009733DB">
        <w:rPr>
          <w:sz w:val="16"/>
        </w:rPr>
        <w:t xml:space="preserve"> </w:t>
      </w:r>
      <w:r w:rsidRPr="009733DB">
        <w:rPr>
          <w:rStyle w:val="comment1"/>
          <w:sz w:val="16"/>
        </w:rPr>
        <w:t>page.</w:t>
      </w:r>
    </w:p>
    <w:p w:rsidR="009733DB" w:rsidRPr="009733DB" w:rsidRDefault="009733DB">
      <w:pPr>
        <w:pStyle w:val="HTMLPreformatted"/>
        <w:divId w:val="350843421"/>
        <w:rPr>
          <w:sz w:val="16"/>
        </w:rPr>
      </w:pPr>
      <w:r w:rsidRPr="009733DB">
        <w:rPr>
          <w:rStyle w:val="line-number1"/>
          <w:sz w:val="16"/>
        </w:rPr>
        <w:t xml:space="preserve"> 33</w:t>
      </w:r>
      <w:r w:rsidRPr="009733DB">
        <w:rPr>
          <w:sz w:val="16"/>
        </w:rPr>
        <w:t xml:space="preserve"> </w:t>
      </w:r>
      <w:r w:rsidRPr="009733DB">
        <w:rPr>
          <w:rStyle w:val="comment1"/>
          <w:sz w:val="16"/>
        </w:rPr>
        <w:t xml:space="preserve"> * </w:t>
      </w:r>
    </w:p>
    <w:p w:rsidR="009733DB" w:rsidRPr="009733DB" w:rsidRDefault="009733DB">
      <w:pPr>
        <w:pStyle w:val="HTMLPreformatted"/>
        <w:divId w:val="350843421"/>
        <w:rPr>
          <w:sz w:val="16"/>
        </w:rPr>
      </w:pPr>
      <w:r w:rsidRPr="009733DB">
        <w:rPr>
          <w:rStyle w:val="line-number1"/>
          <w:sz w:val="16"/>
        </w:rPr>
        <w:t xml:space="preserve"> 34</w:t>
      </w:r>
      <w:r w:rsidRPr="009733DB">
        <w:rPr>
          <w:sz w:val="16"/>
        </w:rPr>
        <w:t xml:space="preserve"> </w:t>
      </w:r>
      <w:r w:rsidRPr="009733DB">
        <w:rPr>
          <w:rStyle w:val="comment1"/>
          <w:sz w:val="16"/>
        </w:rPr>
        <w:t xml:space="preserve"> * </w:t>
      </w:r>
      <w:r w:rsidRPr="009733DB">
        <w:rPr>
          <w:rStyle w:val="st01"/>
          <w:sz w:val="16"/>
        </w:rPr>
        <w:t>@author</w:t>
      </w:r>
      <w:r w:rsidRPr="009733DB">
        <w:rPr>
          <w:sz w:val="16"/>
        </w:rPr>
        <w:t xml:space="preserve"> </w:t>
      </w:r>
      <w:r w:rsidRPr="009733DB">
        <w:rPr>
          <w:rStyle w:val="comment1"/>
          <w:sz w:val="16"/>
        </w:rPr>
        <w:t>Jan</w:t>
      </w:r>
      <w:r w:rsidRPr="009733DB">
        <w:rPr>
          <w:sz w:val="16"/>
        </w:rPr>
        <w:t xml:space="preserve"> </w:t>
      </w:r>
      <w:r w:rsidRPr="009733DB">
        <w:rPr>
          <w:rStyle w:val="comment1"/>
          <w:sz w:val="16"/>
        </w:rPr>
        <w:t>S.</w:t>
      </w:r>
      <w:r w:rsidRPr="009733DB">
        <w:rPr>
          <w:sz w:val="16"/>
        </w:rPr>
        <w:t xml:space="preserve"> </w:t>
      </w:r>
      <w:r w:rsidRPr="009733DB">
        <w:rPr>
          <w:rStyle w:val="comment1"/>
          <w:sz w:val="16"/>
        </w:rPr>
        <w:t>Hansen</w:t>
      </w:r>
    </w:p>
    <w:p w:rsidR="009733DB" w:rsidRPr="009733DB" w:rsidRDefault="009733DB">
      <w:pPr>
        <w:pStyle w:val="HTMLPreformatted"/>
        <w:divId w:val="350843421"/>
        <w:rPr>
          <w:sz w:val="16"/>
        </w:rPr>
      </w:pPr>
      <w:r w:rsidRPr="009733DB">
        <w:rPr>
          <w:rStyle w:val="line-number1"/>
          <w:sz w:val="16"/>
        </w:rPr>
        <w:t xml:space="preserve"> 35</w:t>
      </w:r>
      <w:r w:rsidRPr="009733DB">
        <w:rPr>
          <w:sz w:val="16"/>
        </w:rPr>
        <w:t xml:space="preserve">  </w:t>
      </w:r>
      <w:r w:rsidRPr="009733DB">
        <w:rPr>
          <w:rStyle w:val="comment1"/>
          <w:sz w:val="16"/>
        </w:rPr>
        <w:t>*/</w:t>
      </w:r>
    </w:p>
    <w:p w:rsidR="009733DB" w:rsidRPr="009733DB" w:rsidRDefault="009733DB">
      <w:pPr>
        <w:pStyle w:val="HTMLPreformatted"/>
        <w:divId w:val="350843421"/>
        <w:rPr>
          <w:sz w:val="16"/>
        </w:rPr>
      </w:pPr>
      <w:r w:rsidRPr="009733DB">
        <w:rPr>
          <w:rStyle w:val="line-number1"/>
          <w:sz w:val="16"/>
        </w:rPr>
        <w:t xml:space="preserve"> 36</w:t>
      </w:r>
      <w:r w:rsidRPr="009733DB">
        <w:rPr>
          <w:sz w:val="16"/>
        </w:rPr>
        <w:t xml:space="preserve"> </w:t>
      </w:r>
      <w:r w:rsidRPr="009733DB">
        <w:rPr>
          <w:rStyle w:val="keyword-directive1"/>
          <w:sz w:val="16"/>
        </w:rPr>
        <w:t>public</w:t>
      </w:r>
      <w:r w:rsidRPr="009733DB">
        <w:rPr>
          <w:sz w:val="16"/>
        </w:rPr>
        <w:t xml:space="preserve"> </w:t>
      </w:r>
      <w:r w:rsidRPr="009733DB">
        <w:rPr>
          <w:rStyle w:val="keyword-directive1"/>
          <w:sz w:val="16"/>
        </w:rPr>
        <w:t>class</w:t>
      </w:r>
      <w:r w:rsidRPr="009733DB">
        <w:rPr>
          <w:sz w:val="16"/>
        </w:rPr>
        <w:t xml:space="preserve"> HomePage </w:t>
      </w:r>
      <w:r w:rsidRPr="009733DB">
        <w:rPr>
          <w:rStyle w:val="keyword-directive1"/>
          <w:sz w:val="16"/>
        </w:rPr>
        <w:t>extends</w:t>
      </w:r>
      <w:r w:rsidRPr="009733DB">
        <w:rPr>
          <w:sz w:val="16"/>
        </w:rPr>
        <w:t xml:space="preserve"> BasePage {</w:t>
      </w:r>
    </w:p>
    <w:p w:rsidR="009733DB" w:rsidRPr="009733DB" w:rsidRDefault="009733DB">
      <w:pPr>
        <w:pStyle w:val="HTMLPreformatted"/>
        <w:divId w:val="350843421"/>
        <w:rPr>
          <w:sz w:val="16"/>
        </w:rPr>
      </w:pPr>
      <w:r w:rsidRPr="009733DB">
        <w:rPr>
          <w:rStyle w:val="line-number1"/>
          <w:sz w:val="16"/>
        </w:rPr>
        <w:t xml:space="preserve"> 37</w:t>
      </w:r>
      <w:r w:rsidRPr="009733DB">
        <w:rPr>
          <w:sz w:val="16"/>
        </w:rPr>
        <w:t xml:space="preserve">     </w:t>
      </w:r>
      <w:r w:rsidRPr="009733DB">
        <w:rPr>
          <w:rStyle w:val="keyword-directive1"/>
          <w:sz w:val="16"/>
        </w:rPr>
        <w:t>private</w:t>
      </w:r>
      <w:r w:rsidRPr="009733DB">
        <w:rPr>
          <w:sz w:val="16"/>
        </w:rPr>
        <w:t xml:space="preserve"> String errorMessage = </w:t>
      </w:r>
      <w:r w:rsidRPr="009733DB">
        <w:rPr>
          <w:rStyle w:val="character1"/>
          <w:sz w:val="16"/>
        </w:rPr>
        <w:t>""</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38</w:t>
      </w:r>
      <w:r w:rsidRPr="009733DB">
        <w:rPr>
          <w:sz w:val="16"/>
        </w:rPr>
        <w:t xml:space="preserve">     </w:t>
      </w:r>
      <w:r w:rsidRPr="009733DB">
        <w:rPr>
          <w:rStyle w:val="keyword-directive1"/>
          <w:sz w:val="16"/>
        </w:rPr>
        <w:t>private</w:t>
      </w:r>
      <w:r w:rsidRPr="009733DB">
        <w:rPr>
          <w:sz w:val="16"/>
        </w:rPr>
        <w:t xml:space="preserve"> DropDownChoice&lt;String&gt; searchFor;</w:t>
      </w:r>
    </w:p>
    <w:p w:rsidR="009733DB" w:rsidRPr="009733DB" w:rsidRDefault="009733DB">
      <w:pPr>
        <w:pStyle w:val="HTMLPreformatted"/>
        <w:divId w:val="350843421"/>
        <w:rPr>
          <w:sz w:val="16"/>
        </w:rPr>
      </w:pPr>
      <w:r w:rsidRPr="009733DB">
        <w:rPr>
          <w:rStyle w:val="line-number1"/>
          <w:sz w:val="16"/>
        </w:rPr>
        <w:t xml:space="preserve"> 39</w:t>
      </w:r>
      <w:r w:rsidRPr="009733DB">
        <w:rPr>
          <w:sz w:val="16"/>
        </w:rPr>
        <w:t xml:space="preserve">     </w:t>
      </w:r>
      <w:r w:rsidRPr="009733DB">
        <w:rPr>
          <w:rStyle w:val="keyword-directive1"/>
          <w:sz w:val="16"/>
        </w:rPr>
        <w:t>private</w:t>
      </w:r>
      <w:r w:rsidRPr="009733DB">
        <w:rPr>
          <w:sz w:val="16"/>
        </w:rPr>
        <w:t xml:space="preserve"> TextField&lt;String&gt; searchText;</w:t>
      </w:r>
    </w:p>
    <w:p w:rsidR="009733DB" w:rsidRPr="009733DB" w:rsidRDefault="009733DB">
      <w:pPr>
        <w:pStyle w:val="HTMLPreformatted"/>
        <w:divId w:val="350843421"/>
        <w:rPr>
          <w:sz w:val="16"/>
        </w:rPr>
      </w:pPr>
      <w:r w:rsidRPr="009733DB">
        <w:rPr>
          <w:rStyle w:val="line-number1"/>
          <w:sz w:val="16"/>
        </w:rPr>
        <w:t xml:space="preserve"> 40</w:t>
      </w:r>
      <w:r w:rsidRPr="009733DB">
        <w:rPr>
          <w:sz w:val="16"/>
        </w:rPr>
        <w:t xml:space="preserve">     </w:t>
      </w:r>
      <w:r w:rsidRPr="009733DB">
        <w:rPr>
          <w:rStyle w:val="keyword-directive1"/>
          <w:sz w:val="16"/>
        </w:rPr>
        <w:t>private</w:t>
      </w:r>
      <w:r w:rsidRPr="009733DB">
        <w:rPr>
          <w:sz w:val="16"/>
        </w:rPr>
        <w:t xml:space="preserve"> Image errorIconImage = </w:t>
      </w:r>
      <w:r w:rsidRPr="009733DB">
        <w:rPr>
          <w:rStyle w:val="keyword-directive1"/>
          <w:sz w:val="16"/>
        </w:rPr>
        <w:t>new</w:t>
      </w:r>
      <w:r w:rsidRPr="009733DB">
        <w:rPr>
          <w:sz w:val="16"/>
        </w:rPr>
        <w:t xml:space="preserve"> Image(</w:t>
      </w:r>
      <w:r w:rsidRPr="009733DB">
        <w:rPr>
          <w:rStyle w:val="character1"/>
          <w:sz w:val="16"/>
        </w:rPr>
        <w:t>"erroricon"</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41</w:t>
      </w:r>
      <w:r w:rsidRPr="009733DB">
        <w:rPr>
          <w:sz w:val="16"/>
        </w:rPr>
        <w:t xml:space="preserve">             </w:t>
      </w:r>
      <w:r w:rsidRPr="009733DB">
        <w:rPr>
          <w:rStyle w:val="keyword-directive1"/>
          <w:sz w:val="16"/>
        </w:rPr>
        <w:t>new</w:t>
      </w:r>
      <w:r w:rsidRPr="009733DB">
        <w:rPr>
          <w:sz w:val="16"/>
        </w:rPr>
        <w:t xml:space="preserve"> ResourceReference(BasePage.</w:t>
      </w:r>
      <w:r w:rsidRPr="009733DB">
        <w:rPr>
          <w:rStyle w:val="keyword-directive1"/>
          <w:sz w:val="16"/>
        </w:rPr>
        <w:t>class</w:t>
      </w:r>
      <w:r w:rsidRPr="009733DB">
        <w:rPr>
          <w:sz w:val="16"/>
        </w:rPr>
        <w:t xml:space="preserve">, </w:t>
      </w:r>
      <w:r w:rsidRPr="009733DB">
        <w:rPr>
          <w:rStyle w:val="character1"/>
          <w:sz w:val="16"/>
        </w:rPr>
        <w:t>"icons/attention.png"</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42</w:t>
      </w:r>
      <w:r w:rsidRPr="009733DB">
        <w:rPr>
          <w:sz w:val="16"/>
        </w:rPr>
        <w:t xml:space="preserve">     </w:t>
      </w:r>
      <w:r w:rsidRPr="009733DB">
        <w:rPr>
          <w:rStyle w:val="keyword-directive1"/>
          <w:sz w:val="16"/>
        </w:rPr>
        <w:t>private</w:t>
      </w:r>
      <w:r w:rsidRPr="009733DB">
        <w:rPr>
          <w:sz w:val="16"/>
        </w:rPr>
        <w:t xml:space="preserve"> List&lt;Word&gt; wordsFound = </w:t>
      </w:r>
      <w:r w:rsidRPr="009733DB">
        <w:rPr>
          <w:rStyle w:val="keyword-directive1"/>
          <w:sz w:val="16"/>
        </w:rPr>
        <w:t>new</w:t>
      </w:r>
      <w:r w:rsidRPr="009733DB">
        <w:rPr>
          <w:sz w:val="16"/>
        </w:rPr>
        <w:t xml:space="preserve"> ArrayList&lt;Word&gt;(); </w:t>
      </w:r>
    </w:p>
    <w:p w:rsidR="009733DB" w:rsidRPr="009733DB" w:rsidRDefault="009733DB">
      <w:pPr>
        <w:pStyle w:val="HTMLPreformatted"/>
        <w:divId w:val="350843421"/>
        <w:rPr>
          <w:sz w:val="16"/>
        </w:rPr>
      </w:pPr>
      <w:r w:rsidRPr="009733DB">
        <w:rPr>
          <w:rStyle w:val="line-number1"/>
          <w:sz w:val="16"/>
        </w:rPr>
        <w:t xml:space="preserve"> 43</w:t>
      </w:r>
      <w:r w:rsidRPr="009733DB">
        <w:rPr>
          <w:sz w:val="16"/>
        </w:rPr>
        <w:t xml:space="preserve">     </w:t>
      </w:r>
      <w:r w:rsidRPr="009733DB">
        <w:rPr>
          <w:rStyle w:val="keyword-directive1"/>
          <w:sz w:val="16"/>
        </w:rPr>
        <w:t>private</w:t>
      </w:r>
      <w:r w:rsidRPr="009733DB">
        <w:rPr>
          <w:sz w:val="16"/>
        </w:rPr>
        <w:t xml:space="preserve"> PageableListView pageableListView;</w:t>
      </w:r>
    </w:p>
    <w:p w:rsidR="009733DB" w:rsidRPr="009733DB" w:rsidRDefault="009733DB">
      <w:pPr>
        <w:pStyle w:val="HTMLPreformatted"/>
        <w:divId w:val="350843421"/>
        <w:rPr>
          <w:sz w:val="16"/>
        </w:rPr>
      </w:pPr>
      <w:r w:rsidRPr="009733DB">
        <w:rPr>
          <w:rStyle w:val="line-number1"/>
          <w:sz w:val="16"/>
        </w:rPr>
        <w:t xml:space="preserve"> 44</w:t>
      </w:r>
      <w:r w:rsidRPr="009733DB">
        <w:rPr>
          <w:sz w:val="16"/>
        </w:rPr>
        <w:t xml:space="preserve">     </w:t>
      </w:r>
      <w:r w:rsidRPr="009733DB">
        <w:rPr>
          <w:rStyle w:val="keyword-directive1"/>
          <w:sz w:val="16"/>
        </w:rPr>
        <w:t>private</w:t>
      </w:r>
      <w:r w:rsidRPr="009733DB">
        <w:rPr>
          <w:sz w:val="16"/>
        </w:rPr>
        <w:t xml:space="preserve"> FeedbackPanel feedbackPanel;</w:t>
      </w:r>
    </w:p>
    <w:p w:rsidR="009733DB" w:rsidRPr="009733DB" w:rsidRDefault="009733DB">
      <w:pPr>
        <w:pStyle w:val="HTMLPreformatted"/>
        <w:divId w:val="350843421"/>
        <w:rPr>
          <w:sz w:val="16"/>
        </w:rPr>
      </w:pPr>
      <w:r w:rsidRPr="009733DB">
        <w:rPr>
          <w:rStyle w:val="line-number1"/>
          <w:sz w:val="16"/>
        </w:rPr>
        <w:t xml:space="preserve"> 45</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46</w:t>
      </w:r>
      <w:r w:rsidRPr="009733DB">
        <w:rPr>
          <w:sz w:val="16"/>
        </w:rPr>
        <w:t xml:space="preserve">     </w:t>
      </w:r>
      <w:r w:rsidRPr="009733DB">
        <w:rPr>
          <w:rStyle w:val="keyword-directive1"/>
          <w:sz w:val="16"/>
        </w:rPr>
        <w:t>public</w:t>
      </w:r>
      <w:r w:rsidRPr="009733DB">
        <w:rPr>
          <w:sz w:val="16"/>
        </w:rPr>
        <w:t xml:space="preserve"> HomePage() {</w:t>
      </w:r>
    </w:p>
    <w:p w:rsidR="009733DB" w:rsidRPr="009733DB" w:rsidRDefault="009733DB">
      <w:pPr>
        <w:pStyle w:val="HTMLPreformatted"/>
        <w:divId w:val="350843421"/>
        <w:rPr>
          <w:sz w:val="16"/>
        </w:rPr>
      </w:pPr>
      <w:r w:rsidRPr="009733DB">
        <w:rPr>
          <w:rStyle w:val="line-number1"/>
          <w:sz w:val="16"/>
        </w:rPr>
        <w:t xml:space="preserve"> 47</w:t>
      </w:r>
      <w:r w:rsidRPr="009733DB">
        <w:rPr>
          <w:sz w:val="16"/>
        </w:rPr>
        <w:t xml:space="preserve">         MenuBorder menuBorder = </w:t>
      </w:r>
      <w:r w:rsidRPr="009733DB">
        <w:rPr>
          <w:rStyle w:val="keyword-directive1"/>
          <w:sz w:val="16"/>
        </w:rPr>
        <w:t>new</w:t>
      </w:r>
      <w:r w:rsidRPr="009733DB">
        <w:rPr>
          <w:sz w:val="16"/>
        </w:rPr>
        <w:t xml:space="preserve"> MenuBorder(</w:t>
      </w:r>
      <w:r w:rsidRPr="009733DB">
        <w:rPr>
          <w:rStyle w:val="character1"/>
          <w:sz w:val="16"/>
        </w:rPr>
        <w:t>"mainNavigation"</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48</w:t>
      </w:r>
      <w:r w:rsidRPr="009733DB">
        <w:rPr>
          <w:sz w:val="16"/>
        </w:rPr>
        <w:t xml:space="preserve">         add(menuBorder);</w:t>
      </w:r>
    </w:p>
    <w:p w:rsidR="009733DB" w:rsidRPr="009733DB" w:rsidRDefault="009733DB">
      <w:pPr>
        <w:pStyle w:val="HTMLPreformatted"/>
        <w:divId w:val="350843421"/>
        <w:rPr>
          <w:sz w:val="16"/>
        </w:rPr>
      </w:pPr>
      <w:r w:rsidRPr="009733DB">
        <w:rPr>
          <w:rStyle w:val="line-number1"/>
          <w:sz w:val="16"/>
        </w:rPr>
        <w:t xml:space="preserve"> 49</w:t>
      </w:r>
      <w:r w:rsidRPr="009733DB">
        <w:rPr>
          <w:sz w:val="16"/>
        </w:rPr>
        <w:t xml:space="preserve">         BorderBodyContainer borderBodyContainer = menuBorder.getBodyContainer();</w:t>
      </w:r>
    </w:p>
    <w:p w:rsidR="009733DB" w:rsidRPr="009733DB" w:rsidRDefault="009733DB">
      <w:pPr>
        <w:pStyle w:val="HTMLPreformatted"/>
        <w:divId w:val="350843421"/>
        <w:rPr>
          <w:sz w:val="16"/>
        </w:rPr>
      </w:pPr>
      <w:r w:rsidRPr="009733DB">
        <w:rPr>
          <w:rStyle w:val="line-number1"/>
          <w:sz w:val="16"/>
        </w:rPr>
        <w:t xml:space="preserve"> 50</w:t>
      </w:r>
      <w:r w:rsidRPr="009733DB">
        <w:rPr>
          <w:sz w:val="16"/>
        </w:rPr>
        <w:t xml:space="preserve">         PropertyModel errorMessageModel =</w:t>
      </w:r>
    </w:p>
    <w:p w:rsidR="009733DB" w:rsidRPr="009733DB" w:rsidRDefault="009733DB">
      <w:pPr>
        <w:pStyle w:val="HTMLPreformatted"/>
        <w:divId w:val="350843421"/>
        <w:rPr>
          <w:sz w:val="16"/>
        </w:rPr>
      </w:pPr>
      <w:r w:rsidRPr="009733DB">
        <w:rPr>
          <w:rStyle w:val="line-number1"/>
          <w:sz w:val="16"/>
        </w:rPr>
        <w:t xml:space="preserve"> 51</w:t>
      </w:r>
      <w:r w:rsidRPr="009733DB">
        <w:rPr>
          <w:sz w:val="16"/>
        </w:rPr>
        <w:t xml:space="preserve">             </w:t>
      </w:r>
      <w:r w:rsidRPr="009733DB">
        <w:rPr>
          <w:rStyle w:val="keyword-directive1"/>
          <w:sz w:val="16"/>
        </w:rPr>
        <w:t>new</w:t>
      </w:r>
      <w:r w:rsidRPr="009733DB">
        <w:rPr>
          <w:sz w:val="16"/>
        </w:rPr>
        <w:t xml:space="preserve"> PropertyModel(</w:t>
      </w:r>
      <w:r w:rsidRPr="009733DB">
        <w:rPr>
          <w:rStyle w:val="keyword-directive1"/>
          <w:sz w:val="16"/>
        </w:rPr>
        <w:t>this</w:t>
      </w:r>
      <w:r w:rsidRPr="009733DB">
        <w:rPr>
          <w:sz w:val="16"/>
        </w:rPr>
        <w:t xml:space="preserve">, </w:t>
      </w:r>
      <w:r w:rsidRPr="009733DB">
        <w:rPr>
          <w:rStyle w:val="character1"/>
          <w:sz w:val="16"/>
        </w:rPr>
        <w:t>"errorMessage"</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52</w:t>
      </w:r>
      <w:r w:rsidRPr="009733DB">
        <w:rPr>
          <w:sz w:val="16"/>
        </w:rPr>
        <w:t xml:space="preserve">         borderBodyContainer.add(</w:t>
      </w:r>
      <w:r w:rsidRPr="009733DB">
        <w:rPr>
          <w:rStyle w:val="keyword-directive1"/>
          <w:sz w:val="16"/>
        </w:rPr>
        <w:t>new</w:t>
      </w:r>
      <w:r w:rsidRPr="009733DB">
        <w:rPr>
          <w:sz w:val="16"/>
        </w:rPr>
        <w:t xml:space="preserve"> Label(</w:t>
      </w:r>
      <w:r w:rsidRPr="009733DB">
        <w:rPr>
          <w:rStyle w:val="character1"/>
          <w:sz w:val="16"/>
        </w:rPr>
        <w:t>"error"</w:t>
      </w:r>
      <w:r w:rsidRPr="009733DB">
        <w:rPr>
          <w:sz w:val="16"/>
        </w:rPr>
        <w:t>, errorMessageModel));</w:t>
      </w:r>
    </w:p>
    <w:p w:rsidR="009733DB" w:rsidRPr="009733DB" w:rsidRDefault="009733DB">
      <w:pPr>
        <w:pStyle w:val="HTMLPreformatted"/>
        <w:divId w:val="350843421"/>
        <w:rPr>
          <w:sz w:val="16"/>
        </w:rPr>
      </w:pPr>
      <w:r w:rsidRPr="009733DB">
        <w:rPr>
          <w:rStyle w:val="line-number1"/>
          <w:sz w:val="16"/>
        </w:rPr>
        <w:t xml:space="preserve"> 53</w:t>
      </w:r>
      <w:r w:rsidRPr="009733DB">
        <w:rPr>
          <w:sz w:val="16"/>
        </w:rPr>
        <w:t xml:space="preserve">         errorIconImage.setVisible(</w:t>
      </w:r>
      <w:r w:rsidRPr="009733DB">
        <w:rPr>
          <w:rStyle w:val="keyword-directive1"/>
          <w:sz w:val="16"/>
        </w:rPr>
        <w:t>false</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54</w:t>
      </w:r>
      <w:r w:rsidRPr="009733DB">
        <w:rPr>
          <w:sz w:val="16"/>
        </w:rPr>
        <w:t xml:space="preserve">         borderBodyContainer.add(errorIconImage);</w:t>
      </w:r>
    </w:p>
    <w:p w:rsidR="009733DB" w:rsidRPr="009733DB" w:rsidRDefault="009733DB">
      <w:pPr>
        <w:pStyle w:val="HTMLPreformatted"/>
        <w:divId w:val="350843421"/>
        <w:rPr>
          <w:sz w:val="16"/>
        </w:rPr>
      </w:pPr>
      <w:r w:rsidRPr="009733DB">
        <w:rPr>
          <w:rStyle w:val="line-number1"/>
          <w:sz w:val="16"/>
        </w:rPr>
        <w:t xml:space="preserve"> 55</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56</w:t>
      </w:r>
      <w:r w:rsidRPr="009733DB">
        <w:rPr>
          <w:sz w:val="16"/>
        </w:rPr>
        <w:t xml:space="preserve">         Form form = </w:t>
      </w:r>
      <w:r w:rsidRPr="009733DB">
        <w:rPr>
          <w:rStyle w:val="keyword-directive1"/>
          <w:sz w:val="16"/>
        </w:rPr>
        <w:t>new</w:t>
      </w:r>
      <w:r w:rsidRPr="009733DB">
        <w:rPr>
          <w:sz w:val="16"/>
        </w:rPr>
        <w:t xml:space="preserve"> Form(</w:t>
      </w:r>
      <w:r w:rsidRPr="009733DB">
        <w:rPr>
          <w:rStyle w:val="character1"/>
          <w:sz w:val="16"/>
        </w:rPr>
        <w:t>"form"</w:t>
      </w:r>
      <w:r w:rsidRPr="009733DB">
        <w:rPr>
          <w:sz w:val="16"/>
        </w:rPr>
        <w:t>) {</w:t>
      </w:r>
    </w:p>
    <w:p w:rsidR="009733DB" w:rsidRPr="009733DB" w:rsidRDefault="009733DB">
      <w:pPr>
        <w:pStyle w:val="HTMLPreformatted"/>
        <w:divId w:val="350843421"/>
        <w:rPr>
          <w:sz w:val="16"/>
        </w:rPr>
      </w:pPr>
      <w:r w:rsidRPr="009733DB">
        <w:rPr>
          <w:rStyle w:val="line-number1"/>
          <w:sz w:val="16"/>
        </w:rPr>
        <w:t xml:space="preserve"> 57</w:t>
      </w:r>
      <w:r w:rsidRPr="009733DB">
        <w:rPr>
          <w:sz w:val="16"/>
        </w:rPr>
        <w:t xml:space="preserve">             </w:t>
      </w:r>
      <w:r w:rsidRPr="009733DB">
        <w:rPr>
          <w:rStyle w:val="comment1"/>
          <w:sz w:val="16"/>
        </w:rPr>
        <w:t>//Handles required fields error.</w:t>
      </w:r>
    </w:p>
    <w:p w:rsidR="009733DB" w:rsidRPr="009733DB" w:rsidRDefault="009733DB">
      <w:pPr>
        <w:pStyle w:val="HTMLPreformatted"/>
        <w:divId w:val="350843421"/>
        <w:rPr>
          <w:sz w:val="16"/>
        </w:rPr>
      </w:pPr>
      <w:r w:rsidRPr="009733DB">
        <w:rPr>
          <w:rStyle w:val="line-number1"/>
          <w:sz w:val="16"/>
        </w:rPr>
        <w:t xml:space="preserve"> 58</w:t>
      </w:r>
      <w:r w:rsidRPr="009733DB">
        <w:rPr>
          <w:sz w:val="16"/>
        </w:rPr>
        <w:t xml:space="preserve">             @Override</w:t>
      </w:r>
    </w:p>
    <w:p w:rsidR="009733DB" w:rsidRPr="009733DB" w:rsidRDefault="009733DB">
      <w:pPr>
        <w:pStyle w:val="HTMLPreformatted"/>
        <w:divId w:val="350843421"/>
        <w:rPr>
          <w:sz w:val="16"/>
        </w:rPr>
      </w:pPr>
      <w:r w:rsidRPr="009733DB">
        <w:rPr>
          <w:rStyle w:val="line-number1"/>
          <w:sz w:val="16"/>
        </w:rPr>
        <w:t xml:space="preserve"> 59</w:t>
      </w:r>
      <w:r w:rsidRPr="009733DB">
        <w:rPr>
          <w:sz w:val="16"/>
        </w:rPr>
        <w:t xml:space="preserve">             </w:t>
      </w:r>
      <w:r w:rsidRPr="009733DB">
        <w:rPr>
          <w:rStyle w:val="keyword-directive1"/>
          <w:sz w:val="16"/>
        </w:rPr>
        <w:t>protected</w:t>
      </w:r>
      <w:r w:rsidRPr="009733DB">
        <w:rPr>
          <w:sz w:val="16"/>
        </w:rPr>
        <w:t xml:space="preserve"> </w:t>
      </w:r>
      <w:r w:rsidRPr="009733DB">
        <w:rPr>
          <w:rStyle w:val="keyword-directive1"/>
          <w:sz w:val="16"/>
        </w:rPr>
        <w:t>void</w:t>
      </w:r>
      <w:r w:rsidRPr="009733DB">
        <w:rPr>
          <w:sz w:val="16"/>
        </w:rPr>
        <w:t xml:space="preserve"> onError() {</w:t>
      </w:r>
    </w:p>
    <w:p w:rsidR="009733DB" w:rsidRPr="009733DB" w:rsidRDefault="009733DB">
      <w:pPr>
        <w:pStyle w:val="HTMLPreformatted"/>
        <w:divId w:val="350843421"/>
        <w:rPr>
          <w:sz w:val="16"/>
        </w:rPr>
      </w:pPr>
      <w:r w:rsidRPr="009733DB">
        <w:rPr>
          <w:rStyle w:val="line-number1"/>
          <w:sz w:val="16"/>
        </w:rPr>
        <w:t xml:space="preserve"> 60</w:t>
      </w:r>
      <w:r w:rsidRPr="009733DB">
        <w:rPr>
          <w:sz w:val="16"/>
        </w:rPr>
        <w:t xml:space="preserve">                 </w:t>
      </w:r>
      <w:r w:rsidRPr="009733DB">
        <w:rPr>
          <w:rStyle w:val="keyword-directive1"/>
          <w:sz w:val="16"/>
        </w:rPr>
        <w:t>if</w:t>
      </w:r>
      <w:r w:rsidRPr="009733DB">
        <w:rPr>
          <w:sz w:val="16"/>
        </w:rPr>
        <w:t xml:space="preserve"> (!searchText.checkRequired()) {</w:t>
      </w:r>
    </w:p>
    <w:p w:rsidR="009733DB" w:rsidRPr="009733DB" w:rsidRDefault="009733DB">
      <w:pPr>
        <w:pStyle w:val="HTMLPreformatted"/>
        <w:divId w:val="350843421"/>
        <w:rPr>
          <w:sz w:val="16"/>
        </w:rPr>
      </w:pPr>
      <w:r w:rsidRPr="009733DB">
        <w:rPr>
          <w:rStyle w:val="line-number1"/>
          <w:sz w:val="16"/>
        </w:rPr>
        <w:t xml:space="preserve"> 61</w:t>
      </w:r>
      <w:r w:rsidRPr="009733DB">
        <w:rPr>
          <w:sz w:val="16"/>
        </w:rPr>
        <w:t xml:space="preserve">                     feedbackPanel.setVisible(</w:t>
      </w:r>
      <w:r w:rsidRPr="009733DB">
        <w:rPr>
          <w:rStyle w:val="keyword-directive1"/>
          <w:sz w:val="16"/>
        </w:rPr>
        <w:t>false</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62</w:t>
      </w:r>
      <w:r w:rsidRPr="009733DB">
        <w:rPr>
          <w:sz w:val="16"/>
        </w:rPr>
        <w:t xml:space="preserve">                     setErrorMessage(</w:t>
      </w:r>
      <w:r w:rsidRPr="009733DB">
        <w:rPr>
          <w:rStyle w:val="character1"/>
          <w:sz w:val="16"/>
        </w:rPr>
        <w:t>"Søgefeltet skal udfyldes."</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63</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64</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65</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66</w:t>
      </w:r>
      <w:r w:rsidRPr="009733DB">
        <w:rPr>
          <w:sz w:val="16"/>
        </w:rPr>
        <w:t xml:space="preserve">         borderBodyContainer.add(form);</w:t>
      </w:r>
    </w:p>
    <w:p w:rsidR="009733DB" w:rsidRPr="009733DB" w:rsidRDefault="009733DB">
      <w:pPr>
        <w:pStyle w:val="HTMLPreformatted"/>
        <w:divId w:val="350843421"/>
        <w:rPr>
          <w:sz w:val="16"/>
        </w:rPr>
      </w:pPr>
      <w:r w:rsidRPr="009733DB">
        <w:rPr>
          <w:rStyle w:val="line-number1"/>
          <w:sz w:val="16"/>
        </w:rPr>
        <w:t xml:space="preserve"> 67</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68</w:t>
      </w:r>
      <w:r w:rsidRPr="009733DB">
        <w:rPr>
          <w:sz w:val="16"/>
        </w:rPr>
        <w:t xml:space="preserve">         searchFor = </w:t>
      </w:r>
      <w:r w:rsidRPr="009733DB">
        <w:rPr>
          <w:rStyle w:val="keyword-directive1"/>
          <w:sz w:val="16"/>
        </w:rPr>
        <w:t>new</w:t>
      </w:r>
      <w:r w:rsidRPr="009733DB">
        <w:rPr>
          <w:sz w:val="16"/>
        </w:rPr>
        <w:t xml:space="preserve"> DropDownChoice(</w:t>
      </w:r>
      <w:r w:rsidRPr="009733DB">
        <w:rPr>
          <w:rStyle w:val="character1"/>
          <w:sz w:val="16"/>
        </w:rPr>
        <w:t>"searchFor"</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69</w:t>
      </w:r>
      <w:r w:rsidRPr="009733DB">
        <w:rPr>
          <w:sz w:val="16"/>
        </w:rPr>
        <w:t xml:space="preserve">                 </w:t>
      </w:r>
      <w:r w:rsidRPr="009733DB">
        <w:rPr>
          <w:rStyle w:val="keyword-directive1"/>
          <w:sz w:val="16"/>
        </w:rPr>
        <w:t>new</w:t>
      </w:r>
      <w:r w:rsidRPr="009733DB">
        <w:rPr>
          <w:sz w:val="16"/>
        </w:rPr>
        <w:t xml:space="preserve"> Model(SearchType.WORD.getDescription()), </w:t>
      </w:r>
    </w:p>
    <w:p w:rsidR="009733DB" w:rsidRPr="009733DB" w:rsidRDefault="009733DB">
      <w:pPr>
        <w:pStyle w:val="HTMLPreformatted"/>
        <w:divId w:val="350843421"/>
        <w:rPr>
          <w:sz w:val="16"/>
        </w:rPr>
      </w:pPr>
      <w:r w:rsidRPr="009733DB">
        <w:rPr>
          <w:rStyle w:val="line-number1"/>
          <w:sz w:val="16"/>
        </w:rPr>
        <w:t xml:space="preserve"> 70</w:t>
      </w:r>
      <w:r w:rsidRPr="009733DB">
        <w:rPr>
          <w:sz w:val="16"/>
        </w:rPr>
        <w:t xml:space="preserve">                 SearchType.getDescriptions());</w:t>
      </w:r>
    </w:p>
    <w:p w:rsidR="009733DB" w:rsidRPr="009733DB" w:rsidRDefault="009733DB">
      <w:pPr>
        <w:pStyle w:val="HTMLPreformatted"/>
        <w:divId w:val="350843421"/>
        <w:rPr>
          <w:sz w:val="16"/>
        </w:rPr>
      </w:pPr>
      <w:r w:rsidRPr="009733DB">
        <w:rPr>
          <w:rStyle w:val="line-number1"/>
          <w:sz w:val="16"/>
        </w:rPr>
        <w:t xml:space="preserve"> 71</w:t>
      </w:r>
      <w:r w:rsidRPr="009733DB">
        <w:rPr>
          <w:sz w:val="16"/>
        </w:rPr>
        <w:t xml:space="preserve">         form.add(searchFor);</w:t>
      </w:r>
    </w:p>
    <w:p w:rsidR="009733DB" w:rsidRPr="009733DB" w:rsidRDefault="009733DB">
      <w:pPr>
        <w:pStyle w:val="HTMLPreformatted"/>
        <w:divId w:val="350843421"/>
        <w:rPr>
          <w:sz w:val="16"/>
        </w:rPr>
      </w:pPr>
      <w:r w:rsidRPr="009733DB">
        <w:rPr>
          <w:rStyle w:val="line-number1"/>
          <w:sz w:val="16"/>
        </w:rPr>
        <w:t xml:space="preserve"> 72</w:t>
      </w:r>
      <w:r w:rsidRPr="009733DB">
        <w:rPr>
          <w:sz w:val="16"/>
        </w:rPr>
        <w:t xml:space="preserve">         searchText = </w:t>
      </w:r>
      <w:r w:rsidRPr="009733DB">
        <w:rPr>
          <w:rStyle w:val="keyword-directive1"/>
          <w:sz w:val="16"/>
        </w:rPr>
        <w:t>new</w:t>
      </w:r>
      <w:r w:rsidRPr="009733DB">
        <w:rPr>
          <w:sz w:val="16"/>
        </w:rPr>
        <w:t xml:space="preserve"> TextField(</w:t>
      </w:r>
      <w:r w:rsidRPr="009733DB">
        <w:rPr>
          <w:rStyle w:val="character1"/>
          <w:sz w:val="16"/>
        </w:rPr>
        <w:t>"searchText"</w:t>
      </w:r>
      <w:r w:rsidRPr="009733DB">
        <w:rPr>
          <w:sz w:val="16"/>
        </w:rPr>
        <w:t xml:space="preserve">, </w:t>
      </w:r>
      <w:r w:rsidRPr="009733DB">
        <w:rPr>
          <w:rStyle w:val="keyword-directive1"/>
          <w:sz w:val="16"/>
        </w:rPr>
        <w:t>new</w:t>
      </w:r>
      <w:r w:rsidRPr="009733DB">
        <w:rPr>
          <w:sz w:val="16"/>
        </w:rPr>
        <w:t xml:space="preserve"> Model(</w:t>
      </w:r>
      <w:r w:rsidRPr="009733DB">
        <w:rPr>
          <w:rStyle w:val="character1"/>
          <w:sz w:val="16"/>
        </w:rPr>
        <w:t>""</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73</w:t>
      </w:r>
      <w:r w:rsidRPr="009733DB">
        <w:rPr>
          <w:sz w:val="16"/>
        </w:rPr>
        <w:t xml:space="preserve">         searchText.setRequired(</w:t>
      </w:r>
      <w:r w:rsidRPr="009733DB">
        <w:rPr>
          <w:rStyle w:val="keyword-directive1"/>
          <w:sz w:val="16"/>
        </w:rPr>
        <w:t>true</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74</w:t>
      </w:r>
      <w:r w:rsidRPr="009733DB">
        <w:rPr>
          <w:sz w:val="16"/>
        </w:rPr>
        <w:t xml:space="preserve">         form.add(searchText);</w:t>
      </w:r>
    </w:p>
    <w:p w:rsidR="009733DB" w:rsidRPr="009733DB" w:rsidRDefault="009733DB">
      <w:pPr>
        <w:pStyle w:val="HTMLPreformatted"/>
        <w:divId w:val="350843421"/>
        <w:rPr>
          <w:sz w:val="16"/>
        </w:rPr>
      </w:pPr>
      <w:r w:rsidRPr="009733DB">
        <w:rPr>
          <w:rStyle w:val="line-number1"/>
          <w:sz w:val="16"/>
        </w:rPr>
        <w:t xml:space="preserve"> 75</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76</w:t>
      </w:r>
      <w:r w:rsidRPr="009733DB">
        <w:rPr>
          <w:sz w:val="16"/>
        </w:rPr>
        <w:t xml:space="preserve">         </w:t>
      </w:r>
      <w:r w:rsidRPr="009733DB">
        <w:rPr>
          <w:rStyle w:val="comment1"/>
          <w:sz w:val="16"/>
        </w:rPr>
        <w:t>//Add button to the form.</w:t>
      </w:r>
    </w:p>
    <w:p w:rsidR="009733DB" w:rsidRPr="009733DB" w:rsidRDefault="009733DB">
      <w:pPr>
        <w:pStyle w:val="HTMLPreformatted"/>
        <w:divId w:val="350843421"/>
        <w:rPr>
          <w:sz w:val="16"/>
        </w:rPr>
      </w:pPr>
      <w:r w:rsidRPr="009733DB">
        <w:rPr>
          <w:rStyle w:val="line-number1"/>
          <w:sz w:val="16"/>
        </w:rPr>
        <w:t xml:space="preserve"> 77</w:t>
      </w:r>
      <w:r w:rsidRPr="009733DB">
        <w:rPr>
          <w:sz w:val="16"/>
        </w:rPr>
        <w:t xml:space="preserve">         form.add(</w:t>
      </w:r>
      <w:r w:rsidRPr="009733DB">
        <w:rPr>
          <w:rStyle w:val="keyword-directive1"/>
          <w:sz w:val="16"/>
        </w:rPr>
        <w:t>new</w:t>
      </w:r>
      <w:r w:rsidRPr="009733DB">
        <w:rPr>
          <w:sz w:val="16"/>
        </w:rPr>
        <w:t xml:space="preserve"> Button(</w:t>
      </w:r>
      <w:r w:rsidRPr="009733DB">
        <w:rPr>
          <w:rStyle w:val="character1"/>
          <w:sz w:val="16"/>
        </w:rPr>
        <w:t>"search"</w:t>
      </w:r>
      <w:r w:rsidRPr="009733DB">
        <w:rPr>
          <w:sz w:val="16"/>
        </w:rPr>
        <w:t>) {</w:t>
      </w:r>
    </w:p>
    <w:p w:rsidR="009733DB" w:rsidRPr="009733DB" w:rsidRDefault="009733DB">
      <w:pPr>
        <w:pStyle w:val="HTMLPreformatted"/>
        <w:divId w:val="350843421"/>
        <w:rPr>
          <w:sz w:val="16"/>
        </w:rPr>
      </w:pPr>
      <w:r w:rsidRPr="009733DB">
        <w:rPr>
          <w:rStyle w:val="line-number1"/>
          <w:sz w:val="16"/>
        </w:rPr>
        <w:t xml:space="preserve"> 78</w:t>
      </w:r>
      <w:r w:rsidRPr="009733DB">
        <w:rPr>
          <w:sz w:val="16"/>
        </w:rPr>
        <w:t xml:space="preserve">             @Override</w:t>
      </w:r>
    </w:p>
    <w:p w:rsidR="009733DB" w:rsidRPr="009733DB" w:rsidRDefault="009733DB">
      <w:pPr>
        <w:pStyle w:val="HTMLPreformatted"/>
        <w:divId w:val="350843421"/>
        <w:rPr>
          <w:sz w:val="16"/>
        </w:rPr>
      </w:pPr>
      <w:r w:rsidRPr="009733DB">
        <w:rPr>
          <w:rStyle w:val="line-number1"/>
          <w:sz w:val="16"/>
        </w:rPr>
        <w:t xml:space="preserve"> 79</w:t>
      </w:r>
      <w:r w:rsidRPr="009733DB">
        <w:rPr>
          <w:sz w:val="16"/>
        </w:rPr>
        <w:t xml:space="preserve">             </w:t>
      </w:r>
      <w:r w:rsidRPr="009733DB">
        <w:rPr>
          <w:rStyle w:val="keyword-directive1"/>
          <w:sz w:val="16"/>
        </w:rPr>
        <w:t>public</w:t>
      </w:r>
      <w:r w:rsidRPr="009733DB">
        <w:rPr>
          <w:sz w:val="16"/>
        </w:rPr>
        <w:t xml:space="preserve"> </w:t>
      </w:r>
      <w:r w:rsidRPr="009733DB">
        <w:rPr>
          <w:rStyle w:val="keyword-directive1"/>
          <w:sz w:val="16"/>
        </w:rPr>
        <w:t>void</w:t>
      </w:r>
      <w:r w:rsidRPr="009733DB">
        <w:rPr>
          <w:sz w:val="16"/>
        </w:rPr>
        <w:t xml:space="preserve"> onSubmit() {</w:t>
      </w:r>
    </w:p>
    <w:p w:rsidR="009733DB" w:rsidRPr="009733DB" w:rsidRDefault="009733DB">
      <w:pPr>
        <w:pStyle w:val="HTMLPreformatted"/>
        <w:divId w:val="350843421"/>
        <w:rPr>
          <w:sz w:val="16"/>
        </w:rPr>
      </w:pPr>
      <w:r w:rsidRPr="009733DB">
        <w:rPr>
          <w:rStyle w:val="line-number1"/>
          <w:sz w:val="16"/>
        </w:rPr>
        <w:t xml:space="preserve"> 80</w:t>
      </w:r>
      <w:r w:rsidRPr="009733DB">
        <w:rPr>
          <w:sz w:val="16"/>
        </w:rPr>
        <w:t xml:space="preserve">                 removeErrorMessage();</w:t>
      </w:r>
    </w:p>
    <w:p w:rsidR="009733DB" w:rsidRPr="009733DB" w:rsidRDefault="009733DB">
      <w:pPr>
        <w:pStyle w:val="HTMLPreformatted"/>
        <w:divId w:val="350843421"/>
        <w:rPr>
          <w:sz w:val="16"/>
        </w:rPr>
      </w:pPr>
      <w:r w:rsidRPr="009733DB">
        <w:rPr>
          <w:rStyle w:val="line-number1"/>
          <w:sz w:val="16"/>
        </w:rPr>
        <w:t xml:space="preserve"> 81</w:t>
      </w:r>
      <w:r w:rsidRPr="009733DB">
        <w:rPr>
          <w:sz w:val="16"/>
        </w:rPr>
        <w:t xml:space="preserve">                 </w:t>
      </w:r>
      <w:r w:rsidRPr="009733DB">
        <w:rPr>
          <w:rStyle w:val="keyword-directive1"/>
          <w:sz w:val="16"/>
        </w:rPr>
        <w:t>if</w:t>
      </w:r>
      <w:r w:rsidRPr="009733DB">
        <w:rPr>
          <w:sz w:val="16"/>
        </w:rPr>
        <w:t xml:space="preserve"> (SearchType.getSearchType(searchFor.getModelObject()) </w:t>
      </w:r>
    </w:p>
    <w:p w:rsidR="009733DB" w:rsidRPr="009733DB" w:rsidRDefault="009733DB">
      <w:pPr>
        <w:pStyle w:val="HTMLPreformatted"/>
        <w:divId w:val="350843421"/>
        <w:rPr>
          <w:sz w:val="16"/>
        </w:rPr>
      </w:pPr>
      <w:r w:rsidRPr="009733DB">
        <w:rPr>
          <w:rStyle w:val="line-number1"/>
          <w:sz w:val="16"/>
        </w:rPr>
        <w:t xml:space="preserve"> 82</w:t>
      </w:r>
      <w:r w:rsidRPr="009733DB">
        <w:rPr>
          <w:sz w:val="16"/>
        </w:rPr>
        <w:t xml:space="preserve">                         == SearchType.WORD) {</w:t>
      </w:r>
    </w:p>
    <w:p w:rsidR="009733DB" w:rsidRPr="009733DB" w:rsidRDefault="009733DB">
      <w:pPr>
        <w:pStyle w:val="HTMLPreformatted"/>
        <w:divId w:val="350843421"/>
        <w:rPr>
          <w:sz w:val="16"/>
        </w:rPr>
      </w:pPr>
      <w:r w:rsidRPr="009733DB">
        <w:rPr>
          <w:rStyle w:val="line-number1"/>
          <w:sz w:val="16"/>
        </w:rPr>
        <w:t xml:space="preserve"> 83</w:t>
      </w:r>
      <w:r w:rsidRPr="009733DB">
        <w:rPr>
          <w:sz w:val="16"/>
        </w:rPr>
        <w:t xml:space="preserve">                     wordsFound = WordBusiness.search(searchText.getModelObject());</w:t>
      </w:r>
    </w:p>
    <w:p w:rsidR="009733DB" w:rsidRPr="009733DB" w:rsidRDefault="009733DB">
      <w:pPr>
        <w:pStyle w:val="HTMLPreformatted"/>
        <w:divId w:val="350843421"/>
        <w:rPr>
          <w:sz w:val="16"/>
        </w:rPr>
      </w:pPr>
      <w:r w:rsidRPr="009733DB">
        <w:rPr>
          <w:rStyle w:val="line-number1"/>
          <w:sz w:val="16"/>
        </w:rPr>
        <w:t xml:space="preserve"> 84</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85</w:t>
      </w:r>
      <w:r w:rsidRPr="009733DB">
        <w:rPr>
          <w:sz w:val="16"/>
        </w:rPr>
        <w:t xml:space="preserve">                 </w:t>
      </w:r>
      <w:r w:rsidRPr="009733DB">
        <w:rPr>
          <w:rStyle w:val="keyword-directive1"/>
          <w:sz w:val="16"/>
        </w:rPr>
        <w:t>else</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86</w:t>
      </w:r>
      <w:r w:rsidRPr="009733DB">
        <w:rPr>
          <w:sz w:val="16"/>
        </w:rPr>
        <w:t xml:space="preserve">                     List&lt;WordGroup&gt; wordGroups = </w:t>
      </w:r>
    </w:p>
    <w:p w:rsidR="009733DB" w:rsidRPr="009733DB" w:rsidRDefault="009733DB">
      <w:pPr>
        <w:pStyle w:val="HTMLPreformatted"/>
        <w:divId w:val="350843421"/>
        <w:rPr>
          <w:sz w:val="16"/>
        </w:rPr>
      </w:pPr>
      <w:r w:rsidRPr="009733DB">
        <w:rPr>
          <w:rStyle w:val="line-number1"/>
          <w:sz w:val="16"/>
        </w:rPr>
        <w:t xml:space="preserve"> 87</w:t>
      </w:r>
      <w:r w:rsidRPr="009733DB">
        <w:rPr>
          <w:sz w:val="16"/>
        </w:rPr>
        <w:t xml:space="preserve">                             WordGroupBusiness.search(searchText.getModelObject());</w:t>
      </w:r>
    </w:p>
    <w:p w:rsidR="009733DB" w:rsidRPr="009733DB" w:rsidRDefault="009733DB">
      <w:pPr>
        <w:pStyle w:val="HTMLPreformatted"/>
        <w:divId w:val="350843421"/>
        <w:rPr>
          <w:sz w:val="16"/>
        </w:rPr>
      </w:pPr>
      <w:r w:rsidRPr="009733DB">
        <w:rPr>
          <w:rStyle w:val="line-number1"/>
          <w:sz w:val="16"/>
        </w:rPr>
        <w:t xml:space="preserve"> 88</w:t>
      </w:r>
      <w:r w:rsidRPr="009733DB">
        <w:rPr>
          <w:sz w:val="16"/>
        </w:rPr>
        <w:t xml:space="preserve">                     </w:t>
      </w:r>
      <w:r w:rsidRPr="009733DB">
        <w:rPr>
          <w:rStyle w:val="keyword-directive1"/>
          <w:sz w:val="16"/>
        </w:rPr>
        <w:t>if</w:t>
      </w:r>
      <w:r w:rsidRPr="009733DB">
        <w:rPr>
          <w:sz w:val="16"/>
        </w:rPr>
        <w:t xml:space="preserve"> (!wordGroups.isEmpty()) {</w:t>
      </w:r>
    </w:p>
    <w:p w:rsidR="009733DB" w:rsidRPr="009733DB" w:rsidRDefault="009733DB">
      <w:pPr>
        <w:pStyle w:val="HTMLPreformatted"/>
        <w:divId w:val="350843421"/>
        <w:rPr>
          <w:sz w:val="16"/>
        </w:rPr>
      </w:pPr>
      <w:r w:rsidRPr="009733DB">
        <w:rPr>
          <w:rStyle w:val="line-number1"/>
          <w:sz w:val="16"/>
        </w:rPr>
        <w:lastRenderedPageBreak/>
        <w:t xml:space="preserve"> 89</w:t>
      </w:r>
      <w:r w:rsidRPr="009733DB">
        <w:rPr>
          <w:sz w:val="16"/>
        </w:rPr>
        <w:t xml:space="preserve">                         wordsFound = WordBusiness.search(wordGroups);</w:t>
      </w:r>
    </w:p>
    <w:p w:rsidR="009733DB" w:rsidRPr="009733DB" w:rsidRDefault="009733DB">
      <w:pPr>
        <w:pStyle w:val="HTMLPreformatted"/>
        <w:divId w:val="350843421"/>
        <w:rPr>
          <w:sz w:val="16"/>
        </w:rPr>
      </w:pPr>
      <w:r w:rsidRPr="009733DB">
        <w:rPr>
          <w:rStyle w:val="line-number1"/>
          <w:sz w:val="16"/>
        </w:rPr>
        <w:t xml:space="preserve"> 90</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91</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92</w:t>
      </w:r>
      <w:r w:rsidRPr="009733DB">
        <w:rPr>
          <w:sz w:val="16"/>
        </w:rPr>
        <w:t xml:space="preserve">                 </w:t>
      </w:r>
      <w:r w:rsidRPr="009733DB">
        <w:rPr>
          <w:rStyle w:val="keyword-directive1"/>
          <w:sz w:val="16"/>
        </w:rPr>
        <w:t>if</w:t>
      </w:r>
      <w:r w:rsidRPr="009733DB">
        <w:rPr>
          <w:sz w:val="16"/>
        </w:rPr>
        <w:t xml:space="preserve"> (wordsFound.isEmpty()) {</w:t>
      </w:r>
    </w:p>
    <w:p w:rsidR="009733DB" w:rsidRPr="009733DB" w:rsidRDefault="009733DB">
      <w:pPr>
        <w:pStyle w:val="HTMLPreformatted"/>
        <w:divId w:val="350843421"/>
        <w:rPr>
          <w:sz w:val="16"/>
        </w:rPr>
      </w:pPr>
      <w:r w:rsidRPr="009733DB">
        <w:rPr>
          <w:rStyle w:val="line-number1"/>
          <w:sz w:val="16"/>
        </w:rPr>
        <w:t xml:space="preserve"> 93</w:t>
      </w:r>
      <w:r w:rsidRPr="009733DB">
        <w:rPr>
          <w:sz w:val="16"/>
        </w:rPr>
        <w:t xml:space="preserve">                     feedbackPanel.setVisible(</w:t>
      </w:r>
      <w:r w:rsidRPr="009733DB">
        <w:rPr>
          <w:rStyle w:val="keyword-directive1"/>
          <w:sz w:val="16"/>
        </w:rPr>
        <w:t>true</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94</w:t>
      </w:r>
      <w:r w:rsidRPr="009733DB">
        <w:rPr>
          <w:sz w:val="16"/>
        </w:rPr>
        <w:t xml:space="preserve">                     info(</w:t>
      </w:r>
      <w:r w:rsidRPr="009733DB">
        <w:rPr>
          <w:rStyle w:val="character1"/>
          <w:sz w:val="16"/>
        </w:rPr>
        <w:t>"Ingen ord fundet."</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95</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96</w:t>
      </w:r>
      <w:r w:rsidRPr="009733DB">
        <w:rPr>
          <w:sz w:val="16"/>
        </w:rPr>
        <w:t xml:space="preserve">                 </w:t>
      </w:r>
      <w:r w:rsidRPr="009733DB">
        <w:rPr>
          <w:rStyle w:val="keyword-directive1"/>
          <w:sz w:val="16"/>
        </w:rPr>
        <w:t>else</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97</w:t>
      </w:r>
      <w:r w:rsidRPr="009733DB">
        <w:rPr>
          <w:sz w:val="16"/>
        </w:rPr>
        <w:t xml:space="preserve">                     feedbackPanel.setVisible(</w:t>
      </w:r>
      <w:r w:rsidRPr="009733DB">
        <w:rPr>
          <w:rStyle w:val="keyword-directive1"/>
          <w:sz w:val="16"/>
        </w:rPr>
        <w:t>false</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98</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99</w:t>
      </w:r>
      <w:r w:rsidRPr="009733DB">
        <w:rPr>
          <w:sz w:val="16"/>
        </w:rPr>
        <w:t xml:space="preserve">                 pageableListView.setList(wordsFound);</w:t>
      </w:r>
    </w:p>
    <w:p w:rsidR="009733DB" w:rsidRPr="009733DB" w:rsidRDefault="009733DB">
      <w:pPr>
        <w:pStyle w:val="HTMLPreformatted"/>
        <w:divId w:val="350843421"/>
        <w:rPr>
          <w:sz w:val="16"/>
        </w:rPr>
      </w:pPr>
      <w:r w:rsidRPr="009733DB">
        <w:rPr>
          <w:rStyle w:val="line-number1"/>
          <w:sz w:val="16"/>
        </w:rPr>
        <w:t>100</w:t>
      </w:r>
      <w:r w:rsidRPr="009733DB">
        <w:rPr>
          <w:sz w:val="16"/>
        </w:rPr>
        <w:t xml:space="preserve">                 pageableListView.setCurrentPage(0);</w:t>
      </w:r>
    </w:p>
    <w:p w:rsidR="009733DB" w:rsidRPr="009733DB" w:rsidRDefault="009733DB">
      <w:pPr>
        <w:pStyle w:val="HTMLPreformatted"/>
        <w:divId w:val="350843421"/>
        <w:rPr>
          <w:sz w:val="16"/>
        </w:rPr>
      </w:pPr>
      <w:r w:rsidRPr="009733DB">
        <w:rPr>
          <w:rStyle w:val="line-number1"/>
          <w:sz w:val="16"/>
        </w:rPr>
        <w:t>101</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102</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103</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104</w:t>
      </w:r>
      <w:r w:rsidRPr="009733DB">
        <w:rPr>
          <w:sz w:val="16"/>
        </w:rPr>
        <w:t xml:space="preserve">         </w:t>
      </w:r>
      <w:r w:rsidRPr="009733DB">
        <w:rPr>
          <w:rStyle w:val="comment1"/>
          <w:sz w:val="16"/>
        </w:rPr>
        <w:t>//Search results</w:t>
      </w:r>
    </w:p>
    <w:p w:rsidR="009733DB" w:rsidRPr="009733DB" w:rsidRDefault="009733DB">
      <w:pPr>
        <w:pStyle w:val="HTMLPreformatted"/>
        <w:divId w:val="350843421"/>
        <w:rPr>
          <w:sz w:val="16"/>
        </w:rPr>
      </w:pPr>
      <w:r w:rsidRPr="009733DB">
        <w:rPr>
          <w:rStyle w:val="line-number1"/>
          <w:sz w:val="16"/>
        </w:rPr>
        <w:t>105</w:t>
      </w:r>
      <w:r w:rsidRPr="009733DB">
        <w:rPr>
          <w:sz w:val="16"/>
        </w:rPr>
        <w:t xml:space="preserve">         feedbackPanel = </w:t>
      </w:r>
      <w:r w:rsidRPr="009733DB">
        <w:rPr>
          <w:rStyle w:val="keyword-directive1"/>
          <w:sz w:val="16"/>
        </w:rPr>
        <w:t>new</w:t>
      </w:r>
      <w:r w:rsidRPr="009733DB">
        <w:rPr>
          <w:sz w:val="16"/>
        </w:rPr>
        <w:t xml:space="preserve"> FeedbackPanel(</w:t>
      </w:r>
      <w:r w:rsidRPr="009733DB">
        <w:rPr>
          <w:rStyle w:val="character1"/>
          <w:sz w:val="16"/>
        </w:rPr>
        <w:t>"feedback"</w:t>
      </w:r>
      <w:r w:rsidRPr="009733DB">
        <w:rPr>
          <w:sz w:val="16"/>
        </w:rPr>
        <w:t>);</w:t>
      </w:r>
    </w:p>
    <w:p w:rsidR="009733DB" w:rsidRPr="009733DB" w:rsidRDefault="009733DB">
      <w:pPr>
        <w:pStyle w:val="HTMLPreformatted"/>
        <w:divId w:val="350843421"/>
        <w:rPr>
          <w:sz w:val="16"/>
        </w:rPr>
      </w:pPr>
      <w:r w:rsidRPr="009733DB">
        <w:rPr>
          <w:rStyle w:val="line-number1"/>
          <w:sz w:val="16"/>
        </w:rPr>
        <w:t>106</w:t>
      </w:r>
      <w:r w:rsidRPr="009733DB">
        <w:rPr>
          <w:sz w:val="16"/>
        </w:rPr>
        <w:t xml:space="preserve">         feedbackPanel.setVisible(</w:t>
      </w:r>
      <w:r w:rsidRPr="009733DB">
        <w:rPr>
          <w:rStyle w:val="keyword-directive1"/>
          <w:sz w:val="16"/>
        </w:rPr>
        <w:t>false</w:t>
      </w:r>
      <w:r w:rsidRPr="009733DB">
        <w:rPr>
          <w:sz w:val="16"/>
        </w:rPr>
        <w:t>);</w:t>
      </w:r>
    </w:p>
    <w:p w:rsidR="009733DB" w:rsidRPr="009733DB" w:rsidRDefault="009733DB">
      <w:pPr>
        <w:pStyle w:val="HTMLPreformatted"/>
        <w:divId w:val="350843421"/>
        <w:rPr>
          <w:sz w:val="16"/>
        </w:rPr>
      </w:pPr>
      <w:r w:rsidRPr="009733DB">
        <w:rPr>
          <w:rStyle w:val="line-number1"/>
          <w:sz w:val="16"/>
        </w:rPr>
        <w:t>107</w:t>
      </w:r>
      <w:r w:rsidRPr="009733DB">
        <w:rPr>
          <w:sz w:val="16"/>
        </w:rPr>
        <w:t xml:space="preserve">         borderBodyContainer.add(feedbackPanel);</w:t>
      </w:r>
    </w:p>
    <w:p w:rsidR="009733DB" w:rsidRPr="009733DB" w:rsidRDefault="009733DB">
      <w:pPr>
        <w:pStyle w:val="HTMLPreformatted"/>
        <w:divId w:val="350843421"/>
        <w:rPr>
          <w:sz w:val="16"/>
        </w:rPr>
      </w:pPr>
      <w:r w:rsidRPr="009733DB">
        <w:rPr>
          <w:rStyle w:val="line-number1"/>
          <w:sz w:val="16"/>
        </w:rPr>
        <w:t>108</w:t>
      </w:r>
      <w:r w:rsidRPr="009733DB">
        <w:rPr>
          <w:sz w:val="16"/>
        </w:rPr>
        <w:t xml:space="preserve">         pageableListView =</w:t>
      </w:r>
    </w:p>
    <w:p w:rsidR="009733DB" w:rsidRPr="009733DB" w:rsidRDefault="009733DB">
      <w:pPr>
        <w:pStyle w:val="HTMLPreformatted"/>
        <w:divId w:val="350843421"/>
        <w:rPr>
          <w:sz w:val="16"/>
        </w:rPr>
      </w:pPr>
      <w:r w:rsidRPr="009733DB">
        <w:rPr>
          <w:rStyle w:val="line-number1"/>
          <w:sz w:val="16"/>
        </w:rPr>
        <w:t>109</w:t>
      </w:r>
      <w:r w:rsidRPr="009733DB">
        <w:rPr>
          <w:sz w:val="16"/>
        </w:rPr>
        <w:t xml:space="preserve">                 </w:t>
      </w:r>
      <w:r w:rsidRPr="009733DB">
        <w:rPr>
          <w:rStyle w:val="keyword-directive1"/>
          <w:sz w:val="16"/>
        </w:rPr>
        <w:t>new</w:t>
      </w:r>
      <w:r w:rsidRPr="009733DB">
        <w:rPr>
          <w:sz w:val="16"/>
        </w:rPr>
        <w:t xml:space="preserve"> PageableListView(</w:t>
      </w:r>
      <w:r w:rsidRPr="009733DB">
        <w:rPr>
          <w:rStyle w:val="character1"/>
          <w:sz w:val="16"/>
        </w:rPr>
        <w:t>"pageable"</w:t>
      </w:r>
      <w:r w:rsidRPr="009733DB">
        <w:rPr>
          <w:sz w:val="16"/>
        </w:rPr>
        <w:t>, wordsFound, 4) {</w:t>
      </w:r>
    </w:p>
    <w:p w:rsidR="009733DB" w:rsidRPr="009733DB" w:rsidRDefault="009733DB">
      <w:pPr>
        <w:pStyle w:val="HTMLPreformatted"/>
        <w:divId w:val="350843421"/>
        <w:rPr>
          <w:sz w:val="16"/>
        </w:rPr>
      </w:pPr>
      <w:r w:rsidRPr="009733DB">
        <w:rPr>
          <w:rStyle w:val="line-number1"/>
          <w:sz w:val="16"/>
        </w:rPr>
        <w:t>110</w:t>
      </w:r>
      <w:r w:rsidRPr="009733DB">
        <w:rPr>
          <w:sz w:val="16"/>
        </w:rPr>
        <w:t xml:space="preserve">             @Override</w:t>
      </w:r>
    </w:p>
    <w:p w:rsidR="009733DB" w:rsidRPr="009733DB" w:rsidRDefault="009733DB">
      <w:pPr>
        <w:pStyle w:val="HTMLPreformatted"/>
        <w:divId w:val="350843421"/>
        <w:rPr>
          <w:sz w:val="16"/>
        </w:rPr>
      </w:pPr>
      <w:r w:rsidRPr="009733DB">
        <w:rPr>
          <w:rStyle w:val="line-number1"/>
          <w:sz w:val="16"/>
        </w:rPr>
        <w:t>111</w:t>
      </w:r>
      <w:r w:rsidRPr="009733DB">
        <w:rPr>
          <w:sz w:val="16"/>
        </w:rPr>
        <w:t xml:space="preserve">             </w:t>
      </w:r>
      <w:r w:rsidRPr="009733DB">
        <w:rPr>
          <w:rStyle w:val="keyword-directive1"/>
          <w:sz w:val="16"/>
        </w:rPr>
        <w:t>protected</w:t>
      </w:r>
      <w:r w:rsidRPr="009733DB">
        <w:rPr>
          <w:sz w:val="16"/>
        </w:rPr>
        <w:t xml:space="preserve"> </w:t>
      </w:r>
      <w:r w:rsidRPr="009733DB">
        <w:rPr>
          <w:rStyle w:val="keyword-directive1"/>
          <w:sz w:val="16"/>
        </w:rPr>
        <w:t>void</w:t>
      </w:r>
      <w:r w:rsidRPr="009733DB">
        <w:rPr>
          <w:sz w:val="16"/>
        </w:rPr>
        <w:t xml:space="preserve"> populateItem(</w:t>
      </w:r>
      <w:r w:rsidRPr="009733DB">
        <w:rPr>
          <w:rStyle w:val="keyword-directive1"/>
          <w:sz w:val="16"/>
        </w:rPr>
        <w:t>final</w:t>
      </w:r>
      <w:r w:rsidRPr="009733DB">
        <w:rPr>
          <w:sz w:val="16"/>
        </w:rPr>
        <w:t xml:space="preserve"> ListItem item) {</w:t>
      </w:r>
    </w:p>
    <w:p w:rsidR="009733DB" w:rsidRPr="009733DB" w:rsidRDefault="009733DB">
      <w:pPr>
        <w:pStyle w:val="HTMLPreformatted"/>
        <w:divId w:val="350843421"/>
        <w:rPr>
          <w:sz w:val="16"/>
        </w:rPr>
      </w:pPr>
      <w:r w:rsidRPr="009733DB">
        <w:rPr>
          <w:rStyle w:val="line-number1"/>
          <w:sz w:val="16"/>
        </w:rPr>
        <w:t>112</w:t>
      </w:r>
      <w:r w:rsidRPr="009733DB">
        <w:rPr>
          <w:sz w:val="16"/>
        </w:rPr>
        <w:t xml:space="preserve">                 </w:t>
      </w:r>
      <w:r w:rsidRPr="009733DB">
        <w:rPr>
          <w:rStyle w:val="keyword-directive1"/>
          <w:sz w:val="16"/>
        </w:rPr>
        <w:t>final</w:t>
      </w:r>
      <w:r w:rsidRPr="009733DB">
        <w:rPr>
          <w:sz w:val="16"/>
        </w:rPr>
        <w:t xml:space="preserve"> Word word = (Word)item.getModelObject();</w:t>
      </w:r>
    </w:p>
    <w:p w:rsidR="009733DB" w:rsidRPr="009733DB" w:rsidRDefault="009733DB">
      <w:pPr>
        <w:pStyle w:val="HTMLPreformatted"/>
        <w:divId w:val="350843421"/>
        <w:rPr>
          <w:sz w:val="16"/>
        </w:rPr>
      </w:pPr>
      <w:r w:rsidRPr="009733DB">
        <w:rPr>
          <w:rStyle w:val="line-number1"/>
          <w:sz w:val="16"/>
        </w:rPr>
        <w:t>113</w:t>
      </w:r>
      <w:r w:rsidRPr="009733DB">
        <w:rPr>
          <w:sz w:val="16"/>
        </w:rPr>
        <w:t xml:space="preserve">                 Label wordLabel = </w:t>
      </w:r>
      <w:r w:rsidRPr="009733DB">
        <w:rPr>
          <w:rStyle w:val="keyword-directive1"/>
          <w:sz w:val="16"/>
        </w:rPr>
        <w:t>new</w:t>
      </w:r>
      <w:r w:rsidRPr="009733DB">
        <w:rPr>
          <w:sz w:val="16"/>
        </w:rPr>
        <w:t xml:space="preserve"> Label(</w:t>
      </w:r>
      <w:r w:rsidRPr="009733DB">
        <w:rPr>
          <w:rStyle w:val="character1"/>
          <w:sz w:val="16"/>
        </w:rPr>
        <w:t>"word"</w:t>
      </w:r>
      <w:r w:rsidRPr="009733DB">
        <w:rPr>
          <w:sz w:val="16"/>
        </w:rPr>
        <w:t>, word.getWord());</w:t>
      </w:r>
    </w:p>
    <w:p w:rsidR="009733DB" w:rsidRPr="009733DB" w:rsidRDefault="009733DB">
      <w:pPr>
        <w:pStyle w:val="HTMLPreformatted"/>
        <w:divId w:val="350843421"/>
        <w:rPr>
          <w:sz w:val="16"/>
        </w:rPr>
      </w:pPr>
      <w:r w:rsidRPr="009733DB">
        <w:rPr>
          <w:rStyle w:val="line-number1"/>
          <w:sz w:val="16"/>
        </w:rPr>
        <w:t>114</w:t>
      </w:r>
      <w:r w:rsidRPr="009733DB">
        <w:rPr>
          <w:sz w:val="16"/>
        </w:rPr>
        <w:t xml:space="preserve">                 Link wordLink = </w:t>
      </w:r>
      <w:r w:rsidRPr="009733DB">
        <w:rPr>
          <w:rStyle w:val="keyword-directive1"/>
          <w:sz w:val="16"/>
        </w:rPr>
        <w:t>new</w:t>
      </w:r>
      <w:r w:rsidRPr="009733DB">
        <w:rPr>
          <w:sz w:val="16"/>
        </w:rPr>
        <w:t xml:space="preserve"> Link(</w:t>
      </w:r>
      <w:r w:rsidRPr="009733DB">
        <w:rPr>
          <w:rStyle w:val="character1"/>
          <w:sz w:val="16"/>
        </w:rPr>
        <w:t>"wordLink"</w:t>
      </w:r>
      <w:r w:rsidRPr="009733DB">
        <w:rPr>
          <w:sz w:val="16"/>
        </w:rPr>
        <w:t>) {</w:t>
      </w:r>
    </w:p>
    <w:p w:rsidR="009733DB" w:rsidRPr="009733DB" w:rsidRDefault="009733DB">
      <w:pPr>
        <w:pStyle w:val="HTMLPreformatted"/>
        <w:divId w:val="350843421"/>
        <w:rPr>
          <w:sz w:val="16"/>
        </w:rPr>
      </w:pPr>
      <w:r w:rsidRPr="009733DB">
        <w:rPr>
          <w:rStyle w:val="line-number1"/>
          <w:sz w:val="16"/>
        </w:rPr>
        <w:t>115</w:t>
      </w:r>
      <w:r w:rsidRPr="009733DB">
        <w:rPr>
          <w:sz w:val="16"/>
        </w:rPr>
        <w:t xml:space="preserve">                     @Override</w:t>
      </w:r>
    </w:p>
    <w:p w:rsidR="009733DB" w:rsidRPr="009733DB" w:rsidRDefault="009733DB">
      <w:pPr>
        <w:pStyle w:val="HTMLPreformatted"/>
        <w:divId w:val="350843421"/>
        <w:rPr>
          <w:sz w:val="16"/>
        </w:rPr>
      </w:pPr>
      <w:r w:rsidRPr="009733DB">
        <w:rPr>
          <w:rStyle w:val="line-number1"/>
          <w:sz w:val="16"/>
        </w:rPr>
        <w:t>116</w:t>
      </w:r>
      <w:r w:rsidRPr="009733DB">
        <w:rPr>
          <w:sz w:val="16"/>
        </w:rPr>
        <w:t xml:space="preserve">                     </w:t>
      </w:r>
      <w:r w:rsidRPr="009733DB">
        <w:rPr>
          <w:rStyle w:val="keyword-directive1"/>
          <w:sz w:val="16"/>
        </w:rPr>
        <w:t>public</w:t>
      </w:r>
      <w:r w:rsidRPr="009733DB">
        <w:rPr>
          <w:sz w:val="16"/>
        </w:rPr>
        <w:t xml:space="preserve"> </w:t>
      </w:r>
      <w:r w:rsidRPr="009733DB">
        <w:rPr>
          <w:rStyle w:val="keyword-directive1"/>
          <w:sz w:val="16"/>
        </w:rPr>
        <w:t>void</w:t>
      </w:r>
      <w:r w:rsidRPr="009733DB">
        <w:rPr>
          <w:sz w:val="16"/>
        </w:rPr>
        <w:t xml:space="preserve"> onClick() {</w:t>
      </w:r>
    </w:p>
    <w:p w:rsidR="009733DB" w:rsidRPr="009733DB" w:rsidRDefault="009733DB">
      <w:pPr>
        <w:pStyle w:val="HTMLPreformatted"/>
        <w:divId w:val="350843421"/>
        <w:rPr>
          <w:sz w:val="16"/>
        </w:rPr>
      </w:pPr>
      <w:r w:rsidRPr="009733DB">
        <w:rPr>
          <w:rStyle w:val="line-number1"/>
          <w:sz w:val="16"/>
        </w:rPr>
        <w:t>117</w:t>
      </w:r>
      <w:r w:rsidRPr="009733DB">
        <w:rPr>
          <w:sz w:val="16"/>
        </w:rPr>
        <w:t xml:space="preserve">                         Page page = </w:t>
      </w:r>
      <w:r w:rsidRPr="009733DB">
        <w:rPr>
          <w:rStyle w:val="keyword-directive1"/>
          <w:sz w:val="16"/>
        </w:rPr>
        <w:t>new</w:t>
      </w:r>
      <w:r w:rsidRPr="009733DB">
        <w:rPr>
          <w:sz w:val="16"/>
        </w:rPr>
        <w:t xml:space="preserve"> SelectedWord(word);</w:t>
      </w:r>
    </w:p>
    <w:p w:rsidR="009733DB" w:rsidRPr="009733DB" w:rsidRDefault="009733DB">
      <w:pPr>
        <w:pStyle w:val="HTMLPreformatted"/>
        <w:divId w:val="350843421"/>
        <w:rPr>
          <w:sz w:val="16"/>
        </w:rPr>
      </w:pPr>
      <w:r w:rsidRPr="009733DB">
        <w:rPr>
          <w:rStyle w:val="line-number1"/>
          <w:sz w:val="16"/>
        </w:rPr>
        <w:t>118</w:t>
      </w:r>
      <w:r w:rsidRPr="009733DB">
        <w:rPr>
          <w:sz w:val="16"/>
        </w:rPr>
        <w:t xml:space="preserve">                         setResponsePage(page);</w:t>
      </w:r>
    </w:p>
    <w:p w:rsidR="009733DB" w:rsidRPr="009733DB" w:rsidRDefault="009733DB">
      <w:pPr>
        <w:pStyle w:val="HTMLPreformatted"/>
        <w:divId w:val="350843421"/>
        <w:rPr>
          <w:sz w:val="16"/>
        </w:rPr>
      </w:pPr>
      <w:r w:rsidRPr="009733DB">
        <w:rPr>
          <w:rStyle w:val="line-number1"/>
          <w:sz w:val="16"/>
        </w:rPr>
        <w:t>119</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120</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121</w:t>
      </w:r>
      <w:r w:rsidRPr="009733DB">
        <w:rPr>
          <w:sz w:val="16"/>
        </w:rPr>
        <w:t xml:space="preserve">                 wordLink.add(</w:t>
      </w:r>
      <w:r w:rsidRPr="009733DB">
        <w:rPr>
          <w:rStyle w:val="keyword-directive1"/>
          <w:sz w:val="16"/>
        </w:rPr>
        <w:t>new</w:t>
      </w:r>
      <w:r w:rsidRPr="009733DB">
        <w:rPr>
          <w:sz w:val="16"/>
        </w:rPr>
        <w:t xml:space="preserve"> AttributeModifier(</w:t>
      </w:r>
      <w:r w:rsidRPr="009733DB">
        <w:rPr>
          <w:rStyle w:val="character1"/>
          <w:sz w:val="16"/>
        </w:rPr>
        <w:t>"title"</w:t>
      </w:r>
      <w:r w:rsidRPr="009733DB">
        <w:rPr>
          <w:sz w:val="16"/>
        </w:rPr>
        <w:t xml:space="preserve">, </w:t>
      </w:r>
      <w:r w:rsidRPr="009733DB">
        <w:rPr>
          <w:rStyle w:val="keyword-directive1"/>
          <w:sz w:val="16"/>
        </w:rPr>
        <w:t>true</w:t>
      </w:r>
      <w:r w:rsidRPr="009733DB">
        <w:rPr>
          <w:sz w:val="16"/>
        </w:rPr>
        <w:t>,</w:t>
      </w:r>
    </w:p>
    <w:p w:rsidR="009733DB" w:rsidRPr="009733DB" w:rsidRDefault="009733DB">
      <w:pPr>
        <w:pStyle w:val="HTMLPreformatted"/>
        <w:divId w:val="350843421"/>
        <w:rPr>
          <w:sz w:val="16"/>
        </w:rPr>
      </w:pPr>
      <w:r w:rsidRPr="009733DB">
        <w:rPr>
          <w:rStyle w:val="line-number1"/>
          <w:sz w:val="16"/>
        </w:rPr>
        <w:t>122</w:t>
      </w:r>
      <w:r w:rsidRPr="009733DB">
        <w:rPr>
          <w:sz w:val="16"/>
        </w:rPr>
        <w:t xml:space="preserve">                     </w:t>
      </w:r>
      <w:r w:rsidRPr="009733DB">
        <w:rPr>
          <w:rStyle w:val="keyword-directive1"/>
          <w:sz w:val="16"/>
        </w:rPr>
        <w:t>new</w:t>
      </w:r>
      <w:r w:rsidRPr="009733DB">
        <w:rPr>
          <w:sz w:val="16"/>
        </w:rPr>
        <w:t xml:space="preserve"> Model(word.getDescription())));</w:t>
      </w:r>
    </w:p>
    <w:p w:rsidR="009733DB" w:rsidRPr="009733DB" w:rsidRDefault="009733DB">
      <w:pPr>
        <w:pStyle w:val="HTMLPreformatted"/>
        <w:divId w:val="350843421"/>
        <w:rPr>
          <w:sz w:val="16"/>
        </w:rPr>
      </w:pPr>
      <w:r w:rsidRPr="009733DB">
        <w:rPr>
          <w:rStyle w:val="line-number1"/>
          <w:sz w:val="16"/>
        </w:rPr>
        <w:t>123</w:t>
      </w:r>
      <w:r w:rsidRPr="009733DB">
        <w:rPr>
          <w:sz w:val="16"/>
        </w:rPr>
        <w:t xml:space="preserve">                 wordLink.add(wordLabel);</w:t>
      </w:r>
    </w:p>
    <w:p w:rsidR="009733DB" w:rsidRPr="009733DB" w:rsidRDefault="009733DB">
      <w:pPr>
        <w:pStyle w:val="HTMLPreformatted"/>
        <w:divId w:val="350843421"/>
        <w:rPr>
          <w:sz w:val="16"/>
        </w:rPr>
      </w:pPr>
      <w:r w:rsidRPr="009733DB">
        <w:rPr>
          <w:rStyle w:val="line-number1"/>
          <w:sz w:val="16"/>
        </w:rPr>
        <w:t>124</w:t>
      </w:r>
      <w:r w:rsidRPr="009733DB">
        <w:rPr>
          <w:sz w:val="16"/>
        </w:rPr>
        <w:t xml:space="preserve">                 item.add(wordLink);</w:t>
      </w:r>
    </w:p>
    <w:p w:rsidR="009733DB" w:rsidRPr="009733DB" w:rsidRDefault="009733DB">
      <w:pPr>
        <w:pStyle w:val="HTMLPreformatted"/>
        <w:divId w:val="350843421"/>
        <w:rPr>
          <w:sz w:val="16"/>
        </w:rPr>
      </w:pPr>
      <w:r w:rsidRPr="009733DB">
        <w:rPr>
          <w:rStyle w:val="line-number1"/>
          <w:sz w:val="16"/>
        </w:rPr>
        <w:t>125</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126</w:t>
      </w:r>
      <w:r w:rsidRPr="009733DB">
        <w:rPr>
          <w:sz w:val="16"/>
        </w:rPr>
        <w:t xml:space="preserve">                 item.add(</w:t>
      </w:r>
      <w:r w:rsidRPr="009733DB">
        <w:rPr>
          <w:rStyle w:val="keyword-directive1"/>
          <w:sz w:val="16"/>
        </w:rPr>
        <w:t>new</w:t>
      </w:r>
      <w:r w:rsidRPr="009733DB">
        <w:rPr>
          <w:sz w:val="16"/>
        </w:rPr>
        <w:t xml:space="preserve"> Label(</w:t>
      </w:r>
      <w:r w:rsidRPr="009733DB">
        <w:rPr>
          <w:rStyle w:val="character1"/>
          <w:sz w:val="16"/>
        </w:rPr>
        <w:t>"created"</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127</w:t>
      </w:r>
      <w:r w:rsidRPr="009733DB">
        <w:rPr>
          <w:sz w:val="16"/>
        </w:rPr>
        <w:t xml:space="preserve">                         standardDateTimeFormat.format(word.getCreatedDateTime()))); </w:t>
      </w:r>
    </w:p>
    <w:p w:rsidR="009733DB" w:rsidRPr="009733DB" w:rsidRDefault="009733DB">
      <w:pPr>
        <w:pStyle w:val="HTMLPreformatted"/>
        <w:divId w:val="350843421"/>
        <w:rPr>
          <w:sz w:val="16"/>
        </w:rPr>
      </w:pPr>
      <w:r w:rsidRPr="009733DB">
        <w:rPr>
          <w:rStyle w:val="line-number1"/>
          <w:sz w:val="16"/>
        </w:rPr>
        <w:t>128</w:t>
      </w:r>
      <w:r w:rsidRPr="009733DB">
        <w:rPr>
          <w:sz w:val="16"/>
        </w:rPr>
        <w:t xml:space="preserve">                 List&lt;String&gt; wordGroupList = word.getSortedWordGroups();</w:t>
      </w:r>
    </w:p>
    <w:p w:rsidR="009733DB" w:rsidRPr="009733DB" w:rsidRDefault="009733DB">
      <w:pPr>
        <w:pStyle w:val="HTMLPreformatted"/>
        <w:divId w:val="350843421"/>
        <w:rPr>
          <w:sz w:val="16"/>
        </w:rPr>
      </w:pPr>
      <w:r w:rsidRPr="009733DB">
        <w:rPr>
          <w:rStyle w:val="line-number1"/>
          <w:sz w:val="16"/>
        </w:rPr>
        <w:t>129</w:t>
      </w:r>
      <w:r w:rsidRPr="009733DB">
        <w:rPr>
          <w:sz w:val="16"/>
        </w:rPr>
        <w:t xml:space="preserve">                 item.add(</w:t>
      </w:r>
      <w:r w:rsidRPr="009733DB">
        <w:rPr>
          <w:rStyle w:val="keyword-directive1"/>
          <w:sz w:val="16"/>
        </w:rPr>
        <w:t>new</w:t>
      </w:r>
      <w:r w:rsidRPr="009733DB">
        <w:rPr>
          <w:sz w:val="16"/>
        </w:rPr>
        <w:t xml:space="preserve"> Label(</w:t>
      </w:r>
      <w:r w:rsidRPr="009733DB">
        <w:rPr>
          <w:rStyle w:val="character1"/>
          <w:sz w:val="16"/>
        </w:rPr>
        <w:t>"groups"</w:t>
      </w:r>
      <w:r w:rsidRPr="009733DB">
        <w:rPr>
          <w:sz w:val="16"/>
        </w:rPr>
        <w:t>, Text.makeWordGroupString(wordGroupList)));</w:t>
      </w:r>
    </w:p>
    <w:p w:rsidR="009733DB" w:rsidRPr="009733DB" w:rsidRDefault="009733DB">
      <w:pPr>
        <w:pStyle w:val="HTMLPreformatted"/>
        <w:divId w:val="350843421"/>
        <w:rPr>
          <w:sz w:val="16"/>
        </w:rPr>
      </w:pPr>
      <w:r w:rsidRPr="009733DB">
        <w:rPr>
          <w:rStyle w:val="line-number1"/>
          <w:sz w:val="16"/>
        </w:rPr>
        <w:t>130</w:t>
      </w:r>
      <w:r w:rsidRPr="009733DB">
        <w:rPr>
          <w:sz w:val="16"/>
        </w:rPr>
        <w:t xml:space="preserve">                 item.add(</w:t>
      </w:r>
      <w:r w:rsidRPr="009733DB">
        <w:rPr>
          <w:rStyle w:val="keyword-directive1"/>
          <w:sz w:val="16"/>
        </w:rPr>
        <w:t>new</w:t>
      </w:r>
      <w:r w:rsidRPr="009733DB">
        <w:rPr>
          <w:sz w:val="16"/>
        </w:rPr>
        <w:t xml:space="preserve"> AttributeModifier(</w:t>
      </w:r>
      <w:r w:rsidRPr="009733DB">
        <w:rPr>
          <w:rStyle w:val="character1"/>
          <w:sz w:val="16"/>
        </w:rPr>
        <w:t>"class"</w:t>
      </w:r>
      <w:r w:rsidRPr="009733DB">
        <w:rPr>
          <w:sz w:val="16"/>
        </w:rPr>
        <w:t>,</w:t>
      </w:r>
    </w:p>
    <w:p w:rsidR="009733DB" w:rsidRPr="009733DB" w:rsidRDefault="009733DB">
      <w:pPr>
        <w:pStyle w:val="HTMLPreformatted"/>
        <w:divId w:val="350843421"/>
        <w:rPr>
          <w:sz w:val="16"/>
        </w:rPr>
      </w:pPr>
      <w:r w:rsidRPr="009733DB">
        <w:rPr>
          <w:rStyle w:val="line-number1"/>
          <w:sz w:val="16"/>
        </w:rPr>
        <w:t>131</w:t>
      </w:r>
      <w:r w:rsidRPr="009733DB">
        <w:rPr>
          <w:sz w:val="16"/>
        </w:rPr>
        <w:t xml:space="preserve">                     </w:t>
      </w:r>
      <w:r w:rsidRPr="009733DB">
        <w:rPr>
          <w:rStyle w:val="keyword-directive1"/>
          <w:sz w:val="16"/>
        </w:rPr>
        <w:t>true</w:t>
      </w:r>
      <w:r w:rsidRPr="009733DB">
        <w:rPr>
          <w:sz w:val="16"/>
        </w:rPr>
        <w:t xml:space="preserve">, </w:t>
      </w:r>
      <w:r w:rsidRPr="009733DB">
        <w:rPr>
          <w:rStyle w:val="keyword-directive1"/>
          <w:sz w:val="16"/>
        </w:rPr>
        <w:t>new</w:t>
      </w:r>
      <w:r w:rsidRPr="009733DB">
        <w:rPr>
          <w:sz w:val="16"/>
        </w:rPr>
        <w:t xml:space="preserve"> AbstractReadOnlyModel&lt;String&gt;() {</w:t>
      </w:r>
    </w:p>
    <w:p w:rsidR="009733DB" w:rsidRPr="009733DB" w:rsidRDefault="009733DB">
      <w:pPr>
        <w:pStyle w:val="HTMLPreformatted"/>
        <w:divId w:val="350843421"/>
        <w:rPr>
          <w:sz w:val="16"/>
        </w:rPr>
      </w:pPr>
      <w:r w:rsidRPr="009733DB">
        <w:rPr>
          <w:rStyle w:val="line-number1"/>
          <w:sz w:val="16"/>
        </w:rPr>
        <w:t>132</w:t>
      </w:r>
      <w:r w:rsidRPr="009733DB">
        <w:rPr>
          <w:sz w:val="16"/>
        </w:rPr>
        <w:t xml:space="preserve">                     @Override</w:t>
      </w:r>
    </w:p>
    <w:p w:rsidR="009733DB" w:rsidRPr="009733DB" w:rsidRDefault="009733DB">
      <w:pPr>
        <w:pStyle w:val="HTMLPreformatted"/>
        <w:divId w:val="350843421"/>
        <w:rPr>
          <w:sz w:val="16"/>
        </w:rPr>
      </w:pPr>
      <w:r w:rsidRPr="009733DB">
        <w:rPr>
          <w:rStyle w:val="line-number1"/>
          <w:sz w:val="16"/>
        </w:rPr>
        <w:t>133</w:t>
      </w:r>
      <w:r w:rsidRPr="009733DB">
        <w:rPr>
          <w:sz w:val="16"/>
        </w:rPr>
        <w:t xml:space="preserve">                     </w:t>
      </w:r>
      <w:r w:rsidRPr="009733DB">
        <w:rPr>
          <w:rStyle w:val="keyword-directive1"/>
          <w:sz w:val="16"/>
        </w:rPr>
        <w:t>public</w:t>
      </w:r>
      <w:r w:rsidRPr="009733DB">
        <w:rPr>
          <w:sz w:val="16"/>
        </w:rPr>
        <w:t xml:space="preserve"> String getObject()</w:t>
      </w:r>
    </w:p>
    <w:p w:rsidR="009733DB" w:rsidRPr="009733DB" w:rsidRDefault="009733DB">
      <w:pPr>
        <w:pStyle w:val="HTMLPreformatted"/>
        <w:divId w:val="350843421"/>
        <w:rPr>
          <w:sz w:val="16"/>
        </w:rPr>
      </w:pPr>
      <w:r w:rsidRPr="009733DB">
        <w:rPr>
          <w:rStyle w:val="line-number1"/>
          <w:sz w:val="16"/>
        </w:rPr>
        <w:t>134</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135</w:t>
      </w:r>
      <w:r w:rsidRPr="009733DB">
        <w:rPr>
          <w:sz w:val="16"/>
        </w:rPr>
        <w:t xml:space="preserve">                         </w:t>
      </w:r>
      <w:r w:rsidRPr="009733DB">
        <w:rPr>
          <w:rStyle w:val="keyword-directive1"/>
          <w:sz w:val="16"/>
        </w:rPr>
        <w:t>return</w:t>
      </w:r>
      <w:r w:rsidRPr="009733DB">
        <w:rPr>
          <w:sz w:val="16"/>
        </w:rPr>
        <w:t xml:space="preserve"> (item.getIndex() % 2 == 1) ? </w:t>
      </w:r>
      <w:r w:rsidRPr="009733DB">
        <w:rPr>
          <w:rStyle w:val="character1"/>
          <w:sz w:val="16"/>
        </w:rPr>
        <w:t>"even"</w:t>
      </w:r>
      <w:r w:rsidRPr="009733DB">
        <w:rPr>
          <w:sz w:val="16"/>
        </w:rPr>
        <w:t xml:space="preserve"> : </w:t>
      </w:r>
      <w:r w:rsidRPr="009733DB">
        <w:rPr>
          <w:rStyle w:val="character1"/>
          <w:sz w:val="16"/>
        </w:rPr>
        <w:t>"odd"</w:t>
      </w:r>
      <w:r w:rsidRPr="009733DB">
        <w:rPr>
          <w:sz w:val="16"/>
        </w:rPr>
        <w:t>;</w:t>
      </w:r>
    </w:p>
    <w:p w:rsidR="009733DB" w:rsidRPr="009733DB" w:rsidRDefault="009733DB">
      <w:pPr>
        <w:pStyle w:val="HTMLPreformatted"/>
        <w:divId w:val="350843421"/>
        <w:rPr>
          <w:sz w:val="16"/>
        </w:rPr>
      </w:pPr>
      <w:r w:rsidRPr="009733DB">
        <w:rPr>
          <w:rStyle w:val="line-number1"/>
          <w:sz w:val="16"/>
        </w:rPr>
        <w:t>136</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137</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138</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139</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140</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141</w:t>
      </w:r>
      <w:r w:rsidRPr="009733DB">
        <w:rPr>
          <w:sz w:val="16"/>
        </w:rPr>
        <w:t xml:space="preserve">         borderBodyContainer.add(pageableListView);</w:t>
      </w:r>
    </w:p>
    <w:p w:rsidR="009733DB" w:rsidRPr="009733DB" w:rsidRDefault="009733DB">
      <w:pPr>
        <w:pStyle w:val="HTMLPreformatted"/>
        <w:divId w:val="350843421"/>
        <w:rPr>
          <w:sz w:val="16"/>
        </w:rPr>
      </w:pPr>
      <w:r w:rsidRPr="009733DB">
        <w:rPr>
          <w:rStyle w:val="line-number1"/>
          <w:sz w:val="16"/>
        </w:rPr>
        <w:t>142</w:t>
      </w:r>
      <w:r w:rsidRPr="009733DB">
        <w:rPr>
          <w:sz w:val="16"/>
        </w:rPr>
        <w:t xml:space="preserve">         borderBodyContainer.add(</w:t>
      </w:r>
      <w:r w:rsidRPr="009733DB">
        <w:rPr>
          <w:rStyle w:val="keyword-directive1"/>
          <w:sz w:val="16"/>
        </w:rPr>
        <w:t>new</w:t>
      </w:r>
      <w:r w:rsidRPr="009733DB">
        <w:rPr>
          <w:sz w:val="16"/>
        </w:rPr>
        <w:t xml:space="preserve"> PagingNavigator(</w:t>
      </w:r>
      <w:r w:rsidRPr="009733DB">
        <w:rPr>
          <w:rStyle w:val="character1"/>
          <w:sz w:val="16"/>
        </w:rPr>
        <w:t>"navigator"</w:t>
      </w:r>
      <w:r w:rsidRPr="009733DB">
        <w:rPr>
          <w:sz w:val="16"/>
        </w:rPr>
        <w:t>, pageableListView));</w:t>
      </w:r>
    </w:p>
    <w:p w:rsidR="009733DB" w:rsidRPr="009733DB" w:rsidRDefault="009733DB">
      <w:pPr>
        <w:pStyle w:val="HTMLPreformatted"/>
        <w:divId w:val="350843421"/>
        <w:rPr>
          <w:sz w:val="16"/>
        </w:rPr>
      </w:pPr>
      <w:r w:rsidRPr="009733DB">
        <w:rPr>
          <w:rStyle w:val="line-number1"/>
          <w:sz w:val="16"/>
        </w:rPr>
        <w:t>143</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144</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145</w:t>
      </w:r>
      <w:r w:rsidRPr="009733DB">
        <w:rPr>
          <w:sz w:val="16"/>
        </w:rPr>
        <w:t xml:space="preserve">     </w:t>
      </w:r>
      <w:r w:rsidRPr="009733DB">
        <w:rPr>
          <w:rStyle w:val="comment1"/>
          <w:sz w:val="16"/>
        </w:rPr>
        <w:t>/**</w:t>
      </w:r>
    </w:p>
    <w:p w:rsidR="009733DB" w:rsidRPr="009733DB" w:rsidRDefault="009733DB">
      <w:pPr>
        <w:pStyle w:val="HTMLPreformatted"/>
        <w:divId w:val="350843421"/>
        <w:rPr>
          <w:sz w:val="16"/>
        </w:rPr>
      </w:pPr>
      <w:r w:rsidRPr="009733DB">
        <w:rPr>
          <w:rStyle w:val="line-number1"/>
          <w:sz w:val="16"/>
        </w:rPr>
        <w:t>146</w:t>
      </w:r>
      <w:r w:rsidRPr="009733DB">
        <w:rPr>
          <w:sz w:val="16"/>
        </w:rPr>
        <w:t xml:space="preserve"> </w:t>
      </w:r>
      <w:r w:rsidRPr="009733DB">
        <w:rPr>
          <w:rStyle w:val="comment1"/>
          <w:sz w:val="16"/>
        </w:rPr>
        <w:t xml:space="preserve">     * Set</w:t>
      </w:r>
      <w:r w:rsidRPr="009733DB">
        <w:rPr>
          <w:sz w:val="16"/>
        </w:rPr>
        <w:t xml:space="preserve"> </w:t>
      </w:r>
      <w:r w:rsidRPr="009733DB">
        <w:rPr>
          <w:rStyle w:val="comment1"/>
          <w:sz w:val="16"/>
        </w:rPr>
        <w:t>error</w:t>
      </w:r>
      <w:r w:rsidRPr="009733DB">
        <w:rPr>
          <w:sz w:val="16"/>
        </w:rPr>
        <w:t xml:space="preserve"> </w:t>
      </w:r>
      <w:r w:rsidRPr="009733DB">
        <w:rPr>
          <w:rStyle w:val="comment1"/>
          <w:sz w:val="16"/>
        </w:rPr>
        <w:t>message.</w:t>
      </w:r>
    </w:p>
    <w:p w:rsidR="009733DB" w:rsidRPr="009733DB" w:rsidRDefault="009733DB">
      <w:pPr>
        <w:pStyle w:val="HTMLPreformatted"/>
        <w:divId w:val="350843421"/>
        <w:rPr>
          <w:sz w:val="16"/>
        </w:rPr>
      </w:pPr>
      <w:r w:rsidRPr="009733DB">
        <w:rPr>
          <w:rStyle w:val="line-number1"/>
          <w:sz w:val="16"/>
        </w:rPr>
        <w:t>147</w:t>
      </w:r>
      <w:r w:rsidRPr="009733DB">
        <w:rPr>
          <w:sz w:val="16"/>
        </w:rPr>
        <w:t xml:space="preserve">      </w:t>
      </w:r>
      <w:r w:rsidRPr="009733DB">
        <w:rPr>
          <w:rStyle w:val="comment1"/>
          <w:sz w:val="16"/>
        </w:rPr>
        <w:t>*/</w:t>
      </w:r>
    </w:p>
    <w:p w:rsidR="009733DB" w:rsidRPr="009733DB" w:rsidRDefault="009733DB">
      <w:pPr>
        <w:pStyle w:val="HTMLPreformatted"/>
        <w:divId w:val="350843421"/>
        <w:rPr>
          <w:sz w:val="16"/>
        </w:rPr>
      </w:pPr>
      <w:r w:rsidRPr="009733DB">
        <w:rPr>
          <w:rStyle w:val="line-number1"/>
          <w:sz w:val="16"/>
        </w:rPr>
        <w:t>148</w:t>
      </w:r>
      <w:r w:rsidRPr="009733DB">
        <w:rPr>
          <w:sz w:val="16"/>
        </w:rPr>
        <w:t xml:space="preserve">     </w:t>
      </w:r>
      <w:r w:rsidRPr="009733DB">
        <w:rPr>
          <w:rStyle w:val="keyword-directive1"/>
          <w:sz w:val="16"/>
        </w:rPr>
        <w:t>public</w:t>
      </w:r>
      <w:r w:rsidRPr="009733DB">
        <w:rPr>
          <w:sz w:val="16"/>
        </w:rPr>
        <w:t xml:space="preserve"> </w:t>
      </w:r>
      <w:r w:rsidRPr="009733DB">
        <w:rPr>
          <w:rStyle w:val="keyword-directive1"/>
          <w:sz w:val="16"/>
        </w:rPr>
        <w:t>void</w:t>
      </w:r>
      <w:r w:rsidRPr="009733DB">
        <w:rPr>
          <w:sz w:val="16"/>
        </w:rPr>
        <w:t xml:space="preserve"> setErrorMessage(String errorMessage) {</w:t>
      </w:r>
    </w:p>
    <w:p w:rsidR="009733DB" w:rsidRPr="009733DB" w:rsidRDefault="009733DB">
      <w:pPr>
        <w:pStyle w:val="HTMLPreformatted"/>
        <w:divId w:val="350843421"/>
        <w:rPr>
          <w:sz w:val="16"/>
        </w:rPr>
      </w:pPr>
      <w:r w:rsidRPr="009733DB">
        <w:rPr>
          <w:rStyle w:val="line-number1"/>
          <w:sz w:val="16"/>
        </w:rPr>
        <w:t>149</w:t>
      </w:r>
      <w:r w:rsidRPr="009733DB">
        <w:rPr>
          <w:sz w:val="16"/>
        </w:rPr>
        <w:t xml:space="preserve">         </w:t>
      </w:r>
      <w:r w:rsidRPr="009733DB">
        <w:rPr>
          <w:rStyle w:val="keyword-directive1"/>
          <w:sz w:val="16"/>
        </w:rPr>
        <w:t>this</w:t>
      </w:r>
      <w:r w:rsidRPr="009733DB">
        <w:rPr>
          <w:sz w:val="16"/>
        </w:rPr>
        <w:t>.errorMessage = errorMessage;</w:t>
      </w:r>
    </w:p>
    <w:p w:rsidR="009733DB" w:rsidRPr="009733DB" w:rsidRDefault="009733DB">
      <w:pPr>
        <w:pStyle w:val="HTMLPreformatted"/>
        <w:divId w:val="350843421"/>
        <w:rPr>
          <w:sz w:val="16"/>
        </w:rPr>
      </w:pPr>
      <w:r w:rsidRPr="009733DB">
        <w:rPr>
          <w:rStyle w:val="line-number1"/>
          <w:sz w:val="16"/>
        </w:rPr>
        <w:t>150</w:t>
      </w:r>
      <w:r w:rsidRPr="009733DB">
        <w:rPr>
          <w:sz w:val="16"/>
        </w:rPr>
        <w:t xml:space="preserve">         errorIconImage.setVisible(</w:t>
      </w:r>
      <w:r w:rsidRPr="009733DB">
        <w:rPr>
          <w:rStyle w:val="keyword-directive1"/>
          <w:sz w:val="16"/>
        </w:rPr>
        <w:t>true</w:t>
      </w:r>
      <w:r w:rsidRPr="009733DB">
        <w:rPr>
          <w:sz w:val="16"/>
        </w:rPr>
        <w:t>);</w:t>
      </w:r>
    </w:p>
    <w:p w:rsidR="009733DB" w:rsidRPr="009733DB" w:rsidRDefault="009733DB">
      <w:pPr>
        <w:pStyle w:val="HTMLPreformatted"/>
        <w:divId w:val="350843421"/>
        <w:rPr>
          <w:sz w:val="16"/>
        </w:rPr>
      </w:pPr>
      <w:r w:rsidRPr="009733DB">
        <w:rPr>
          <w:rStyle w:val="line-number1"/>
          <w:sz w:val="16"/>
        </w:rPr>
        <w:t>151</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152</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153</w:t>
      </w:r>
      <w:r w:rsidRPr="009733DB">
        <w:rPr>
          <w:sz w:val="16"/>
        </w:rPr>
        <w:t xml:space="preserve">     </w:t>
      </w:r>
      <w:r w:rsidRPr="009733DB">
        <w:rPr>
          <w:rStyle w:val="comment1"/>
          <w:sz w:val="16"/>
        </w:rPr>
        <w:t>/**</w:t>
      </w:r>
    </w:p>
    <w:p w:rsidR="009733DB" w:rsidRPr="009733DB" w:rsidRDefault="009733DB">
      <w:pPr>
        <w:pStyle w:val="HTMLPreformatted"/>
        <w:divId w:val="350843421"/>
        <w:rPr>
          <w:sz w:val="16"/>
        </w:rPr>
      </w:pPr>
      <w:r w:rsidRPr="009733DB">
        <w:rPr>
          <w:rStyle w:val="line-number1"/>
          <w:sz w:val="16"/>
        </w:rPr>
        <w:t>154</w:t>
      </w:r>
      <w:r w:rsidRPr="009733DB">
        <w:rPr>
          <w:sz w:val="16"/>
        </w:rPr>
        <w:t xml:space="preserve"> </w:t>
      </w:r>
      <w:r w:rsidRPr="009733DB">
        <w:rPr>
          <w:rStyle w:val="comment1"/>
          <w:sz w:val="16"/>
        </w:rPr>
        <w:t xml:space="preserve">     * Remove</w:t>
      </w:r>
      <w:r w:rsidRPr="009733DB">
        <w:rPr>
          <w:sz w:val="16"/>
        </w:rPr>
        <w:t xml:space="preserve"> </w:t>
      </w:r>
      <w:r w:rsidRPr="009733DB">
        <w:rPr>
          <w:rStyle w:val="comment1"/>
          <w:sz w:val="16"/>
        </w:rPr>
        <w:t>error</w:t>
      </w:r>
      <w:r w:rsidRPr="009733DB">
        <w:rPr>
          <w:sz w:val="16"/>
        </w:rPr>
        <w:t xml:space="preserve"> </w:t>
      </w:r>
      <w:r w:rsidRPr="009733DB">
        <w:rPr>
          <w:rStyle w:val="comment1"/>
          <w:sz w:val="16"/>
        </w:rPr>
        <w:t>message.</w:t>
      </w:r>
    </w:p>
    <w:p w:rsidR="009733DB" w:rsidRPr="009733DB" w:rsidRDefault="009733DB">
      <w:pPr>
        <w:pStyle w:val="HTMLPreformatted"/>
        <w:divId w:val="350843421"/>
        <w:rPr>
          <w:sz w:val="16"/>
        </w:rPr>
      </w:pPr>
      <w:r w:rsidRPr="009733DB">
        <w:rPr>
          <w:rStyle w:val="line-number1"/>
          <w:sz w:val="16"/>
        </w:rPr>
        <w:t>155</w:t>
      </w:r>
      <w:r w:rsidRPr="009733DB">
        <w:rPr>
          <w:sz w:val="16"/>
        </w:rPr>
        <w:t xml:space="preserve">      </w:t>
      </w:r>
      <w:r w:rsidRPr="009733DB">
        <w:rPr>
          <w:rStyle w:val="comment1"/>
          <w:sz w:val="16"/>
        </w:rPr>
        <w:t>*/</w:t>
      </w:r>
    </w:p>
    <w:p w:rsidR="009733DB" w:rsidRPr="009733DB" w:rsidRDefault="009733DB">
      <w:pPr>
        <w:pStyle w:val="HTMLPreformatted"/>
        <w:divId w:val="350843421"/>
        <w:rPr>
          <w:sz w:val="16"/>
        </w:rPr>
      </w:pPr>
      <w:r w:rsidRPr="009733DB">
        <w:rPr>
          <w:rStyle w:val="line-number1"/>
          <w:sz w:val="16"/>
        </w:rPr>
        <w:t>156</w:t>
      </w:r>
      <w:r w:rsidRPr="009733DB">
        <w:rPr>
          <w:sz w:val="16"/>
        </w:rPr>
        <w:t xml:space="preserve">     </w:t>
      </w:r>
      <w:r w:rsidRPr="009733DB">
        <w:rPr>
          <w:rStyle w:val="keyword-directive1"/>
          <w:sz w:val="16"/>
        </w:rPr>
        <w:t>public</w:t>
      </w:r>
      <w:r w:rsidRPr="009733DB">
        <w:rPr>
          <w:sz w:val="16"/>
        </w:rPr>
        <w:t xml:space="preserve"> </w:t>
      </w:r>
      <w:r w:rsidRPr="009733DB">
        <w:rPr>
          <w:rStyle w:val="keyword-directive1"/>
          <w:sz w:val="16"/>
        </w:rPr>
        <w:t>void</w:t>
      </w:r>
      <w:r w:rsidRPr="009733DB">
        <w:rPr>
          <w:sz w:val="16"/>
        </w:rPr>
        <w:t xml:space="preserve"> removeErrorMessage() {</w:t>
      </w:r>
    </w:p>
    <w:p w:rsidR="009733DB" w:rsidRPr="009733DB" w:rsidRDefault="009733DB">
      <w:pPr>
        <w:pStyle w:val="HTMLPreformatted"/>
        <w:divId w:val="350843421"/>
        <w:rPr>
          <w:sz w:val="16"/>
        </w:rPr>
      </w:pPr>
      <w:r w:rsidRPr="009733DB">
        <w:rPr>
          <w:rStyle w:val="line-number1"/>
          <w:sz w:val="16"/>
        </w:rPr>
        <w:t>157</w:t>
      </w:r>
      <w:r w:rsidRPr="009733DB">
        <w:rPr>
          <w:sz w:val="16"/>
        </w:rPr>
        <w:t xml:space="preserve">         </w:t>
      </w:r>
      <w:r w:rsidRPr="009733DB">
        <w:rPr>
          <w:rStyle w:val="keyword-directive1"/>
          <w:sz w:val="16"/>
        </w:rPr>
        <w:t>this</w:t>
      </w:r>
      <w:r w:rsidRPr="009733DB">
        <w:rPr>
          <w:sz w:val="16"/>
        </w:rPr>
        <w:t xml:space="preserve">.errorMessage = </w:t>
      </w:r>
      <w:r w:rsidRPr="009733DB">
        <w:rPr>
          <w:rStyle w:val="character1"/>
          <w:sz w:val="16"/>
        </w:rPr>
        <w:t>""</w:t>
      </w:r>
      <w:r w:rsidRPr="009733DB">
        <w:rPr>
          <w:sz w:val="16"/>
        </w:rPr>
        <w:t>;</w:t>
      </w:r>
    </w:p>
    <w:p w:rsidR="009733DB" w:rsidRPr="009733DB" w:rsidRDefault="009733DB">
      <w:pPr>
        <w:pStyle w:val="HTMLPreformatted"/>
        <w:divId w:val="350843421"/>
        <w:rPr>
          <w:sz w:val="16"/>
        </w:rPr>
      </w:pPr>
      <w:r w:rsidRPr="009733DB">
        <w:rPr>
          <w:rStyle w:val="line-number1"/>
          <w:sz w:val="16"/>
        </w:rPr>
        <w:t>158</w:t>
      </w:r>
      <w:r w:rsidRPr="009733DB">
        <w:rPr>
          <w:sz w:val="16"/>
        </w:rPr>
        <w:t xml:space="preserve">         errorIconImage.setVisible(</w:t>
      </w:r>
      <w:r w:rsidRPr="009733DB">
        <w:rPr>
          <w:rStyle w:val="keyword-directive1"/>
          <w:sz w:val="16"/>
        </w:rPr>
        <w:t>false</w:t>
      </w:r>
      <w:r w:rsidRPr="009733DB">
        <w:rPr>
          <w:sz w:val="16"/>
        </w:rPr>
        <w:t>);</w:t>
      </w:r>
    </w:p>
    <w:p w:rsidR="009733DB" w:rsidRPr="009733DB" w:rsidRDefault="009733DB">
      <w:pPr>
        <w:pStyle w:val="HTMLPreformatted"/>
        <w:divId w:val="350843421"/>
        <w:rPr>
          <w:sz w:val="16"/>
        </w:rPr>
      </w:pPr>
      <w:r w:rsidRPr="009733DB">
        <w:rPr>
          <w:rStyle w:val="line-number1"/>
          <w:sz w:val="16"/>
        </w:rPr>
        <w:t>159</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160</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161</w:t>
      </w:r>
      <w:r w:rsidRPr="009733DB">
        <w:rPr>
          <w:sz w:val="16"/>
        </w:rPr>
        <w:t xml:space="preserve">     </w:t>
      </w:r>
      <w:r w:rsidRPr="009733DB">
        <w:rPr>
          <w:rStyle w:val="keyword-directive1"/>
          <w:sz w:val="16"/>
        </w:rPr>
        <w:t>public</w:t>
      </w:r>
      <w:r w:rsidRPr="009733DB">
        <w:rPr>
          <w:sz w:val="16"/>
        </w:rPr>
        <w:t xml:space="preserve"> </w:t>
      </w:r>
      <w:r w:rsidRPr="009733DB">
        <w:rPr>
          <w:rStyle w:val="keyword-directive1"/>
          <w:sz w:val="16"/>
        </w:rPr>
        <w:t>enum</w:t>
      </w:r>
      <w:r w:rsidRPr="009733DB">
        <w:rPr>
          <w:sz w:val="16"/>
        </w:rPr>
        <w:t xml:space="preserve"> SearchType {</w:t>
      </w:r>
    </w:p>
    <w:p w:rsidR="009733DB" w:rsidRPr="009733DB" w:rsidRDefault="009733DB">
      <w:pPr>
        <w:pStyle w:val="HTMLPreformatted"/>
        <w:divId w:val="350843421"/>
        <w:rPr>
          <w:sz w:val="16"/>
        </w:rPr>
      </w:pPr>
      <w:r w:rsidRPr="009733DB">
        <w:rPr>
          <w:rStyle w:val="line-number1"/>
          <w:sz w:val="16"/>
        </w:rPr>
        <w:t>162</w:t>
      </w:r>
      <w:r w:rsidRPr="009733DB">
        <w:rPr>
          <w:sz w:val="16"/>
        </w:rPr>
        <w:t xml:space="preserve">         WORD(</w:t>
      </w:r>
      <w:r w:rsidRPr="009733DB">
        <w:rPr>
          <w:rStyle w:val="character1"/>
          <w:sz w:val="16"/>
        </w:rPr>
        <w:t>"Ord"</w:t>
      </w:r>
      <w:r w:rsidRPr="009733DB">
        <w:rPr>
          <w:sz w:val="16"/>
        </w:rPr>
        <w:t>),</w:t>
      </w:r>
    </w:p>
    <w:p w:rsidR="009733DB" w:rsidRPr="009733DB" w:rsidRDefault="009733DB">
      <w:pPr>
        <w:pStyle w:val="HTMLPreformatted"/>
        <w:divId w:val="350843421"/>
        <w:rPr>
          <w:sz w:val="16"/>
        </w:rPr>
      </w:pPr>
      <w:r w:rsidRPr="009733DB">
        <w:rPr>
          <w:rStyle w:val="line-number1"/>
          <w:sz w:val="16"/>
        </w:rPr>
        <w:t>163</w:t>
      </w:r>
      <w:r w:rsidRPr="009733DB">
        <w:rPr>
          <w:sz w:val="16"/>
        </w:rPr>
        <w:t xml:space="preserve">         GROUP(</w:t>
      </w:r>
      <w:r w:rsidRPr="009733DB">
        <w:rPr>
          <w:rStyle w:val="character1"/>
          <w:sz w:val="16"/>
        </w:rPr>
        <w:t>"Gruppe"</w:t>
      </w:r>
      <w:r w:rsidRPr="009733DB">
        <w:rPr>
          <w:sz w:val="16"/>
        </w:rPr>
        <w:t>);</w:t>
      </w:r>
    </w:p>
    <w:p w:rsidR="009733DB" w:rsidRPr="009733DB" w:rsidRDefault="009733DB">
      <w:pPr>
        <w:pStyle w:val="HTMLPreformatted"/>
        <w:divId w:val="350843421"/>
        <w:rPr>
          <w:sz w:val="16"/>
        </w:rPr>
      </w:pPr>
      <w:r w:rsidRPr="009733DB">
        <w:rPr>
          <w:rStyle w:val="line-number1"/>
          <w:sz w:val="16"/>
        </w:rPr>
        <w:lastRenderedPageBreak/>
        <w:t>164</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165</w:t>
      </w:r>
      <w:r w:rsidRPr="009733DB">
        <w:rPr>
          <w:sz w:val="16"/>
        </w:rPr>
        <w:t xml:space="preserve">         </w:t>
      </w:r>
      <w:r w:rsidRPr="009733DB">
        <w:rPr>
          <w:rStyle w:val="keyword-directive1"/>
          <w:sz w:val="16"/>
        </w:rPr>
        <w:t>private</w:t>
      </w:r>
      <w:r w:rsidRPr="009733DB">
        <w:rPr>
          <w:sz w:val="16"/>
        </w:rPr>
        <w:t xml:space="preserve"> String description;</w:t>
      </w:r>
    </w:p>
    <w:p w:rsidR="009733DB" w:rsidRPr="009733DB" w:rsidRDefault="009733DB">
      <w:pPr>
        <w:pStyle w:val="HTMLPreformatted"/>
        <w:divId w:val="350843421"/>
        <w:rPr>
          <w:sz w:val="16"/>
        </w:rPr>
      </w:pPr>
      <w:r w:rsidRPr="009733DB">
        <w:rPr>
          <w:rStyle w:val="line-number1"/>
          <w:sz w:val="16"/>
        </w:rPr>
        <w:t>166</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167</w:t>
      </w:r>
      <w:r w:rsidRPr="009733DB">
        <w:rPr>
          <w:sz w:val="16"/>
        </w:rPr>
        <w:t xml:space="preserve">         SearchType(String description) {</w:t>
      </w:r>
    </w:p>
    <w:p w:rsidR="009733DB" w:rsidRPr="009733DB" w:rsidRDefault="009733DB">
      <w:pPr>
        <w:pStyle w:val="HTMLPreformatted"/>
        <w:divId w:val="350843421"/>
        <w:rPr>
          <w:sz w:val="16"/>
        </w:rPr>
      </w:pPr>
      <w:r w:rsidRPr="009733DB">
        <w:rPr>
          <w:rStyle w:val="line-number1"/>
          <w:sz w:val="16"/>
        </w:rPr>
        <w:t>168</w:t>
      </w:r>
      <w:r w:rsidRPr="009733DB">
        <w:rPr>
          <w:sz w:val="16"/>
        </w:rPr>
        <w:t xml:space="preserve">             </w:t>
      </w:r>
      <w:r w:rsidRPr="009733DB">
        <w:rPr>
          <w:rStyle w:val="keyword-directive1"/>
          <w:sz w:val="16"/>
        </w:rPr>
        <w:t>this</w:t>
      </w:r>
      <w:r w:rsidRPr="009733DB">
        <w:rPr>
          <w:sz w:val="16"/>
        </w:rPr>
        <w:t>.description = description;</w:t>
      </w:r>
    </w:p>
    <w:p w:rsidR="009733DB" w:rsidRPr="009733DB" w:rsidRDefault="009733DB">
      <w:pPr>
        <w:pStyle w:val="HTMLPreformatted"/>
        <w:divId w:val="350843421"/>
        <w:rPr>
          <w:sz w:val="16"/>
        </w:rPr>
      </w:pPr>
      <w:r w:rsidRPr="009733DB">
        <w:rPr>
          <w:rStyle w:val="line-number1"/>
          <w:sz w:val="16"/>
        </w:rPr>
        <w:t>169</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170</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171</w:t>
      </w:r>
      <w:r w:rsidRPr="009733DB">
        <w:rPr>
          <w:sz w:val="16"/>
        </w:rPr>
        <w:t xml:space="preserve">         </w:t>
      </w:r>
      <w:r w:rsidRPr="009733DB">
        <w:rPr>
          <w:rStyle w:val="keyword-directive1"/>
          <w:sz w:val="16"/>
        </w:rPr>
        <w:t>public</w:t>
      </w:r>
      <w:r w:rsidRPr="009733DB">
        <w:rPr>
          <w:sz w:val="16"/>
        </w:rPr>
        <w:t xml:space="preserve"> String getDescription() {</w:t>
      </w:r>
    </w:p>
    <w:p w:rsidR="009733DB" w:rsidRPr="009733DB" w:rsidRDefault="009733DB">
      <w:pPr>
        <w:pStyle w:val="HTMLPreformatted"/>
        <w:divId w:val="350843421"/>
        <w:rPr>
          <w:sz w:val="16"/>
        </w:rPr>
      </w:pPr>
      <w:r w:rsidRPr="009733DB">
        <w:rPr>
          <w:rStyle w:val="line-number1"/>
          <w:sz w:val="16"/>
        </w:rPr>
        <w:t>172</w:t>
      </w:r>
      <w:r w:rsidRPr="009733DB">
        <w:rPr>
          <w:sz w:val="16"/>
        </w:rPr>
        <w:t xml:space="preserve">             </w:t>
      </w:r>
      <w:r w:rsidRPr="009733DB">
        <w:rPr>
          <w:rStyle w:val="keyword-directive1"/>
          <w:sz w:val="16"/>
        </w:rPr>
        <w:t>return</w:t>
      </w:r>
      <w:r w:rsidRPr="009733DB">
        <w:rPr>
          <w:sz w:val="16"/>
        </w:rPr>
        <w:t xml:space="preserve"> description;</w:t>
      </w:r>
    </w:p>
    <w:p w:rsidR="009733DB" w:rsidRPr="009733DB" w:rsidRDefault="009733DB">
      <w:pPr>
        <w:pStyle w:val="HTMLPreformatted"/>
        <w:divId w:val="350843421"/>
        <w:rPr>
          <w:sz w:val="16"/>
        </w:rPr>
      </w:pPr>
      <w:r w:rsidRPr="009733DB">
        <w:rPr>
          <w:rStyle w:val="line-number1"/>
          <w:sz w:val="16"/>
        </w:rPr>
        <w:t>173</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174</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175</w:t>
      </w:r>
      <w:r w:rsidRPr="009733DB">
        <w:rPr>
          <w:sz w:val="16"/>
        </w:rPr>
        <w:t xml:space="preserve">         </w:t>
      </w:r>
      <w:r w:rsidRPr="009733DB">
        <w:rPr>
          <w:rStyle w:val="keyword-directive1"/>
          <w:sz w:val="16"/>
        </w:rPr>
        <w:t>public</w:t>
      </w:r>
      <w:r w:rsidRPr="009733DB">
        <w:rPr>
          <w:sz w:val="16"/>
        </w:rPr>
        <w:t xml:space="preserve"> </w:t>
      </w:r>
      <w:r w:rsidRPr="009733DB">
        <w:rPr>
          <w:rStyle w:val="keyword-directive1"/>
          <w:sz w:val="16"/>
        </w:rPr>
        <w:t>static</w:t>
      </w:r>
      <w:r w:rsidRPr="009733DB">
        <w:rPr>
          <w:sz w:val="16"/>
        </w:rPr>
        <w:t xml:space="preserve"> List&lt;String&gt; getDescriptions() {</w:t>
      </w:r>
    </w:p>
    <w:p w:rsidR="009733DB" w:rsidRPr="009733DB" w:rsidRDefault="009733DB">
      <w:pPr>
        <w:pStyle w:val="HTMLPreformatted"/>
        <w:divId w:val="350843421"/>
        <w:rPr>
          <w:sz w:val="16"/>
        </w:rPr>
      </w:pPr>
      <w:r w:rsidRPr="009733DB">
        <w:rPr>
          <w:rStyle w:val="line-number1"/>
          <w:sz w:val="16"/>
        </w:rPr>
        <w:t>176</w:t>
      </w:r>
      <w:r w:rsidRPr="009733DB">
        <w:rPr>
          <w:sz w:val="16"/>
        </w:rPr>
        <w:t xml:space="preserve">             List&lt;String&gt; descriptions = </w:t>
      </w:r>
      <w:r w:rsidRPr="009733DB">
        <w:rPr>
          <w:rStyle w:val="keyword-directive1"/>
          <w:sz w:val="16"/>
        </w:rPr>
        <w:t>new</w:t>
      </w:r>
      <w:r w:rsidRPr="009733DB">
        <w:rPr>
          <w:sz w:val="16"/>
        </w:rPr>
        <w:t xml:space="preserve"> ArrayList&lt;String&gt;();</w:t>
      </w:r>
    </w:p>
    <w:p w:rsidR="009733DB" w:rsidRPr="009733DB" w:rsidRDefault="009733DB">
      <w:pPr>
        <w:pStyle w:val="HTMLPreformatted"/>
        <w:divId w:val="350843421"/>
        <w:rPr>
          <w:sz w:val="16"/>
        </w:rPr>
      </w:pPr>
      <w:r w:rsidRPr="009733DB">
        <w:rPr>
          <w:rStyle w:val="line-number1"/>
          <w:sz w:val="16"/>
        </w:rPr>
        <w:t>177</w:t>
      </w:r>
      <w:r w:rsidRPr="009733DB">
        <w:rPr>
          <w:sz w:val="16"/>
        </w:rPr>
        <w:t xml:space="preserve">             descriptions.add(WORD.description);</w:t>
      </w:r>
    </w:p>
    <w:p w:rsidR="009733DB" w:rsidRPr="009733DB" w:rsidRDefault="009733DB">
      <w:pPr>
        <w:pStyle w:val="HTMLPreformatted"/>
        <w:divId w:val="350843421"/>
        <w:rPr>
          <w:sz w:val="16"/>
        </w:rPr>
      </w:pPr>
      <w:r w:rsidRPr="009733DB">
        <w:rPr>
          <w:rStyle w:val="line-number1"/>
          <w:sz w:val="16"/>
        </w:rPr>
        <w:t>178</w:t>
      </w:r>
      <w:r w:rsidRPr="009733DB">
        <w:rPr>
          <w:sz w:val="16"/>
        </w:rPr>
        <w:t xml:space="preserve">             descriptions.add(GROUP.description);</w:t>
      </w:r>
    </w:p>
    <w:p w:rsidR="009733DB" w:rsidRPr="009733DB" w:rsidRDefault="009733DB">
      <w:pPr>
        <w:pStyle w:val="HTMLPreformatted"/>
        <w:divId w:val="350843421"/>
        <w:rPr>
          <w:sz w:val="16"/>
        </w:rPr>
      </w:pPr>
      <w:r w:rsidRPr="009733DB">
        <w:rPr>
          <w:rStyle w:val="line-number1"/>
          <w:sz w:val="16"/>
        </w:rPr>
        <w:t>179</w:t>
      </w:r>
      <w:r w:rsidRPr="009733DB">
        <w:rPr>
          <w:sz w:val="16"/>
        </w:rPr>
        <w:t xml:space="preserve">             </w:t>
      </w:r>
      <w:r w:rsidRPr="009733DB">
        <w:rPr>
          <w:rStyle w:val="keyword-directive1"/>
          <w:sz w:val="16"/>
        </w:rPr>
        <w:t>return</w:t>
      </w:r>
      <w:r w:rsidRPr="009733DB">
        <w:rPr>
          <w:sz w:val="16"/>
        </w:rPr>
        <w:t xml:space="preserve"> descriptions;</w:t>
      </w:r>
    </w:p>
    <w:p w:rsidR="009733DB" w:rsidRPr="009733DB" w:rsidRDefault="009733DB">
      <w:pPr>
        <w:pStyle w:val="HTMLPreformatted"/>
        <w:divId w:val="350843421"/>
        <w:rPr>
          <w:sz w:val="16"/>
        </w:rPr>
      </w:pPr>
      <w:r w:rsidRPr="009733DB">
        <w:rPr>
          <w:rStyle w:val="line-number1"/>
          <w:sz w:val="16"/>
        </w:rPr>
        <w:t>180</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181</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182</w:t>
      </w:r>
      <w:r w:rsidRPr="009733DB">
        <w:rPr>
          <w:sz w:val="16"/>
        </w:rPr>
        <w:t xml:space="preserve">         </w:t>
      </w:r>
      <w:r w:rsidRPr="009733DB">
        <w:rPr>
          <w:rStyle w:val="keyword-directive1"/>
          <w:sz w:val="16"/>
        </w:rPr>
        <w:t>public</w:t>
      </w:r>
      <w:r w:rsidRPr="009733DB">
        <w:rPr>
          <w:sz w:val="16"/>
        </w:rPr>
        <w:t xml:space="preserve"> </w:t>
      </w:r>
      <w:r w:rsidRPr="009733DB">
        <w:rPr>
          <w:rStyle w:val="keyword-directive1"/>
          <w:sz w:val="16"/>
        </w:rPr>
        <w:t>static</w:t>
      </w:r>
      <w:r w:rsidRPr="009733DB">
        <w:rPr>
          <w:sz w:val="16"/>
        </w:rPr>
        <w:t xml:space="preserve"> SearchType getSearchType(String description) {</w:t>
      </w:r>
    </w:p>
    <w:p w:rsidR="009733DB" w:rsidRPr="009733DB" w:rsidRDefault="009733DB">
      <w:pPr>
        <w:pStyle w:val="HTMLPreformatted"/>
        <w:divId w:val="350843421"/>
        <w:rPr>
          <w:sz w:val="16"/>
        </w:rPr>
      </w:pPr>
      <w:r w:rsidRPr="009733DB">
        <w:rPr>
          <w:rStyle w:val="line-number1"/>
          <w:sz w:val="16"/>
        </w:rPr>
        <w:t>183</w:t>
      </w:r>
      <w:r w:rsidRPr="009733DB">
        <w:rPr>
          <w:sz w:val="16"/>
        </w:rPr>
        <w:t xml:space="preserve">             </w:t>
      </w:r>
      <w:r w:rsidRPr="009733DB">
        <w:rPr>
          <w:rStyle w:val="keyword-directive1"/>
          <w:sz w:val="16"/>
        </w:rPr>
        <w:t>if</w:t>
      </w:r>
      <w:r w:rsidRPr="009733DB">
        <w:rPr>
          <w:sz w:val="16"/>
        </w:rPr>
        <w:t xml:space="preserve"> (WORD.description.equals(description)) </w:t>
      </w:r>
      <w:r w:rsidRPr="009733DB">
        <w:rPr>
          <w:rStyle w:val="keyword-directive1"/>
          <w:sz w:val="16"/>
        </w:rPr>
        <w:t>return</w:t>
      </w:r>
      <w:r w:rsidRPr="009733DB">
        <w:rPr>
          <w:sz w:val="16"/>
        </w:rPr>
        <w:t xml:space="preserve"> WORD;</w:t>
      </w:r>
    </w:p>
    <w:p w:rsidR="009733DB" w:rsidRPr="009733DB" w:rsidRDefault="009733DB">
      <w:pPr>
        <w:pStyle w:val="HTMLPreformatted"/>
        <w:divId w:val="350843421"/>
        <w:rPr>
          <w:sz w:val="16"/>
        </w:rPr>
      </w:pPr>
      <w:r w:rsidRPr="009733DB">
        <w:rPr>
          <w:rStyle w:val="line-number1"/>
          <w:sz w:val="16"/>
        </w:rPr>
        <w:t>184</w:t>
      </w:r>
      <w:r w:rsidRPr="009733DB">
        <w:rPr>
          <w:sz w:val="16"/>
        </w:rPr>
        <w:t xml:space="preserve">             </w:t>
      </w:r>
      <w:r w:rsidRPr="009733DB">
        <w:rPr>
          <w:rStyle w:val="keyword-directive1"/>
          <w:sz w:val="16"/>
        </w:rPr>
        <w:t>return</w:t>
      </w:r>
      <w:r w:rsidRPr="009733DB">
        <w:rPr>
          <w:sz w:val="16"/>
        </w:rPr>
        <w:t xml:space="preserve"> GROUP;</w:t>
      </w:r>
    </w:p>
    <w:p w:rsidR="009733DB" w:rsidRPr="009733DB" w:rsidRDefault="009733DB">
      <w:pPr>
        <w:pStyle w:val="HTMLPreformatted"/>
        <w:divId w:val="350843421"/>
        <w:rPr>
          <w:sz w:val="16"/>
        </w:rPr>
      </w:pPr>
      <w:r w:rsidRPr="009733DB">
        <w:rPr>
          <w:rStyle w:val="line-number1"/>
          <w:sz w:val="16"/>
        </w:rPr>
        <w:t>185</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186</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187</w:t>
      </w:r>
      <w:r w:rsidRPr="009733DB">
        <w:rPr>
          <w:sz w:val="16"/>
        </w:rPr>
        <w:t xml:space="preserve"> }</w:t>
      </w:r>
    </w:p>
    <w:p w:rsidR="009733DB" w:rsidRPr="009733DB" w:rsidRDefault="009733DB">
      <w:pPr>
        <w:pStyle w:val="HTMLPreformatted"/>
        <w:divId w:val="350843421"/>
        <w:rPr>
          <w:sz w:val="16"/>
        </w:rPr>
      </w:pPr>
      <w:r w:rsidRPr="009733DB">
        <w:rPr>
          <w:sz w:val="16"/>
        </w:rPr>
        <w:t xml:space="preserve"> </w:t>
      </w:r>
    </w:p>
    <w:p w:rsidR="006372A5" w:rsidRDefault="009733DB">
      <w:pPr>
        <w:rPr>
          <w:noProof/>
          <w:lang w:eastAsia="da-DK" w:bidi="ar-SA"/>
        </w:rPr>
      </w:pPr>
      <w:r w:rsidRPr="009733DB">
        <w:rPr>
          <w:noProof/>
          <w:sz w:val="16"/>
          <w:lang w:eastAsia="da-DK" w:bidi="ar-SA"/>
        </w:rPr>
        <w:fldChar w:fldCharType="end"/>
      </w:r>
    </w:p>
    <w:p w:rsidR="009151BA" w:rsidRDefault="006372A5">
      <w:pPr>
        <w:rPr>
          <w:noProof/>
          <w:lang w:eastAsia="da-DK" w:bidi="ar-SA"/>
        </w:rPr>
      </w:pPr>
      <w:r w:rsidRPr="006372A5">
        <w:rPr>
          <w:noProof/>
          <w:lang w:eastAsia="da-DK" w:bidi="ar-SA"/>
        </w:rPr>
        <w:t xml:space="preserve">Filen: </w:t>
      </w:r>
      <w:r w:rsidR="00D94DF1">
        <w:rPr>
          <w:noProof/>
          <w:lang w:eastAsia="da-DK" w:bidi="ar-SA"/>
        </w:rPr>
        <w:t>MenuBorder.html</w:t>
      </w:r>
    </w:p>
    <w:p w:rsidR="009151BA" w:rsidRDefault="009151BA">
      <w:pPr>
        <w:rPr>
          <w:noProof/>
          <w:lang w:eastAsia="da-DK" w:bidi="ar-SA"/>
        </w:rPr>
      </w:pPr>
    </w:p>
    <w:p w:rsidR="00D94DF1" w:rsidRPr="00D94DF1" w:rsidRDefault="00D94DF1" w:rsidP="00D94DF1">
      <w:pPr>
        <w:divId w:val="1760639295"/>
        <w:rPr>
          <w:sz w:val="16"/>
        </w:rPr>
      </w:pPr>
      <w:r w:rsidRPr="00D94DF1">
        <w:rPr>
          <w:noProof/>
          <w:sz w:val="16"/>
          <w:lang w:eastAsia="da-DK" w:bidi="ar-SA"/>
        </w:rPr>
        <w:fldChar w:fldCharType="begin"/>
      </w:r>
      <w:r w:rsidRPr="00D94DF1">
        <w:rPr>
          <w:noProof/>
          <w:sz w:val="16"/>
          <w:lang w:eastAsia="da-DK" w:bidi="ar-SA"/>
        </w:rPr>
        <w:instrText xml:space="preserve"> INCLUDETEXT "C:\\GoogleCode\\user-driven-sign-language-dictionary\\Analysis and design\\CodeInHtml\\_MenuBorder.html" \c HTML </w:instrText>
      </w:r>
      <w:r>
        <w:rPr>
          <w:noProof/>
          <w:sz w:val="16"/>
          <w:lang w:eastAsia="da-DK" w:bidi="ar-SA"/>
        </w:rPr>
        <w:instrText xml:space="preserve"> \* MERGEFORMAT </w:instrText>
      </w:r>
      <w:r w:rsidRPr="00D94DF1">
        <w:rPr>
          <w:noProof/>
          <w:sz w:val="16"/>
          <w:lang w:eastAsia="da-DK" w:bidi="ar-SA"/>
        </w:rPr>
        <w:fldChar w:fldCharType="separate"/>
      </w:r>
      <w:r w:rsidRPr="00D94DF1">
        <w:rPr>
          <w:rStyle w:val="line-number1"/>
          <w:sz w:val="16"/>
        </w:rPr>
        <w:t xml:space="preserve"> 1</w:t>
      </w:r>
      <w:r w:rsidRPr="00D94DF1">
        <w:rPr>
          <w:sz w:val="16"/>
        </w:rPr>
        <w:t xml:space="preserve"> &lt;?xml version="1.0" encoding="UTF-8"?&gt;</w:t>
      </w:r>
    </w:p>
    <w:p w:rsidR="00D94DF1" w:rsidRPr="00D94DF1" w:rsidRDefault="00D94DF1">
      <w:pPr>
        <w:pStyle w:val="HTMLPreformatted"/>
        <w:divId w:val="1760639295"/>
        <w:rPr>
          <w:sz w:val="16"/>
        </w:rPr>
      </w:pPr>
      <w:r w:rsidRPr="00D94DF1">
        <w:rPr>
          <w:rStyle w:val="line-number1"/>
          <w:sz w:val="16"/>
        </w:rPr>
        <w:t xml:space="preserve"> 2</w:t>
      </w:r>
      <w:r w:rsidRPr="00D94DF1">
        <w:rPr>
          <w:sz w:val="16"/>
        </w:rPr>
        <w:t xml:space="preserve"> </w:t>
      </w:r>
      <w:r w:rsidRPr="00D94DF1">
        <w:rPr>
          <w:rStyle w:val="sgml-declaration1"/>
          <w:sz w:val="16"/>
        </w:rPr>
        <w:t>&lt;!DOCTYPE</w:t>
      </w:r>
      <w:r w:rsidRPr="00D94DF1">
        <w:rPr>
          <w:sz w:val="16"/>
        </w:rPr>
        <w:t xml:space="preserve"> </w:t>
      </w:r>
      <w:r w:rsidRPr="00D94DF1">
        <w:rPr>
          <w:rStyle w:val="sgml-declaration1"/>
          <w:sz w:val="16"/>
        </w:rPr>
        <w:t>html</w:t>
      </w:r>
      <w:r w:rsidRPr="00D94DF1">
        <w:rPr>
          <w:sz w:val="16"/>
        </w:rPr>
        <w:t xml:space="preserve"> </w:t>
      </w:r>
      <w:r w:rsidRPr="00D94DF1">
        <w:rPr>
          <w:rStyle w:val="sgml-declaration1"/>
          <w:sz w:val="16"/>
        </w:rPr>
        <w:t>PUBLIC</w:t>
      </w:r>
      <w:r w:rsidRPr="00D94DF1">
        <w:rPr>
          <w:sz w:val="16"/>
        </w:rPr>
        <w:t xml:space="preserve"> </w:t>
      </w:r>
      <w:r w:rsidRPr="00D94DF1">
        <w:rPr>
          <w:rStyle w:val="sgml-declaration1"/>
          <w:sz w:val="16"/>
        </w:rPr>
        <w:t>"-//W3C//DTD</w:t>
      </w:r>
      <w:r w:rsidRPr="00D94DF1">
        <w:rPr>
          <w:sz w:val="16"/>
        </w:rPr>
        <w:t xml:space="preserve"> </w:t>
      </w:r>
      <w:r w:rsidRPr="00D94DF1">
        <w:rPr>
          <w:rStyle w:val="sgml-declaration1"/>
          <w:sz w:val="16"/>
        </w:rPr>
        <w:t>XHTML</w:t>
      </w:r>
      <w:r w:rsidRPr="00D94DF1">
        <w:rPr>
          <w:sz w:val="16"/>
        </w:rPr>
        <w:t xml:space="preserve"> </w:t>
      </w:r>
      <w:r w:rsidRPr="00D94DF1">
        <w:rPr>
          <w:rStyle w:val="sgml-declaration1"/>
          <w:sz w:val="16"/>
        </w:rPr>
        <w:t>1.0</w:t>
      </w:r>
      <w:r w:rsidRPr="00D94DF1">
        <w:rPr>
          <w:sz w:val="16"/>
        </w:rPr>
        <w:t xml:space="preserve"> </w:t>
      </w:r>
      <w:r w:rsidRPr="00D94DF1">
        <w:rPr>
          <w:rStyle w:val="sgml-declaration1"/>
          <w:sz w:val="16"/>
        </w:rPr>
        <w:t>Transitional//EN"</w:t>
      </w:r>
      <w:r w:rsidRPr="00D94DF1">
        <w:rPr>
          <w:sz w:val="16"/>
        </w:rPr>
        <w:t xml:space="preserve"> </w:t>
      </w:r>
      <w:r w:rsidRPr="00D94DF1">
        <w:rPr>
          <w:rStyle w:val="sgml-declaration1"/>
          <w:sz w:val="16"/>
        </w:rPr>
        <w:t>"http://www.w3.org/TR/xhtml1/DTD/xhtml1-transitional.dtd"&gt;</w:t>
      </w:r>
    </w:p>
    <w:p w:rsidR="00D94DF1" w:rsidRPr="00D94DF1" w:rsidRDefault="00D94DF1">
      <w:pPr>
        <w:pStyle w:val="HTMLPreformatted"/>
        <w:divId w:val="1760639295"/>
        <w:rPr>
          <w:sz w:val="16"/>
        </w:rPr>
      </w:pPr>
      <w:r w:rsidRPr="00D94DF1">
        <w:rPr>
          <w:rStyle w:val="line-number1"/>
          <w:sz w:val="16"/>
        </w:rPr>
        <w:t xml:space="preserve"> 3</w:t>
      </w:r>
      <w:r w:rsidRPr="00D94DF1">
        <w:rPr>
          <w:sz w:val="16"/>
        </w:rPr>
        <w:t xml:space="preserve"> </w:t>
      </w:r>
      <w:r w:rsidRPr="00D94DF1">
        <w:rPr>
          <w:rStyle w:val="tag1"/>
          <w:sz w:val="16"/>
        </w:rPr>
        <w:t>&lt;html</w:t>
      </w:r>
      <w:r w:rsidRPr="00D94DF1">
        <w:rPr>
          <w:sz w:val="16"/>
        </w:rPr>
        <w:t xml:space="preserve"> </w:t>
      </w:r>
      <w:r w:rsidRPr="00D94DF1">
        <w:rPr>
          <w:rStyle w:val="argument1"/>
          <w:sz w:val="16"/>
        </w:rPr>
        <w:t>xmlns:wicket=</w:t>
      </w:r>
      <w:r w:rsidRPr="00D94DF1">
        <w:rPr>
          <w:rStyle w:val="value1"/>
          <w:sz w:val="16"/>
        </w:rPr>
        <w:t>"http://wicket.apache.org/"</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 xml:space="preserve"> 4</w:t>
      </w:r>
      <w:r w:rsidRPr="00D94DF1">
        <w:rPr>
          <w:sz w:val="16"/>
        </w:rPr>
        <w:t xml:space="preserve"> </w:t>
      </w:r>
      <w:r w:rsidRPr="00D94DF1">
        <w:rPr>
          <w:rStyle w:val="tag1"/>
          <w:sz w:val="16"/>
        </w:rPr>
        <w:t>&lt;head&gt;</w:t>
      </w:r>
    </w:p>
    <w:p w:rsidR="00D94DF1" w:rsidRPr="00D94DF1" w:rsidRDefault="00D94DF1">
      <w:pPr>
        <w:pStyle w:val="HTMLPreformatted"/>
        <w:divId w:val="1760639295"/>
        <w:rPr>
          <w:sz w:val="16"/>
        </w:rPr>
      </w:pPr>
      <w:r w:rsidRPr="00D94DF1">
        <w:rPr>
          <w:rStyle w:val="line-number1"/>
          <w:sz w:val="16"/>
        </w:rPr>
        <w:t xml:space="preserve"> 5</w:t>
      </w:r>
      <w:r w:rsidRPr="00D94DF1">
        <w:rPr>
          <w:sz w:val="16"/>
        </w:rPr>
        <w:t xml:space="preserve">     </w:t>
      </w:r>
      <w:r w:rsidRPr="00D94DF1">
        <w:rPr>
          <w:rStyle w:val="tag1"/>
          <w:sz w:val="16"/>
        </w:rPr>
        <w:t>&lt;link</w:t>
      </w:r>
      <w:r w:rsidRPr="00D94DF1">
        <w:rPr>
          <w:sz w:val="16"/>
        </w:rPr>
        <w:t xml:space="preserve"> </w:t>
      </w:r>
      <w:r w:rsidRPr="00D94DF1">
        <w:rPr>
          <w:rStyle w:val="argument1"/>
          <w:sz w:val="16"/>
        </w:rPr>
        <w:t>rel=</w:t>
      </w:r>
      <w:r w:rsidRPr="00D94DF1">
        <w:rPr>
          <w:rStyle w:val="value1"/>
          <w:sz w:val="16"/>
        </w:rPr>
        <w:t>"stylesheet"</w:t>
      </w:r>
      <w:r w:rsidRPr="00D94DF1">
        <w:rPr>
          <w:sz w:val="16"/>
        </w:rPr>
        <w:t xml:space="preserve"> </w:t>
      </w:r>
      <w:r w:rsidRPr="00D94DF1">
        <w:rPr>
          <w:rStyle w:val="argument1"/>
          <w:sz w:val="16"/>
        </w:rPr>
        <w:t>type=</w:t>
      </w:r>
      <w:r w:rsidRPr="00D94DF1">
        <w:rPr>
          <w:rStyle w:val="value1"/>
          <w:sz w:val="16"/>
        </w:rPr>
        <w:t>"text/css"</w:t>
      </w:r>
      <w:r w:rsidRPr="00D94DF1">
        <w:rPr>
          <w:sz w:val="16"/>
        </w:rPr>
        <w:t xml:space="preserve"> </w:t>
      </w:r>
      <w:r w:rsidRPr="00D94DF1">
        <w:rPr>
          <w:rStyle w:val="argument1"/>
          <w:sz w:val="16"/>
        </w:rPr>
        <w:t>href=</w:t>
      </w:r>
      <w:r w:rsidRPr="00D94DF1">
        <w:rPr>
          <w:rStyle w:val="value1"/>
          <w:sz w:val="16"/>
        </w:rPr>
        <w:t>"style.css"</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 xml:space="preserve"> 6</w:t>
      </w:r>
      <w:r w:rsidRPr="00D94DF1">
        <w:rPr>
          <w:sz w:val="16"/>
        </w:rPr>
        <w:t xml:space="preserve"> </w:t>
      </w:r>
      <w:r w:rsidRPr="00D94DF1">
        <w:rPr>
          <w:rStyle w:val="tag1"/>
          <w:sz w:val="16"/>
        </w:rPr>
        <w:t>&lt;/head&gt;</w:t>
      </w:r>
    </w:p>
    <w:p w:rsidR="00D94DF1" w:rsidRPr="00D94DF1" w:rsidRDefault="00D94DF1">
      <w:pPr>
        <w:pStyle w:val="HTMLPreformatted"/>
        <w:divId w:val="1760639295"/>
        <w:rPr>
          <w:sz w:val="16"/>
        </w:rPr>
      </w:pPr>
      <w:r w:rsidRPr="00D94DF1">
        <w:rPr>
          <w:rStyle w:val="line-number1"/>
          <w:sz w:val="16"/>
        </w:rPr>
        <w:t xml:space="preserve"> 7</w:t>
      </w:r>
      <w:r w:rsidRPr="00D94DF1">
        <w:rPr>
          <w:sz w:val="16"/>
        </w:rPr>
        <w:t xml:space="preserve"> </w:t>
      </w:r>
      <w:r w:rsidRPr="00D94DF1">
        <w:rPr>
          <w:rStyle w:val="tag1"/>
          <w:sz w:val="16"/>
        </w:rPr>
        <w:t>&lt;body&gt;</w:t>
      </w:r>
    </w:p>
    <w:p w:rsidR="00D94DF1" w:rsidRPr="00D94DF1" w:rsidRDefault="00D94DF1">
      <w:pPr>
        <w:pStyle w:val="HTMLPreformatted"/>
        <w:divId w:val="1760639295"/>
        <w:rPr>
          <w:sz w:val="16"/>
        </w:rPr>
      </w:pPr>
      <w:r w:rsidRPr="00D94DF1">
        <w:rPr>
          <w:rStyle w:val="line-number1"/>
          <w:sz w:val="16"/>
        </w:rPr>
        <w:t xml:space="preserve"> 8</w:t>
      </w:r>
      <w:r w:rsidRPr="00D94DF1">
        <w:rPr>
          <w:sz w:val="16"/>
        </w:rPr>
        <w:t xml:space="preserve"> </w:t>
      </w:r>
      <w:r w:rsidRPr="00D94DF1">
        <w:rPr>
          <w:rStyle w:val="tag1"/>
          <w:sz w:val="16"/>
        </w:rPr>
        <w:t>&lt;wicket:border&gt;</w:t>
      </w:r>
      <w:r w:rsidRPr="00D94DF1">
        <w:rPr>
          <w:sz w:val="16"/>
        </w:rPr>
        <w:t xml:space="preserve"> </w:t>
      </w:r>
    </w:p>
    <w:p w:rsidR="00D94DF1" w:rsidRPr="00D94DF1" w:rsidRDefault="00D94DF1">
      <w:pPr>
        <w:pStyle w:val="HTMLPreformatted"/>
        <w:divId w:val="1760639295"/>
        <w:rPr>
          <w:sz w:val="16"/>
        </w:rPr>
      </w:pPr>
      <w:r w:rsidRPr="00D94DF1">
        <w:rPr>
          <w:rStyle w:val="line-number1"/>
          <w:sz w:val="16"/>
        </w:rPr>
        <w:t xml:space="preserve"> 9</w:t>
      </w:r>
      <w:r w:rsidRPr="00D94DF1">
        <w:rPr>
          <w:sz w:val="16"/>
        </w:rPr>
        <w:t xml:space="preserve"> </w:t>
      </w:r>
      <w:r w:rsidRPr="00D94DF1">
        <w:rPr>
          <w:rStyle w:val="tag1"/>
          <w:sz w:val="16"/>
        </w:rPr>
        <w:t>&lt;table</w:t>
      </w:r>
      <w:r w:rsidRPr="00D94DF1">
        <w:rPr>
          <w:sz w:val="16"/>
        </w:rPr>
        <w:t xml:space="preserve"> </w:t>
      </w:r>
      <w:r w:rsidRPr="00D94DF1">
        <w:rPr>
          <w:rStyle w:val="argument1"/>
          <w:sz w:val="16"/>
        </w:rPr>
        <w:t>height</w:t>
      </w:r>
      <w:r w:rsidRPr="00D94DF1">
        <w:rPr>
          <w:sz w:val="16"/>
        </w:rPr>
        <w:t xml:space="preserve"> </w:t>
      </w:r>
      <w:r w:rsidRPr="00D94DF1">
        <w:rPr>
          <w:rStyle w:val="argument1"/>
          <w:sz w:val="16"/>
        </w:rPr>
        <w:t>=</w:t>
      </w:r>
      <w:r w:rsidRPr="00D94DF1">
        <w:rPr>
          <w:sz w:val="16"/>
        </w:rPr>
        <w:t xml:space="preserve"> </w:t>
      </w:r>
      <w:r w:rsidRPr="00D94DF1">
        <w:rPr>
          <w:rStyle w:val="value1"/>
          <w:sz w:val="16"/>
        </w:rPr>
        <w:t>"100%"</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10</w:t>
      </w:r>
      <w:r w:rsidRPr="00D94DF1">
        <w:rPr>
          <w:sz w:val="16"/>
        </w:rPr>
        <w:t xml:space="preserve">     </w:t>
      </w:r>
      <w:r w:rsidRPr="00D94DF1">
        <w:rPr>
          <w:rStyle w:val="tag1"/>
          <w:sz w:val="16"/>
        </w:rPr>
        <w:t>&lt;tr&gt;</w:t>
      </w:r>
    </w:p>
    <w:p w:rsidR="00D94DF1" w:rsidRPr="00D94DF1" w:rsidRDefault="00D94DF1">
      <w:pPr>
        <w:pStyle w:val="HTMLPreformatted"/>
        <w:divId w:val="1760639295"/>
        <w:rPr>
          <w:sz w:val="16"/>
        </w:rPr>
      </w:pPr>
      <w:r w:rsidRPr="00D94DF1">
        <w:rPr>
          <w:rStyle w:val="line-number1"/>
          <w:sz w:val="16"/>
        </w:rPr>
        <w:t>11</w:t>
      </w:r>
      <w:r w:rsidRPr="00D94DF1">
        <w:rPr>
          <w:sz w:val="16"/>
        </w:rPr>
        <w:t xml:space="preserve">         </w:t>
      </w:r>
      <w:r w:rsidRPr="00D94DF1">
        <w:rPr>
          <w:rStyle w:val="tag1"/>
          <w:sz w:val="16"/>
        </w:rPr>
        <w:t>&lt;td</w:t>
      </w:r>
      <w:r w:rsidRPr="00D94DF1">
        <w:rPr>
          <w:sz w:val="16"/>
        </w:rPr>
        <w:t xml:space="preserve"> </w:t>
      </w:r>
      <w:r w:rsidRPr="00D94DF1">
        <w:rPr>
          <w:rStyle w:val="argument1"/>
          <w:sz w:val="16"/>
        </w:rPr>
        <w:t>style=</w:t>
      </w:r>
      <w:r w:rsidRPr="00D94DF1">
        <w:rPr>
          <w:rStyle w:val="value1"/>
          <w:sz w:val="16"/>
        </w:rPr>
        <w:t>"</w:t>
      </w:r>
      <w:r w:rsidRPr="00D94DF1">
        <w:rPr>
          <w:sz w:val="16"/>
        </w:rPr>
        <w:t>height: 100%</w:t>
      </w:r>
      <w:r w:rsidRPr="00D94DF1">
        <w:rPr>
          <w:rStyle w:val="value1"/>
          <w:sz w:val="16"/>
        </w:rPr>
        <w:t>"</w:t>
      </w:r>
      <w:r w:rsidRPr="00D94DF1">
        <w:rPr>
          <w:sz w:val="16"/>
        </w:rPr>
        <w:t xml:space="preserve">  </w:t>
      </w:r>
      <w:r w:rsidRPr="00D94DF1">
        <w:rPr>
          <w:rStyle w:val="argument1"/>
          <w:sz w:val="16"/>
        </w:rPr>
        <w:t>valign</w:t>
      </w:r>
      <w:r w:rsidRPr="00D94DF1">
        <w:rPr>
          <w:sz w:val="16"/>
        </w:rPr>
        <w:t xml:space="preserve"> </w:t>
      </w:r>
      <w:r w:rsidRPr="00D94DF1">
        <w:rPr>
          <w:rStyle w:val="argument1"/>
          <w:sz w:val="16"/>
        </w:rPr>
        <w:t>=</w:t>
      </w:r>
      <w:r w:rsidRPr="00D94DF1">
        <w:rPr>
          <w:sz w:val="16"/>
        </w:rPr>
        <w:t xml:space="preserve"> </w:t>
      </w:r>
      <w:r w:rsidRPr="00D94DF1">
        <w:rPr>
          <w:rStyle w:val="value1"/>
          <w:sz w:val="16"/>
        </w:rPr>
        <w:t>"top"</w:t>
      </w:r>
      <w:r w:rsidRPr="00D94DF1">
        <w:rPr>
          <w:sz w:val="16"/>
        </w:rPr>
        <w:t xml:space="preserve"> </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12</w:t>
      </w:r>
      <w:r w:rsidRPr="00D94DF1">
        <w:rPr>
          <w:sz w:val="16"/>
        </w:rPr>
        <w:t xml:space="preserve">             </w:t>
      </w:r>
      <w:r w:rsidRPr="00D94DF1">
        <w:rPr>
          <w:rStyle w:val="tag1"/>
          <w:sz w:val="16"/>
        </w:rPr>
        <w:t>&lt;div</w:t>
      </w:r>
      <w:r w:rsidRPr="00D94DF1">
        <w:rPr>
          <w:sz w:val="16"/>
        </w:rPr>
        <w:t xml:space="preserve"> </w:t>
      </w:r>
      <w:r w:rsidRPr="00D94DF1">
        <w:rPr>
          <w:rStyle w:val="argument1"/>
          <w:sz w:val="16"/>
        </w:rPr>
        <w:t>wicket:id</w:t>
      </w:r>
      <w:r w:rsidRPr="00D94DF1">
        <w:rPr>
          <w:sz w:val="16"/>
        </w:rPr>
        <w:t xml:space="preserve"> </w:t>
      </w:r>
      <w:r w:rsidRPr="00D94DF1">
        <w:rPr>
          <w:rStyle w:val="argument1"/>
          <w:sz w:val="16"/>
        </w:rPr>
        <w:t>=</w:t>
      </w:r>
      <w:r w:rsidRPr="00D94DF1">
        <w:rPr>
          <w:sz w:val="16"/>
        </w:rPr>
        <w:t xml:space="preserve"> </w:t>
      </w:r>
      <w:r w:rsidRPr="00D94DF1">
        <w:rPr>
          <w:rStyle w:val="value1"/>
          <w:sz w:val="16"/>
        </w:rPr>
        <w:t>"navigationBorder"</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13</w:t>
      </w:r>
      <w:r w:rsidRPr="00D94DF1">
        <w:rPr>
          <w:sz w:val="16"/>
        </w:rPr>
        <w:t xml:space="preserve">                 </w:t>
      </w:r>
      <w:r w:rsidRPr="00D94DF1">
        <w:rPr>
          <w:rStyle w:val="tag1"/>
          <w:sz w:val="16"/>
        </w:rPr>
        <w:t>&lt;h2&gt;</w:t>
      </w:r>
      <w:r w:rsidRPr="00D94DF1">
        <w:rPr>
          <w:sz w:val="16"/>
        </w:rPr>
        <w:t>Menu</w:t>
      </w:r>
      <w:r w:rsidRPr="00D94DF1">
        <w:rPr>
          <w:rStyle w:val="tag1"/>
          <w:sz w:val="16"/>
        </w:rPr>
        <w:t>&lt;/h2&gt;</w:t>
      </w:r>
    </w:p>
    <w:p w:rsidR="00D94DF1" w:rsidRPr="00D94DF1" w:rsidRDefault="00D94DF1">
      <w:pPr>
        <w:pStyle w:val="HTMLPreformatted"/>
        <w:divId w:val="1760639295"/>
        <w:rPr>
          <w:sz w:val="16"/>
        </w:rPr>
      </w:pPr>
      <w:r w:rsidRPr="00D94DF1">
        <w:rPr>
          <w:rStyle w:val="line-number1"/>
          <w:sz w:val="16"/>
        </w:rPr>
        <w:t>14</w:t>
      </w:r>
      <w:r w:rsidRPr="00D94DF1">
        <w:rPr>
          <w:sz w:val="16"/>
        </w:rPr>
        <w:t xml:space="preserve">                 </w:t>
      </w:r>
      <w:r w:rsidRPr="00D94DF1">
        <w:rPr>
          <w:rStyle w:val="tag1"/>
          <w:sz w:val="16"/>
        </w:rPr>
        <w:t>&lt;ul&gt;</w:t>
      </w:r>
    </w:p>
    <w:p w:rsidR="00D94DF1" w:rsidRPr="00D94DF1" w:rsidRDefault="00D94DF1">
      <w:pPr>
        <w:pStyle w:val="HTMLPreformatted"/>
        <w:divId w:val="1760639295"/>
        <w:rPr>
          <w:sz w:val="16"/>
        </w:rPr>
      </w:pPr>
      <w:r w:rsidRPr="00D94DF1">
        <w:rPr>
          <w:rStyle w:val="line-number1"/>
          <w:sz w:val="16"/>
        </w:rPr>
        <w:t>15</w:t>
      </w:r>
      <w:r w:rsidRPr="00D94DF1">
        <w:rPr>
          <w:sz w:val="16"/>
        </w:rPr>
        <w:t xml:space="preserve">                     </w:t>
      </w:r>
      <w:r w:rsidRPr="00D94DF1">
        <w:rPr>
          <w:rStyle w:val="tag1"/>
          <w:sz w:val="16"/>
        </w:rPr>
        <w:t>&lt;li</w:t>
      </w:r>
      <w:r w:rsidRPr="00D94DF1">
        <w:rPr>
          <w:sz w:val="16"/>
        </w:rPr>
        <w:t xml:space="preserve"> </w:t>
      </w:r>
      <w:r w:rsidRPr="00D94DF1">
        <w:rPr>
          <w:rStyle w:val="argument1"/>
          <w:sz w:val="16"/>
        </w:rPr>
        <w:t>wicket:id=</w:t>
      </w:r>
      <w:r w:rsidRPr="00D94DF1">
        <w:rPr>
          <w:rStyle w:val="value1"/>
          <w:sz w:val="16"/>
        </w:rPr>
        <w:t>"menuItems"</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16</w:t>
      </w:r>
      <w:r w:rsidRPr="00D94DF1">
        <w:rPr>
          <w:sz w:val="16"/>
        </w:rPr>
        <w:t xml:space="preserve">                         </w:t>
      </w:r>
      <w:r w:rsidRPr="00D94DF1">
        <w:rPr>
          <w:rStyle w:val="tag1"/>
          <w:sz w:val="16"/>
        </w:rPr>
        <w:t>&lt;a</w:t>
      </w:r>
      <w:r w:rsidRPr="00D94DF1">
        <w:rPr>
          <w:sz w:val="16"/>
        </w:rPr>
        <w:t xml:space="preserve"> </w:t>
      </w:r>
      <w:r w:rsidRPr="00D94DF1">
        <w:rPr>
          <w:rStyle w:val="argument1"/>
          <w:sz w:val="16"/>
        </w:rPr>
        <w:t>href=</w:t>
      </w:r>
      <w:r w:rsidRPr="00D94DF1">
        <w:rPr>
          <w:rStyle w:val="value1"/>
          <w:sz w:val="16"/>
        </w:rPr>
        <w:t>"#"</w:t>
      </w:r>
      <w:r w:rsidRPr="00D94DF1">
        <w:rPr>
          <w:sz w:val="16"/>
        </w:rPr>
        <w:t xml:space="preserve"> </w:t>
      </w:r>
      <w:r w:rsidRPr="00D94DF1">
        <w:rPr>
          <w:rStyle w:val="argument1"/>
          <w:sz w:val="16"/>
        </w:rPr>
        <w:t>wicket:id=</w:t>
      </w:r>
      <w:r w:rsidRPr="00D94DF1">
        <w:rPr>
          <w:rStyle w:val="value1"/>
          <w:sz w:val="16"/>
        </w:rPr>
        <w:t>"menuItemLink"</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17</w:t>
      </w:r>
      <w:r w:rsidRPr="00D94DF1">
        <w:rPr>
          <w:sz w:val="16"/>
        </w:rPr>
        <w:t xml:space="preserve">                             </w:t>
      </w:r>
      <w:r w:rsidRPr="00D94DF1">
        <w:rPr>
          <w:rStyle w:val="tag1"/>
          <w:sz w:val="16"/>
        </w:rPr>
        <w:t>&lt;span</w:t>
      </w:r>
      <w:r w:rsidRPr="00D94DF1">
        <w:rPr>
          <w:sz w:val="16"/>
        </w:rPr>
        <w:t xml:space="preserve"> </w:t>
      </w:r>
      <w:r w:rsidRPr="00D94DF1">
        <w:rPr>
          <w:rStyle w:val="argument1"/>
          <w:sz w:val="16"/>
        </w:rPr>
        <w:t>wicket:id=</w:t>
      </w:r>
      <w:r w:rsidRPr="00D94DF1">
        <w:rPr>
          <w:rStyle w:val="value1"/>
          <w:sz w:val="16"/>
        </w:rPr>
        <w:t>"menuItemText"</w:t>
      </w:r>
      <w:r w:rsidRPr="00D94DF1">
        <w:rPr>
          <w:rStyle w:val="tag1"/>
          <w:sz w:val="16"/>
        </w:rPr>
        <w:t>&gt;</w:t>
      </w:r>
      <w:r w:rsidRPr="00D94DF1">
        <w:rPr>
          <w:sz w:val="16"/>
        </w:rPr>
        <w:t>Menu text</w:t>
      </w:r>
      <w:r w:rsidRPr="00D94DF1">
        <w:rPr>
          <w:rStyle w:val="tag1"/>
          <w:sz w:val="16"/>
        </w:rPr>
        <w:t>&lt;/span&gt;</w:t>
      </w:r>
    </w:p>
    <w:p w:rsidR="00D94DF1" w:rsidRPr="00D94DF1" w:rsidRDefault="00D94DF1">
      <w:pPr>
        <w:pStyle w:val="HTMLPreformatted"/>
        <w:divId w:val="1760639295"/>
        <w:rPr>
          <w:sz w:val="16"/>
        </w:rPr>
      </w:pPr>
      <w:r w:rsidRPr="00D94DF1">
        <w:rPr>
          <w:rStyle w:val="line-number1"/>
          <w:sz w:val="16"/>
        </w:rPr>
        <w:t>18</w:t>
      </w:r>
      <w:r w:rsidRPr="00D94DF1">
        <w:rPr>
          <w:sz w:val="16"/>
        </w:rPr>
        <w:t xml:space="preserve">                         </w:t>
      </w:r>
      <w:r w:rsidRPr="00D94DF1">
        <w:rPr>
          <w:rStyle w:val="tag1"/>
          <w:sz w:val="16"/>
        </w:rPr>
        <w:t>&lt;/a&gt;</w:t>
      </w:r>
      <w:r w:rsidRPr="00D94DF1">
        <w:rPr>
          <w:rStyle w:val="st01"/>
          <w:sz w:val="16"/>
        </w:rPr>
        <w:t>&amp;nbsp;&amp;nbsp;</w:t>
      </w:r>
      <w:r w:rsidRPr="00D94DF1">
        <w:rPr>
          <w:sz w:val="16"/>
        </w:rPr>
        <w:t xml:space="preserve">    </w:t>
      </w:r>
    </w:p>
    <w:p w:rsidR="00D94DF1" w:rsidRPr="00D94DF1" w:rsidRDefault="00D94DF1">
      <w:pPr>
        <w:pStyle w:val="HTMLPreformatted"/>
        <w:divId w:val="1760639295"/>
        <w:rPr>
          <w:sz w:val="16"/>
        </w:rPr>
      </w:pPr>
      <w:r w:rsidRPr="00D94DF1">
        <w:rPr>
          <w:rStyle w:val="line-number1"/>
          <w:sz w:val="16"/>
        </w:rPr>
        <w:t>19</w:t>
      </w:r>
      <w:r w:rsidRPr="00D94DF1">
        <w:rPr>
          <w:sz w:val="16"/>
        </w:rPr>
        <w:t xml:space="preserve">                     </w:t>
      </w:r>
      <w:r w:rsidRPr="00D94DF1">
        <w:rPr>
          <w:rStyle w:val="tag1"/>
          <w:sz w:val="16"/>
        </w:rPr>
        <w:t>&lt;/li&gt;</w:t>
      </w:r>
    </w:p>
    <w:p w:rsidR="00D94DF1" w:rsidRPr="00D94DF1" w:rsidRDefault="00D94DF1">
      <w:pPr>
        <w:pStyle w:val="HTMLPreformatted"/>
        <w:divId w:val="1760639295"/>
        <w:rPr>
          <w:sz w:val="16"/>
        </w:rPr>
      </w:pPr>
      <w:r w:rsidRPr="00D94DF1">
        <w:rPr>
          <w:rStyle w:val="line-number1"/>
          <w:sz w:val="16"/>
        </w:rPr>
        <w:t>20</w:t>
      </w:r>
      <w:r w:rsidRPr="00D94DF1">
        <w:rPr>
          <w:sz w:val="16"/>
        </w:rPr>
        <w:t xml:space="preserve">                 </w:t>
      </w:r>
      <w:r w:rsidRPr="00D94DF1">
        <w:rPr>
          <w:rStyle w:val="tag1"/>
          <w:sz w:val="16"/>
        </w:rPr>
        <w:t>&lt;/ul&gt;</w:t>
      </w:r>
    </w:p>
    <w:p w:rsidR="00D94DF1" w:rsidRPr="00D94DF1" w:rsidRDefault="00D94DF1">
      <w:pPr>
        <w:pStyle w:val="HTMLPreformatted"/>
        <w:divId w:val="1760639295"/>
        <w:rPr>
          <w:sz w:val="16"/>
        </w:rPr>
      </w:pPr>
      <w:r w:rsidRPr="00D94DF1">
        <w:rPr>
          <w:rStyle w:val="line-number1"/>
          <w:sz w:val="16"/>
        </w:rPr>
        <w:t>21</w:t>
      </w:r>
      <w:r w:rsidRPr="00D94DF1">
        <w:rPr>
          <w:sz w:val="16"/>
        </w:rPr>
        <w:t xml:space="preserve">                 </w:t>
      </w:r>
      <w:r w:rsidRPr="00D94DF1">
        <w:rPr>
          <w:rStyle w:val="tag1"/>
          <w:sz w:val="16"/>
        </w:rPr>
        <w:t>&lt;ul&gt;</w:t>
      </w:r>
    </w:p>
    <w:p w:rsidR="00D94DF1" w:rsidRPr="00D94DF1" w:rsidRDefault="00D94DF1">
      <w:pPr>
        <w:pStyle w:val="HTMLPreformatted"/>
        <w:divId w:val="1760639295"/>
        <w:rPr>
          <w:sz w:val="16"/>
        </w:rPr>
      </w:pPr>
      <w:r w:rsidRPr="00D94DF1">
        <w:rPr>
          <w:rStyle w:val="line-number1"/>
          <w:sz w:val="16"/>
        </w:rPr>
        <w:t>22</w:t>
      </w:r>
      <w:r w:rsidRPr="00D94DF1">
        <w:rPr>
          <w:sz w:val="16"/>
        </w:rPr>
        <w:t xml:space="preserve">                     </w:t>
      </w:r>
      <w:r w:rsidRPr="00D94DF1">
        <w:rPr>
          <w:rStyle w:val="tag1"/>
          <w:sz w:val="16"/>
        </w:rPr>
        <w:t>&lt;li&gt;</w:t>
      </w:r>
    </w:p>
    <w:p w:rsidR="00D94DF1" w:rsidRPr="00D94DF1" w:rsidRDefault="00D94DF1">
      <w:pPr>
        <w:pStyle w:val="HTMLPreformatted"/>
        <w:divId w:val="1760639295"/>
        <w:rPr>
          <w:sz w:val="16"/>
        </w:rPr>
      </w:pPr>
      <w:r w:rsidRPr="00D94DF1">
        <w:rPr>
          <w:rStyle w:val="line-number1"/>
          <w:sz w:val="16"/>
        </w:rPr>
        <w:t>23</w:t>
      </w:r>
      <w:r w:rsidRPr="00D94DF1">
        <w:rPr>
          <w:sz w:val="16"/>
        </w:rPr>
        <w:t xml:space="preserve">                         </w:t>
      </w:r>
      <w:r w:rsidRPr="00D94DF1">
        <w:rPr>
          <w:rStyle w:val="tag1"/>
          <w:sz w:val="16"/>
        </w:rPr>
        <w:t>&lt;a</w:t>
      </w:r>
      <w:r w:rsidRPr="00D94DF1">
        <w:rPr>
          <w:sz w:val="16"/>
        </w:rPr>
        <w:t xml:space="preserve"> </w:t>
      </w:r>
      <w:r w:rsidRPr="00D94DF1">
        <w:rPr>
          <w:rStyle w:val="argument1"/>
          <w:sz w:val="16"/>
        </w:rPr>
        <w:t>href=</w:t>
      </w:r>
      <w:r w:rsidRPr="00D94DF1">
        <w:rPr>
          <w:rStyle w:val="value1"/>
          <w:sz w:val="16"/>
        </w:rPr>
        <w:t>"#"</w:t>
      </w:r>
      <w:r w:rsidRPr="00D94DF1">
        <w:rPr>
          <w:sz w:val="16"/>
        </w:rPr>
        <w:t xml:space="preserve"> </w:t>
      </w:r>
      <w:r w:rsidRPr="00D94DF1">
        <w:rPr>
          <w:rStyle w:val="argument1"/>
          <w:sz w:val="16"/>
        </w:rPr>
        <w:t>wicket:id=</w:t>
      </w:r>
      <w:r w:rsidRPr="00D94DF1">
        <w:rPr>
          <w:rStyle w:val="value1"/>
          <w:sz w:val="16"/>
        </w:rPr>
        <w:t>"loginLogOffMenuItemLink"</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24</w:t>
      </w:r>
      <w:r w:rsidRPr="00D94DF1">
        <w:rPr>
          <w:sz w:val="16"/>
        </w:rPr>
        <w:t xml:space="preserve">                             </w:t>
      </w:r>
      <w:r w:rsidRPr="00D94DF1">
        <w:rPr>
          <w:rStyle w:val="tag1"/>
          <w:sz w:val="16"/>
        </w:rPr>
        <w:t>&lt;span</w:t>
      </w:r>
      <w:r w:rsidRPr="00D94DF1">
        <w:rPr>
          <w:sz w:val="16"/>
        </w:rPr>
        <w:t xml:space="preserve"> </w:t>
      </w:r>
      <w:r w:rsidRPr="00D94DF1">
        <w:rPr>
          <w:rStyle w:val="argument1"/>
          <w:sz w:val="16"/>
        </w:rPr>
        <w:t>wicket:id=</w:t>
      </w:r>
      <w:r w:rsidRPr="00D94DF1">
        <w:rPr>
          <w:rStyle w:val="value1"/>
          <w:sz w:val="16"/>
        </w:rPr>
        <w:t>"loginLogoffText"</w:t>
      </w:r>
      <w:r w:rsidRPr="00D94DF1">
        <w:rPr>
          <w:rStyle w:val="tag1"/>
          <w:sz w:val="16"/>
        </w:rPr>
        <w:t>&gt;</w:t>
      </w:r>
      <w:r w:rsidRPr="00D94DF1">
        <w:rPr>
          <w:sz w:val="16"/>
        </w:rPr>
        <w:t>Menu text</w:t>
      </w:r>
      <w:r w:rsidRPr="00D94DF1">
        <w:rPr>
          <w:rStyle w:val="tag1"/>
          <w:sz w:val="16"/>
        </w:rPr>
        <w:t>&lt;/span&gt;</w:t>
      </w:r>
    </w:p>
    <w:p w:rsidR="00D94DF1" w:rsidRPr="00D94DF1" w:rsidRDefault="00D94DF1">
      <w:pPr>
        <w:pStyle w:val="HTMLPreformatted"/>
        <w:divId w:val="1760639295"/>
        <w:rPr>
          <w:sz w:val="16"/>
        </w:rPr>
      </w:pPr>
      <w:r w:rsidRPr="00D94DF1">
        <w:rPr>
          <w:rStyle w:val="line-number1"/>
          <w:sz w:val="16"/>
        </w:rPr>
        <w:t>25</w:t>
      </w:r>
      <w:r w:rsidRPr="00D94DF1">
        <w:rPr>
          <w:sz w:val="16"/>
        </w:rPr>
        <w:t xml:space="preserve">                         </w:t>
      </w:r>
      <w:r w:rsidRPr="00D94DF1">
        <w:rPr>
          <w:rStyle w:val="tag1"/>
          <w:sz w:val="16"/>
        </w:rPr>
        <w:t>&lt;/a&gt;</w:t>
      </w:r>
    </w:p>
    <w:p w:rsidR="00D94DF1" w:rsidRPr="00D94DF1" w:rsidRDefault="00D94DF1">
      <w:pPr>
        <w:pStyle w:val="HTMLPreformatted"/>
        <w:divId w:val="1760639295"/>
        <w:rPr>
          <w:sz w:val="16"/>
        </w:rPr>
      </w:pPr>
      <w:r w:rsidRPr="00D94DF1">
        <w:rPr>
          <w:rStyle w:val="line-number1"/>
          <w:sz w:val="16"/>
        </w:rPr>
        <w:t>26</w:t>
      </w:r>
      <w:r w:rsidRPr="00D94DF1">
        <w:rPr>
          <w:sz w:val="16"/>
        </w:rPr>
        <w:t xml:space="preserve">                     </w:t>
      </w:r>
      <w:r w:rsidRPr="00D94DF1">
        <w:rPr>
          <w:rStyle w:val="tag1"/>
          <w:sz w:val="16"/>
        </w:rPr>
        <w:t>&lt;/li&gt;</w:t>
      </w:r>
    </w:p>
    <w:p w:rsidR="00D94DF1" w:rsidRPr="00D94DF1" w:rsidRDefault="00D94DF1">
      <w:pPr>
        <w:pStyle w:val="HTMLPreformatted"/>
        <w:divId w:val="1760639295"/>
        <w:rPr>
          <w:sz w:val="16"/>
        </w:rPr>
      </w:pPr>
      <w:r w:rsidRPr="00D94DF1">
        <w:rPr>
          <w:rStyle w:val="line-number1"/>
          <w:sz w:val="16"/>
        </w:rPr>
        <w:t>27</w:t>
      </w:r>
      <w:r w:rsidRPr="00D94DF1">
        <w:rPr>
          <w:sz w:val="16"/>
        </w:rPr>
        <w:t xml:space="preserve">                 </w:t>
      </w:r>
      <w:r w:rsidRPr="00D94DF1">
        <w:rPr>
          <w:rStyle w:val="tag1"/>
          <w:sz w:val="16"/>
        </w:rPr>
        <w:t>&lt;/ul&gt;</w:t>
      </w:r>
    </w:p>
    <w:p w:rsidR="00D94DF1" w:rsidRPr="00D94DF1" w:rsidRDefault="00D94DF1">
      <w:pPr>
        <w:pStyle w:val="HTMLPreformatted"/>
        <w:divId w:val="1760639295"/>
        <w:rPr>
          <w:sz w:val="16"/>
        </w:rPr>
      </w:pPr>
      <w:r w:rsidRPr="00D94DF1">
        <w:rPr>
          <w:rStyle w:val="line-number1"/>
          <w:sz w:val="16"/>
        </w:rPr>
        <w:t>28</w:t>
      </w:r>
      <w:r w:rsidRPr="00D94DF1">
        <w:rPr>
          <w:sz w:val="16"/>
        </w:rPr>
        <w:t xml:space="preserve">             </w:t>
      </w:r>
      <w:r w:rsidRPr="00D94DF1">
        <w:rPr>
          <w:rStyle w:val="tag1"/>
          <w:sz w:val="16"/>
        </w:rPr>
        <w:t>&lt;/div&gt;</w:t>
      </w:r>
    </w:p>
    <w:p w:rsidR="00D94DF1" w:rsidRPr="00D94DF1" w:rsidRDefault="00D94DF1">
      <w:pPr>
        <w:pStyle w:val="HTMLPreformatted"/>
        <w:divId w:val="1760639295"/>
        <w:rPr>
          <w:sz w:val="16"/>
        </w:rPr>
      </w:pPr>
      <w:r w:rsidRPr="00D94DF1">
        <w:rPr>
          <w:rStyle w:val="line-number1"/>
          <w:sz w:val="16"/>
        </w:rPr>
        <w:t>29</w:t>
      </w:r>
      <w:r w:rsidRPr="00D94DF1">
        <w:rPr>
          <w:sz w:val="16"/>
        </w:rPr>
        <w:t xml:space="preserve">         </w:t>
      </w:r>
      <w:r w:rsidRPr="00D94DF1">
        <w:rPr>
          <w:rStyle w:val="tag1"/>
          <w:sz w:val="16"/>
        </w:rPr>
        <w:t>&lt;/td&gt;</w:t>
      </w:r>
    </w:p>
    <w:p w:rsidR="00D94DF1" w:rsidRPr="00D94DF1" w:rsidRDefault="00D94DF1">
      <w:pPr>
        <w:pStyle w:val="HTMLPreformatted"/>
        <w:divId w:val="1760639295"/>
        <w:rPr>
          <w:sz w:val="16"/>
        </w:rPr>
      </w:pPr>
      <w:r w:rsidRPr="00D94DF1">
        <w:rPr>
          <w:rStyle w:val="line-number1"/>
          <w:sz w:val="16"/>
        </w:rPr>
        <w:t>30</w:t>
      </w:r>
      <w:r w:rsidRPr="00D94DF1">
        <w:rPr>
          <w:sz w:val="16"/>
        </w:rPr>
        <w:t xml:space="preserve">         </w:t>
      </w:r>
      <w:r w:rsidRPr="00D94DF1">
        <w:rPr>
          <w:rStyle w:val="tag1"/>
          <w:sz w:val="16"/>
        </w:rPr>
        <w:t>&lt;td</w:t>
      </w:r>
      <w:r w:rsidRPr="00D94DF1">
        <w:rPr>
          <w:sz w:val="16"/>
        </w:rPr>
        <w:t xml:space="preserve"> </w:t>
      </w:r>
      <w:r w:rsidRPr="00D94DF1">
        <w:rPr>
          <w:rStyle w:val="argument1"/>
          <w:sz w:val="16"/>
        </w:rPr>
        <w:t>valign</w:t>
      </w:r>
      <w:r w:rsidRPr="00D94DF1">
        <w:rPr>
          <w:sz w:val="16"/>
        </w:rPr>
        <w:t xml:space="preserve"> </w:t>
      </w:r>
      <w:r w:rsidRPr="00D94DF1">
        <w:rPr>
          <w:rStyle w:val="argument1"/>
          <w:sz w:val="16"/>
        </w:rPr>
        <w:t>=</w:t>
      </w:r>
      <w:r w:rsidRPr="00D94DF1">
        <w:rPr>
          <w:sz w:val="16"/>
        </w:rPr>
        <w:t xml:space="preserve"> </w:t>
      </w:r>
      <w:r w:rsidRPr="00D94DF1">
        <w:rPr>
          <w:rStyle w:val="value1"/>
          <w:sz w:val="16"/>
        </w:rPr>
        <w:t>"top"</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31</w:t>
      </w:r>
      <w:r w:rsidRPr="00D94DF1">
        <w:rPr>
          <w:sz w:val="16"/>
        </w:rPr>
        <w:t xml:space="preserve">             </w:t>
      </w:r>
      <w:r w:rsidRPr="00D94DF1">
        <w:rPr>
          <w:rStyle w:val="tag1"/>
          <w:sz w:val="16"/>
        </w:rPr>
        <w:t>&lt;span</w:t>
      </w:r>
      <w:r w:rsidRPr="00D94DF1">
        <w:rPr>
          <w:sz w:val="16"/>
        </w:rPr>
        <w:t xml:space="preserve"> </w:t>
      </w:r>
      <w:r w:rsidRPr="00D94DF1">
        <w:rPr>
          <w:rStyle w:val="argument1"/>
          <w:sz w:val="16"/>
        </w:rPr>
        <w:t>wicket:id</w:t>
      </w:r>
      <w:r w:rsidRPr="00D94DF1">
        <w:rPr>
          <w:sz w:val="16"/>
        </w:rPr>
        <w:t xml:space="preserve"> </w:t>
      </w:r>
      <w:r w:rsidRPr="00D94DF1">
        <w:rPr>
          <w:rStyle w:val="argument1"/>
          <w:sz w:val="16"/>
        </w:rPr>
        <w:t>=</w:t>
      </w:r>
      <w:r w:rsidRPr="00D94DF1">
        <w:rPr>
          <w:sz w:val="16"/>
        </w:rPr>
        <w:t xml:space="preserve"> </w:t>
      </w:r>
      <w:r w:rsidRPr="00D94DF1">
        <w:rPr>
          <w:rStyle w:val="value1"/>
          <w:sz w:val="16"/>
        </w:rPr>
        <w:t>"bodyBorder"</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32</w:t>
      </w:r>
      <w:r w:rsidRPr="00D94DF1">
        <w:rPr>
          <w:sz w:val="16"/>
        </w:rPr>
        <w:t xml:space="preserve">                 </w:t>
      </w:r>
      <w:r w:rsidRPr="00D94DF1">
        <w:rPr>
          <w:rStyle w:val="tag1"/>
          <w:sz w:val="16"/>
        </w:rPr>
        <w:t>&lt;wicket:body/&gt;</w:t>
      </w:r>
    </w:p>
    <w:p w:rsidR="00D94DF1" w:rsidRPr="00D94DF1" w:rsidRDefault="00D94DF1">
      <w:pPr>
        <w:pStyle w:val="HTMLPreformatted"/>
        <w:divId w:val="1760639295"/>
        <w:rPr>
          <w:sz w:val="16"/>
        </w:rPr>
      </w:pPr>
      <w:r w:rsidRPr="00D94DF1">
        <w:rPr>
          <w:rStyle w:val="line-number1"/>
          <w:sz w:val="16"/>
        </w:rPr>
        <w:t>33</w:t>
      </w:r>
      <w:r w:rsidRPr="00D94DF1">
        <w:rPr>
          <w:sz w:val="16"/>
        </w:rPr>
        <w:t xml:space="preserve">             </w:t>
      </w:r>
      <w:r w:rsidRPr="00D94DF1">
        <w:rPr>
          <w:rStyle w:val="tag1"/>
          <w:sz w:val="16"/>
        </w:rPr>
        <w:t>&lt;/span&gt;</w:t>
      </w:r>
    </w:p>
    <w:p w:rsidR="00D94DF1" w:rsidRPr="00D94DF1" w:rsidRDefault="00D94DF1">
      <w:pPr>
        <w:pStyle w:val="HTMLPreformatted"/>
        <w:divId w:val="1760639295"/>
        <w:rPr>
          <w:sz w:val="16"/>
        </w:rPr>
      </w:pPr>
      <w:r w:rsidRPr="00D94DF1">
        <w:rPr>
          <w:rStyle w:val="line-number1"/>
          <w:sz w:val="16"/>
        </w:rPr>
        <w:t>34</w:t>
      </w:r>
      <w:r w:rsidRPr="00D94DF1">
        <w:rPr>
          <w:sz w:val="16"/>
        </w:rPr>
        <w:t xml:space="preserve">         </w:t>
      </w:r>
      <w:r w:rsidRPr="00D94DF1">
        <w:rPr>
          <w:rStyle w:val="tag1"/>
          <w:sz w:val="16"/>
        </w:rPr>
        <w:t>&lt;/td&gt;</w:t>
      </w:r>
    </w:p>
    <w:p w:rsidR="00D94DF1" w:rsidRPr="00D94DF1" w:rsidRDefault="00D94DF1">
      <w:pPr>
        <w:pStyle w:val="HTMLPreformatted"/>
        <w:divId w:val="1760639295"/>
        <w:rPr>
          <w:sz w:val="16"/>
        </w:rPr>
      </w:pPr>
      <w:r w:rsidRPr="00D94DF1">
        <w:rPr>
          <w:rStyle w:val="line-number1"/>
          <w:sz w:val="16"/>
        </w:rPr>
        <w:t>35</w:t>
      </w:r>
      <w:r w:rsidRPr="00D94DF1">
        <w:rPr>
          <w:sz w:val="16"/>
        </w:rPr>
        <w:t xml:space="preserve">     </w:t>
      </w:r>
      <w:r w:rsidRPr="00D94DF1">
        <w:rPr>
          <w:rStyle w:val="tag1"/>
          <w:sz w:val="16"/>
        </w:rPr>
        <w:t>&lt;/tr&gt;</w:t>
      </w:r>
    </w:p>
    <w:p w:rsidR="00D94DF1" w:rsidRPr="00D94DF1" w:rsidRDefault="00D94DF1">
      <w:pPr>
        <w:pStyle w:val="HTMLPreformatted"/>
        <w:divId w:val="1760639295"/>
        <w:rPr>
          <w:sz w:val="16"/>
        </w:rPr>
      </w:pPr>
      <w:r w:rsidRPr="00D94DF1">
        <w:rPr>
          <w:rStyle w:val="line-number1"/>
          <w:sz w:val="16"/>
        </w:rPr>
        <w:t>36</w:t>
      </w:r>
      <w:r w:rsidRPr="00D94DF1">
        <w:rPr>
          <w:sz w:val="16"/>
        </w:rPr>
        <w:t xml:space="preserve"> </w:t>
      </w:r>
      <w:r w:rsidRPr="00D94DF1">
        <w:rPr>
          <w:rStyle w:val="tag1"/>
          <w:sz w:val="16"/>
        </w:rPr>
        <w:t>&lt;/table&gt;</w:t>
      </w:r>
    </w:p>
    <w:p w:rsidR="00D94DF1" w:rsidRPr="00D94DF1" w:rsidRDefault="00D94DF1">
      <w:pPr>
        <w:pStyle w:val="HTMLPreformatted"/>
        <w:divId w:val="1760639295"/>
        <w:rPr>
          <w:sz w:val="16"/>
        </w:rPr>
      </w:pPr>
      <w:r w:rsidRPr="00D94DF1">
        <w:rPr>
          <w:rStyle w:val="line-number1"/>
          <w:sz w:val="16"/>
        </w:rPr>
        <w:t>37</w:t>
      </w:r>
      <w:r w:rsidRPr="00D94DF1">
        <w:rPr>
          <w:sz w:val="16"/>
        </w:rPr>
        <w:t xml:space="preserve"> </w:t>
      </w:r>
      <w:r w:rsidRPr="00D94DF1">
        <w:rPr>
          <w:rStyle w:val="tag1"/>
          <w:sz w:val="16"/>
        </w:rPr>
        <w:t>&lt;/wicket:border&gt;</w:t>
      </w:r>
    </w:p>
    <w:p w:rsidR="00D94DF1" w:rsidRPr="00D94DF1" w:rsidRDefault="00D94DF1">
      <w:pPr>
        <w:pStyle w:val="HTMLPreformatted"/>
        <w:divId w:val="1760639295"/>
        <w:rPr>
          <w:sz w:val="16"/>
        </w:rPr>
      </w:pPr>
      <w:r w:rsidRPr="00D94DF1">
        <w:rPr>
          <w:rStyle w:val="line-number1"/>
          <w:sz w:val="16"/>
        </w:rPr>
        <w:t>38</w:t>
      </w:r>
      <w:r w:rsidRPr="00D94DF1">
        <w:rPr>
          <w:sz w:val="16"/>
        </w:rPr>
        <w:t xml:space="preserve"> </w:t>
      </w:r>
      <w:r w:rsidRPr="00D94DF1">
        <w:rPr>
          <w:rStyle w:val="tag1"/>
          <w:sz w:val="16"/>
        </w:rPr>
        <w:t>&lt;/body&gt;</w:t>
      </w:r>
    </w:p>
    <w:p w:rsidR="00D94DF1" w:rsidRPr="00D94DF1" w:rsidRDefault="00D94DF1">
      <w:pPr>
        <w:pStyle w:val="HTMLPreformatted"/>
        <w:divId w:val="1760639295"/>
        <w:rPr>
          <w:sz w:val="16"/>
        </w:rPr>
      </w:pPr>
      <w:r w:rsidRPr="00D94DF1">
        <w:rPr>
          <w:rStyle w:val="line-number1"/>
          <w:sz w:val="16"/>
        </w:rPr>
        <w:t>39</w:t>
      </w:r>
      <w:r w:rsidRPr="00D94DF1">
        <w:rPr>
          <w:sz w:val="16"/>
        </w:rPr>
        <w:t xml:space="preserve"> </w:t>
      </w:r>
      <w:r w:rsidRPr="00D94DF1">
        <w:rPr>
          <w:rStyle w:val="tag1"/>
          <w:sz w:val="16"/>
        </w:rPr>
        <w:t>&lt;/html&gt;</w:t>
      </w:r>
    </w:p>
    <w:p w:rsidR="00D94DF1" w:rsidRPr="00D94DF1" w:rsidRDefault="00D94DF1">
      <w:pPr>
        <w:pStyle w:val="HTMLPreformatted"/>
        <w:divId w:val="1760639295"/>
        <w:rPr>
          <w:sz w:val="16"/>
        </w:rPr>
      </w:pPr>
    </w:p>
    <w:p w:rsidR="00D94DF1" w:rsidRDefault="00D94DF1">
      <w:pPr>
        <w:rPr>
          <w:noProof/>
          <w:sz w:val="16"/>
          <w:lang w:eastAsia="da-DK" w:bidi="ar-SA"/>
        </w:rPr>
      </w:pPr>
      <w:r w:rsidRPr="00D94DF1">
        <w:rPr>
          <w:noProof/>
          <w:sz w:val="16"/>
          <w:lang w:eastAsia="da-DK" w:bidi="ar-SA"/>
        </w:rPr>
        <w:fldChar w:fldCharType="end"/>
      </w:r>
    </w:p>
    <w:p w:rsidR="00562EC8" w:rsidRDefault="00562EC8">
      <w:pPr>
        <w:rPr>
          <w:noProof/>
          <w:sz w:val="16"/>
          <w:lang w:eastAsia="da-DK" w:bidi="ar-SA"/>
        </w:rPr>
      </w:pPr>
    </w:p>
    <w:p w:rsidR="00562EC8" w:rsidRDefault="00562EC8">
      <w:pPr>
        <w:rPr>
          <w:noProof/>
          <w:sz w:val="16"/>
          <w:lang w:eastAsia="da-DK" w:bidi="ar-SA"/>
        </w:rPr>
      </w:pPr>
      <w:r>
        <w:rPr>
          <w:noProof/>
          <w:sz w:val="16"/>
          <w:lang w:eastAsia="da-DK" w:bidi="ar-SA"/>
        </w:rPr>
        <w:br w:type="page"/>
      </w:r>
    </w:p>
    <w:p w:rsidR="00562EC8" w:rsidRDefault="009151BA">
      <w:pPr>
        <w:rPr>
          <w:noProof/>
          <w:lang w:eastAsia="da-DK" w:bidi="ar-SA"/>
        </w:rPr>
      </w:pPr>
      <w:r w:rsidRPr="009151BA">
        <w:rPr>
          <w:noProof/>
          <w:lang w:eastAsia="da-DK" w:bidi="ar-SA"/>
        </w:rPr>
        <w:lastRenderedPageBreak/>
        <w:t xml:space="preserve">Filen: </w:t>
      </w:r>
      <w:r w:rsidR="00562EC8">
        <w:rPr>
          <w:noProof/>
          <w:lang w:eastAsia="da-DK" w:bidi="ar-SA"/>
        </w:rPr>
        <w:t>MenuBorder</w:t>
      </w:r>
      <w:r w:rsidRPr="009151BA">
        <w:rPr>
          <w:noProof/>
          <w:lang w:eastAsia="da-DK" w:bidi="ar-SA"/>
        </w:rPr>
        <w:t>.java</w:t>
      </w:r>
    </w:p>
    <w:p w:rsidR="00562EC8" w:rsidRDefault="00562EC8">
      <w:pPr>
        <w:rPr>
          <w:noProof/>
          <w:lang w:eastAsia="da-DK" w:bidi="ar-SA"/>
        </w:rPr>
      </w:pPr>
    </w:p>
    <w:p w:rsidR="00562EC8" w:rsidRPr="00562EC8" w:rsidRDefault="00562EC8" w:rsidP="00562EC8">
      <w:pPr>
        <w:divId w:val="442310047"/>
        <w:rPr>
          <w:sz w:val="16"/>
        </w:rPr>
      </w:pPr>
      <w:r w:rsidRPr="00562EC8">
        <w:rPr>
          <w:noProof/>
          <w:sz w:val="16"/>
          <w:lang w:eastAsia="da-DK" w:bidi="ar-SA"/>
        </w:rPr>
        <w:fldChar w:fldCharType="begin"/>
      </w:r>
      <w:r w:rsidRPr="00562EC8">
        <w:rPr>
          <w:noProof/>
          <w:sz w:val="16"/>
          <w:lang w:eastAsia="da-DK" w:bidi="ar-SA"/>
        </w:rPr>
        <w:instrText xml:space="preserve"> INCLUDETEXT "C:\\GoogleCode\\user-driven-sign-language-dictionary\\Analysis and design\\CodeInHtml\\MenuBorder.html" \c HTML </w:instrText>
      </w:r>
      <w:r>
        <w:rPr>
          <w:noProof/>
          <w:sz w:val="16"/>
          <w:lang w:eastAsia="da-DK" w:bidi="ar-SA"/>
        </w:rPr>
        <w:instrText xml:space="preserve"> \* MERGEFORMAT </w:instrText>
      </w:r>
      <w:r w:rsidRPr="00562EC8">
        <w:rPr>
          <w:noProof/>
          <w:sz w:val="16"/>
          <w:lang w:eastAsia="da-DK" w:bidi="ar-SA"/>
        </w:rPr>
        <w:fldChar w:fldCharType="separate"/>
      </w:r>
      <w:r w:rsidRPr="00562EC8">
        <w:rPr>
          <w:rStyle w:val="line-number1"/>
          <w:sz w:val="16"/>
        </w:rPr>
        <w:t xml:space="preserve">  1</w:t>
      </w:r>
      <w:r w:rsidRPr="00562EC8">
        <w:rPr>
          <w:sz w:val="16"/>
        </w:rPr>
        <w:t xml:space="preserve"> </w:t>
      </w:r>
      <w:r w:rsidRPr="00562EC8">
        <w:rPr>
          <w:rStyle w:val="keyword-directive1"/>
          <w:sz w:val="16"/>
        </w:rPr>
        <w:t>package</w:t>
      </w:r>
      <w:r w:rsidRPr="00562EC8">
        <w:rPr>
          <w:sz w:val="16"/>
        </w:rPr>
        <w:t xml:space="preserve"> dk.jsh.itdiplom.userdrivensignlanguagedictionary.wicket.homepage;</w:t>
      </w:r>
    </w:p>
    <w:p w:rsidR="00562EC8" w:rsidRPr="00562EC8" w:rsidRDefault="00562EC8">
      <w:pPr>
        <w:pStyle w:val="HTMLPreformatted"/>
        <w:divId w:val="442310047"/>
        <w:rPr>
          <w:sz w:val="16"/>
        </w:rPr>
      </w:pPr>
      <w:r w:rsidRPr="00562EC8">
        <w:rPr>
          <w:rStyle w:val="line-number1"/>
          <w:sz w:val="16"/>
        </w:rPr>
        <w:t xml:space="preserve">  2</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3</w:t>
      </w:r>
      <w:r w:rsidRPr="00562EC8">
        <w:rPr>
          <w:sz w:val="16"/>
        </w:rPr>
        <w:t xml:space="preserve"> </w:t>
      </w:r>
      <w:r w:rsidRPr="00562EC8">
        <w:rPr>
          <w:rStyle w:val="keyword-directive1"/>
          <w:sz w:val="16"/>
        </w:rPr>
        <w:t>import</w:t>
      </w:r>
      <w:r w:rsidRPr="00562EC8">
        <w:rPr>
          <w:sz w:val="16"/>
        </w:rPr>
        <w:t xml:space="preserve"> dk.jsh.itdiplom.userdrivensignlanguagedictionary.wicket.WicketSession;</w:t>
      </w:r>
    </w:p>
    <w:p w:rsidR="00562EC8" w:rsidRPr="00562EC8" w:rsidRDefault="00562EC8">
      <w:pPr>
        <w:pStyle w:val="HTMLPreformatted"/>
        <w:divId w:val="442310047"/>
        <w:rPr>
          <w:sz w:val="16"/>
        </w:rPr>
      </w:pPr>
      <w:r w:rsidRPr="00562EC8">
        <w:rPr>
          <w:rStyle w:val="line-number1"/>
          <w:sz w:val="16"/>
        </w:rPr>
        <w:t xml:space="preserve">  4</w:t>
      </w:r>
      <w:r w:rsidRPr="00562EC8">
        <w:rPr>
          <w:sz w:val="16"/>
        </w:rPr>
        <w:t xml:space="preserve"> </w:t>
      </w:r>
      <w:r w:rsidRPr="00562EC8">
        <w:rPr>
          <w:rStyle w:val="keyword-directive1"/>
          <w:sz w:val="16"/>
        </w:rPr>
        <w:t>import</w:t>
      </w:r>
      <w:r w:rsidRPr="00562EC8">
        <w:rPr>
          <w:sz w:val="16"/>
        </w:rPr>
        <w:t xml:space="preserve"> dk.jsh.itdiplom.userdrivensignlanguagedictionary.wicket.about.About;</w:t>
      </w:r>
    </w:p>
    <w:p w:rsidR="00562EC8" w:rsidRPr="00562EC8" w:rsidRDefault="00562EC8">
      <w:pPr>
        <w:pStyle w:val="HTMLPreformatted"/>
        <w:divId w:val="442310047"/>
        <w:rPr>
          <w:sz w:val="16"/>
        </w:rPr>
      </w:pPr>
      <w:r w:rsidRPr="00562EC8">
        <w:rPr>
          <w:rStyle w:val="line-number1"/>
          <w:sz w:val="16"/>
        </w:rPr>
        <w:t xml:space="preserve">  5</w:t>
      </w:r>
      <w:r w:rsidRPr="00562EC8">
        <w:rPr>
          <w:sz w:val="16"/>
        </w:rPr>
        <w:t xml:space="preserve"> </w:t>
      </w:r>
      <w:r w:rsidRPr="00562EC8">
        <w:rPr>
          <w:rStyle w:val="keyword-directive1"/>
          <w:sz w:val="16"/>
        </w:rPr>
        <w:t>import</w:t>
      </w:r>
      <w:r w:rsidRPr="00562EC8">
        <w:rPr>
          <w:sz w:val="16"/>
        </w:rPr>
        <w:t xml:space="preserve"> dk.jsh.itdiplom.userdrivensignlanguagedictionary.wicket.user.CreateUser;</w:t>
      </w:r>
    </w:p>
    <w:p w:rsidR="00562EC8" w:rsidRPr="00562EC8" w:rsidRDefault="00562EC8">
      <w:pPr>
        <w:pStyle w:val="HTMLPreformatted"/>
        <w:divId w:val="442310047"/>
        <w:rPr>
          <w:sz w:val="16"/>
        </w:rPr>
      </w:pPr>
      <w:r w:rsidRPr="00562EC8">
        <w:rPr>
          <w:rStyle w:val="line-number1"/>
          <w:sz w:val="16"/>
        </w:rPr>
        <w:t xml:space="preserve">  6</w:t>
      </w:r>
      <w:r w:rsidRPr="00562EC8">
        <w:rPr>
          <w:sz w:val="16"/>
        </w:rPr>
        <w:t xml:space="preserve"> </w:t>
      </w:r>
      <w:r w:rsidRPr="00562EC8">
        <w:rPr>
          <w:rStyle w:val="keyword-directive1"/>
          <w:sz w:val="16"/>
        </w:rPr>
        <w:t>import</w:t>
      </w:r>
      <w:r w:rsidRPr="00562EC8">
        <w:rPr>
          <w:sz w:val="16"/>
        </w:rPr>
        <w:t xml:space="preserve"> dk.jsh.itdiplom.userdrivensignlanguagedictionary.wicket.group.AllGroups;</w:t>
      </w:r>
    </w:p>
    <w:p w:rsidR="00562EC8" w:rsidRPr="00562EC8" w:rsidRDefault="00562EC8">
      <w:pPr>
        <w:pStyle w:val="HTMLPreformatted"/>
        <w:divId w:val="442310047"/>
        <w:rPr>
          <w:sz w:val="16"/>
        </w:rPr>
      </w:pPr>
      <w:r w:rsidRPr="00562EC8">
        <w:rPr>
          <w:rStyle w:val="line-number1"/>
          <w:sz w:val="16"/>
        </w:rPr>
        <w:t xml:space="preserve">  7</w:t>
      </w:r>
      <w:r w:rsidRPr="00562EC8">
        <w:rPr>
          <w:sz w:val="16"/>
        </w:rPr>
        <w:t xml:space="preserve"> </w:t>
      </w:r>
      <w:r w:rsidRPr="00562EC8">
        <w:rPr>
          <w:rStyle w:val="keyword-directive1"/>
          <w:sz w:val="16"/>
        </w:rPr>
        <w:t>import</w:t>
      </w:r>
      <w:r w:rsidRPr="00562EC8">
        <w:rPr>
          <w:sz w:val="16"/>
        </w:rPr>
        <w:t xml:space="preserve"> dk.jsh.itdiplom.userdrivensignlanguagedictionary.wicket.group.Groups;</w:t>
      </w:r>
    </w:p>
    <w:p w:rsidR="00562EC8" w:rsidRPr="00562EC8" w:rsidRDefault="00562EC8">
      <w:pPr>
        <w:pStyle w:val="HTMLPreformatted"/>
        <w:divId w:val="442310047"/>
        <w:rPr>
          <w:sz w:val="16"/>
        </w:rPr>
      </w:pPr>
      <w:r w:rsidRPr="00562EC8">
        <w:rPr>
          <w:rStyle w:val="line-number1"/>
          <w:sz w:val="16"/>
        </w:rPr>
        <w:t xml:space="preserve">  8</w:t>
      </w:r>
      <w:r w:rsidRPr="00562EC8">
        <w:rPr>
          <w:sz w:val="16"/>
        </w:rPr>
        <w:t xml:space="preserve"> </w:t>
      </w:r>
      <w:r w:rsidRPr="00562EC8">
        <w:rPr>
          <w:rStyle w:val="keyword-directive1"/>
          <w:sz w:val="16"/>
        </w:rPr>
        <w:t>import</w:t>
      </w:r>
      <w:r w:rsidRPr="00562EC8">
        <w:rPr>
          <w:sz w:val="16"/>
        </w:rPr>
        <w:t xml:space="preserve"> dk.jsh.itdiplom.userdrivensignlanguagedictionary.wicket.login.Login;</w:t>
      </w:r>
    </w:p>
    <w:p w:rsidR="00562EC8" w:rsidRPr="00562EC8" w:rsidRDefault="00562EC8">
      <w:pPr>
        <w:pStyle w:val="HTMLPreformatted"/>
        <w:divId w:val="442310047"/>
        <w:rPr>
          <w:sz w:val="16"/>
        </w:rPr>
      </w:pPr>
      <w:r w:rsidRPr="00562EC8">
        <w:rPr>
          <w:rStyle w:val="line-number1"/>
          <w:sz w:val="16"/>
        </w:rPr>
        <w:t xml:space="preserve">  9</w:t>
      </w:r>
      <w:r w:rsidRPr="00562EC8">
        <w:rPr>
          <w:sz w:val="16"/>
        </w:rPr>
        <w:t xml:space="preserve"> </w:t>
      </w:r>
      <w:r w:rsidRPr="00562EC8">
        <w:rPr>
          <w:rStyle w:val="keyword-directive1"/>
          <w:sz w:val="16"/>
        </w:rPr>
        <w:t>import</w:t>
      </w:r>
      <w:r w:rsidRPr="00562EC8">
        <w:rPr>
          <w:sz w:val="16"/>
        </w:rPr>
        <w:t xml:space="preserve"> dk.jsh.itdiplom.userdrivensignlanguagedictionary.wicket.request.AllRequest;</w:t>
      </w:r>
    </w:p>
    <w:p w:rsidR="00562EC8" w:rsidRPr="00562EC8" w:rsidRDefault="00562EC8">
      <w:pPr>
        <w:pStyle w:val="HTMLPreformatted"/>
        <w:divId w:val="442310047"/>
        <w:rPr>
          <w:sz w:val="16"/>
        </w:rPr>
      </w:pPr>
      <w:r w:rsidRPr="00562EC8">
        <w:rPr>
          <w:rStyle w:val="line-number1"/>
          <w:sz w:val="16"/>
        </w:rPr>
        <w:t xml:space="preserve"> 10</w:t>
      </w:r>
      <w:r w:rsidRPr="00562EC8">
        <w:rPr>
          <w:sz w:val="16"/>
        </w:rPr>
        <w:t xml:space="preserve"> </w:t>
      </w:r>
      <w:r w:rsidRPr="00562EC8">
        <w:rPr>
          <w:rStyle w:val="keyword-directive1"/>
          <w:sz w:val="16"/>
        </w:rPr>
        <w:t>import</w:t>
      </w:r>
      <w:r w:rsidRPr="00562EC8">
        <w:rPr>
          <w:sz w:val="16"/>
        </w:rPr>
        <w:t xml:space="preserve"> dk.jsh.itdiplom.userdrivensignlanguagedictionary.wicket.request.Request;</w:t>
      </w:r>
    </w:p>
    <w:p w:rsidR="00562EC8" w:rsidRPr="00562EC8" w:rsidRDefault="00562EC8">
      <w:pPr>
        <w:pStyle w:val="HTMLPreformatted"/>
        <w:divId w:val="442310047"/>
        <w:rPr>
          <w:sz w:val="16"/>
        </w:rPr>
      </w:pPr>
      <w:r w:rsidRPr="00562EC8">
        <w:rPr>
          <w:rStyle w:val="line-number1"/>
          <w:sz w:val="16"/>
        </w:rPr>
        <w:t xml:space="preserve"> 11</w:t>
      </w:r>
      <w:r w:rsidRPr="00562EC8">
        <w:rPr>
          <w:sz w:val="16"/>
        </w:rPr>
        <w:t xml:space="preserve"> </w:t>
      </w:r>
      <w:r w:rsidRPr="00562EC8">
        <w:rPr>
          <w:rStyle w:val="keyword-directive1"/>
          <w:sz w:val="16"/>
        </w:rPr>
        <w:t>import</w:t>
      </w:r>
      <w:r w:rsidRPr="00562EC8">
        <w:rPr>
          <w:sz w:val="16"/>
        </w:rPr>
        <w:t xml:space="preserve"> dk.jsh.itdiplom.userdrivensignlanguagedictionary.wicket.upload.Uploads;</w:t>
      </w:r>
    </w:p>
    <w:p w:rsidR="00562EC8" w:rsidRPr="00562EC8" w:rsidRDefault="00562EC8">
      <w:pPr>
        <w:pStyle w:val="HTMLPreformatted"/>
        <w:divId w:val="442310047"/>
        <w:rPr>
          <w:sz w:val="16"/>
        </w:rPr>
      </w:pPr>
      <w:r w:rsidRPr="00562EC8">
        <w:rPr>
          <w:rStyle w:val="line-number1"/>
          <w:sz w:val="16"/>
        </w:rPr>
        <w:t xml:space="preserve"> 12</w:t>
      </w:r>
      <w:r w:rsidRPr="00562EC8">
        <w:rPr>
          <w:sz w:val="16"/>
        </w:rPr>
        <w:t xml:space="preserve"> </w:t>
      </w:r>
      <w:r w:rsidRPr="00562EC8">
        <w:rPr>
          <w:rStyle w:val="keyword-directive1"/>
          <w:sz w:val="16"/>
        </w:rPr>
        <w:t>import</w:t>
      </w:r>
      <w:r w:rsidRPr="00562EC8">
        <w:rPr>
          <w:sz w:val="16"/>
        </w:rPr>
        <w:t xml:space="preserve"> dk.jsh.itdiplom.userdrivensignlanguagedictionary.wicket.user.ChangeUser;</w:t>
      </w:r>
    </w:p>
    <w:p w:rsidR="00562EC8" w:rsidRPr="00562EC8" w:rsidRDefault="00562EC8">
      <w:pPr>
        <w:pStyle w:val="HTMLPreformatted"/>
        <w:divId w:val="442310047"/>
        <w:rPr>
          <w:sz w:val="16"/>
        </w:rPr>
      </w:pPr>
      <w:r w:rsidRPr="00562EC8">
        <w:rPr>
          <w:rStyle w:val="line-number1"/>
          <w:sz w:val="16"/>
        </w:rPr>
        <w:t xml:space="preserve"> 13</w:t>
      </w:r>
      <w:r w:rsidRPr="00562EC8">
        <w:rPr>
          <w:sz w:val="16"/>
        </w:rPr>
        <w:t xml:space="preserve"> </w:t>
      </w:r>
      <w:r w:rsidRPr="00562EC8">
        <w:rPr>
          <w:rStyle w:val="keyword-directive1"/>
          <w:sz w:val="16"/>
        </w:rPr>
        <w:t>import</w:t>
      </w:r>
      <w:r w:rsidRPr="00562EC8">
        <w:rPr>
          <w:sz w:val="16"/>
        </w:rPr>
        <w:t xml:space="preserve"> org.apache.wicket.AttributeModifier;</w:t>
      </w:r>
    </w:p>
    <w:p w:rsidR="00562EC8" w:rsidRPr="00562EC8" w:rsidRDefault="00562EC8">
      <w:pPr>
        <w:pStyle w:val="HTMLPreformatted"/>
        <w:divId w:val="442310047"/>
        <w:rPr>
          <w:sz w:val="16"/>
        </w:rPr>
      </w:pPr>
      <w:r w:rsidRPr="00562EC8">
        <w:rPr>
          <w:rStyle w:val="line-number1"/>
          <w:sz w:val="16"/>
        </w:rPr>
        <w:t xml:space="preserve"> 14</w:t>
      </w:r>
      <w:r w:rsidRPr="00562EC8">
        <w:rPr>
          <w:sz w:val="16"/>
        </w:rPr>
        <w:t xml:space="preserve"> </w:t>
      </w:r>
      <w:r w:rsidRPr="00562EC8">
        <w:rPr>
          <w:rStyle w:val="keyword-directive1"/>
          <w:sz w:val="16"/>
        </w:rPr>
        <w:t>import</w:t>
      </w:r>
      <w:r w:rsidRPr="00562EC8">
        <w:rPr>
          <w:sz w:val="16"/>
        </w:rPr>
        <w:t xml:space="preserve"> org.apache.wicket.markup.html.WebMarkupContainer;</w:t>
      </w:r>
    </w:p>
    <w:p w:rsidR="00562EC8" w:rsidRPr="00562EC8" w:rsidRDefault="00562EC8">
      <w:pPr>
        <w:pStyle w:val="HTMLPreformatted"/>
        <w:divId w:val="442310047"/>
        <w:rPr>
          <w:sz w:val="16"/>
        </w:rPr>
      </w:pPr>
      <w:r w:rsidRPr="00562EC8">
        <w:rPr>
          <w:rStyle w:val="line-number1"/>
          <w:sz w:val="16"/>
        </w:rPr>
        <w:t xml:space="preserve"> 15</w:t>
      </w:r>
      <w:r w:rsidRPr="00562EC8">
        <w:rPr>
          <w:sz w:val="16"/>
        </w:rPr>
        <w:t xml:space="preserve"> </w:t>
      </w:r>
      <w:r w:rsidRPr="00562EC8">
        <w:rPr>
          <w:rStyle w:val="keyword-directive1"/>
          <w:sz w:val="16"/>
        </w:rPr>
        <w:t>import</w:t>
      </w:r>
      <w:r w:rsidRPr="00562EC8">
        <w:rPr>
          <w:sz w:val="16"/>
        </w:rPr>
        <w:t xml:space="preserve"> org.apache.wicket.markup.html.basic.Label;</w:t>
      </w:r>
    </w:p>
    <w:p w:rsidR="00562EC8" w:rsidRPr="00562EC8" w:rsidRDefault="00562EC8">
      <w:pPr>
        <w:pStyle w:val="HTMLPreformatted"/>
        <w:divId w:val="442310047"/>
        <w:rPr>
          <w:sz w:val="16"/>
        </w:rPr>
      </w:pPr>
      <w:r w:rsidRPr="00562EC8">
        <w:rPr>
          <w:rStyle w:val="line-number1"/>
          <w:sz w:val="16"/>
        </w:rPr>
        <w:t xml:space="preserve"> 16</w:t>
      </w:r>
      <w:r w:rsidRPr="00562EC8">
        <w:rPr>
          <w:sz w:val="16"/>
        </w:rPr>
        <w:t xml:space="preserve"> </w:t>
      </w:r>
      <w:r w:rsidRPr="00562EC8">
        <w:rPr>
          <w:rStyle w:val="keyword-directive1"/>
          <w:sz w:val="16"/>
        </w:rPr>
        <w:t>import</w:t>
      </w:r>
      <w:r w:rsidRPr="00562EC8">
        <w:rPr>
          <w:sz w:val="16"/>
        </w:rPr>
        <w:t xml:space="preserve"> org.apache.wicket.markup.html.border.Border;</w:t>
      </w:r>
    </w:p>
    <w:p w:rsidR="00562EC8" w:rsidRPr="00562EC8" w:rsidRDefault="00562EC8">
      <w:pPr>
        <w:pStyle w:val="HTMLPreformatted"/>
        <w:divId w:val="442310047"/>
        <w:rPr>
          <w:sz w:val="16"/>
        </w:rPr>
      </w:pPr>
      <w:r w:rsidRPr="00562EC8">
        <w:rPr>
          <w:rStyle w:val="line-number1"/>
          <w:sz w:val="16"/>
        </w:rPr>
        <w:t xml:space="preserve"> 17</w:t>
      </w:r>
      <w:r w:rsidRPr="00562EC8">
        <w:rPr>
          <w:sz w:val="16"/>
        </w:rPr>
        <w:t xml:space="preserve"> </w:t>
      </w:r>
      <w:r w:rsidRPr="00562EC8">
        <w:rPr>
          <w:rStyle w:val="keyword-directive1"/>
          <w:sz w:val="16"/>
        </w:rPr>
        <w:t>import</w:t>
      </w:r>
      <w:r w:rsidRPr="00562EC8">
        <w:rPr>
          <w:sz w:val="16"/>
        </w:rPr>
        <w:t xml:space="preserve"> org.apache.wicket.markup.html.border.BoxBorder;</w:t>
      </w:r>
    </w:p>
    <w:p w:rsidR="00562EC8" w:rsidRPr="00562EC8" w:rsidRDefault="00562EC8">
      <w:pPr>
        <w:pStyle w:val="HTMLPreformatted"/>
        <w:divId w:val="442310047"/>
        <w:rPr>
          <w:sz w:val="16"/>
        </w:rPr>
      </w:pPr>
      <w:r w:rsidRPr="00562EC8">
        <w:rPr>
          <w:rStyle w:val="line-number1"/>
          <w:sz w:val="16"/>
        </w:rPr>
        <w:t xml:space="preserve"> 18</w:t>
      </w:r>
      <w:r w:rsidRPr="00562EC8">
        <w:rPr>
          <w:sz w:val="16"/>
        </w:rPr>
        <w:t xml:space="preserve"> </w:t>
      </w:r>
      <w:r w:rsidRPr="00562EC8">
        <w:rPr>
          <w:rStyle w:val="keyword-directive1"/>
          <w:sz w:val="16"/>
        </w:rPr>
        <w:t>import</w:t>
      </w:r>
      <w:r w:rsidRPr="00562EC8">
        <w:rPr>
          <w:sz w:val="16"/>
        </w:rPr>
        <w:t xml:space="preserve"> org.apache.wicket.markup.html.link.BookmarkablePageLink;</w:t>
      </w:r>
    </w:p>
    <w:p w:rsidR="00562EC8" w:rsidRPr="00562EC8" w:rsidRDefault="00562EC8">
      <w:pPr>
        <w:pStyle w:val="HTMLPreformatted"/>
        <w:divId w:val="442310047"/>
        <w:rPr>
          <w:sz w:val="16"/>
        </w:rPr>
      </w:pPr>
      <w:r w:rsidRPr="00562EC8">
        <w:rPr>
          <w:rStyle w:val="line-number1"/>
          <w:sz w:val="16"/>
        </w:rPr>
        <w:t xml:space="preserve"> 19</w:t>
      </w:r>
      <w:r w:rsidRPr="00562EC8">
        <w:rPr>
          <w:sz w:val="16"/>
        </w:rPr>
        <w:t xml:space="preserve"> </w:t>
      </w:r>
      <w:r w:rsidRPr="00562EC8">
        <w:rPr>
          <w:rStyle w:val="keyword-directive1"/>
          <w:sz w:val="16"/>
        </w:rPr>
        <w:t>import</w:t>
      </w:r>
      <w:r w:rsidRPr="00562EC8">
        <w:rPr>
          <w:sz w:val="16"/>
        </w:rPr>
        <w:t xml:space="preserve"> org.apache.wicket.markup.html.link.Link;</w:t>
      </w:r>
    </w:p>
    <w:p w:rsidR="00562EC8" w:rsidRPr="00562EC8" w:rsidRDefault="00562EC8">
      <w:pPr>
        <w:pStyle w:val="HTMLPreformatted"/>
        <w:divId w:val="442310047"/>
        <w:rPr>
          <w:sz w:val="16"/>
        </w:rPr>
      </w:pPr>
      <w:r w:rsidRPr="00562EC8">
        <w:rPr>
          <w:rStyle w:val="line-number1"/>
          <w:sz w:val="16"/>
        </w:rPr>
        <w:t xml:space="preserve"> 20</w:t>
      </w:r>
      <w:r w:rsidRPr="00562EC8">
        <w:rPr>
          <w:sz w:val="16"/>
        </w:rPr>
        <w:t xml:space="preserve"> </w:t>
      </w:r>
      <w:r w:rsidRPr="00562EC8">
        <w:rPr>
          <w:rStyle w:val="keyword-directive1"/>
          <w:sz w:val="16"/>
        </w:rPr>
        <w:t>import</w:t>
      </w:r>
      <w:r w:rsidRPr="00562EC8">
        <w:rPr>
          <w:sz w:val="16"/>
        </w:rPr>
        <w:t xml:space="preserve"> org.apache.wicket.markup.repeater.RepeatingView;</w:t>
      </w:r>
    </w:p>
    <w:p w:rsidR="00562EC8" w:rsidRPr="00562EC8" w:rsidRDefault="00562EC8">
      <w:pPr>
        <w:pStyle w:val="HTMLPreformatted"/>
        <w:divId w:val="442310047"/>
        <w:rPr>
          <w:sz w:val="16"/>
        </w:rPr>
      </w:pPr>
      <w:r w:rsidRPr="00562EC8">
        <w:rPr>
          <w:rStyle w:val="line-number1"/>
          <w:sz w:val="16"/>
        </w:rPr>
        <w:t xml:space="preserve"> 21</w:t>
      </w:r>
      <w:r w:rsidRPr="00562EC8">
        <w:rPr>
          <w:sz w:val="16"/>
        </w:rPr>
        <w:t xml:space="preserve"> </w:t>
      </w:r>
      <w:r w:rsidRPr="00562EC8">
        <w:rPr>
          <w:rStyle w:val="keyword-directive1"/>
          <w:sz w:val="16"/>
        </w:rPr>
        <w:t>import</w:t>
      </w:r>
      <w:r w:rsidRPr="00562EC8">
        <w:rPr>
          <w:sz w:val="16"/>
        </w:rPr>
        <w:t xml:space="preserve"> org.apache.wicket.model.Model;</w:t>
      </w:r>
    </w:p>
    <w:p w:rsidR="00562EC8" w:rsidRPr="00562EC8" w:rsidRDefault="00562EC8">
      <w:pPr>
        <w:pStyle w:val="HTMLPreformatted"/>
        <w:divId w:val="442310047"/>
        <w:rPr>
          <w:sz w:val="16"/>
        </w:rPr>
      </w:pPr>
      <w:r w:rsidRPr="00562EC8">
        <w:rPr>
          <w:rStyle w:val="line-number1"/>
          <w:sz w:val="16"/>
        </w:rPr>
        <w:t xml:space="preserve"> 22</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23</w:t>
      </w:r>
      <w:r w:rsidRPr="00562EC8">
        <w:rPr>
          <w:sz w:val="16"/>
        </w:rPr>
        <w:t xml:space="preserve"> </w:t>
      </w:r>
      <w:r w:rsidRPr="00562EC8">
        <w:rPr>
          <w:rStyle w:val="comment1"/>
          <w:sz w:val="16"/>
        </w:rPr>
        <w:t>/**</w:t>
      </w:r>
    </w:p>
    <w:p w:rsidR="00562EC8" w:rsidRPr="00562EC8" w:rsidRDefault="00562EC8">
      <w:pPr>
        <w:pStyle w:val="HTMLPreformatted"/>
        <w:divId w:val="442310047"/>
        <w:rPr>
          <w:sz w:val="16"/>
        </w:rPr>
      </w:pPr>
      <w:r w:rsidRPr="00562EC8">
        <w:rPr>
          <w:rStyle w:val="line-number1"/>
          <w:sz w:val="16"/>
        </w:rPr>
        <w:t xml:space="preserve"> 24</w:t>
      </w:r>
      <w:r w:rsidRPr="00562EC8">
        <w:rPr>
          <w:sz w:val="16"/>
        </w:rPr>
        <w:t xml:space="preserve"> </w:t>
      </w:r>
      <w:r w:rsidRPr="00562EC8">
        <w:rPr>
          <w:rStyle w:val="comment1"/>
          <w:sz w:val="16"/>
        </w:rPr>
        <w:t xml:space="preserve"> * Menu</w:t>
      </w:r>
      <w:r w:rsidRPr="00562EC8">
        <w:rPr>
          <w:sz w:val="16"/>
        </w:rPr>
        <w:t xml:space="preserve"> </w:t>
      </w:r>
      <w:r w:rsidRPr="00562EC8">
        <w:rPr>
          <w:rStyle w:val="comment1"/>
          <w:sz w:val="16"/>
        </w:rPr>
        <w:t>border</w:t>
      </w:r>
      <w:r w:rsidRPr="00562EC8">
        <w:rPr>
          <w:sz w:val="16"/>
        </w:rPr>
        <w:t xml:space="preserve"> </w:t>
      </w:r>
      <w:r w:rsidRPr="00562EC8">
        <w:rPr>
          <w:rStyle w:val="comment1"/>
          <w:sz w:val="16"/>
        </w:rPr>
        <w:t>component.</w:t>
      </w:r>
    </w:p>
    <w:p w:rsidR="00562EC8" w:rsidRPr="00562EC8" w:rsidRDefault="00562EC8">
      <w:pPr>
        <w:pStyle w:val="HTMLPreformatted"/>
        <w:divId w:val="442310047"/>
        <w:rPr>
          <w:sz w:val="16"/>
        </w:rPr>
      </w:pPr>
      <w:r w:rsidRPr="00562EC8">
        <w:rPr>
          <w:rStyle w:val="line-number1"/>
          <w:sz w:val="16"/>
        </w:rPr>
        <w:t xml:space="preserve"> 25</w:t>
      </w:r>
      <w:r w:rsidRPr="00562EC8">
        <w:rPr>
          <w:sz w:val="16"/>
        </w:rPr>
        <w:t xml:space="preserve"> </w:t>
      </w:r>
      <w:r w:rsidRPr="00562EC8">
        <w:rPr>
          <w:rStyle w:val="comment1"/>
          <w:sz w:val="16"/>
        </w:rPr>
        <w:t xml:space="preserve"> * </w:t>
      </w:r>
    </w:p>
    <w:p w:rsidR="00562EC8" w:rsidRPr="00562EC8" w:rsidRDefault="00562EC8">
      <w:pPr>
        <w:pStyle w:val="HTMLPreformatted"/>
        <w:divId w:val="442310047"/>
        <w:rPr>
          <w:sz w:val="16"/>
        </w:rPr>
      </w:pPr>
      <w:r w:rsidRPr="00562EC8">
        <w:rPr>
          <w:rStyle w:val="line-number1"/>
          <w:sz w:val="16"/>
        </w:rPr>
        <w:t xml:space="preserve"> 26</w:t>
      </w:r>
      <w:r w:rsidRPr="00562EC8">
        <w:rPr>
          <w:sz w:val="16"/>
        </w:rPr>
        <w:t xml:space="preserve"> </w:t>
      </w:r>
      <w:r w:rsidRPr="00562EC8">
        <w:rPr>
          <w:rStyle w:val="comment1"/>
          <w:sz w:val="16"/>
        </w:rPr>
        <w:t xml:space="preserve"> * </w:t>
      </w:r>
      <w:r w:rsidRPr="00562EC8">
        <w:rPr>
          <w:rStyle w:val="st01"/>
          <w:sz w:val="16"/>
        </w:rPr>
        <w:t>@author</w:t>
      </w:r>
      <w:r w:rsidRPr="00562EC8">
        <w:rPr>
          <w:sz w:val="16"/>
        </w:rPr>
        <w:t xml:space="preserve"> </w:t>
      </w:r>
      <w:r w:rsidRPr="00562EC8">
        <w:rPr>
          <w:rStyle w:val="comment1"/>
          <w:sz w:val="16"/>
        </w:rPr>
        <w:t>Jan</w:t>
      </w:r>
      <w:r w:rsidRPr="00562EC8">
        <w:rPr>
          <w:sz w:val="16"/>
        </w:rPr>
        <w:t xml:space="preserve"> </w:t>
      </w:r>
      <w:r w:rsidRPr="00562EC8">
        <w:rPr>
          <w:rStyle w:val="comment1"/>
          <w:sz w:val="16"/>
        </w:rPr>
        <w:t>S.</w:t>
      </w:r>
      <w:r w:rsidRPr="00562EC8">
        <w:rPr>
          <w:sz w:val="16"/>
        </w:rPr>
        <w:t xml:space="preserve"> </w:t>
      </w:r>
      <w:r w:rsidRPr="00562EC8">
        <w:rPr>
          <w:rStyle w:val="comment1"/>
          <w:sz w:val="16"/>
        </w:rPr>
        <w:t>Hansen</w:t>
      </w:r>
    </w:p>
    <w:p w:rsidR="00562EC8" w:rsidRPr="00562EC8" w:rsidRDefault="00562EC8">
      <w:pPr>
        <w:pStyle w:val="HTMLPreformatted"/>
        <w:divId w:val="442310047"/>
        <w:rPr>
          <w:sz w:val="16"/>
        </w:rPr>
      </w:pPr>
      <w:r w:rsidRPr="00562EC8">
        <w:rPr>
          <w:rStyle w:val="line-number1"/>
          <w:sz w:val="16"/>
        </w:rPr>
        <w:t xml:space="preserve"> 27</w:t>
      </w:r>
      <w:r w:rsidRPr="00562EC8">
        <w:rPr>
          <w:sz w:val="16"/>
        </w:rPr>
        <w:t xml:space="preserve">  </w:t>
      </w:r>
      <w:r w:rsidRPr="00562EC8">
        <w:rPr>
          <w:rStyle w:val="comment1"/>
          <w:sz w:val="16"/>
        </w:rPr>
        <w:t>*/</w:t>
      </w:r>
    </w:p>
    <w:p w:rsidR="00562EC8" w:rsidRPr="00562EC8" w:rsidRDefault="00562EC8">
      <w:pPr>
        <w:pStyle w:val="HTMLPreformatted"/>
        <w:divId w:val="442310047"/>
        <w:rPr>
          <w:sz w:val="16"/>
        </w:rPr>
      </w:pPr>
      <w:r w:rsidRPr="00562EC8">
        <w:rPr>
          <w:rStyle w:val="line-number1"/>
          <w:sz w:val="16"/>
        </w:rPr>
        <w:t xml:space="preserve"> 28</w:t>
      </w:r>
      <w:r w:rsidRPr="00562EC8">
        <w:rPr>
          <w:sz w:val="16"/>
        </w:rPr>
        <w:t xml:space="preserve"> </w:t>
      </w:r>
      <w:r w:rsidRPr="00562EC8">
        <w:rPr>
          <w:rStyle w:val="keyword-directive1"/>
          <w:sz w:val="16"/>
        </w:rPr>
        <w:t>public</w:t>
      </w:r>
      <w:r w:rsidRPr="00562EC8">
        <w:rPr>
          <w:sz w:val="16"/>
        </w:rPr>
        <w:t xml:space="preserve"> </w:t>
      </w:r>
      <w:r w:rsidRPr="00562EC8">
        <w:rPr>
          <w:rStyle w:val="keyword-directive1"/>
          <w:sz w:val="16"/>
        </w:rPr>
        <w:t>class</w:t>
      </w:r>
      <w:r w:rsidRPr="00562EC8">
        <w:rPr>
          <w:sz w:val="16"/>
        </w:rPr>
        <w:t xml:space="preserve"> MenuBorder </w:t>
      </w:r>
      <w:r w:rsidRPr="00562EC8">
        <w:rPr>
          <w:rStyle w:val="keyword-directive1"/>
          <w:sz w:val="16"/>
        </w:rPr>
        <w:t>extends</w:t>
      </w:r>
      <w:r w:rsidRPr="00562EC8">
        <w:rPr>
          <w:sz w:val="16"/>
        </w:rPr>
        <w:t xml:space="preserve"> Border</w:t>
      </w:r>
    </w:p>
    <w:p w:rsidR="00562EC8" w:rsidRPr="00562EC8" w:rsidRDefault="00562EC8">
      <w:pPr>
        <w:pStyle w:val="HTMLPreformatted"/>
        <w:divId w:val="442310047"/>
        <w:rPr>
          <w:sz w:val="16"/>
        </w:rPr>
      </w:pPr>
      <w:r w:rsidRPr="00562EC8">
        <w:rPr>
          <w:rStyle w:val="line-number1"/>
          <w:sz w:val="16"/>
        </w:rPr>
        <w:t xml:space="preserve"> 29</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30</w:t>
      </w:r>
      <w:r w:rsidRPr="00562EC8">
        <w:rPr>
          <w:sz w:val="16"/>
        </w:rPr>
        <w:t xml:space="preserve">     </w:t>
      </w:r>
      <w:r w:rsidRPr="00562EC8">
        <w:rPr>
          <w:rStyle w:val="comment1"/>
          <w:sz w:val="16"/>
        </w:rPr>
        <w:t>/**</w:t>
      </w:r>
    </w:p>
    <w:p w:rsidR="00562EC8" w:rsidRPr="00562EC8" w:rsidRDefault="00562EC8">
      <w:pPr>
        <w:pStyle w:val="HTMLPreformatted"/>
        <w:divId w:val="442310047"/>
        <w:rPr>
          <w:sz w:val="16"/>
        </w:rPr>
      </w:pPr>
      <w:r w:rsidRPr="00562EC8">
        <w:rPr>
          <w:rStyle w:val="line-number1"/>
          <w:sz w:val="16"/>
        </w:rPr>
        <w:t xml:space="preserve"> 31</w:t>
      </w:r>
      <w:r w:rsidRPr="00562EC8">
        <w:rPr>
          <w:sz w:val="16"/>
        </w:rPr>
        <w:t xml:space="preserve"> </w:t>
      </w:r>
      <w:r w:rsidRPr="00562EC8">
        <w:rPr>
          <w:rStyle w:val="comment1"/>
          <w:sz w:val="16"/>
        </w:rPr>
        <w:t xml:space="preserve">     * Constructor</w:t>
      </w:r>
    </w:p>
    <w:p w:rsidR="00562EC8" w:rsidRPr="00562EC8" w:rsidRDefault="00562EC8">
      <w:pPr>
        <w:pStyle w:val="HTMLPreformatted"/>
        <w:divId w:val="442310047"/>
        <w:rPr>
          <w:sz w:val="16"/>
        </w:rPr>
      </w:pPr>
      <w:r w:rsidRPr="00562EC8">
        <w:rPr>
          <w:rStyle w:val="line-number1"/>
          <w:sz w:val="16"/>
        </w:rPr>
        <w:t xml:space="preserve"> 32</w:t>
      </w:r>
      <w:r w:rsidRPr="00562EC8">
        <w:rPr>
          <w:sz w:val="16"/>
        </w:rPr>
        <w:t xml:space="preserve"> </w:t>
      </w:r>
      <w:r w:rsidRPr="00562EC8">
        <w:rPr>
          <w:rStyle w:val="comment1"/>
          <w:sz w:val="16"/>
        </w:rPr>
        <w:t xml:space="preserve">     * </w:t>
      </w:r>
    </w:p>
    <w:p w:rsidR="00562EC8" w:rsidRPr="00562EC8" w:rsidRDefault="00562EC8">
      <w:pPr>
        <w:pStyle w:val="HTMLPreformatted"/>
        <w:divId w:val="442310047"/>
        <w:rPr>
          <w:sz w:val="16"/>
        </w:rPr>
      </w:pPr>
      <w:r w:rsidRPr="00562EC8">
        <w:rPr>
          <w:rStyle w:val="line-number1"/>
          <w:sz w:val="16"/>
        </w:rPr>
        <w:t xml:space="preserve"> 33</w:t>
      </w:r>
      <w:r w:rsidRPr="00562EC8">
        <w:rPr>
          <w:sz w:val="16"/>
        </w:rPr>
        <w:t xml:space="preserve"> </w:t>
      </w:r>
      <w:r w:rsidRPr="00562EC8">
        <w:rPr>
          <w:rStyle w:val="comment1"/>
          <w:sz w:val="16"/>
        </w:rPr>
        <w:t xml:space="preserve">     * </w:t>
      </w:r>
      <w:r w:rsidRPr="00562EC8">
        <w:rPr>
          <w:rStyle w:val="st01"/>
          <w:sz w:val="16"/>
        </w:rPr>
        <w:t>@param</w:t>
      </w:r>
      <w:r w:rsidRPr="00562EC8">
        <w:rPr>
          <w:sz w:val="16"/>
        </w:rPr>
        <w:t xml:space="preserve"> </w:t>
      </w:r>
      <w:r w:rsidRPr="00562EC8">
        <w:rPr>
          <w:rStyle w:val="comment1"/>
          <w:sz w:val="16"/>
        </w:rPr>
        <w:t>id</w:t>
      </w:r>
    </w:p>
    <w:p w:rsidR="00562EC8" w:rsidRPr="00562EC8" w:rsidRDefault="00562EC8">
      <w:pPr>
        <w:pStyle w:val="HTMLPreformatted"/>
        <w:divId w:val="442310047"/>
        <w:rPr>
          <w:sz w:val="16"/>
        </w:rPr>
      </w:pPr>
      <w:r w:rsidRPr="00562EC8">
        <w:rPr>
          <w:rStyle w:val="line-number1"/>
          <w:sz w:val="16"/>
        </w:rPr>
        <w:t xml:space="preserve"> 34</w:t>
      </w:r>
      <w:r w:rsidRPr="00562EC8">
        <w:rPr>
          <w:sz w:val="16"/>
        </w:rPr>
        <w:t xml:space="preserve"> </w:t>
      </w:r>
      <w:r w:rsidRPr="00562EC8">
        <w:rPr>
          <w:rStyle w:val="comment1"/>
          <w:sz w:val="16"/>
        </w:rPr>
        <w:t xml:space="preserve">     *            The</w:t>
      </w:r>
      <w:r w:rsidRPr="00562EC8">
        <w:rPr>
          <w:sz w:val="16"/>
        </w:rPr>
        <w:t xml:space="preserve"> </w:t>
      </w:r>
      <w:r w:rsidRPr="00562EC8">
        <w:rPr>
          <w:rStyle w:val="comment1"/>
          <w:sz w:val="16"/>
        </w:rPr>
        <w:t>id</w:t>
      </w:r>
      <w:r w:rsidRPr="00562EC8">
        <w:rPr>
          <w:sz w:val="16"/>
        </w:rPr>
        <w:t xml:space="preserve"> </w:t>
      </w:r>
      <w:r w:rsidRPr="00562EC8">
        <w:rPr>
          <w:rStyle w:val="comment1"/>
          <w:sz w:val="16"/>
        </w:rPr>
        <w:t>of</w:t>
      </w:r>
      <w:r w:rsidRPr="00562EC8">
        <w:rPr>
          <w:sz w:val="16"/>
        </w:rPr>
        <w:t xml:space="preserve"> </w:t>
      </w:r>
      <w:r w:rsidRPr="00562EC8">
        <w:rPr>
          <w:rStyle w:val="comment1"/>
          <w:sz w:val="16"/>
        </w:rPr>
        <w:t>this</w:t>
      </w:r>
      <w:r w:rsidRPr="00562EC8">
        <w:rPr>
          <w:sz w:val="16"/>
        </w:rPr>
        <w:t xml:space="preserve"> </w:t>
      </w:r>
      <w:r w:rsidRPr="00562EC8">
        <w:rPr>
          <w:rStyle w:val="comment1"/>
          <w:sz w:val="16"/>
        </w:rPr>
        <w:t>component</w:t>
      </w:r>
    </w:p>
    <w:p w:rsidR="00562EC8" w:rsidRPr="00562EC8" w:rsidRDefault="00562EC8">
      <w:pPr>
        <w:pStyle w:val="HTMLPreformatted"/>
        <w:divId w:val="442310047"/>
        <w:rPr>
          <w:sz w:val="16"/>
        </w:rPr>
      </w:pPr>
      <w:r w:rsidRPr="00562EC8">
        <w:rPr>
          <w:rStyle w:val="line-number1"/>
          <w:sz w:val="16"/>
        </w:rPr>
        <w:t xml:space="preserve"> 35</w:t>
      </w:r>
      <w:r w:rsidRPr="00562EC8">
        <w:rPr>
          <w:sz w:val="16"/>
        </w:rPr>
        <w:t xml:space="preserve">      </w:t>
      </w:r>
      <w:r w:rsidRPr="00562EC8">
        <w:rPr>
          <w:rStyle w:val="comment1"/>
          <w:sz w:val="16"/>
        </w:rPr>
        <w:t>*/</w:t>
      </w:r>
    </w:p>
    <w:p w:rsidR="00562EC8" w:rsidRPr="00562EC8" w:rsidRDefault="00562EC8">
      <w:pPr>
        <w:pStyle w:val="HTMLPreformatted"/>
        <w:divId w:val="442310047"/>
        <w:rPr>
          <w:sz w:val="16"/>
        </w:rPr>
      </w:pPr>
      <w:r w:rsidRPr="00562EC8">
        <w:rPr>
          <w:rStyle w:val="line-number1"/>
          <w:sz w:val="16"/>
        </w:rPr>
        <w:t xml:space="preserve"> 36</w:t>
      </w:r>
      <w:r w:rsidRPr="00562EC8">
        <w:rPr>
          <w:sz w:val="16"/>
        </w:rPr>
        <w:t xml:space="preserve">     </w:t>
      </w:r>
      <w:r w:rsidRPr="00562EC8">
        <w:rPr>
          <w:rStyle w:val="keyword-directive1"/>
          <w:sz w:val="16"/>
        </w:rPr>
        <w:t>public</w:t>
      </w:r>
      <w:r w:rsidRPr="00562EC8">
        <w:rPr>
          <w:sz w:val="16"/>
        </w:rPr>
        <w:t xml:space="preserve"> MenuBorder(</w:t>
      </w:r>
      <w:r w:rsidRPr="00562EC8">
        <w:rPr>
          <w:rStyle w:val="keyword-directive1"/>
          <w:sz w:val="16"/>
        </w:rPr>
        <w:t>final</w:t>
      </w:r>
      <w:r w:rsidRPr="00562EC8">
        <w:rPr>
          <w:sz w:val="16"/>
        </w:rPr>
        <w:t xml:space="preserve"> String id)</w:t>
      </w:r>
    </w:p>
    <w:p w:rsidR="00562EC8" w:rsidRPr="00562EC8" w:rsidRDefault="00562EC8">
      <w:pPr>
        <w:pStyle w:val="HTMLPreformatted"/>
        <w:divId w:val="442310047"/>
        <w:rPr>
          <w:sz w:val="16"/>
        </w:rPr>
      </w:pPr>
      <w:r w:rsidRPr="00562EC8">
        <w:rPr>
          <w:rStyle w:val="line-number1"/>
          <w:sz w:val="16"/>
        </w:rPr>
        <w:t xml:space="preserve"> 37</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38</w:t>
      </w:r>
      <w:r w:rsidRPr="00562EC8">
        <w:rPr>
          <w:sz w:val="16"/>
        </w:rPr>
        <w:t xml:space="preserve">         </w:t>
      </w:r>
      <w:r w:rsidRPr="00562EC8">
        <w:rPr>
          <w:rStyle w:val="keyword-directive1"/>
          <w:sz w:val="16"/>
        </w:rPr>
        <w:t>super</w:t>
      </w:r>
      <w:r w:rsidRPr="00562EC8">
        <w:rPr>
          <w:sz w:val="16"/>
        </w:rPr>
        <w:t>(id);</w:t>
      </w:r>
    </w:p>
    <w:p w:rsidR="00562EC8" w:rsidRPr="00562EC8" w:rsidRDefault="00562EC8">
      <w:pPr>
        <w:pStyle w:val="HTMLPreformatted"/>
        <w:divId w:val="442310047"/>
        <w:rPr>
          <w:sz w:val="16"/>
        </w:rPr>
      </w:pPr>
      <w:r w:rsidRPr="00562EC8">
        <w:rPr>
          <w:rStyle w:val="line-number1"/>
          <w:sz w:val="16"/>
        </w:rPr>
        <w:t xml:space="preserve"> 39</w:t>
      </w:r>
      <w:r w:rsidRPr="00562EC8">
        <w:rPr>
          <w:sz w:val="16"/>
        </w:rPr>
        <w:t xml:space="preserve">         </w:t>
      </w:r>
      <w:r w:rsidRPr="00562EC8">
        <w:rPr>
          <w:rStyle w:val="keyword-directive1"/>
          <w:sz w:val="16"/>
        </w:rPr>
        <w:t>final</w:t>
      </w:r>
      <w:r w:rsidRPr="00562EC8">
        <w:rPr>
          <w:sz w:val="16"/>
        </w:rPr>
        <w:t xml:space="preserve"> WicketSession session = WicketSession.get();</w:t>
      </w:r>
    </w:p>
    <w:p w:rsidR="00562EC8" w:rsidRPr="00562EC8" w:rsidRDefault="00562EC8">
      <w:pPr>
        <w:pStyle w:val="HTMLPreformatted"/>
        <w:divId w:val="442310047"/>
        <w:rPr>
          <w:sz w:val="16"/>
        </w:rPr>
      </w:pPr>
      <w:r w:rsidRPr="00562EC8">
        <w:rPr>
          <w:rStyle w:val="line-number1"/>
          <w:sz w:val="16"/>
        </w:rPr>
        <w:t xml:space="preserve"> 40</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41</w:t>
      </w:r>
      <w:r w:rsidRPr="00562EC8">
        <w:rPr>
          <w:sz w:val="16"/>
        </w:rPr>
        <w:t xml:space="preserve">         BoxBorder navigationBorder = </w:t>
      </w:r>
      <w:r w:rsidRPr="00562EC8">
        <w:rPr>
          <w:rStyle w:val="keyword-directive1"/>
          <w:sz w:val="16"/>
        </w:rPr>
        <w:t>new</w:t>
      </w:r>
      <w:r w:rsidRPr="00562EC8">
        <w:rPr>
          <w:sz w:val="16"/>
        </w:rPr>
        <w:t xml:space="preserve"> BoxBorder(</w:t>
      </w:r>
      <w:r w:rsidRPr="00562EC8">
        <w:rPr>
          <w:rStyle w:val="character1"/>
          <w:sz w:val="16"/>
        </w:rPr>
        <w:t>"navigationBorder"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42</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43</w:t>
      </w:r>
      <w:r w:rsidRPr="00562EC8">
        <w:rPr>
          <w:sz w:val="16"/>
        </w:rPr>
        <w:t xml:space="preserve">         RepeatingView repeatingView = </w:t>
      </w:r>
      <w:r w:rsidRPr="00562EC8">
        <w:rPr>
          <w:rStyle w:val="keyword-directive1"/>
          <w:sz w:val="16"/>
        </w:rPr>
        <w:t>new</w:t>
      </w:r>
      <w:r w:rsidRPr="00562EC8">
        <w:rPr>
          <w:sz w:val="16"/>
        </w:rPr>
        <w:t xml:space="preserve"> RepeatingView(</w:t>
      </w:r>
      <w:r w:rsidRPr="00562EC8">
        <w:rPr>
          <w:rStyle w:val="character1"/>
          <w:sz w:val="16"/>
        </w:rPr>
        <w:t>"menuItems"</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44</w:t>
      </w:r>
      <w:r w:rsidRPr="00562EC8">
        <w:rPr>
          <w:sz w:val="16"/>
        </w:rPr>
        <w:t xml:space="preserve">         navigationBorder.add(repeatingView);</w:t>
      </w:r>
    </w:p>
    <w:p w:rsidR="00562EC8" w:rsidRPr="00562EC8" w:rsidRDefault="00562EC8">
      <w:pPr>
        <w:pStyle w:val="HTMLPreformatted"/>
        <w:divId w:val="442310047"/>
        <w:rPr>
          <w:sz w:val="16"/>
        </w:rPr>
      </w:pPr>
      <w:r w:rsidRPr="00562EC8">
        <w:rPr>
          <w:rStyle w:val="line-number1"/>
          <w:sz w:val="16"/>
        </w:rPr>
        <w:t xml:space="preserve"> 45</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46</w:t>
      </w:r>
      <w:r w:rsidRPr="00562EC8">
        <w:rPr>
          <w:sz w:val="16"/>
        </w:rPr>
        <w:t xml:space="preserve">         addMenuLink(repeatingView, HomePage.</w:t>
      </w:r>
      <w:r w:rsidRPr="00562EC8">
        <w:rPr>
          <w:rStyle w:val="keyword-directive1"/>
          <w:sz w:val="16"/>
        </w:rPr>
        <w:t>class</w:t>
      </w:r>
      <w:r w:rsidRPr="00562EC8">
        <w:rPr>
          <w:sz w:val="16"/>
        </w:rPr>
        <w:t xml:space="preserve">, </w:t>
      </w:r>
      <w:r w:rsidRPr="00562EC8">
        <w:rPr>
          <w:rStyle w:val="character1"/>
          <w:sz w:val="16"/>
        </w:rPr>
        <w:t>"Søg"</w:t>
      </w:r>
      <w:r w:rsidRPr="00562EC8">
        <w:rPr>
          <w:sz w:val="16"/>
        </w:rPr>
        <w:t xml:space="preserve">, </w:t>
      </w:r>
      <w:r w:rsidRPr="00562EC8">
        <w:rPr>
          <w:rStyle w:val="character1"/>
          <w:sz w:val="16"/>
        </w:rPr>
        <w:t>"Søg efter ord"</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47</w:t>
      </w:r>
      <w:r w:rsidRPr="00562EC8">
        <w:rPr>
          <w:sz w:val="16"/>
        </w:rPr>
        <w:t xml:space="preserve">         addMenuLink(repeatingView, About.</w:t>
      </w:r>
      <w:r w:rsidRPr="00562EC8">
        <w:rPr>
          <w:rStyle w:val="keyword-directive1"/>
          <w:sz w:val="16"/>
        </w:rPr>
        <w:t>class</w:t>
      </w:r>
      <w:r w:rsidRPr="00562EC8">
        <w:rPr>
          <w:sz w:val="16"/>
        </w:rPr>
        <w:t xml:space="preserve">, </w:t>
      </w:r>
      <w:r w:rsidRPr="00562EC8">
        <w:rPr>
          <w:rStyle w:val="character1"/>
          <w:sz w:val="16"/>
        </w:rPr>
        <w:t>"Om denne side"</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48</w:t>
      </w:r>
      <w:r w:rsidRPr="00562EC8">
        <w:rPr>
          <w:sz w:val="16"/>
        </w:rPr>
        <w:t xml:space="preserve">                 </w:t>
      </w:r>
      <w:r w:rsidRPr="00562EC8">
        <w:rPr>
          <w:rStyle w:val="character1"/>
          <w:sz w:val="16"/>
        </w:rPr>
        <w:t>"Information om denne side"</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49</w:t>
      </w:r>
      <w:r w:rsidRPr="00562EC8">
        <w:rPr>
          <w:sz w:val="16"/>
        </w:rPr>
        <w:t xml:space="preserve">         </w:t>
      </w:r>
      <w:r w:rsidRPr="00562EC8">
        <w:rPr>
          <w:rStyle w:val="keyword-directive1"/>
          <w:sz w:val="16"/>
        </w:rPr>
        <w:t>if</w:t>
      </w:r>
      <w:r w:rsidRPr="00562EC8">
        <w:rPr>
          <w:sz w:val="16"/>
        </w:rPr>
        <w:t xml:space="preserve"> (session.isAuthenticated()) {</w:t>
      </w:r>
    </w:p>
    <w:p w:rsidR="00562EC8" w:rsidRPr="00562EC8" w:rsidRDefault="00562EC8">
      <w:pPr>
        <w:pStyle w:val="HTMLPreformatted"/>
        <w:divId w:val="442310047"/>
        <w:rPr>
          <w:sz w:val="16"/>
        </w:rPr>
      </w:pPr>
      <w:r w:rsidRPr="00562EC8">
        <w:rPr>
          <w:rStyle w:val="line-number1"/>
          <w:sz w:val="16"/>
        </w:rPr>
        <w:t xml:space="preserve"> 50</w:t>
      </w:r>
      <w:r w:rsidRPr="00562EC8">
        <w:rPr>
          <w:sz w:val="16"/>
        </w:rPr>
        <w:t xml:space="preserve">             addMenuLink(repeatingView, AllRequest.</w:t>
      </w:r>
      <w:r w:rsidRPr="00562EC8">
        <w:rPr>
          <w:rStyle w:val="keyword-directive1"/>
          <w:sz w:val="16"/>
        </w:rPr>
        <w:t>class</w:t>
      </w:r>
      <w:r w:rsidRPr="00562EC8">
        <w:rPr>
          <w:sz w:val="16"/>
        </w:rPr>
        <w:t xml:space="preserve">, </w:t>
      </w:r>
      <w:r w:rsidRPr="00562EC8">
        <w:rPr>
          <w:rStyle w:val="character1"/>
          <w:sz w:val="16"/>
        </w:rPr>
        <w:t>"Alle forespørgsler"</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51</w:t>
      </w:r>
      <w:r w:rsidRPr="00562EC8">
        <w:rPr>
          <w:sz w:val="16"/>
        </w:rPr>
        <w:t xml:space="preserve">                     </w:t>
      </w:r>
      <w:r w:rsidRPr="00562EC8">
        <w:rPr>
          <w:rStyle w:val="character1"/>
          <w:sz w:val="16"/>
        </w:rPr>
        <w:t>"Vis oversigt over alle forespørgsler, som mangler forslag."</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52</w:t>
      </w:r>
      <w:r w:rsidRPr="00562EC8">
        <w:rPr>
          <w:sz w:val="16"/>
        </w:rPr>
        <w:t xml:space="preserve">             addMenuLink(repeatingView, AllGroups.</w:t>
      </w:r>
      <w:r w:rsidRPr="00562EC8">
        <w:rPr>
          <w:rStyle w:val="keyword-directive1"/>
          <w:sz w:val="16"/>
        </w:rPr>
        <w:t>class</w:t>
      </w:r>
      <w:r w:rsidRPr="00562EC8">
        <w:rPr>
          <w:sz w:val="16"/>
        </w:rPr>
        <w:t xml:space="preserve">, </w:t>
      </w:r>
      <w:r w:rsidRPr="00562EC8">
        <w:rPr>
          <w:rStyle w:val="character1"/>
          <w:sz w:val="16"/>
        </w:rPr>
        <w:t>"Alle grupper"</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53</w:t>
      </w:r>
      <w:r w:rsidRPr="00562EC8">
        <w:rPr>
          <w:sz w:val="16"/>
        </w:rPr>
        <w:t xml:space="preserve">                     </w:t>
      </w:r>
      <w:r w:rsidRPr="00562EC8">
        <w:rPr>
          <w:rStyle w:val="character1"/>
          <w:sz w:val="16"/>
        </w:rPr>
        <w:t>"Vis oversigt over alle grupper"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54</w:t>
      </w:r>
      <w:r w:rsidRPr="00562EC8">
        <w:rPr>
          <w:sz w:val="16"/>
        </w:rPr>
        <w:t xml:space="preserve">             addMenuLink(repeatingView, Request.</w:t>
      </w:r>
      <w:r w:rsidRPr="00562EC8">
        <w:rPr>
          <w:rStyle w:val="keyword-directive1"/>
          <w:sz w:val="16"/>
        </w:rPr>
        <w:t>class</w:t>
      </w:r>
      <w:r w:rsidRPr="00562EC8">
        <w:rPr>
          <w:sz w:val="16"/>
        </w:rPr>
        <w:t xml:space="preserve">, </w:t>
      </w:r>
      <w:r w:rsidRPr="00562EC8">
        <w:rPr>
          <w:rStyle w:val="character1"/>
          <w:sz w:val="16"/>
        </w:rPr>
        <w:t>"Mine forespørgsler"</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55</w:t>
      </w:r>
      <w:r w:rsidRPr="00562EC8">
        <w:rPr>
          <w:sz w:val="16"/>
        </w:rPr>
        <w:t xml:space="preserve">                     </w:t>
      </w:r>
      <w:r w:rsidRPr="00562EC8">
        <w:rPr>
          <w:rStyle w:val="character1"/>
          <w:sz w:val="16"/>
        </w:rPr>
        <w:t>"Vis oversigt over egne forespørgsler"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56</w:t>
      </w:r>
      <w:r w:rsidRPr="00562EC8">
        <w:rPr>
          <w:sz w:val="16"/>
        </w:rPr>
        <w:t xml:space="preserve">             addMenuLink(repeatingView, Groups.</w:t>
      </w:r>
      <w:r w:rsidRPr="00562EC8">
        <w:rPr>
          <w:rStyle w:val="keyword-directive1"/>
          <w:sz w:val="16"/>
        </w:rPr>
        <w:t>class</w:t>
      </w:r>
      <w:r w:rsidRPr="00562EC8">
        <w:rPr>
          <w:sz w:val="16"/>
        </w:rPr>
        <w:t xml:space="preserve">, </w:t>
      </w:r>
      <w:r w:rsidRPr="00562EC8">
        <w:rPr>
          <w:rStyle w:val="character1"/>
          <w:sz w:val="16"/>
        </w:rPr>
        <w:t>"Mine grupper"</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57</w:t>
      </w:r>
      <w:r w:rsidRPr="00562EC8">
        <w:rPr>
          <w:sz w:val="16"/>
        </w:rPr>
        <w:t xml:space="preserve">                     </w:t>
      </w:r>
      <w:r w:rsidRPr="00562EC8">
        <w:rPr>
          <w:rStyle w:val="character1"/>
          <w:sz w:val="16"/>
        </w:rPr>
        <w:t>"Vis oversigt over egne grupper"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58</w:t>
      </w:r>
      <w:r w:rsidRPr="00562EC8">
        <w:rPr>
          <w:sz w:val="16"/>
        </w:rPr>
        <w:t xml:space="preserve">             addMenuLink(repeatingView, Uploads.</w:t>
      </w:r>
      <w:r w:rsidRPr="00562EC8">
        <w:rPr>
          <w:rStyle w:val="keyword-directive1"/>
          <w:sz w:val="16"/>
        </w:rPr>
        <w:t>class</w:t>
      </w:r>
      <w:r w:rsidRPr="00562EC8">
        <w:rPr>
          <w:sz w:val="16"/>
        </w:rPr>
        <w:t xml:space="preserve">, </w:t>
      </w:r>
      <w:r w:rsidRPr="00562EC8">
        <w:rPr>
          <w:rStyle w:val="character1"/>
          <w:sz w:val="16"/>
        </w:rPr>
        <w:t>"Mine uploads"</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59</w:t>
      </w:r>
      <w:r w:rsidRPr="00562EC8">
        <w:rPr>
          <w:sz w:val="16"/>
        </w:rPr>
        <w:t xml:space="preserve">                     </w:t>
      </w:r>
      <w:r w:rsidRPr="00562EC8">
        <w:rPr>
          <w:rStyle w:val="character1"/>
          <w:sz w:val="16"/>
        </w:rPr>
        <w:t>"Vis oversigt over egne uploads"</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60</w:t>
      </w:r>
      <w:r w:rsidRPr="00562EC8">
        <w:rPr>
          <w:sz w:val="16"/>
        </w:rPr>
        <w:t xml:space="preserve">             addMenuLink(repeatingView, ChangeUser.</w:t>
      </w:r>
      <w:r w:rsidRPr="00562EC8">
        <w:rPr>
          <w:rStyle w:val="keyword-directive1"/>
          <w:sz w:val="16"/>
        </w:rPr>
        <w:t>class</w:t>
      </w:r>
      <w:r w:rsidRPr="00562EC8">
        <w:rPr>
          <w:sz w:val="16"/>
        </w:rPr>
        <w:t xml:space="preserve">, </w:t>
      </w:r>
      <w:r w:rsidRPr="00562EC8">
        <w:rPr>
          <w:rStyle w:val="character1"/>
          <w:sz w:val="16"/>
        </w:rPr>
        <w:t>"Ret brugeroplysninger"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61</w:t>
      </w:r>
      <w:r w:rsidRPr="00562EC8">
        <w:rPr>
          <w:sz w:val="16"/>
        </w:rPr>
        <w:t xml:space="preserve">                     </w:t>
      </w:r>
      <w:r w:rsidRPr="00562EC8">
        <w:rPr>
          <w:rStyle w:val="character1"/>
          <w:sz w:val="16"/>
        </w:rPr>
        <w:t>"Vis/ret egne brugeroplysninger"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62</w:t>
      </w:r>
      <w:r w:rsidRPr="00562EC8">
        <w:rPr>
          <w:sz w:val="16"/>
        </w:rPr>
        <w:t xml:space="preserve">             addLogoffMenuLink(navigationBorder, session);</w:t>
      </w:r>
    </w:p>
    <w:p w:rsidR="00562EC8" w:rsidRPr="00562EC8" w:rsidRDefault="00562EC8">
      <w:pPr>
        <w:pStyle w:val="HTMLPreformatted"/>
        <w:divId w:val="442310047"/>
        <w:rPr>
          <w:sz w:val="16"/>
        </w:rPr>
      </w:pPr>
      <w:r w:rsidRPr="00562EC8">
        <w:rPr>
          <w:rStyle w:val="line-number1"/>
          <w:sz w:val="16"/>
        </w:rPr>
        <w:t xml:space="preserve"> 63</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64</w:t>
      </w:r>
      <w:r w:rsidRPr="00562EC8">
        <w:rPr>
          <w:sz w:val="16"/>
        </w:rPr>
        <w:t xml:space="preserve">         </w:t>
      </w:r>
      <w:r w:rsidRPr="00562EC8">
        <w:rPr>
          <w:rStyle w:val="keyword-directive1"/>
          <w:sz w:val="16"/>
        </w:rPr>
        <w:t>else</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65</w:t>
      </w:r>
      <w:r w:rsidRPr="00562EC8">
        <w:rPr>
          <w:sz w:val="16"/>
        </w:rPr>
        <w:t xml:space="preserve">             addMenuLink(repeatingView, AllRequest.</w:t>
      </w:r>
      <w:r w:rsidRPr="00562EC8">
        <w:rPr>
          <w:rStyle w:val="keyword-directive1"/>
          <w:sz w:val="16"/>
        </w:rPr>
        <w:t>class</w:t>
      </w:r>
      <w:r w:rsidRPr="00562EC8">
        <w:rPr>
          <w:sz w:val="16"/>
        </w:rPr>
        <w:t xml:space="preserve">, </w:t>
      </w:r>
      <w:r w:rsidRPr="00562EC8">
        <w:rPr>
          <w:rStyle w:val="character1"/>
          <w:sz w:val="16"/>
        </w:rPr>
        <w:t>"Alle forespørgsler"</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66</w:t>
      </w:r>
      <w:r w:rsidRPr="00562EC8">
        <w:rPr>
          <w:sz w:val="16"/>
        </w:rPr>
        <w:t xml:space="preserve">                     </w:t>
      </w:r>
      <w:r w:rsidRPr="00562EC8">
        <w:rPr>
          <w:rStyle w:val="character1"/>
          <w:sz w:val="16"/>
        </w:rPr>
        <w:t>"Vis oversigt over alle forespørgsler, som mangler forslag."</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67</w:t>
      </w:r>
      <w:r w:rsidRPr="00562EC8">
        <w:rPr>
          <w:sz w:val="16"/>
        </w:rPr>
        <w:t xml:space="preserve">             addMenuLink(repeatingView, AllGroups.</w:t>
      </w:r>
      <w:r w:rsidRPr="00562EC8">
        <w:rPr>
          <w:rStyle w:val="keyword-directive1"/>
          <w:sz w:val="16"/>
        </w:rPr>
        <w:t>class</w:t>
      </w:r>
      <w:r w:rsidRPr="00562EC8">
        <w:rPr>
          <w:sz w:val="16"/>
        </w:rPr>
        <w:t xml:space="preserve">, </w:t>
      </w:r>
      <w:r w:rsidRPr="00562EC8">
        <w:rPr>
          <w:rStyle w:val="character1"/>
          <w:sz w:val="16"/>
        </w:rPr>
        <w:t>"Alle grupper"</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68</w:t>
      </w:r>
      <w:r w:rsidRPr="00562EC8">
        <w:rPr>
          <w:sz w:val="16"/>
        </w:rPr>
        <w:t xml:space="preserve">                     </w:t>
      </w:r>
      <w:r w:rsidRPr="00562EC8">
        <w:rPr>
          <w:rStyle w:val="character1"/>
          <w:sz w:val="16"/>
        </w:rPr>
        <w:t>"Vis oversigt over alle grupper"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69</w:t>
      </w:r>
      <w:r w:rsidRPr="00562EC8">
        <w:rPr>
          <w:sz w:val="16"/>
        </w:rPr>
        <w:t xml:space="preserve">             addMenuLink(repeatingView, CreateUser.</w:t>
      </w:r>
      <w:r w:rsidRPr="00562EC8">
        <w:rPr>
          <w:rStyle w:val="keyword-directive1"/>
          <w:sz w:val="16"/>
        </w:rPr>
        <w:t>class</w:t>
      </w:r>
      <w:r w:rsidRPr="00562EC8">
        <w:rPr>
          <w:sz w:val="16"/>
        </w:rPr>
        <w:t xml:space="preserve">, </w:t>
      </w:r>
      <w:r w:rsidRPr="00562EC8">
        <w:rPr>
          <w:rStyle w:val="character1"/>
          <w:sz w:val="16"/>
        </w:rPr>
        <w:t>"Ny bruger"</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70</w:t>
      </w:r>
      <w:r w:rsidRPr="00562EC8">
        <w:rPr>
          <w:sz w:val="16"/>
        </w:rPr>
        <w:t xml:space="preserve">                     </w:t>
      </w:r>
      <w:r w:rsidRPr="00562EC8">
        <w:rPr>
          <w:rStyle w:val="character1"/>
          <w:sz w:val="16"/>
        </w:rPr>
        <w:t>"Opret ny bruger"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71</w:t>
      </w:r>
      <w:r w:rsidRPr="00562EC8">
        <w:rPr>
          <w:sz w:val="16"/>
        </w:rPr>
        <w:t xml:space="preserve">             addLoginMenuLink(navigationBorder);</w:t>
      </w:r>
    </w:p>
    <w:p w:rsidR="00562EC8" w:rsidRPr="00562EC8" w:rsidRDefault="00562EC8">
      <w:pPr>
        <w:pStyle w:val="HTMLPreformatted"/>
        <w:divId w:val="442310047"/>
        <w:rPr>
          <w:sz w:val="16"/>
        </w:rPr>
      </w:pPr>
      <w:r w:rsidRPr="00562EC8">
        <w:rPr>
          <w:rStyle w:val="line-number1"/>
          <w:sz w:val="16"/>
        </w:rPr>
        <w:t xml:space="preserve"> 72</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73</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lastRenderedPageBreak/>
        <w:t xml:space="preserve"> 74</w:t>
      </w:r>
      <w:r w:rsidRPr="00562EC8">
        <w:rPr>
          <w:sz w:val="16"/>
        </w:rPr>
        <w:t xml:space="preserve">         add(navigationBorder);</w:t>
      </w:r>
    </w:p>
    <w:p w:rsidR="00562EC8" w:rsidRPr="00562EC8" w:rsidRDefault="00562EC8">
      <w:pPr>
        <w:pStyle w:val="HTMLPreformatted"/>
        <w:divId w:val="442310047"/>
        <w:rPr>
          <w:sz w:val="16"/>
        </w:rPr>
      </w:pPr>
      <w:r w:rsidRPr="00562EC8">
        <w:rPr>
          <w:rStyle w:val="line-number1"/>
          <w:sz w:val="16"/>
        </w:rPr>
        <w:t xml:space="preserve"> 75</w:t>
      </w:r>
      <w:r w:rsidRPr="00562EC8">
        <w:rPr>
          <w:sz w:val="16"/>
        </w:rPr>
        <w:t xml:space="preserve">         add(</w:t>
      </w:r>
      <w:r w:rsidRPr="00562EC8">
        <w:rPr>
          <w:rStyle w:val="keyword-directive1"/>
          <w:sz w:val="16"/>
        </w:rPr>
        <w:t>new</w:t>
      </w:r>
      <w:r w:rsidRPr="00562EC8">
        <w:rPr>
          <w:sz w:val="16"/>
        </w:rPr>
        <w:t xml:space="preserve"> BoxBorder(</w:t>
      </w:r>
      <w:r w:rsidRPr="00562EC8">
        <w:rPr>
          <w:rStyle w:val="character1"/>
          <w:sz w:val="16"/>
        </w:rPr>
        <w:t>"bodyBorder"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76</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77</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78</w:t>
      </w:r>
      <w:r w:rsidRPr="00562EC8">
        <w:rPr>
          <w:sz w:val="16"/>
        </w:rPr>
        <w:t xml:space="preserve">     </w:t>
      </w:r>
      <w:r w:rsidRPr="00562EC8">
        <w:rPr>
          <w:rStyle w:val="keyword-directive1"/>
          <w:sz w:val="16"/>
        </w:rPr>
        <w:t>private</w:t>
      </w:r>
      <w:r w:rsidRPr="00562EC8">
        <w:rPr>
          <w:sz w:val="16"/>
        </w:rPr>
        <w:t xml:space="preserve"> </w:t>
      </w:r>
      <w:r w:rsidRPr="00562EC8">
        <w:rPr>
          <w:rStyle w:val="keyword-directive1"/>
          <w:sz w:val="16"/>
        </w:rPr>
        <w:t>void</w:t>
      </w:r>
      <w:r w:rsidRPr="00562EC8">
        <w:rPr>
          <w:sz w:val="16"/>
        </w:rPr>
        <w:t xml:space="preserve"> addMenuLink(RepeatingView repeatingView, Class pageClass,</w:t>
      </w:r>
    </w:p>
    <w:p w:rsidR="00562EC8" w:rsidRPr="00562EC8" w:rsidRDefault="00562EC8">
      <w:pPr>
        <w:pStyle w:val="HTMLPreformatted"/>
        <w:divId w:val="442310047"/>
        <w:rPr>
          <w:sz w:val="16"/>
        </w:rPr>
      </w:pPr>
      <w:r w:rsidRPr="00562EC8">
        <w:rPr>
          <w:rStyle w:val="line-number1"/>
          <w:sz w:val="16"/>
        </w:rPr>
        <w:t xml:space="preserve"> 79</w:t>
      </w:r>
      <w:r w:rsidRPr="00562EC8">
        <w:rPr>
          <w:sz w:val="16"/>
        </w:rPr>
        <w:t xml:space="preserve">             String text, String title) {</w:t>
      </w:r>
    </w:p>
    <w:p w:rsidR="00562EC8" w:rsidRPr="00562EC8" w:rsidRDefault="00562EC8">
      <w:pPr>
        <w:pStyle w:val="HTMLPreformatted"/>
        <w:divId w:val="442310047"/>
        <w:rPr>
          <w:sz w:val="16"/>
        </w:rPr>
      </w:pPr>
      <w:r w:rsidRPr="00562EC8">
        <w:rPr>
          <w:rStyle w:val="line-number1"/>
          <w:sz w:val="16"/>
        </w:rPr>
        <w:t xml:space="preserve"> 80</w:t>
      </w:r>
      <w:r w:rsidRPr="00562EC8">
        <w:rPr>
          <w:sz w:val="16"/>
        </w:rPr>
        <w:t xml:space="preserve">         WebMarkupContainer parent =</w:t>
      </w:r>
    </w:p>
    <w:p w:rsidR="00562EC8" w:rsidRPr="00562EC8" w:rsidRDefault="00562EC8">
      <w:pPr>
        <w:pStyle w:val="HTMLPreformatted"/>
        <w:divId w:val="442310047"/>
        <w:rPr>
          <w:sz w:val="16"/>
        </w:rPr>
      </w:pPr>
      <w:r w:rsidRPr="00562EC8">
        <w:rPr>
          <w:rStyle w:val="line-number1"/>
          <w:sz w:val="16"/>
        </w:rPr>
        <w:t xml:space="preserve"> 81</w:t>
      </w:r>
      <w:r w:rsidRPr="00562EC8">
        <w:rPr>
          <w:sz w:val="16"/>
        </w:rPr>
        <w:t xml:space="preserve">                 </w:t>
      </w:r>
      <w:r w:rsidRPr="00562EC8">
        <w:rPr>
          <w:rStyle w:val="keyword-directive1"/>
          <w:sz w:val="16"/>
        </w:rPr>
        <w:t>new</w:t>
      </w:r>
      <w:r w:rsidRPr="00562EC8">
        <w:rPr>
          <w:sz w:val="16"/>
        </w:rPr>
        <w:t xml:space="preserve"> WebMarkupContainer(repeatingView.newChildId());</w:t>
      </w:r>
    </w:p>
    <w:p w:rsidR="00562EC8" w:rsidRPr="00562EC8" w:rsidRDefault="00562EC8">
      <w:pPr>
        <w:pStyle w:val="HTMLPreformatted"/>
        <w:divId w:val="442310047"/>
        <w:rPr>
          <w:sz w:val="16"/>
        </w:rPr>
      </w:pPr>
      <w:r w:rsidRPr="00562EC8">
        <w:rPr>
          <w:rStyle w:val="line-number1"/>
          <w:sz w:val="16"/>
        </w:rPr>
        <w:t xml:space="preserve"> 82</w:t>
      </w:r>
      <w:r w:rsidRPr="00562EC8">
        <w:rPr>
          <w:sz w:val="16"/>
        </w:rPr>
        <w:t xml:space="preserve">         repeatingView.add(parent);</w:t>
      </w:r>
    </w:p>
    <w:p w:rsidR="00562EC8" w:rsidRPr="00562EC8" w:rsidRDefault="00562EC8">
      <w:pPr>
        <w:pStyle w:val="HTMLPreformatted"/>
        <w:divId w:val="442310047"/>
        <w:rPr>
          <w:sz w:val="16"/>
        </w:rPr>
      </w:pPr>
      <w:r w:rsidRPr="00562EC8">
        <w:rPr>
          <w:rStyle w:val="line-number1"/>
          <w:sz w:val="16"/>
        </w:rPr>
        <w:t xml:space="preserve"> 83</w:t>
      </w:r>
      <w:r w:rsidRPr="00562EC8">
        <w:rPr>
          <w:sz w:val="16"/>
        </w:rPr>
        <w:t xml:space="preserve">         BookmarkablePageLink link = </w:t>
      </w:r>
      <w:r w:rsidRPr="00562EC8">
        <w:rPr>
          <w:rStyle w:val="keyword-directive1"/>
          <w:sz w:val="16"/>
        </w:rPr>
        <w:t>new</w:t>
      </w:r>
      <w:r w:rsidRPr="00562EC8">
        <w:rPr>
          <w:sz w:val="16"/>
        </w:rPr>
        <w:t xml:space="preserve"> BookmarkablePageLink(</w:t>
      </w:r>
      <w:r w:rsidRPr="00562EC8">
        <w:rPr>
          <w:rStyle w:val="character1"/>
          <w:sz w:val="16"/>
        </w:rPr>
        <w:t>"menuItemLink"</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84</w:t>
      </w:r>
      <w:r w:rsidRPr="00562EC8">
        <w:rPr>
          <w:sz w:val="16"/>
        </w:rPr>
        <w:t xml:space="preserve">                 pageClass); </w:t>
      </w:r>
    </w:p>
    <w:p w:rsidR="00562EC8" w:rsidRPr="00562EC8" w:rsidRDefault="00562EC8">
      <w:pPr>
        <w:pStyle w:val="HTMLPreformatted"/>
        <w:divId w:val="442310047"/>
        <w:rPr>
          <w:sz w:val="16"/>
        </w:rPr>
      </w:pPr>
      <w:r w:rsidRPr="00562EC8">
        <w:rPr>
          <w:rStyle w:val="line-number1"/>
          <w:sz w:val="16"/>
        </w:rPr>
        <w:t xml:space="preserve"> 85</w:t>
      </w:r>
      <w:r w:rsidRPr="00562EC8">
        <w:rPr>
          <w:sz w:val="16"/>
        </w:rPr>
        <w:t xml:space="preserve">         link.add(</w:t>
      </w:r>
      <w:r w:rsidRPr="00562EC8">
        <w:rPr>
          <w:rStyle w:val="keyword-directive1"/>
          <w:sz w:val="16"/>
        </w:rPr>
        <w:t>new</w:t>
      </w:r>
      <w:r w:rsidRPr="00562EC8">
        <w:rPr>
          <w:sz w:val="16"/>
        </w:rPr>
        <w:t xml:space="preserve"> AttributeModifier(</w:t>
      </w:r>
      <w:r w:rsidRPr="00562EC8">
        <w:rPr>
          <w:rStyle w:val="character1"/>
          <w:sz w:val="16"/>
        </w:rPr>
        <w:t>"title"</w:t>
      </w:r>
      <w:r w:rsidRPr="00562EC8">
        <w:rPr>
          <w:sz w:val="16"/>
        </w:rPr>
        <w:t xml:space="preserve">, </w:t>
      </w:r>
      <w:r w:rsidRPr="00562EC8">
        <w:rPr>
          <w:rStyle w:val="keyword-directive1"/>
          <w:sz w:val="16"/>
        </w:rPr>
        <w:t>true</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86</w:t>
      </w:r>
      <w:r w:rsidRPr="00562EC8">
        <w:rPr>
          <w:sz w:val="16"/>
        </w:rPr>
        <w:t xml:space="preserve">                     </w:t>
      </w:r>
      <w:r w:rsidRPr="00562EC8">
        <w:rPr>
          <w:rStyle w:val="keyword-directive1"/>
          <w:sz w:val="16"/>
        </w:rPr>
        <w:t>new</w:t>
      </w:r>
      <w:r w:rsidRPr="00562EC8">
        <w:rPr>
          <w:sz w:val="16"/>
        </w:rPr>
        <w:t xml:space="preserve"> Model(title)));</w:t>
      </w:r>
    </w:p>
    <w:p w:rsidR="00562EC8" w:rsidRPr="00562EC8" w:rsidRDefault="00562EC8">
      <w:pPr>
        <w:pStyle w:val="HTMLPreformatted"/>
        <w:divId w:val="442310047"/>
        <w:rPr>
          <w:sz w:val="16"/>
        </w:rPr>
      </w:pPr>
      <w:r w:rsidRPr="00562EC8">
        <w:rPr>
          <w:rStyle w:val="line-number1"/>
          <w:sz w:val="16"/>
        </w:rPr>
        <w:t xml:space="preserve"> 87</w:t>
      </w:r>
      <w:r w:rsidRPr="00562EC8">
        <w:rPr>
          <w:sz w:val="16"/>
        </w:rPr>
        <w:t xml:space="preserve">         parent.add(link);</w:t>
      </w:r>
    </w:p>
    <w:p w:rsidR="00562EC8" w:rsidRPr="00562EC8" w:rsidRDefault="00562EC8">
      <w:pPr>
        <w:pStyle w:val="HTMLPreformatted"/>
        <w:divId w:val="442310047"/>
        <w:rPr>
          <w:sz w:val="16"/>
        </w:rPr>
      </w:pPr>
      <w:r w:rsidRPr="00562EC8">
        <w:rPr>
          <w:rStyle w:val="line-number1"/>
          <w:sz w:val="16"/>
        </w:rPr>
        <w:t xml:space="preserve"> 88</w:t>
      </w:r>
      <w:r w:rsidRPr="00562EC8">
        <w:rPr>
          <w:sz w:val="16"/>
        </w:rPr>
        <w:t xml:space="preserve">         link.add(</w:t>
      </w:r>
      <w:r w:rsidRPr="00562EC8">
        <w:rPr>
          <w:rStyle w:val="keyword-directive1"/>
          <w:sz w:val="16"/>
        </w:rPr>
        <w:t>new</w:t>
      </w:r>
      <w:r w:rsidRPr="00562EC8">
        <w:rPr>
          <w:sz w:val="16"/>
        </w:rPr>
        <w:t xml:space="preserve"> Label(</w:t>
      </w:r>
      <w:r w:rsidRPr="00562EC8">
        <w:rPr>
          <w:rStyle w:val="character1"/>
          <w:sz w:val="16"/>
        </w:rPr>
        <w:t>"menuItemText"</w:t>
      </w:r>
      <w:r w:rsidRPr="00562EC8">
        <w:rPr>
          <w:sz w:val="16"/>
        </w:rPr>
        <w:t>, text));</w:t>
      </w:r>
    </w:p>
    <w:p w:rsidR="00562EC8" w:rsidRPr="00562EC8" w:rsidRDefault="00562EC8">
      <w:pPr>
        <w:pStyle w:val="HTMLPreformatted"/>
        <w:divId w:val="442310047"/>
        <w:rPr>
          <w:sz w:val="16"/>
        </w:rPr>
      </w:pPr>
      <w:r w:rsidRPr="00562EC8">
        <w:rPr>
          <w:rStyle w:val="line-number1"/>
          <w:sz w:val="16"/>
        </w:rPr>
        <w:t xml:space="preserve"> 89</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90</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91</w:t>
      </w:r>
      <w:r w:rsidRPr="00562EC8">
        <w:rPr>
          <w:sz w:val="16"/>
        </w:rPr>
        <w:t xml:space="preserve">     </w:t>
      </w:r>
      <w:r w:rsidRPr="00562EC8">
        <w:rPr>
          <w:rStyle w:val="keyword-directive1"/>
          <w:sz w:val="16"/>
        </w:rPr>
        <w:t>private</w:t>
      </w:r>
      <w:r w:rsidRPr="00562EC8">
        <w:rPr>
          <w:sz w:val="16"/>
        </w:rPr>
        <w:t xml:space="preserve"> </w:t>
      </w:r>
      <w:r w:rsidRPr="00562EC8">
        <w:rPr>
          <w:rStyle w:val="keyword-directive1"/>
          <w:sz w:val="16"/>
        </w:rPr>
        <w:t>void</w:t>
      </w:r>
      <w:r w:rsidRPr="00562EC8">
        <w:rPr>
          <w:sz w:val="16"/>
        </w:rPr>
        <w:t xml:space="preserve"> addLoginMenuLink(BoxBorder navigationBorder) {</w:t>
      </w:r>
    </w:p>
    <w:p w:rsidR="00562EC8" w:rsidRPr="00562EC8" w:rsidRDefault="00562EC8">
      <w:pPr>
        <w:pStyle w:val="HTMLPreformatted"/>
        <w:divId w:val="442310047"/>
        <w:rPr>
          <w:sz w:val="16"/>
        </w:rPr>
      </w:pPr>
      <w:r w:rsidRPr="00562EC8">
        <w:rPr>
          <w:rStyle w:val="line-number1"/>
          <w:sz w:val="16"/>
        </w:rPr>
        <w:t xml:space="preserve"> 92</w:t>
      </w:r>
      <w:r w:rsidRPr="00562EC8">
        <w:rPr>
          <w:sz w:val="16"/>
        </w:rPr>
        <w:t xml:space="preserve">         BookmarkablePageLink loginLink = </w:t>
      </w:r>
    </w:p>
    <w:p w:rsidR="00562EC8" w:rsidRPr="00562EC8" w:rsidRDefault="00562EC8">
      <w:pPr>
        <w:pStyle w:val="HTMLPreformatted"/>
        <w:divId w:val="442310047"/>
        <w:rPr>
          <w:sz w:val="16"/>
        </w:rPr>
      </w:pPr>
      <w:r w:rsidRPr="00562EC8">
        <w:rPr>
          <w:rStyle w:val="line-number1"/>
          <w:sz w:val="16"/>
        </w:rPr>
        <w:t xml:space="preserve"> 93</w:t>
      </w:r>
      <w:r w:rsidRPr="00562EC8">
        <w:rPr>
          <w:sz w:val="16"/>
        </w:rPr>
        <w:t xml:space="preserve">                 </w:t>
      </w:r>
      <w:r w:rsidRPr="00562EC8">
        <w:rPr>
          <w:rStyle w:val="keyword-directive1"/>
          <w:sz w:val="16"/>
        </w:rPr>
        <w:t>new</w:t>
      </w:r>
      <w:r w:rsidRPr="00562EC8">
        <w:rPr>
          <w:sz w:val="16"/>
        </w:rPr>
        <w:t xml:space="preserve"> BookmarkablePageLink(</w:t>
      </w:r>
      <w:r w:rsidRPr="00562EC8">
        <w:rPr>
          <w:rStyle w:val="character1"/>
          <w:sz w:val="16"/>
        </w:rPr>
        <w:t>"loginLogOffMenuItemLink"</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94</w:t>
      </w:r>
      <w:r w:rsidRPr="00562EC8">
        <w:rPr>
          <w:sz w:val="16"/>
        </w:rPr>
        <w:t xml:space="preserve">                         Login.</w:t>
      </w:r>
      <w:r w:rsidRPr="00562EC8">
        <w:rPr>
          <w:rStyle w:val="keyword-directive1"/>
          <w:sz w:val="16"/>
        </w:rPr>
        <w:t>class</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95</w:t>
      </w:r>
      <w:r w:rsidRPr="00562EC8">
        <w:rPr>
          <w:sz w:val="16"/>
        </w:rPr>
        <w:t xml:space="preserve">         navigationBorder.add(loginLink);</w:t>
      </w:r>
    </w:p>
    <w:p w:rsidR="00562EC8" w:rsidRPr="00562EC8" w:rsidRDefault="00562EC8">
      <w:pPr>
        <w:pStyle w:val="HTMLPreformatted"/>
        <w:divId w:val="442310047"/>
        <w:rPr>
          <w:sz w:val="16"/>
        </w:rPr>
      </w:pPr>
      <w:r w:rsidRPr="00562EC8">
        <w:rPr>
          <w:rStyle w:val="line-number1"/>
          <w:sz w:val="16"/>
        </w:rPr>
        <w:t xml:space="preserve"> 96</w:t>
      </w:r>
      <w:r w:rsidRPr="00562EC8">
        <w:rPr>
          <w:sz w:val="16"/>
        </w:rPr>
        <w:t xml:space="preserve">         loginLink.add(</w:t>
      </w:r>
      <w:r w:rsidRPr="00562EC8">
        <w:rPr>
          <w:rStyle w:val="keyword-directive1"/>
          <w:sz w:val="16"/>
        </w:rPr>
        <w:t>new</w:t>
      </w:r>
      <w:r w:rsidRPr="00562EC8">
        <w:rPr>
          <w:sz w:val="16"/>
        </w:rPr>
        <w:t xml:space="preserve"> AttributeModifier(</w:t>
      </w:r>
      <w:r w:rsidRPr="00562EC8">
        <w:rPr>
          <w:rStyle w:val="character1"/>
          <w:sz w:val="16"/>
        </w:rPr>
        <w:t>"title"</w:t>
      </w:r>
      <w:r w:rsidRPr="00562EC8">
        <w:rPr>
          <w:sz w:val="16"/>
        </w:rPr>
        <w:t xml:space="preserve">, </w:t>
      </w:r>
      <w:r w:rsidRPr="00562EC8">
        <w:rPr>
          <w:rStyle w:val="keyword-directive1"/>
          <w:sz w:val="16"/>
        </w:rPr>
        <w:t>true</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97</w:t>
      </w:r>
      <w:r w:rsidRPr="00562EC8">
        <w:rPr>
          <w:sz w:val="16"/>
        </w:rPr>
        <w:t xml:space="preserve">             </w:t>
      </w:r>
      <w:r w:rsidRPr="00562EC8">
        <w:rPr>
          <w:rStyle w:val="keyword-directive1"/>
          <w:sz w:val="16"/>
        </w:rPr>
        <w:t>new</w:t>
      </w:r>
      <w:r w:rsidRPr="00562EC8">
        <w:rPr>
          <w:sz w:val="16"/>
        </w:rPr>
        <w:t xml:space="preserve"> Model(</w:t>
      </w:r>
      <w:r w:rsidRPr="00562EC8">
        <w:rPr>
          <w:rStyle w:val="character1"/>
          <w:sz w:val="16"/>
        </w:rPr>
        <w:t>"Log på systemet."</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98</w:t>
      </w:r>
      <w:r w:rsidRPr="00562EC8">
        <w:rPr>
          <w:sz w:val="16"/>
        </w:rPr>
        <w:t xml:space="preserve">         loginLink.add(</w:t>
      </w:r>
      <w:r w:rsidRPr="00562EC8">
        <w:rPr>
          <w:rStyle w:val="keyword-directive1"/>
          <w:sz w:val="16"/>
        </w:rPr>
        <w:t>new</w:t>
      </w:r>
      <w:r w:rsidRPr="00562EC8">
        <w:rPr>
          <w:sz w:val="16"/>
        </w:rPr>
        <w:t xml:space="preserve"> Label(</w:t>
      </w:r>
      <w:r w:rsidRPr="00562EC8">
        <w:rPr>
          <w:rStyle w:val="character1"/>
          <w:sz w:val="16"/>
        </w:rPr>
        <w:t>"loginLogoffText"</w:t>
      </w:r>
      <w:r w:rsidRPr="00562EC8">
        <w:rPr>
          <w:sz w:val="16"/>
        </w:rPr>
        <w:t xml:space="preserve">, </w:t>
      </w:r>
      <w:r w:rsidRPr="00562EC8">
        <w:rPr>
          <w:rStyle w:val="character1"/>
          <w:sz w:val="16"/>
        </w:rPr>
        <w:t>"Log på"</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99</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100</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101</w:t>
      </w:r>
      <w:r w:rsidRPr="00562EC8">
        <w:rPr>
          <w:sz w:val="16"/>
        </w:rPr>
        <w:t xml:space="preserve">     </w:t>
      </w:r>
      <w:r w:rsidRPr="00562EC8">
        <w:rPr>
          <w:rStyle w:val="keyword-directive1"/>
          <w:sz w:val="16"/>
        </w:rPr>
        <w:t>private</w:t>
      </w:r>
      <w:r w:rsidRPr="00562EC8">
        <w:rPr>
          <w:sz w:val="16"/>
        </w:rPr>
        <w:t xml:space="preserve"> </w:t>
      </w:r>
      <w:r w:rsidRPr="00562EC8">
        <w:rPr>
          <w:rStyle w:val="keyword-directive1"/>
          <w:sz w:val="16"/>
        </w:rPr>
        <w:t>void</w:t>
      </w:r>
      <w:r w:rsidRPr="00562EC8">
        <w:rPr>
          <w:sz w:val="16"/>
        </w:rPr>
        <w:t xml:space="preserve"> addLogoffMenuLink(BoxBorder navigationBorder,</w:t>
      </w:r>
    </w:p>
    <w:p w:rsidR="00562EC8" w:rsidRPr="00562EC8" w:rsidRDefault="00562EC8">
      <w:pPr>
        <w:pStyle w:val="HTMLPreformatted"/>
        <w:divId w:val="442310047"/>
        <w:rPr>
          <w:sz w:val="16"/>
        </w:rPr>
      </w:pPr>
      <w:r w:rsidRPr="00562EC8">
        <w:rPr>
          <w:rStyle w:val="line-number1"/>
          <w:sz w:val="16"/>
        </w:rPr>
        <w:t>102</w:t>
      </w:r>
      <w:r w:rsidRPr="00562EC8">
        <w:rPr>
          <w:sz w:val="16"/>
        </w:rPr>
        <w:t xml:space="preserve">             </w:t>
      </w:r>
      <w:r w:rsidRPr="00562EC8">
        <w:rPr>
          <w:rStyle w:val="keyword-directive1"/>
          <w:sz w:val="16"/>
        </w:rPr>
        <w:t>final</w:t>
      </w:r>
      <w:r w:rsidRPr="00562EC8">
        <w:rPr>
          <w:sz w:val="16"/>
        </w:rPr>
        <w:t xml:space="preserve"> WicketSession session) {</w:t>
      </w:r>
    </w:p>
    <w:p w:rsidR="00562EC8" w:rsidRPr="00562EC8" w:rsidRDefault="00562EC8">
      <w:pPr>
        <w:pStyle w:val="HTMLPreformatted"/>
        <w:divId w:val="442310047"/>
        <w:rPr>
          <w:sz w:val="16"/>
        </w:rPr>
      </w:pPr>
      <w:r w:rsidRPr="00562EC8">
        <w:rPr>
          <w:rStyle w:val="line-number1"/>
          <w:sz w:val="16"/>
        </w:rPr>
        <w:t>103</w:t>
      </w:r>
      <w:r w:rsidRPr="00562EC8">
        <w:rPr>
          <w:sz w:val="16"/>
        </w:rPr>
        <w:t xml:space="preserve">         Link logoffLink = </w:t>
      </w:r>
      <w:r w:rsidRPr="00562EC8">
        <w:rPr>
          <w:rStyle w:val="keyword-directive1"/>
          <w:sz w:val="16"/>
        </w:rPr>
        <w:t>new</w:t>
      </w:r>
      <w:r w:rsidRPr="00562EC8">
        <w:rPr>
          <w:sz w:val="16"/>
        </w:rPr>
        <w:t xml:space="preserve"> Link(</w:t>
      </w:r>
      <w:r w:rsidRPr="00562EC8">
        <w:rPr>
          <w:rStyle w:val="character1"/>
          <w:sz w:val="16"/>
        </w:rPr>
        <w:t>"loginLogOffMenuItemLink"</w:t>
      </w:r>
      <w:r w:rsidRPr="00562EC8">
        <w:rPr>
          <w:sz w:val="16"/>
        </w:rPr>
        <w:t>) {</w:t>
      </w:r>
    </w:p>
    <w:p w:rsidR="00562EC8" w:rsidRPr="00562EC8" w:rsidRDefault="00562EC8">
      <w:pPr>
        <w:pStyle w:val="HTMLPreformatted"/>
        <w:divId w:val="442310047"/>
        <w:rPr>
          <w:sz w:val="16"/>
        </w:rPr>
      </w:pPr>
      <w:r w:rsidRPr="00562EC8">
        <w:rPr>
          <w:rStyle w:val="line-number1"/>
          <w:sz w:val="16"/>
        </w:rPr>
        <w:t>104</w:t>
      </w:r>
      <w:r w:rsidRPr="00562EC8">
        <w:rPr>
          <w:sz w:val="16"/>
        </w:rPr>
        <w:t xml:space="preserve">             @Override</w:t>
      </w:r>
    </w:p>
    <w:p w:rsidR="00562EC8" w:rsidRPr="00562EC8" w:rsidRDefault="00562EC8">
      <w:pPr>
        <w:pStyle w:val="HTMLPreformatted"/>
        <w:divId w:val="442310047"/>
        <w:rPr>
          <w:sz w:val="16"/>
        </w:rPr>
      </w:pPr>
      <w:r w:rsidRPr="00562EC8">
        <w:rPr>
          <w:rStyle w:val="line-number1"/>
          <w:sz w:val="16"/>
        </w:rPr>
        <w:t>105</w:t>
      </w:r>
      <w:r w:rsidRPr="00562EC8">
        <w:rPr>
          <w:sz w:val="16"/>
        </w:rPr>
        <w:t xml:space="preserve">             </w:t>
      </w:r>
      <w:r w:rsidRPr="00562EC8">
        <w:rPr>
          <w:rStyle w:val="keyword-directive1"/>
          <w:sz w:val="16"/>
        </w:rPr>
        <w:t>public</w:t>
      </w:r>
      <w:r w:rsidRPr="00562EC8">
        <w:rPr>
          <w:sz w:val="16"/>
        </w:rPr>
        <w:t xml:space="preserve"> </w:t>
      </w:r>
      <w:r w:rsidRPr="00562EC8">
        <w:rPr>
          <w:rStyle w:val="keyword-directive1"/>
          <w:sz w:val="16"/>
        </w:rPr>
        <w:t>void</w:t>
      </w:r>
      <w:r w:rsidRPr="00562EC8">
        <w:rPr>
          <w:sz w:val="16"/>
        </w:rPr>
        <w:t xml:space="preserve"> onClick() {</w:t>
      </w:r>
    </w:p>
    <w:p w:rsidR="00562EC8" w:rsidRPr="00562EC8" w:rsidRDefault="00562EC8">
      <w:pPr>
        <w:pStyle w:val="HTMLPreformatted"/>
        <w:divId w:val="442310047"/>
        <w:rPr>
          <w:sz w:val="16"/>
        </w:rPr>
      </w:pPr>
      <w:r w:rsidRPr="00562EC8">
        <w:rPr>
          <w:rStyle w:val="line-number1"/>
          <w:sz w:val="16"/>
        </w:rPr>
        <w:t>106</w:t>
      </w:r>
      <w:r w:rsidRPr="00562EC8">
        <w:rPr>
          <w:sz w:val="16"/>
        </w:rPr>
        <w:t xml:space="preserve">                 session.setApplicationUser(</w:t>
      </w:r>
      <w:r w:rsidRPr="00562EC8">
        <w:rPr>
          <w:rStyle w:val="keyword-directive1"/>
          <w:sz w:val="16"/>
        </w:rPr>
        <w:t>null</w:t>
      </w:r>
      <w:r w:rsidRPr="00562EC8">
        <w:rPr>
          <w:sz w:val="16"/>
        </w:rPr>
        <w:t>);</w:t>
      </w:r>
    </w:p>
    <w:p w:rsidR="00562EC8" w:rsidRPr="00562EC8" w:rsidRDefault="00562EC8">
      <w:pPr>
        <w:pStyle w:val="HTMLPreformatted"/>
        <w:divId w:val="442310047"/>
        <w:rPr>
          <w:sz w:val="16"/>
        </w:rPr>
      </w:pPr>
      <w:r w:rsidRPr="00562EC8">
        <w:rPr>
          <w:rStyle w:val="line-number1"/>
          <w:sz w:val="16"/>
        </w:rPr>
        <w:t>107</w:t>
      </w:r>
      <w:r w:rsidRPr="00562EC8">
        <w:rPr>
          <w:sz w:val="16"/>
        </w:rPr>
        <w:t xml:space="preserve">                 setResponsePage(HomePage.</w:t>
      </w:r>
      <w:r w:rsidRPr="00562EC8">
        <w:rPr>
          <w:rStyle w:val="keyword-directive1"/>
          <w:sz w:val="16"/>
        </w:rPr>
        <w:t>class</w:t>
      </w:r>
      <w:r w:rsidRPr="00562EC8">
        <w:rPr>
          <w:sz w:val="16"/>
        </w:rPr>
        <w:t>);</w:t>
      </w:r>
    </w:p>
    <w:p w:rsidR="00562EC8" w:rsidRPr="00562EC8" w:rsidRDefault="00562EC8">
      <w:pPr>
        <w:pStyle w:val="HTMLPreformatted"/>
        <w:divId w:val="442310047"/>
        <w:rPr>
          <w:sz w:val="16"/>
        </w:rPr>
      </w:pPr>
      <w:r w:rsidRPr="00562EC8">
        <w:rPr>
          <w:rStyle w:val="line-number1"/>
          <w:sz w:val="16"/>
        </w:rPr>
        <w:t>108</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109</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110</w:t>
      </w:r>
      <w:r w:rsidRPr="00562EC8">
        <w:rPr>
          <w:sz w:val="16"/>
        </w:rPr>
        <w:t xml:space="preserve">         navigationBorder.add(logoffLink);</w:t>
      </w:r>
    </w:p>
    <w:p w:rsidR="00562EC8" w:rsidRPr="00562EC8" w:rsidRDefault="00562EC8">
      <w:pPr>
        <w:pStyle w:val="HTMLPreformatted"/>
        <w:divId w:val="442310047"/>
        <w:rPr>
          <w:sz w:val="16"/>
        </w:rPr>
      </w:pPr>
      <w:r w:rsidRPr="00562EC8">
        <w:rPr>
          <w:rStyle w:val="line-number1"/>
          <w:sz w:val="16"/>
        </w:rPr>
        <w:t>111</w:t>
      </w:r>
      <w:r w:rsidRPr="00562EC8">
        <w:rPr>
          <w:sz w:val="16"/>
        </w:rPr>
        <w:t xml:space="preserve">         logoffLink.add(</w:t>
      </w:r>
      <w:r w:rsidRPr="00562EC8">
        <w:rPr>
          <w:rStyle w:val="keyword-directive1"/>
          <w:sz w:val="16"/>
        </w:rPr>
        <w:t>new</w:t>
      </w:r>
      <w:r w:rsidRPr="00562EC8">
        <w:rPr>
          <w:sz w:val="16"/>
        </w:rPr>
        <w:t xml:space="preserve"> AttributeModifier(</w:t>
      </w:r>
      <w:r w:rsidRPr="00562EC8">
        <w:rPr>
          <w:rStyle w:val="character1"/>
          <w:sz w:val="16"/>
        </w:rPr>
        <w:t>"title"</w:t>
      </w:r>
      <w:r w:rsidRPr="00562EC8">
        <w:rPr>
          <w:sz w:val="16"/>
        </w:rPr>
        <w:t xml:space="preserve">, </w:t>
      </w:r>
      <w:r w:rsidRPr="00562EC8">
        <w:rPr>
          <w:rStyle w:val="keyword-directive1"/>
          <w:sz w:val="16"/>
        </w:rPr>
        <w:t>true</w:t>
      </w:r>
      <w:r w:rsidRPr="00562EC8">
        <w:rPr>
          <w:sz w:val="16"/>
        </w:rPr>
        <w:t>,</w:t>
      </w:r>
    </w:p>
    <w:p w:rsidR="00562EC8" w:rsidRPr="00562EC8" w:rsidRDefault="00562EC8">
      <w:pPr>
        <w:pStyle w:val="HTMLPreformatted"/>
        <w:divId w:val="442310047"/>
        <w:rPr>
          <w:sz w:val="16"/>
        </w:rPr>
      </w:pPr>
      <w:r w:rsidRPr="00562EC8">
        <w:rPr>
          <w:rStyle w:val="line-number1"/>
          <w:sz w:val="16"/>
        </w:rPr>
        <w:t>112</w:t>
      </w:r>
      <w:r w:rsidRPr="00562EC8">
        <w:rPr>
          <w:sz w:val="16"/>
        </w:rPr>
        <w:t xml:space="preserve">             </w:t>
      </w:r>
      <w:r w:rsidRPr="00562EC8">
        <w:rPr>
          <w:rStyle w:val="keyword-directive1"/>
          <w:sz w:val="16"/>
        </w:rPr>
        <w:t>new</w:t>
      </w:r>
      <w:r w:rsidRPr="00562EC8">
        <w:rPr>
          <w:sz w:val="16"/>
        </w:rPr>
        <w:t xml:space="preserve"> Model(</w:t>
      </w:r>
      <w:r w:rsidRPr="00562EC8">
        <w:rPr>
          <w:rStyle w:val="character1"/>
          <w:sz w:val="16"/>
        </w:rPr>
        <w:t>"Log af systemet."</w:t>
      </w:r>
      <w:r w:rsidRPr="00562EC8">
        <w:rPr>
          <w:sz w:val="16"/>
        </w:rPr>
        <w:t>)));</w:t>
      </w:r>
    </w:p>
    <w:p w:rsidR="00562EC8" w:rsidRPr="00562EC8" w:rsidRDefault="00562EC8">
      <w:pPr>
        <w:pStyle w:val="HTMLPreformatted"/>
        <w:divId w:val="442310047"/>
        <w:rPr>
          <w:sz w:val="16"/>
        </w:rPr>
      </w:pPr>
      <w:r w:rsidRPr="00562EC8">
        <w:rPr>
          <w:rStyle w:val="line-number1"/>
          <w:sz w:val="16"/>
        </w:rPr>
        <w:t>113</w:t>
      </w:r>
      <w:r w:rsidRPr="00562EC8">
        <w:rPr>
          <w:sz w:val="16"/>
        </w:rPr>
        <w:t xml:space="preserve">         logoffLink.add(</w:t>
      </w:r>
      <w:r w:rsidRPr="00562EC8">
        <w:rPr>
          <w:rStyle w:val="keyword-directive1"/>
          <w:sz w:val="16"/>
        </w:rPr>
        <w:t>new</w:t>
      </w:r>
      <w:r w:rsidRPr="00562EC8">
        <w:rPr>
          <w:sz w:val="16"/>
        </w:rPr>
        <w:t xml:space="preserve"> Label(</w:t>
      </w:r>
      <w:r w:rsidRPr="00562EC8">
        <w:rPr>
          <w:rStyle w:val="character1"/>
          <w:sz w:val="16"/>
        </w:rPr>
        <w:t>"loginLogoffText"</w:t>
      </w:r>
      <w:r w:rsidRPr="00562EC8">
        <w:rPr>
          <w:sz w:val="16"/>
        </w:rPr>
        <w:t xml:space="preserve">, </w:t>
      </w:r>
      <w:r w:rsidRPr="00562EC8">
        <w:rPr>
          <w:rStyle w:val="character1"/>
          <w:sz w:val="16"/>
        </w:rPr>
        <w:t>"Log af"</w:t>
      </w:r>
      <w:r w:rsidRPr="00562EC8">
        <w:rPr>
          <w:sz w:val="16"/>
        </w:rPr>
        <w:t>));</w:t>
      </w:r>
    </w:p>
    <w:p w:rsidR="00562EC8" w:rsidRPr="00562EC8" w:rsidRDefault="00562EC8">
      <w:pPr>
        <w:pStyle w:val="HTMLPreformatted"/>
        <w:divId w:val="442310047"/>
        <w:rPr>
          <w:sz w:val="16"/>
        </w:rPr>
      </w:pPr>
      <w:r w:rsidRPr="00562EC8">
        <w:rPr>
          <w:rStyle w:val="line-number1"/>
          <w:sz w:val="16"/>
        </w:rPr>
        <w:t>114</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115</w:t>
      </w:r>
      <w:r w:rsidRPr="00562EC8">
        <w:rPr>
          <w:sz w:val="16"/>
        </w:rPr>
        <w:t xml:space="preserve"> }</w:t>
      </w:r>
    </w:p>
    <w:p w:rsidR="00562EC8" w:rsidRPr="00562EC8" w:rsidRDefault="00562EC8">
      <w:pPr>
        <w:pStyle w:val="HTMLPreformatted"/>
        <w:divId w:val="442310047"/>
        <w:rPr>
          <w:sz w:val="16"/>
        </w:rPr>
      </w:pPr>
      <w:r w:rsidRPr="00562EC8">
        <w:rPr>
          <w:sz w:val="16"/>
        </w:rPr>
        <w:t xml:space="preserve"> </w:t>
      </w:r>
    </w:p>
    <w:p w:rsidR="00562EC8" w:rsidRDefault="00562EC8">
      <w:pPr>
        <w:rPr>
          <w:noProof/>
          <w:lang w:eastAsia="da-DK" w:bidi="ar-SA"/>
        </w:rPr>
      </w:pPr>
      <w:r w:rsidRPr="00562EC8">
        <w:rPr>
          <w:noProof/>
          <w:sz w:val="16"/>
          <w:lang w:eastAsia="da-DK" w:bidi="ar-SA"/>
        </w:rPr>
        <w:fldChar w:fldCharType="end"/>
      </w:r>
    </w:p>
    <w:p w:rsidR="00562EC8" w:rsidRDefault="00FA41AF">
      <w:pPr>
        <w:rPr>
          <w:noProof/>
          <w:lang w:eastAsia="da-DK" w:bidi="ar-SA"/>
        </w:rPr>
      </w:pPr>
      <w:r>
        <w:rPr>
          <w:noProof/>
          <w:lang w:eastAsia="da-DK" w:bidi="ar-SA"/>
        </w:rPr>
        <w:t>Filen: Html5Video</w:t>
      </w:r>
      <w:r w:rsidR="00562EC8" w:rsidRPr="00562EC8">
        <w:rPr>
          <w:noProof/>
          <w:lang w:eastAsia="da-DK" w:bidi="ar-SA"/>
        </w:rPr>
        <w:t>.java</w:t>
      </w:r>
    </w:p>
    <w:p w:rsidR="00562EC8" w:rsidRDefault="00562EC8">
      <w:pPr>
        <w:rPr>
          <w:noProof/>
          <w:lang w:eastAsia="da-DK" w:bidi="ar-SA"/>
        </w:rPr>
      </w:pPr>
    </w:p>
    <w:p w:rsidR="00FA41AF" w:rsidRPr="00FA41AF" w:rsidRDefault="00FA41AF" w:rsidP="00FA41AF">
      <w:pPr>
        <w:divId w:val="335813526"/>
        <w:rPr>
          <w:sz w:val="16"/>
        </w:rPr>
      </w:pPr>
      <w:r w:rsidRPr="00FA41AF">
        <w:rPr>
          <w:noProof/>
          <w:sz w:val="16"/>
          <w:lang w:eastAsia="da-DK" w:bidi="ar-SA"/>
        </w:rPr>
        <w:fldChar w:fldCharType="begin"/>
      </w:r>
      <w:r w:rsidRPr="00FA41AF">
        <w:rPr>
          <w:noProof/>
          <w:sz w:val="16"/>
          <w:lang w:eastAsia="da-DK" w:bidi="ar-SA"/>
        </w:rPr>
        <w:instrText xml:space="preserve"> INCLUDETEXT "C:\\GoogleCode\\user-driven-sign-language-dictionary\\Analysis and design\\CodeInHtml\\Html5Video.html" \c HTML </w:instrText>
      </w:r>
      <w:r>
        <w:rPr>
          <w:noProof/>
          <w:sz w:val="16"/>
          <w:lang w:eastAsia="da-DK" w:bidi="ar-SA"/>
        </w:rPr>
        <w:instrText xml:space="preserve"> \* MERGEFORMAT </w:instrText>
      </w:r>
      <w:r w:rsidRPr="00FA41AF">
        <w:rPr>
          <w:noProof/>
          <w:sz w:val="16"/>
          <w:lang w:eastAsia="da-DK" w:bidi="ar-SA"/>
        </w:rPr>
        <w:fldChar w:fldCharType="separate"/>
      </w:r>
      <w:r w:rsidRPr="00FA41AF">
        <w:rPr>
          <w:rStyle w:val="line-number1"/>
          <w:sz w:val="16"/>
        </w:rPr>
        <w:t xml:space="preserve"> 1</w:t>
      </w:r>
      <w:r w:rsidRPr="00FA41AF">
        <w:rPr>
          <w:sz w:val="16"/>
        </w:rPr>
        <w:t xml:space="preserve"> </w:t>
      </w:r>
      <w:r w:rsidRPr="00FA41AF">
        <w:rPr>
          <w:rStyle w:val="keyword-directive1"/>
          <w:sz w:val="16"/>
        </w:rPr>
        <w:t>package</w:t>
      </w:r>
      <w:r w:rsidRPr="00FA41AF">
        <w:rPr>
          <w:sz w:val="16"/>
        </w:rPr>
        <w:t xml:space="preserve"> dk.jsh.itdiplom.userdrivensignlanguagedictionary.wicket.html5;</w:t>
      </w:r>
    </w:p>
    <w:p w:rsidR="00FA41AF" w:rsidRPr="00FA41AF" w:rsidRDefault="00FA41AF">
      <w:pPr>
        <w:pStyle w:val="HTMLPreformatted"/>
        <w:divId w:val="335813526"/>
        <w:rPr>
          <w:sz w:val="16"/>
        </w:rPr>
      </w:pPr>
      <w:r w:rsidRPr="00FA41AF">
        <w:rPr>
          <w:rStyle w:val="line-number1"/>
          <w:sz w:val="16"/>
        </w:rPr>
        <w:t xml:space="preserve"> 2</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 xml:space="preserve"> 3</w:t>
      </w:r>
      <w:r w:rsidRPr="00FA41AF">
        <w:rPr>
          <w:sz w:val="16"/>
        </w:rPr>
        <w:t xml:space="preserve"> </w:t>
      </w:r>
      <w:r w:rsidRPr="00FA41AF">
        <w:rPr>
          <w:rStyle w:val="keyword-directive1"/>
          <w:sz w:val="16"/>
        </w:rPr>
        <w:t>import</w:t>
      </w:r>
      <w:r w:rsidRPr="00FA41AF">
        <w:rPr>
          <w:sz w:val="16"/>
        </w:rPr>
        <w:t xml:space="preserve"> java.util.List;</w:t>
      </w:r>
    </w:p>
    <w:p w:rsidR="00FA41AF" w:rsidRPr="00FA41AF" w:rsidRDefault="00FA41AF">
      <w:pPr>
        <w:pStyle w:val="HTMLPreformatted"/>
        <w:divId w:val="335813526"/>
        <w:rPr>
          <w:sz w:val="16"/>
        </w:rPr>
      </w:pPr>
      <w:r w:rsidRPr="00FA41AF">
        <w:rPr>
          <w:rStyle w:val="line-number1"/>
          <w:sz w:val="16"/>
        </w:rPr>
        <w:t xml:space="preserve"> 4</w:t>
      </w:r>
      <w:r w:rsidRPr="00FA41AF">
        <w:rPr>
          <w:sz w:val="16"/>
        </w:rPr>
        <w:t xml:space="preserve"> </w:t>
      </w:r>
      <w:r w:rsidRPr="00FA41AF">
        <w:rPr>
          <w:rStyle w:val="keyword-directive1"/>
          <w:sz w:val="16"/>
        </w:rPr>
        <w:t>import</w:t>
      </w:r>
      <w:r w:rsidRPr="00FA41AF">
        <w:rPr>
          <w:sz w:val="16"/>
        </w:rPr>
        <w:t xml:space="preserve"> org.apache.wicket.ResourceReference;</w:t>
      </w:r>
    </w:p>
    <w:p w:rsidR="00FA41AF" w:rsidRPr="00FA41AF" w:rsidRDefault="00FA41AF">
      <w:pPr>
        <w:pStyle w:val="HTMLPreformatted"/>
        <w:divId w:val="335813526"/>
        <w:rPr>
          <w:sz w:val="16"/>
        </w:rPr>
      </w:pPr>
      <w:r w:rsidRPr="00FA41AF">
        <w:rPr>
          <w:rStyle w:val="line-number1"/>
          <w:sz w:val="16"/>
        </w:rPr>
        <w:t xml:space="preserve"> 5</w:t>
      </w:r>
      <w:r w:rsidRPr="00FA41AF">
        <w:rPr>
          <w:sz w:val="16"/>
        </w:rPr>
        <w:t xml:space="preserve"> </w:t>
      </w:r>
      <w:r w:rsidRPr="00FA41AF">
        <w:rPr>
          <w:rStyle w:val="keyword-directive1"/>
          <w:sz w:val="16"/>
        </w:rPr>
        <w:t>import</w:t>
      </w:r>
      <w:r w:rsidRPr="00FA41AF">
        <w:rPr>
          <w:sz w:val="16"/>
        </w:rPr>
        <w:t xml:space="preserve"> org.apache.wicket.markup.ComponentTag;</w:t>
      </w:r>
    </w:p>
    <w:p w:rsidR="00FA41AF" w:rsidRPr="00FA41AF" w:rsidRDefault="00FA41AF">
      <w:pPr>
        <w:pStyle w:val="HTMLPreformatted"/>
        <w:divId w:val="335813526"/>
        <w:rPr>
          <w:sz w:val="16"/>
        </w:rPr>
      </w:pPr>
      <w:r w:rsidRPr="00FA41AF">
        <w:rPr>
          <w:rStyle w:val="line-number1"/>
          <w:sz w:val="16"/>
        </w:rPr>
        <w:t xml:space="preserve"> 6</w:t>
      </w:r>
      <w:r w:rsidRPr="00FA41AF">
        <w:rPr>
          <w:sz w:val="16"/>
        </w:rPr>
        <w:t xml:space="preserve"> </w:t>
      </w:r>
      <w:r w:rsidRPr="00FA41AF">
        <w:rPr>
          <w:rStyle w:val="keyword-directive1"/>
          <w:sz w:val="16"/>
        </w:rPr>
        <w:t>import</w:t>
      </w:r>
      <w:r w:rsidRPr="00FA41AF">
        <w:rPr>
          <w:sz w:val="16"/>
        </w:rPr>
        <w:t xml:space="preserve"> org.apache.wicket.markup.MarkupStream;</w:t>
      </w:r>
    </w:p>
    <w:p w:rsidR="00FA41AF" w:rsidRPr="00FA41AF" w:rsidRDefault="00FA41AF">
      <w:pPr>
        <w:pStyle w:val="HTMLPreformatted"/>
        <w:divId w:val="335813526"/>
        <w:rPr>
          <w:sz w:val="16"/>
        </w:rPr>
      </w:pPr>
      <w:r w:rsidRPr="00FA41AF">
        <w:rPr>
          <w:rStyle w:val="line-number1"/>
          <w:sz w:val="16"/>
        </w:rPr>
        <w:t xml:space="preserve"> 7</w:t>
      </w:r>
      <w:r w:rsidRPr="00FA41AF">
        <w:rPr>
          <w:sz w:val="16"/>
        </w:rPr>
        <w:t xml:space="preserve"> </w:t>
      </w:r>
      <w:r w:rsidRPr="00FA41AF">
        <w:rPr>
          <w:rStyle w:val="keyword-directive1"/>
          <w:sz w:val="16"/>
        </w:rPr>
        <w:t>import</w:t>
      </w:r>
      <w:r w:rsidRPr="00FA41AF">
        <w:rPr>
          <w:sz w:val="16"/>
        </w:rPr>
        <w:t xml:space="preserve"> org.apache.wicket.markup.html.WebMarkupContainer;</w:t>
      </w:r>
    </w:p>
    <w:p w:rsidR="00FA41AF" w:rsidRPr="00FA41AF" w:rsidRDefault="00FA41AF">
      <w:pPr>
        <w:pStyle w:val="HTMLPreformatted"/>
        <w:divId w:val="335813526"/>
        <w:rPr>
          <w:sz w:val="16"/>
        </w:rPr>
      </w:pPr>
      <w:r w:rsidRPr="00FA41AF">
        <w:rPr>
          <w:rStyle w:val="line-number1"/>
          <w:sz w:val="16"/>
        </w:rPr>
        <w:t xml:space="preserve"> 8</w:t>
      </w:r>
      <w:r w:rsidRPr="00FA41AF">
        <w:rPr>
          <w:sz w:val="16"/>
        </w:rPr>
        <w:t xml:space="preserve"> </w:t>
      </w:r>
      <w:r w:rsidRPr="00FA41AF">
        <w:rPr>
          <w:rStyle w:val="keyword-directive1"/>
          <w:sz w:val="16"/>
        </w:rPr>
        <w:t>import</w:t>
      </w:r>
      <w:r w:rsidRPr="00FA41AF">
        <w:rPr>
          <w:sz w:val="16"/>
        </w:rPr>
        <w:t xml:space="preserve"> org.apache.wicket.model.IModel;</w:t>
      </w:r>
    </w:p>
    <w:p w:rsidR="00FA41AF" w:rsidRPr="00FA41AF" w:rsidRDefault="00FA41AF">
      <w:pPr>
        <w:pStyle w:val="HTMLPreformatted"/>
        <w:divId w:val="335813526"/>
        <w:rPr>
          <w:sz w:val="16"/>
        </w:rPr>
      </w:pPr>
      <w:r w:rsidRPr="00FA41AF">
        <w:rPr>
          <w:rStyle w:val="line-number1"/>
          <w:sz w:val="16"/>
        </w:rPr>
        <w:t xml:space="preserve"> 9</w:t>
      </w:r>
      <w:r w:rsidRPr="00FA41AF">
        <w:rPr>
          <w:sz w:val="16"/>
        </w:rPr>
        <w:t xml:space="preserve"> </w:t>
      </w:r>
      <w:r w:rsidRPr="00FA41AF">
        <w:rPr>
          <w:rStyle w:val="keyword-directive1"/>
          <w:sz w:val="16"/>
        </w:rPr>
        <w:t>import</w:t>
      </w:r>
      <w:r w:rsidRPr="00FA41AF">
        <w:rPr>
          <w:sz w:val="16"/>
        </w:rPr>
        <w:t xml:space="preserve"> org.apache.wicket.util.string.AppendingStringBuffer;</w:t>
      </w:r>
    </w:p>
    <w:p w:rsidR="00FA41AF" w:rsidRPr="00FA41AF" w:rsidRDefault="00FA41AF">
      <w:pPr>
        <w:pStyle w:val="HTMLPreformatted"/>
        <w:divId w:val="335813526"/>
        <w:rPr>
          <w:sz w:val="16"/>
        </w:rPr>
      </w:pPr>
      <w:r w:rsidRPr="00FA41AF">
        <w:rPr>
          <w:rStyle w:val="line-number1"/>
          <w:sz w:val="16"/>
        </w:rPr>
        <w:t>10</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11</w:t>
      </w:r>
      <w:r w:rsidRPr="00FA41AF">
        <w:rPr>
          <w:sz w:val="16"/>
        </w:rPr>
        <w:t xml:space="preserve"> </w:t>
      </w:r>
      <w:r w:rsidRPr="00FA41AF">
        <w:rPr>
          <w:rStyle w:val="comment1"/>
          <w:sz w:val="16"/>
        </w:rPr>
        <w:t>/**</w:t>
      </w:r>
    </w:p>
    <w:p w:rsidR="00FA41AF" w:rsidRPr="00FA41AF" w:rsidRDefault="00FA41AF">
      <w:pPr>
        <w:pStyle w:val="HTMLPreformatted"/>
        <w:divId w:val="335813526"/>
        <w:rPr>
          <w:sz w:val="16"/>
        </w:rPr>
      </w:pPr>
      <w:r w:rsidRPr="00FA41AF">
        <w:rPr>
          <w:rStyle w:val="line-number1"/>
          <w:sz w:val="16"/>
        </w:rPr>
        <w:t>12</w:t>
      </w:r>
      <w:r w:rsidRPr="00FA41AF">
        <w:rPr>
          <w:sz w:val="16"/>
        </w:rPr>
        <w:t xml:space="preserve"> </w:t>
      </w:r>
      <w:r w:rsidRPr="00FA41AF">
        <w:rPr>
          <w:rStyle w:val="comment1"/>
          <w:sz w:val="16"/>
        </w:rPr>
        <w:t xml:space="preserve"> * HTML 5 Video</w:t>
      </w:r>
      <w:r w:rsidRPr="00FA41AF">
        <w:rPr>
          <w:sz w:val="16"/>
        </w:rPr>
        <w:t xml:space="preserve"> </w:t>
      </w:r>
      <w:r w:rsidRPr="00FA41AF">
        <w:rPr>
          <w:rStyle w:val="comment1"/>
          <w:sz w:val="16"/>
        </w:rPr>
        <w:t>tag.</w:t>
      </w:r>
    </w:p>
    <w:p w:rsidR="00FA41AF" w:rsidRPr="00FA41AF" w:rsidRDefault="00FA41AF">
      <w:pPr>
        <w:pStyle w:val="HTMLPreformatted"/>
        <w:divId w:val="335813526"/>
        <w:rPr>
          <w:sz w:val="16"/>
        </w:rPr>
      </w:pPr>
      <w:r w:rsidRPr="00FA41AF">
        <w:rPr>
          <w:rStyle w:val="line-number1"/>
          <w:sz w:val="16"/>
        </w:rPr>
        <w:t>13</w:t>
      </w:r>
      <w:r w:rsidRPr="00FA41AF">
        <w:rPr>
          <w:sz w:val="16"/>
        </w:rPr>
        <w:t xml:space="preserve"> </w:t>
      </w:r>
      <w:r w:rsidRPr="00FA41AF">
        <w:rPr>
          <w:rStyle w:val="comment1"/>
          <w:sz w:val="16"/>
        </w:rPr>
        <w:t xml:space="preserve"> * </w:t>
      </w:r>
    </w:p>
    <w:p w:rsidR="00FA41AF" w:rsidRPr="00FA41AF" w:rsidRDefault="00FA41AF">
      <w:pPr>
        <w:pStyle w:val="HTMLPreformatted"/>
        <w:divId w:val="335813526"/>
        <w:rPr>
          <w:sz w:val="16"/>
        </w:rPr>
      </w:pPr>
      <w:r w:rsidRPr="00FA41AF">
        <w:rPr>
          <w:rStyle w:val="line-number1"/>
          <w:sz w:val="16"/>
        </w:rPr>
        <w:t>14</w:t>
      </w:r>
      <w:r w:rsidRPr="00FA41AF">
        <w:rPr>
          <w:sz w:val="16"/>
        </w:rPr>
        <w:t xml:space="preserve"> </w:t>
      </w:r>
      <w:r w:rsidRPr="00FA41AF">
        <w:rPr>
          <w:rStyle w:val="comment1"/>
          <w:sz w:val="16"/>
        </w:rPr>
        <w:t xml:space="preserve"> * This</w:t>
      </w:r>
      <w:r w:rsidRPr="00FA41AF">
        <w:rPr>
          <w:sz w:val="16"/>
        </w:rPr>
        <w:t xml:space="preserve"> </w:t>
      </w:r>
      <w:r w:rsidRPr="00FA41AF">
        <w:rPr>
          <w:rStyle w:val="comment1"/>
          <w:sz w:val="16"/>
        </w:rPr>
        <w:t>is</w:t>
      </w:r>
      <w:r w:rsidRPr="00FA41AF">
        <w:rPr>
          <w:sz w:val="16"/>
        </w:rPr>
        <w:t xml:space="preserve"> </w:t>
      </w:r>
      <w:r w:rsidRPr="00FA41AF">
        <w:rPr>
          <w:rStyle w:val="comment1"/>
          <w:sz w:val="16"/>
        </w:rPr>
        <w:t>created</w:t>
      </w:r>
      <w:r w:rsidRPr="00FA41AF">
        <w:rPr>
          <w:sz w:val="16"/>
        </w:rPr>
        <w:t xml:space="preserve"> </w:t>
      </w:r>
      <w:r w:rsidRPr="00FA41AF">
        <w:rPr>
          <w:rStyle w:val="comment1"/>
          <w:sz w:val="16"/>
        </w:rPr>
        <w:t>with "Integrating</w:t>
      </w:r>
      <w:r w:rsidRPr="00FA41AF">
        <w:rPr>
          <w:sz w:val="16"/>
        </w:rPr>
        <w:t xml:space="preserve"> </w:t>
      </w:r>
      <w:r w:rsidRPr="00FA41AF">
        <w:rPr>
          <w:rStyle w:val="comment1"/>
          <w:sz w:val="16"/>
        </w:rPr>
        <w:t>HTML5</w:t>
      </w:r>
      <w:r w:rsidRPr="00FA41AF">
        <w:rPr>
          <w:sz w:val="16"/>
        </w:rPr>
        <w:t xml:space="preserve"> </w:t>
      </w:r>
      <w:r w:rsidRPr="00FA41AF">
        <w:rPr>
          <w:rStyle w:val="comment1"/>
          <w:sz w:val="16"/>
        </w:rPr>
        <w:t>and</w:t>
      </w:r>
      <w:r w:rsidRPr="00FA41AF">
        <w:rPr>
          <w:sz w:val="16"/>
        </w:rPr>
        <w:t xml:space="preserve"> </w:t>
      </w:r>
      <w:r w:rsidRPr="00FA41AF">
        <w:rPr>
          <w:rStyle w:val="comment1"/>
          <w:sz w:val="16"/>
        </w:rPr>
        <w:t>Wicket" as</w:t>
      </w:r>
      <w:r w:rsidRPr="00FA41AF">
        <w:rPr>
          <w:sz w:val="16"/>
        </w:rPr>
        <w:t xml:space="preserve"> </w:t>
      </w:r>
      <w:r w:rsidRPr="00FA41AF">
        <w:rPr>
          <w:rStyle w:val="comment1"/>
          <w:sz w:val="16"/>
        </w:rPr>
        <w:t>a</w:t>
      </w:r>
      <w:r w:rsidRPr="00FA41AF">
        <w:rPr>
          <w:sz w:val="16"/>
        </w:rPr>
        <w:t xml:space="preserve"> </w:t>
      </w:r>
      <w:r w:rsidRPr="00FA41AF">
        <w:rPr>
          <w:rStyle w:val="comment1"/>
          <w:sz w:val="16"/>
        </w:rPr>
        <w:t>insperation.</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15</w:t>
      </w:r>
      <w:r w:rsidRPr="00FA41AF">
        <w:rPr>
          <w:sz w:val="16"/>
        </w:rPr>
        <w:t xml:space="preserve"> </w:t>
      </w:r>
      <w:r w:rsidRPr="00FA41AF">
        <w:rPr>
          <w:rStyle w:val="comment1"/>
          <w:sz w:val="16"/>
        </w:rPr>
        <w:t xml:space="preserve"> * see</w:t>
      </w:r>
      <w:r w:rsidRPr="00FA41AF">
        <w:rPr>
          <w:sz w:val="16"/>
        </w:rPr>
        <w:t xml:space="preserve"> </w:t>
      </w:r>
      <w:r w:rsidRPr="00FA41AF">
        <w:rPr>
          <w:rStyle w:val="comment1"/>
          <w:sz w:val="16"/>
        </w:rPr>
        <w:t>http://wicketbyexample.com/integrating-html5-and-wicket/</w:t>
      </w:r>
    </w:p>
    <w:p w:rsidR="00FA41AF" w:rsidRPr="00FA41AF" w:rsidRDefault="00FA41AF">
      <w:pPr>
        <w:pStyle w:val="HTMLPreformatted"/>
        <w:divId w:val="335813526"/>
        <w:rPr>
          <w:sz w:val="16"/>
        </w:rPr>
      </w:pPr>
      <w:r w:rsidRPr="00FA41AF">
        <w:rPr>
          <w:rStyle w:val="line-number1"/>
          <w:sz w:val="16"/>
        </w:rPr>
        <w:t>16</w:t>
      </w:r>
      <w:r w:rsidRPr="00FA41AF">
        <w:rPr>
          <w:sz w:val="16"/>
        </w:rPr>
        <w:t xml:space="preserve"> </w:t>
      </w:r>
      <w:r w:rsidRPr="00FA41AF">
        <w:rPr>
          <w:rStyle w:val="comment1"/>
          <w:sz w:val="16"/>
        </w:rPr>
        <w:t xml:space="preserve"> * </w:t>
      </w:r>
    </w:p>
    <w:p w:rsidR="00FA41AF" w:rsidRPr="00FA41AF" w:rsidRDefault="00FA41AF">
      <w:pPr>
        <w:pStyle w:val="HTMLPreformatted"/>
        <w:divId w:val="335813526"/>
        <w:rPr>
          <w:sz w:val="16"/>
        </w:rPr>
      </w:pPr>
      <w:r w:rsidRPr="00FA41AF">
        <w:rPr>
          <w:rStyle w:val="line-number1"/>
          <w:sz w:val="16"/>
        </w:rPr>
        <w:t>17</w:t>
      </w:r>
      <w:r w:rsidRPr="00FA41AF">
        <w:rPr>
          <w:sz w:val="16"/>
        </w:rPr>
        <w:t xml:space="preserve"> </w:t>
      </w:r>
      <w:r w:rsidRPr="00FA41AF">
        <w:rPr>
          <w:rStyle w:val="comment1"/>
          <w:sz w:val="16"/>
        </w:rPr>
        <w:t xml:space="preserve"> * </w:t>
      </w:r>
      <w:r w:rsidRPr="00FA41AF">
        <w:rPr>
          <w:rStyle w:val="st01"/>
          <w:sz w:val="16"/>
        </w:rPr>
        <w:t>@author</w:t>
      </w:r>
      <w:r w:rsidRPr="00FA41AF">
        <w:rPr>
          <w:sz w:val="16"/>
        </w:rPr>
        <w:t xml:space="preserve"> </w:t>
      </w:r>
      <w:r w:rsidRPr="00FA41AF">
        <w:rPr>
          <w:rStyle w:val="comment1"/>
          <w:sz w:val="16"/>
        </w:rPr>
        <w:t>Jan</w:t>
      </w:r>
      <w:r w:rsidRPr="00FA41AF">
        <w:rPr>
          <w:sz w:val="16"/>
        </w:rPr>
        <w:t xml:space="preserve"> </w:t>
      </w:r>
      <w:r w:rsidRPr="00FA41AF">
        <w:rPr>
          <w:rStyle w:val="comment1"/>
          <w:sz w:val="16"/>
        </w:rPr>
        <w:t>S.</w:t>
      </w:r>
      <w:r w:rsidRPr="00FA41AF">
        <w:rPr>
          <w:sz w:val="16"/>
        </w:rPr>
        <w:t xml:space="preserve"> </w:t>
      </w:r>
      <w:r w:rsidRPr="00FA41AF">
        <w:rPr>
          <w:rStyle w:val="comment1"/>
          <w:sz w:val="16"/>
        </w:rPr>
        <w:t>Hansen</w:t>
      </w:r>
    </w:p>
    <w:p w:rsidR="00FA41AF" w:rsidRPr="00FA41AF" w:rsidRDefault="00FA41AF">
      <w:pPr>
        <w:pStyle w:val="HTMLPreformatted"/>
        <w:divId w:val="335813526"/>
        <w:rPr>
          <w:sz w:val="16"/>
        </w:rPr>
      </w:pPr>
      <w:r w:rsidRPr="00FA41AF">
        <w:rPr>
          <w:rStyle w:val="line-number1"/>
          <w:sz w:val="16"/>
        </w:rPr>
        <w:t>18</w:t>
      </w:r>
      <w:r w:rsidRPr="00FA41AF">
        <w:rPr>
          <w:sz w:val="16"/>
        </w:rPr>
        <w:t xml:space="preserve">  </w:t>
      </w:r>
      <w:r w:rsidRPr="00FA41AF">
        <w:rPr>
          <w:rStyle w:val="comment1"/>
          <w:sz w:val="16"/>
        </w:rPr>
        <w:t>*/</w:t>
      </w:r>
    </w:p>
    <w:p w:rsidR="00FA41AF" w:rsidRPr="00FA41AF" w:rsidRDefault="00FA41AF">
      <w:pPr>
        <w:pStyle w:val="HTMLPreformatted"/>
        <w:divId w:val="335813526"/>
        <w:rPr>
          <w:sz w:val="16"/>
        </w:rPr>
      </w:pPr>
      <w:r w:rsidRPr="00FA41AF">
        <w:rPr>
          <w:rStyle w:val="line-number1"/>
          <w:sz w:val="16"/>
        </w:rPr>
        <w:t>19</w:t>
      </w:r>
      <w:r w:rsidRPr="00FA41AF">
        <w:rPr>
          <w:sz w:val="16"/>
        </w:rPr>
        <w:t xml:space="preserve"> </w:t>
      </w:r>
      <w:r w:rsidRPr="00FA41AF">
        <w:rPr>
          <w:rStyle w:val="keyword-directive1"/>
          <w:sz w:val="16"/>
        </w:rPr>
        <w:t>public</w:t>
      </w:r>
      <w:r w:rsidRPr="00FA41AF">
        <w:rPr>
          <w:sz w:val="16"/>
        </w:rPr>
        <w:t xml:space="preserve"> </w:t>
      </w:r>
      <w:r w:rsidRPr="00FA41AF">
        <w:rPr>
          <w:rStyle w:val="keyword-directive1"/>
          <w:sz w:val="16"/>
        </w:rPr>
        <w:t>class</w:t>
      </w:r>
      <w:r w:rsidRPr="00FA41AF">
        <w:rPr>
          <w:sz w:val="16"/>
        </w:rPr>
        <w:t xml:space="preserve"> Html5Video </w:t>
      </w:r>
      <w:r w:rsidRPr="00FA41AF">
        <w:rPr>
          <w:rStyle w:val="keyword-directive1"/>
          <w:sz w:val="16"/>
        </w:rPr>
        <w:t>extends</w:t>
      </w:r>
      <w:r w:rsidRPr="00FA41AF">
        <w:rPr>
          <w:sz w:val="16"/>
        </w:rPr>
        <w:t xml:space="preserve"> WebMarkupContainer {</w:t>
      </w:r>
    </w:p>
    <w:p w:rsidR="00FA41AF" w:rsidRPr="00FA41AF" w:rsidRDefault="00FA41AF">
      <w:pPr>
        <w:pStyle w:val="HTMLPreformatted"/>
        <w:divId w:val="335813526"/>
        <w:rPr>
          <w:sz w:val="16"/>
        </w:rPr>
      </w:pPr>
      <w:r w:rsidRPr="00FA41AF">
        <w:rPr>
          <w:rStyle w:val="line-number1"/>
          <w:sz w:val="16"/>
        </w:rPr>
        <w:t>20</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21</w:t>
      </w:r>
      <w:r w:rsidRPr="00FA41AF">
        <w:rPr>
          <w:sz w:val="16"/>
        </w:rPr>
        <w:t xml:space="preserve">     </w:t>
      </w:r>
      <w:r w:rsidRPr="00FA41AF">
        <w:rPr>
          <w:rStyle w:val="keyword-directive1"/>
          <w:sz w:val="16"/>
        </w:rPr>
        <w:t>private</w:t>
      </w:r>
      <w:r w:rsidRPr="00FA41AF">
        <w:rPr>
          <w:sz w:val="16"/>
        </w:rPr>
        <w:t xml:space="preserve"> IModel&lt;List&lt;VideoSource&gt;&gt; sources;</w:t>
      </w:r>
    </w:p>
    <w:p w:rsidR="00FA41AF" w:rsidRPr="00FA41AF" w:rsidRDefault="00FA41AF">
      <w:pPr>
        <w:pStyle w:val="HTMLPreformatted"/>
        <w:divId w:val="335813526"/>
        <w:rPr>
          <w:sz w:val="16"/>
        </w:rPr>
      </w:pPr>
      <w:r w:rsidRPr="00FA41AF">
        <w:rPr>
          <w:rStyle w:val="line-number1"/>
          <w:sz w:val="16"/>
        </w:rPr>
        <w:t>22</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23</w:t>
      </w:r>
      <w:r w:rsidRPr="00FA41AF">
        <w:rPr>
          <w:sz w:val="16"/>
        </w:rPr>
        <w:t xml:space="preserve">     </w:t>
      </w:r>
      <w:r w:rsidRPr="00FA41AF">
        <w:rPr>
          <w:rStyle w:val="keyword-directive1"/>
          <w:sz w:val="16"/>
        </w:rPr>
        <w:t>public</w:t>
      </w:r>
      <w:r w:rsidRPr="00FA41AF">
        <w:rPr>
          <w:sz w:val="16"/>
        </w:rPr>
        <w:t xml:space="preserve"> Html5Video(String id, </w:t>
      </w:r>
      <w:r w:rsidRPr="00FA41AF">
        <w:rPr>
          <w:rStyle w:val="keyword-directive1"/>
          <w:sz w:val="16"/>
        </w:rPr>
        <w:t>final</w:t>
      </w:r>
      <w:r w:rsidRPr="00FA41AF">
        <w:rPr>
          <w:sz w:val="16"/>
        </w:rPr>
        <w:t xml:space="preserve"> IModel&lt;List&lt;VideoSource&gt;&gt; model) {</w:t>
      </w:r>
    </w:p>
    <w:p w:rsidR="00FA41AF" w:rsidRPr="00FA41AF" w:rsidRDefault="00FA41AF">
      <w:pPr>
        <w:pStyle w:val="HTMLPreformatted"/>
        <w:divId w:val="335813526"/>
        <w:rPr>
          <w:sz w:val="16"/>
        </w:rPr>
      </w:pPr>
      <w:r w:rsidRPr="00FA41AF">
        <w:rPr>
          <w:rStyle w:val="line-number1"/>
          <w:sz w:val="16"/>
        </w:rPr>
        <w:t>24</w:t>
      </w:r>
      <w:r w:rsidRPr="00FA41AF">
        <w:rPr>
          <w:sz w:val="16"/>
        </w:rPr>
        <w:t xml:space="preserve">             </w:t>
      </w:r>
      <w:r w:rsidRPr="00FA41AF">
        <w:rPr>
          <w:rStyle w:val="keyword-directive1"/>
          <w:sz w:val="16"/>
        </w:rPr>
        <w:t>super</w:t>
      </w:r>
      <w:r w:rsidRPr="00FA41AF">
        <w:rPr>
          <w:sz w:val="16"/>
        </w:rPr>
        <w:t>(id, model);</w:t>
      </w:r>
    </w:p>
    <w:p w:rsidR="00FA41AF" w:rsidRPr="00FA41AF" w:rsidRDefault="00FA41AF">
      <w:pPr>
        <w:pStyle w:val="HTMLPreformatted"/>
        <w:divId w:val="335813526"/>
        <w:rPr>
          <w:sz w:val="16"/>
        </w:rPr>
      </w:pPr>
      <w:r w:rsidRPr="00FA41AF">
        <w:rPr>
          <w:rStyle w:val="line-number1"/>
          <w:sz w:val="16"/>
        </w:rPr>
        <w:t>25</w:t>
      </w:r>
      <w:r w:rsidRPr="00FA41AF">
        <w:rPr>
          <w:sz w:val="16"/>
        </w:rPr>
        <w:t xml:space="preserve">             </w:t>
      </w:r>
      <w:r w:rsidRPr="00FA41AF">
        <w:rPr>
          <w:rStyle w:val="keyword-directive1"/>
          <w:sz w:val="16"/>
        </w:rPr>
        <w:t>this</w:t>
      </w:r>
      <w:r w:rsidRPr="00FA41AF">
        <w:rPr>
          <w:sz w:val="16"/>
        </w:rPr>
        <w:t>.sources = wrap(model);</w:t>
      </w:r>
    </w:p>
    <w:p w:rsidR="00FA41AF" w:rsidRPr="00FA41AF" w:rsidRDefault="00FA41AF">
      <w:pPr>
        <w:pStyle w:val="HTMLPreformatted"/>
        <w:divId w:val="335813526"/>
        <w:rPr>
          <w:sz w:val="16"/>
        </w:rPr>
      </w:pPr>
      <w:r w:rsidRPr="00FA41AF">
        <w:rPr>
          <w:rStyle w:val="line-number1"/>
          <w:sz w:val="16"/>
        </w:rPr>
        <w:t>26</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27</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28</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lastRenderedPageBreak/>
        <w:t>29</w:t>
      </w:r>
      <w:r w:rsidRPr="00FA41AF">
        <w:rPr>
          <w:sz w:val="16"/>
        </w:rPr>
        <w:t xml:space="preserve">     @Override</w:t>
      </w:r>
    </w:p>
    <w:p w:rsidR="00FA41AF" w:rsidRPr="00FA41AF" w:rsidRDefault="00FA41AF">
      <w:pPr>
        <w:pStyle w:val="HTMLPreformatted"/>
        <w:divId w:val="335813526"/>
        <w:rPr>
          <w:sz w:val="16"/>
        </w:rPr>
      </w:pPr>
      <w:r w:rsidRPr="00FA41AF">
        <w:rPr>
          <w:rStyle w:val="line-number1"/>
          <w:sz w:val="16"/>
        </w:rPr>
        <w:t>30</w:t>
      </w:r>
      <w:r w:rsidRPr="00FA41AF">
        <w:rPr>
          <w:sz w:val="16"/>
        </w:rPr>
        <w:t xml:space="preserve">     </w:t>
      </w:r>
      <w:r w:rsidRPr="00FA41AF">
        <w:rPr>
          <w:rStyle w:val="keyword-directive1"/>
          <w:sz w:val="16"/>
        </w:rPr>
        <w:t>protected</w:t>
      </w:r>
      <w:r w:rsidRPr="00FA41AF">
        <w:rPr>
          <w:sz w:val="16"/>
        </w:rPr>
        <w:t xml:space="preserve"> </w:t>
      </w:r>
      <w:r w:rsidRPr="00FA41AF">
        <w:rPr>
          <w:rStyle w:val="keyword-directive1"/>
          <w:sz w:val="16"/>
        </w:rPr>
        <w:t>void</w:t>
      </w:r>
      <w:r w:rsidRPr="00FA41AF">
        <w:rPr>
          <w:sz w:val="16"/>
        </w:rPr>
        <w:t xml:space="preserve"> onComponentTag(ComponentTag tag) {</w:t>
      </w:r>
    </w:p>
    <w:p w:rsidR="00FA41AF" w:rsidRPr="00FA41AF" w:rsidRDefault="00FA41AF">
      <w:pPr>
        <w:pStyle w:val="HTMLPreformatted"/>
        <w:divId w:val="335813526"/>
        <w:rPr>
          <w:sz w:val="16"/>
        </w:rPr>
      </w:pPr>
      <w:r w:rsidRPr="00FA41AF">
        <w:rPr>
          <w:rStyle w:val="line-number1"/>
          <w:sz w:val="16"/>
        </w:rPr>
        <w:t>31</w:t>
      </w:r>
      <w:r w:rsidRPr="00FA41AF">
        <w:rPr>
          <w:sz w:val="16"/>
        </w:rPr>
        <w:t xml:space="preserve">         checkComponentTag(tag, </w:t>
      </w:r>
      <w:r w:rsidRPr="00FA41AF">
        <w:rPr>
          <w:rStyle w:val="character1"/>
          <w:sz w:val="16"/>
        </w:rPr>
        <w:t>"video"</w:t>
      </w:r>
      <w:r w:rsidRPr="00FA41AF">
        <w:rPr>
          <w:sz w:val="16"/>
        </w:rPr>
        <w:t>);</w:t>
      </w:r>
    </w:p>
    <w:p w:rsidR="00FA41AF" w:rsidRPr="00FA41AF" w:rsidRDefault="00FA41AF">
      <w:pPr>
        <w:pStyle w:val="HTMLPreformatted"/>
        <w:divId w:val="335813526"/>
        <w:rPr>
          <w:sz w:val="16"/>
        </w:rPr>
      </w:pPr>
      <w:r w:rsidRPr="00FA41AF">
        <w:rPr>
          <w:rStyle w:val="line-number1"/>
          <w:sz w:val="16"/>
        </w:rPr>
        <w:t>32</w:t>
      </w:r>
      <w:r w:rsidRPr="00FA41AF">
        <w:rPr>
          <w:sz w:val="16"/>
        </w:rPr>
        <w:t xml:space="preserve">         tag.put(</w:t>
      </w:r>
      <w:r w:rsidRPr="00FA41AF">
        <w:rPr>
          <w:rStyle w:val="character1"/>
          <w:sz w:val="16"/>
        </w:rPr>
        <w:t>"autobuffer"</w:t>
      </w:r>
      <w:r w:rsidRPr="00FA41AF">
        <w:rPr>
          <w:sz w:val="16"/>
        </w:rPr>
        <w:t xml:space="preserve">, </w:t>
      </w:r>
      <w:r w:rsidRPr="00FA41AF">
        <w:rPr>
          <w:rStyle w:val="keyword-directive1"/>
          <w:sz w:val="16"/>
        </w:rPr>
        <w:t>true</w:t>
      </w:r>
      <w:r w:rsidRPr="00FA41AF">
        <w:rPr>
          <w:sz w:val="16"/>
        </w:rPr>
        <w:t>);</w:t>
      </w:r>
    </w:p>
    <w:p w:rsidR="00FA41AF" w:rsidRPr="00FA41AF" w:rsidRDefault="00FA41AF">
      <w:pPr>
        <w:pStyle w:val="HTMLPreformatted"/>
        <w:divId w:val="335813526"/>
        <w:rPr>
          <w:sz w:val="16"/>
        </w:rPr>
      </w:pPr>
      <w:r w:rsidRPr="00FA41AF">
        <w:rPr>
          <w:rStyle w:val="line-number1"/>
          <w:sz w:val="16"/>
        </w:rPr>
        <w:t>33</w:t>
      </w:r>
      <w:r w:rsidRPr="00FA41AF">
        <w:rPr>
          <w:sz w:val="16"/>
        </w:rPr>
        <w:t xml:space="preserve">         </w:t>
      </w:r>
      <w:r w:rsidRPr="00FA41AF">
        <w:rPr>
          <w:rStyle w:val="comment1"/>
          <w:sz w:val="16"/>
        </w:rPr>
        <w:t>//tag.put("autoplay", false);</w:t>
      </w:r>
    </w:p>
    <w:p w:rsidR="00FA41AF" w:rsidRPr="00FA41AF" w:rsidRDefault="00FA41AF">
      <w:pPr>
        <w:pStyle w:val="HTMLPreformatted"/>
        <w:divId w:val="335813526"/>
        <w:rPr>
          <w:sz w:val="16"/>
        </w:rPr>
      </w:pPr>
      <w:r w:rsidRPr="00FA41AF">
        <w:rPr>
          <w:rStyle w:val="line-number1"/>
          <w:sz w:val="16"/>
        </w:rPr>
        <w:t>34</w:t>
      </w:r>
      <w:r w:rsidRPr="00FA41AF">
        <w:rPr>
          <w:sz w:val="16"/>
        </w:rPr>
        <w:t xml:space="preserve">         </w:t>
      </w:r>
      <w:r w:rsidRPr="00FA41AF">
        <w:rPr>
          <w:rStyle w:val="comment1"/>
          <w:sz w:val="16"/>
        </w:rPr>
        <w:t>//tag.put("loop", false);</w:t>
      </w:r>
    </w:p>
    <w:p w:rsidR="00FA41AF" w:rsidRPr="00FA41AF" w:rsidRDefault="00FA41AF">
      <w:pPr>
        <w:pStyle w:val="HTMLPreformatted"/>
        <w:divId w:val="335813526"/>
        <w:rPr>
          <w:sz w:val="16"/>
        </w:rPr>
      </w:pPr>
      <w:r w:rsidRPr="00FA41AF">
        <w:rPr>
          <w:rStyle w:val="line-number1"/>
          <w:sz w:val="16"/>
        </w:rPr>
        <w:t>35</w:t>
      </w:r>
      <w:r w:rsidRPr="00FA41AF">
        <w:rPr>
          <w:sz w:val="16"/>
        </w:rPr>
        <w:t xml:space="preserve">         tag.put(</w:t>
      </w:r>
      <w:r w:rsidRPr="00FA41AF">
        <w:rPr>
          <w:rStyle w:val="character1"/>
          <w:sz w:val="16"/>
        </w:rPr>
        <w:t>"controls"</w:t>
      </w:r>
      <w:r w:rsidRPr="00FA41AF">
        <w:rPr>
          <w:sz w:val="16"/>
        </w:rPr>
        <w:t xml:space="preserve">, </w:t>
      </w:r>
      <w:r w:rsidRPr="00FA41AF">
        <w:rPr>
          <w:rStyle w:val="keyword-directive1"/>
          <w:sz w:val="16"/>
        </w:rPr>
        <w:t>true</w:t>
      </w:r>
      <w:r w:rsidRPr="00FA41AF">
        <w:rPr>
          <w:sz w:val="16"/>
        </w:rPr>
        <w:t>);</w:t>
      </w:r>
    </w:p>
    <w:p w:rsidR="00FA41AF" w:rsidRPr="00FA41AF" w:rsidRDefault="00FA41AF">
      <w:pPr>
        <w:pStyle w:val="HTMLPreformatted"/>
        <w:divId w:val="335813526"/>
        <w:rPr>
          <w:sz w:val="16"/>
        </w:rPr>
      </w:pPr>
      <w:r w:rsidRPr="00FA41AF">
        <w:rPr>
          <w:rStyle w:val="line-number1"/>
          <w:sz w:val="16"/>
        </w:rPr>
        <w:t>36</w:t>
      </w:r>
      <w:r w:rsidRPr="00FA41AF">
        <w:rPr>
          <w:sz w:val="16"/>
        </w:rPr>
        <w:t xml:space="preserve">         </w:t>
      </w:r>
      <w:r w:rsidRPr="00FA41AF">
        <w:rPr>
          <w:rStyle w:val="keyword-directive1"/>
          <w:sz w:val="16"/>
        </w:rPr>
        <w:t>super</w:t>
      </w:r>
      <w:r w:rsidRPr="00FA41AF">
        <w:rPr>
          <w:sz w:val="16"/>
        </w:rPr>
        <w:t>.onComponentTag(tag);</w:t>
      </w:r>
    </w:p>
    <w:p w:rsidR="00FA41AF" w:rsidRPr="00FA41AF" w:rsidRDefault="00FA41AF">
      <w:pPr>
        <w:pStyle w:val="HTMLPreformatted"/>
        <w:divId w:val="335813526"/>
        <w:rPr>
          <w:sz w:val="16"/>
        </w:rPr>
      </w:pPr>
      <w:r w:rsidRPr="00FA41AF">
        <w:rPr>
          <w:rStyle w:val="line-number1"/>
          <w:sz w:val="16"/>
        </w:rPr>
        <w:t>37</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38</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39</w:t>
      </w:r>
      <w:r w:rsidRPr="00FA41AF">
        <w:rPr>
          <w:sz w:val="16"/>
        </w:rPr>
        <w:t xml:space="preserve">     @Override</w:t>
      </w:r>
    </w:p>
    <w:p w:rsidR="00FA41AF" w:rsidRPr="00FA41AF" w:rsidRDefault="00FA41AF">
      <w:pPr>
        <w:pStyle w:val="HTMLPreformatted"/>
        <w:divId w:val="335813526"/>
        <w:rPr>
          <w:sz w:val="16"/>
        </w:rPr>
      </w:pPr>
      <w:r w:rsidRPr="00FA41AF">
        <w:rPr>
          <w:rStyle w:val="line-number1"/>
          <w:sz w:val="16"/>
        </w:rPr>
        <w:t>40</w:t>
      </w:r>
      <w:r w:rsidRPr="00FA41AF">
        <w:rPr>
          <w:sz w:val="16"/>
        </w:rPr>
        <w:t xml:space="preserve">     </w:t>
      </w:r>
      <w:r w:rsidRPr="00FA41AF">
        <w:rPr>
          <w:rStyle w:val="keyword-directive1"/>
          <w:sz w:val="16"/>
        </w:rPr>
        <w:t>protected</w:t>
      </w:r>
      <w:r w:rsidRPr="00FA41AF">
        <w:rPr>
          <w:sz w:val="16"/>
        </w:rPr>
        <w:t xml:space="preserve"> </w:t>
      </w:r>
      <w:r w:rsidRPr="00FA41AF">
        <w:rPr>
          <w:rStyle w:val="keyword-directive1"/>
          <w:sz w:val="16"/>
        </w:rPr>
        <w:t>void</w:t>
      </w:r>
      <w:r w:rsidRPr="00FA41AF">
        <w:rPr>
          <w:sz w:val="16"/>
        </w:rPr>
        <w:t xml:space="preserve"> onComponentTagBody(MarkupStream markupStream,</w:t>
      </w:r>
    </w:p>
    <w:p w:rsidR="00FA41AF" w:rsidRPr="00FA41AF" w:rsidRDefault="00FA41AF">
      <w:pPr>
        <w:pStyle w:val="HTMLPreformatted"/>
        <w:divId w:val="335813526"/>
        <w:rPr>
          <w:sz w:val="16"/>
        </w:rPr>
      </w:pPr>
      <w:r w:rsidRPr="00FA41AF">
        <w:rPr>
          <w:rStyle w:val="line-number1"/>
          <w:sz w:val="16"/>
        </w:rPr>
        <w:t>41</w:t>
      </w:r>
      <w:r w:rsidRPr="00FA41AF">
        <w:rPr>
          <w:sz w:val="16"/>
        </w:rPr>
        <w:t xml:space="preserve">         ComponentTag openTag) {</w:t>
      </w:r>
    </w:p>
    <w:p w:rsidR="00FA41AF" w:rsidRPr="00FA41AF" w:rsidRDefault="00FA41AF">
      <w:pPr>
        <w:pStyle w:val="HTMLPreformatted"/>
        <w:divId w:val="335813526"/>
        <w:rPr>
          <w:sz w:val="16"/>
        </w:rPr>
      </w:pPr>
      <w:r w:rsidRPr="00FA41AF">
        <w:rPr>
          <w:rStyle w:val="line-number1"/>
          <w:sz w:val="16"/>
        </w:rPr>
        <w:t>42</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43</w:t>
      </w:r>
      <w:r w:rsidRPr="00FA41AF">
        <w:rPr>
          <w:sz w:val="16"/>
        </w:rPr>
        <w:t xml:space="preserve">         </w:t>
      </w:r>
      <w:r w:rsidRPr="00FA41AF">
        <w:rPr>
          <w:rStyle w:val="keyword-directive1"/>
          <w:sz w:val="16"/>
        </w:rPr>
        <w:t>if</w:t>
      </w:r>
      <w:r w:rsidRPr="00FA41AF">
        <w:rPr>
          <w:sz w:val="16"/>
        </w:rPr>
        <w:t xml:space="preserve"> (sources != </w:t>
      </w:r>
      <w:r w:rsidRPr="00FA41AF">
        <w:rPr>
          <w:rStyle w:val="keyword-directive1"/>
          <w:sz w:val="16"/>
        </w:rPr>
        <w:t>null</w:t>
      </w:r>
      <w:r w:rsidRPr="00FA41AF">
        <w:rPr>
          <w:sz w:val="16"/>
        </w:rPr>
        <w:t>) {</w:t>
      </w:r>
    </w:p>
    <w:p w:rsidR="00FA41AF" w:rsidRPr="00FA41AF" w:rsidRDefault="00FA41AF">
      <w:pPr>
        <w:pStyle w:val="HTMLPreformatted"/>
        <w:divId w:val="335813526"/>
        <w:rPr>
          <w:sz w:val="16"/>
        </w:rPr>
      </w:pPr>
      <w:r w:rsidRPr="00FA41AF">
        <w:rPr>
          <w:rStyle w:val="line-number1"/>
          <w:sz w:val="16"/>
        </w:rPr>
        <w:t>44</w:t>
      </w:r>
      <w:r w:rsidRPr="00FA41AF">
        <w:rPr>
          <w:sz w:val="16"/>
        </w:rPr>
        <w:t xml:space="preserve">             </w:t>
      </w:r>
      <w:r w:rsidRPr="00FA41AF">
        <w:rPr>
          <w:rStyle w:val="keyword-directive1"/>
          <w:sz w:val="16"/>
        </w:rPr>
        <w:t>final</w:t>
      </w:r>
      <w:r w:rsidRPr="00FA41AF">
        <w:rPr>
          <w:sz w:val="16"/>
        </w:rPr>
        <w:t xml:space="preserve"> AppendingStringBuffer buffer = </w:t>
      </w:r>
      <w:r w:rsidRPr="00FA41AF">
        <w:rPr>
          <w:rStyle w:val="keyword-directive1"/>
          <w:sz w:val="16"/>
        </w:rPr>
        <w:t>new</w:t>
      </w:r>
      <w:r w:rsidRPr="00FA41AF">
        <w:rPr>
          <w:sz w:val="16"/>
        </w:rPr>
        <w:t xml:space="preserve"> AppendingStringBuffer();</w:t>
      </w:r>
    </w:p>
    <w:p w:rsidR="00FA41AF" w:rsidRPr="00FA41AF" w:rsidRDefault="00FA41AF">
      <w:pPr>
        <w:pStyle w:val="HTMLPreformatted"/>
        <w:divId w:val="335813526"/>
        <w:rPr>
          <w:sz w:val="16"/>
        </w:rPr>
      </w:pPr>
      <w:r w:rsidRPr="00FA41AF">
        <w:rPr>
          <w:rStyle w:val="line-number1"/>
          <w:sz w:val="16"/>
        </w:rPr>
        <w:t>45</w:t>
      </w:r>
      <w:r w:rsidRPr="00FA41AF">
        <w:rPr>
          <w:sz w:val="16"/>
        </w:rPr>
        <w:t xml:space="preserve">             List&lt;VideoSource&gt; videoSources = sources.getObject();</w:t>
      </w:r>
    </w:p>
    <w:p w:rsidR="00FA41AF" w:rsidRPr="00FA41AF" w:rsidRDefault="00FA41AF">
      <w:pPr>
        <w:pStyle w:val="HTMLPreformatted"/>
        <w:divId w:val="335813526"/>
        <w:rPr>
          <w:sz w:val="16"/>
        </w:rPr>
      </w:pPr>
      <w:r w:rsidRPr="00FA41AF">
        <w:rPr>
          <w:rStyle w:val="line-number1"/>
          <w:sz w:val="16"/>
        </w:rPr>
        <w:t>46</w:t>
      </w:r>
      <w:r w:rsidRPr="00FA41AF">
        <w:rPr>
          <w:sz w:val="16"/>
        </w:rPr>
        <w:t xml:space="preserve">             </w:t>
      </w:r>
      <w:r w:rsidRPr="00FA41AF">
        <w:rPr>
          <w:rStyle w:val="keyword-directive1"/>
          <w:sz w:val="16"/>
        </w:rPr>
        <w:t>for</w:t>
      </w:r>
      <w:r w:rsidRPr="00FA41AF">
        <w:rPr>
          <w:sz w:val="16"/>
        </w:rPr>
        <w:t xml:space="preserve"> (VideoSource videoSource : videoSources) {</w:t>
      </w:r>
    </w:p>
    <w:p w:rsidR="00FA41AF" w:rsidRPr="00FA41AF" w:rsidRDefault="00FA41AF">
      <w:pPr>
        <w:pStyle w:val="HTMLPreformatted"/>
        <w:divId w:val="335813526"/>
        <w:rPr>
          <w:sz w:val="16"/>
        </w:rPr>
      </w:pPr>
      <w:r w:rsidRPr="00FA41AF">
        <w:rPr>
          <w:rStyle w:val="line-number1"/>
          <w:sz w:val="16"/>
        </w:rPr>
        <w:t>47</w:t>
      </w:r>
      <w:r w:rsidRPr="00FA41AF">
        <w:rPr>
          <w:sz w:val="16"/>
        </w:rPr>
        <w:t xml:space="preserve">                 buffer.append(</w:t>
      </w:r>
      <w:r w:rsidRPr="00FA41AF">
        <w:rPr>
          <w:rStyle w:val="character1"/>
          <w:sz w:val="16"/>
        </w:rPr>
        <w:t>"</w:t>
      </w:r>
      <w:r w:rsidRPr="00FA41AF">
        <w:rPr>
          <w:rStyle w:val="st11"/>
          <w:sz w:val="16"/>
        </w:rPr>
        <w:t>\n</w:t>
      </w:r>
      <w:r w:rsidRPr="00FA41AF">
        <w:rPr>
          <w:rStyle w:val="character1"/>
          <w:sz w:val="16"/>
        </w:rPr>
        <w:t>&lt;source "</w:t>
      </w:r>
      <w:r w:rsidRPr="00FA41AF">
        <w:rPr>
          <w:sz w:val="16"/>
        </w:rPr>
        <w:t>);</w:t>
      </w:r>
    </w:p>
    <w:p w:rsidR="00FA41AF" w:rsidRPr="00FA41AF" w:rsidRDefault="00FA41AF">
      <w:pPr>
        <w:pStyle w:val="HTMLPreformatted"/>
        <w:divId w:val="335813526"/>
        <w:rPr>
          <w:sz w:val="16"/>
        </w:rPr>
      </w:pPr>
      <w:r w:rsidRPr="00FA41AF">
        <w:rPr>
          <w:rStyle w:val="line-number1"/>
          <w:sz w:val="16"/>
        </w:rPr>
        <w:t>48</w:t>
      </w:r>
      <w:r w:rsidRPr="00FA41AF">
        <w:rPr>
          <w:sz w:val="16"/>
        </w:rPr>
        <w:t xml:space="preserve">                 buffer.append(</w:t>
      </w:r>
      <w:r w:rsidRPr="00FA41AF">
        <w:rPr>
          <w:rStyle w:val="character1"/>
          <w:sz w:val="16"/>
        </w:rPr>
        <w:t>"src='"</w:t>
      </w:r>
      <w:r w:rsidRPr="00FA41AF">
        <w:rPr>
          <w:sz w:val="16"/>
        </w:rPr>
        <w:t>);</w:t>
      </w:r>
    </w:p>
    <w:p w:rsidR="00FA41AF" w:rsidRPr="00FA41AF" w:rsidRDefault="00FA41AF">
      <w:pPr>
        <w:pStyle w:val="HTMLPreformatted"/>
        <w:divId w:val="335813526"/>
        <w:rPr>
          <w:sz w:val="16"/>
        </w:rPr>
      </w:pPr>
      <w:r w:rsidRPr="00FA41AF">
        <w:rPr>
          <w:rStyle w:val="line-number1"/>
          <w:sz w:val="16"/>
        </w:rPr>
        <w:t>49</w:t>
      </w:r>
      <w:r w:rsidRPr="00FA41AF">
        <w:rPr>
          <w:sz w:val="16"/>
        </w:rPr>
        <w:t xml:space="preserve">                 ResourceReference resourceReference = videoSource.getSource();</w:t>
      </w:r>
    </w:p>
    <w:p w:rsidR="00FA41AF" w:rsidRPr="00FA41AF" w:rsidRDefault="00FA41AF">
      <w:pPr>
        <w:pStyle w:val="HTMLPreformatted"/>
        <w:divId w:val="335813526"/>
        <w:rPr>
          <w:sz w:val="16"/>
        </w:rPr>
      </w:pPr>
      <w:r w:rsidRPr="00FA41AF">
        <w:rPr>
          <w:rStyle w:val="line-number1"/>
          <w:sz w:val="16"/>
        </w:rPr>
        <w:t>50</w:t>
      </w:r>
      <w:r w:rsidRPr="00FA41AF">
        <w:rPr>
          <w:sz w:val="16"/>
        </w:rPr>
        <w:t xml:space="preserve">                 buffer.append(urlFor(resourceReference));</w:t>
      </w:r>
    </w:p>
    <w:p w:rsidR="00FA41AF" w:rsidRPr="00FA41AF" w:rsidRDefault="00FA41AF">
      <w:pPr>
        <w:pStyle w:val="HTMLPreformatted"/>
        <w:divId w:val="335813526"/>
        <w:rPr>
          <w:sz w:val="16"/>
        </w:rPr>
      </w:pPr>
      <w:r w:rsidRPr="00FA41AF">
        <w:rPr>
          <w:rStyle w:val="line-number1"/>
          <w:sz w:val="16"/>
        </w:rPr>
        <w:t>51</w:t>
      </w:r>
      <w:r w:rsidRPr="00FA41AF">
        <w:rPr>
          <w:sz w:val="16"/>
        </w:rPr>
        <w:t xml:space="preserve">                 buffer.append(</w:t>
      </w:r>
      <w:r w:rsidRPr="00FA41AF">
        <w:rPr>
          <w:rStyle w:val="character1"/>
          <w:sz w:val="16"/>
        </w:rPr>
        <w:t>"'"</w:t>
      </w:r>
      <w:r w:rsidRPr="00FA41AF">
        <w:rPr>
          <w:sz w:val="16"/>
        </w:rPr>
        <w:t>);</w:t>
      </w:r>
    </w:p>
    <w:p w:rsidR="00FA41AF" w:rsidRPr="00FA41AF" w:rsidRDefault="00FA41AF">
      <w:pPr>
        <w:pStyle w:val="HTMLPreformatted"/>
        <w:divId w:val="335813526"/>
        <w:rPr>
          <w:sz w:val="16"/>
        </w:rPr>
      </w:pPr>
      <w:r w:rsidRPr="00FA41AF">
        <w:rPr>
          <w:rStyle w:val="line-number1"/>
          <w:sz w:val="16"/>
        </w:rPr>
        <w:t>52</w:t>
      </w:r>
      <w:r w:rsidRPr="00FA41AF">
        <w:rPr>
          <w:sz w:val="16"/>
        </w:rPr>
        <w:t xml:space="preserve">                 String videoType = videoSource.getType().getVideoType(); </w:t>
      </w:r>
    </w:p>
    <w:p w:rsidR="00FA41AF" w:rsidRPr="00FA41AF" w:rsidRDefault="00FA41AF">
      <w:pPr>
        <w:pStyle w:val="HTMLPreformatted"/>
        <w:divId w:val="335813526"/>
        <w:rPr>
          <w:sz w:val="16"/>
        </w:rPr>
      </w:pPr>
      <w:r w:rsidRPr="00FA41AF">
        <w:rPr>
          <w:rStyle w:val="line-number1"/>
          <w:sz w:val="16"/>
        </w:rPr>
        <w:t>53</w:t>
      </w:r>
      <w:r w:rsidRPr="00FA41AF">
        <w:rPr>
          <w:sz w:val="16"/>
        </w:rPr>
        <w:t xml:space="preserve">                 </w:t>
      </w:r>
      <w:r w:rsidRPr="00FA41AF">
        <w:rPr>
          <w:rStyle w:val="keyword-directive1"/>
          <w:sz w:val="16"/>
        </w:rPr>
        <w:t>if</w:t>
      </w:r>
      <w:r w:rsidRPr="00FA41AF">
        <w:rPr>
          <w:sz w:val="16"/>
        </w:rPr>
        <w:t xml:space="preserve"> (videoType != </w:t>
      </w:r>
      <w:r w:rsidRPr="00FA41AF">
        <w:rPr>
          <w:rStyle w:val="keyword-directive1"/>
          <w:sz w:val="16"/>
        </w:rPr>
        <w:t>null</w:t>
      </w:r>
      <w:r w:rsidRPr="00FA41AF">
        <w:rPr>
          <w:sz w:val="16"/>
        </w:rPr>
        <w:t>) {</w:t>
      </w:r>
    </w:p>
    <w:p w:rsidR="00FA41AF" w:rsidRPr="00FA41AF" w:rsidRDefault="00FA41AF">
      <w:pPr>
        <w:pStyle w:val="HTMLPreformatted"/>
        <w:divId w:val="335813526"/>
        <w:rPr>
          <w:sz w:val="16"/>
        </w:rPr>
      </w:pPr>
      <w:r w:rsidRPr="00FA41AF">
        <w:rPr>
          <w:rStyle w:val="line-number1"/>
          <w:sz w:val="16"/>
        </w:rPr>
        <w:t>54</w:t>
      </w:r>
      <w:r w:rsidRPr="00FA41AF">
        <w:rPr>
          <w:sz w:val="16"/>
        </w:rPr>
        <w:t xml:space="preserve">                     buffer.append(</w:t>
      </w:r>
      <w:r w:rsidRPr="00FA41AF">
        <w:rPr>
          <w:rStyle w:val="character1"/>
          <w:sz w:val="16"/>
        </w:rPr>
        <w:t>" type='"</w:t>
      </w:r>
      <w:r w:rsidRPr="00FA41AF">
        <w:rPr>
          <w:sz w:val="16"/>
        </w:rPr>
        <w:t>);</w:t>
      </w:r>
    </w:p>
    <w:p w:rsidR="00FA41AF" w:rsidRPr="00FA41AF" w:rsidRDefault="00FA41AF">
      <w:pPr>
        <w:pStyle w:val="HTMLPreformatted"/>
        <w:divId w:val="335813526"/>
        <w:rPr>
          <w:sz w:val="16"/>
        </w:rPr>
      </w:pPr>
      <w:r w:rsidRPr="00FA41AF">
        <w:rPr>
          <w:rStyle w:val="line-number1"/>
          <w:sz w:val="16"/>
        </w:rPr>
        <w:t>55</w:t>
      </w:r>
      <w:r w:rsidRPr="00FA41AF">
        <w:rPr>
          <w:sz w:val="16"/>
        </w:rPr>
        <w:t xml:space="preserve">                     buffer.append(videoType);</w:t>
      </w:r>
    </w:p>
    <w:p w:rsidR="00FA41AF" w:rsidRPr="00FA41AF" w:rsidRDefault="00FA41AF">
      <w:pPr>
        <w:pStyle w:val="HTMLPreformatted"/>
        <w:divId w:val="335813526"/>
        <w:rPr>
          <w:sz w:val="16"/>
        </w:rPr>
      </w:pPr>
      <w:r w:rsidRPr="00FA41AF">
        <w:rPr>
          <w:rStyle w:val="line-number1"/>
          <w:sz w:val="16"/>
        </w:rPr>
        <w:t>56</w:t>
      </w:r>
      <w:r w:rsidRPr="00FA41AF">
        <w:rPr>
          <w:sz w:val="16"/>
        </w:rPr>
        <w:t xml:space="preserve">                     buffer.append(</w:t>
      </w:r>
      <w:r w:rsidRPr="00FA41AF">
        <w:rPr>
          <w:rStyle w:val="character1"/>
          <w:sz w:val="16"/>
        </w:rPr>
        <w:t>"'"</w:t>
      </w:r>
      <w:r w:rsidRPr="00FA41AF">
        <w:rPr>
          <w:sz w:val="16"/>
        </w:rPr>
        <w:t>);</w:t>
      </w:r>
    </w:p>
    <w:p w:rsidR="00FA41AF" w:rsidRPr="00FA41AF" w:rsidRDefault="00FA41AF">
      <w:pPr>
        <w:pStyle w:val="HTMLPreformatted"/>
        <w:divId w:val="335813526"/>
        <w:rPr>
          <w:sz w:val="16"/>
        </w:rPr>
      </w:pPr>
      <w:r w:rsidRPr="00FA41AF">
        <w:rPr>
          <w:rStyle w:val="line-number1"/>
          <w:sz w:val="16"/>
        </w:rPr>
        <w:t>57</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58</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59</w:t>
      </w:r>
      <w:r w:rsidRPr="00FA41AF">
        <w:rPr>
          <w:sz w:val="16"/>
        </w:rPr>
        <w:t xml:space="preserve">                 buffer.append(</w:t>
      </w:r>
      <w:r w:rsidRPr="00FA41AF">
        <w:rPr>
          <w:rStyle w:val="character1"/>
          <w:sz w:val="16"/>
        </w:rPr>
        <w:t>" /&gt;"</w:t>
      </w:r>
      <w:r w:rsidRPr="00FA41AF">
        <w:rPr>
          <w:sz w:val="16"/>
        </w:rPr>
        <w:t>);</w:t>
      </w:r>
    </w:p>
    <w:p w:rsidR="00FA41AF" w:rsidRPr="00FA41AF" w:rsidRDefault="00FA41AF">
      <w:pPr>
        <w:pStyle w:val="HTMLPreformatted"/>
        <w:divId w:val="335813526"/>
        <w:rPr>
          <w:sz w:val="16"/>
        </w:rPr>
      </w:pPr>
      <w:r w:rsidRPr="00FA41AF">
        <w:rPr>
          <w:rStyle w:val="line-number1"/>
          <w:sz w:val="16"/>
        </w:rPr>
        <w:t>60</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61</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62</w:t>
      </w:r>
      <w:r w:rsidRPr="00FA41AF">
        <w:rPr>
          <w:sz w:val="16"/>
        </w:rPr>
        <w:t xml:space="preserve">             buffer.append(</w:t>
      </w:r>
      <w:r w:rsidRPr="00FA41AF">
        <w:rPr>
          <w:rStyle w:val="character1"/>
          <w:sz w:val="16"/>
        </w:rPr>
        <w:t>"</w:t>
      </w:r>
      <w:r w:rsidRPr="00FA41AF">
        <w:rPr>
          <w:rStyle w:val="st11"/>
          <w:sz w:val="16"/>
        </w:rPr>
        <w:t>\n</w:t>
      </w:r>
      <w:r w:rsidRPr="00FA41AF">
        <w:rPr>
          <w:rStyle w:val="character1"/>
          <w:sz w:val="16"/>
        </w:rPr>
        <w:t>"</w:t>
      </w:r>
      <w:r w:rsidRPr="00FA41AF">
        <w:rPr>
          <w:sz w:val="16"/>
        </w:rPr>
        <w:t>);</w:t>
      </w:r>
    </w:p>
    <w:p w:rsidR="00FA41AF" w:rsidRPr="00FA41AF" w:rsidRDefault="00FA41AF">
      <w:pPr>
        <w:pStyle w:val="HTMLPreformatted"/>
        <w:divId w:val="335813526"/>
        <w:rPr>
          <w:sz w:val="16"/>
        </w:rPr>
      </w:pPr>
      <w:r w:rsidRPr="00FA41AF">
        <w:rPr>
          <w:rStyle w:val="line-number1"/>
          <w:sz w:val="16"/>
        </w:rPr>
        <w:t>63</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64</w:t>
      </w:r>
      <w:r w:rsidRPr="00FA41AF">
        <w:rPr>
          <w:sz w:val="16"/>
        </w:rPr>
        <w:t xml:space="preserve">             getResponse().write(buffer.toString());</w:t>
      </w:r>
    </w:p>
    <w:p w:rsidR="00FA41AF" w:rsidRPr="00FA41AF" w:rsidRDefault="00FA41AF">
      <w:pPr>
        <w:pStyle w:val="HTMLPreformatted"/>
        <w:divId w:val="335813526"/>
        <w:rPr>
          <w:sz w:val="16"/>
        </w:rPr>
      </w:pPr>
      <w:r w:rsidRPr="00FA41AF">
        <w:rPr>
          <w:rStyle w:val="line-number1"/>
          <w:sz w:val="16"/>
        </w:rPr>
        <w:t>65</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66</w:t>
      </w:r>
      <w:r w:rsidRPr="00FA41AF">
        <w:rPr>
          <w:sz w:val="16"/>
        </w:rPr>
        <w:t xml:space="preserve">         }        </w:t>
      </w:r>
    </w:p>
    <w:p w:rsidR="00FA41AF" w:rsidRPr="00FA41AF" w:rsidRDefault="00FA41AF">
      <w:pPr>
        <w:pStyle w:val="HTMLPreformatted"/>
        <w:divId w:val="335813526"/>
        <w:rPr>
          <w:sz w:val="16"/>
        </w:rPr>
      </w:pPr>
      <w:r w:rsidRPr="00FA41AF">
        <w:rPr>
          <w:rStyle w:val="line-number1"/>
          <w:sz w:val="16"/>
        </w:rPr>
        <w:t>67</w:t>
      </w:r>
      <w:r w:rsidRPr="00FA41AF">
        <w:rPr>
          <w:sz w:val="16"/>
        </w:rPr>
        <w:t xml:space="preserve">         </w:t>
      </w:r>
      <w:r w:rsidRPr="00FA41AF">
        <w:rPr>
          <w:rStyle w:val="keyword-directive1"/>
          <w:sz w:val="16"/>
        </w:rPr>
        <w:t>super</w:t>
      </w:r>
      <w:r w:rsidRPr="00FA41AF">
        <w:rPr>
          <w:sz w:val="16"/>
        </w:rPr>
        <w:t>.onComponentTagBody(markupStream, openTag);</w:t>
      </w:r>
    </w:p>
    <w:p w:rsidR="00FA41AF" w:rsidRPr="00FA41AF" w:rsidRDefault="00FA41AF">
      <w:pPr>
        <w:pStyle w:val="HTMLPreformatted"/>
        <w:divId w:val="335813526"/>
        <w:rPr>
          <w:sz w:val="16"/>
        </w:rPr>
      </w:pPr>
      <w:r w:rsidRPr="00FA41AF">
        <w:rPr>
          <w:rStyle w:val="line-number1"/>
          <w:sz w:val="16"/>
        </w:rPr>
        <w:t>68</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69</w:t>
      </w:r>
      <w:r w:rsidRPr="00FA41AF">
        <w:rPr>
          <w:sz w:val="16"/>
        </w:rPr>
        <w:t xml:space="preserve"> }</w:t>
      </w:r>
    </w:p>
    <w:p w:rsidR="00562EC8" w:rsidRDefault="00FA41AF">
      <w:pPr>
        <w:rPr>
          <w:noProof/>
          <w:lang w:eastAsia="da-DK" w:bidi="ar-SA"/>
        </w:rPr>
      </w:pPr>
      <w:r w:rsidRPr="00FA41AF">
        <w:rPr>
          <w:noProof/>
          <w:sz w:val="16"/>
          <w:lang w:eastAsia="da-DK" w:bidi="ar-SA"/>
        </w:rPr>
        <w:fldChar w:fldCharType="end"/>
      </w:r>
    </w:p>
    <w:p w:rsidR="00382D0B" w:rsidRDefault="00382D0B">
      <w:pPr>
        <w:rPr>
          <w:noProof/>
          <w:lang w:eastAsia="da-DK" w:bidi="ar-SA"/>
        </w:rPr>
      </w:pPr>
    </w:p>
    <w:p w:rsidR="005935D5" w:rsidRDefault="00C61F8D">
      <w:pPr>
        <w:rPr>
          <w:noProof/>
          <w:lang w:eastAsia="da-DK" w:bidi="ar-SA"/>
        </w:rPr>
      </w:pPr>
      <w:r>
        <w:rPr>
          <w:noProof/>
          <w:lang w:eastAsia="da-DK" w:bidi="ar-SA"/>
        </w:rPr>
        <w:t>Filen: VideoSource</w:t>
      </w:r>
      <w:r w:rsidR="00562EC8" w:rsidRPr="00562EC8">
        <w:rPr>
          <w:noProof/>
          <w:lang w:eastAsia="da-DK" w:bidi="ar-SA"/>
        </w:rPr>
        <w:t>.java</w:t>
      </w:r>
    </w:p>
    <w:p w:rsidR="00C61F8D" w:rsidRPr="00C61F8D" w:rsidRDefault="00C61F8D" w:rsidP="00C61F8D">
      <w:pPr>
        <w:rPr>
          <w:sz w:val="16"/>
        </w:rPr>
      </w:pPr>
      <w:r w:rsidRPr="00C61F8D">
        <w:rPr>
          <w:noProof/>
          <w:sz w:val="16"/>
          <w:lang w:eastAsia="da-DK" w:bidi="ar-SA"/>
        </w:rPr>
        <w:fldChar w:fldCharType="begin"/>
      </w:r>
      <w:r w:rsidRPr="00C61F8D">
        <w:rPr>
          <w:noProof/>
          <w:sz w:val="16"/>
          <w:lang w:eastAsia="da-DK" w:bidi="ar-SA"/>
        </w:rPr>
        <w:instrText xml:space="preserve"> INCLUDETEXT "C:\\GoogleCode\\user-driven-sign-language-dictionary\\Analysis and design\\CodeInHtml\\VideoSource.html" \c HTML </w:instrText>
      </w:r>
      <w:r>
        <w:rPr>
          <w:noProof/>
          <w:sz w:val="16"/>
          <w:lang w:eastAsia="da-DK" w:bidi="ar-SA"/>
        </w:rPr>
        <w:instrText xml:space="preserve"> \* MERGEFORMAT </w:instrText>
      </w:r>
      <w:r w:rsidRPr="00C61F8D">
        <w:rPr>
          <w:noProof/>
          <w:sz w:val="16"/>
          <w:lang w:eastAsia="da-DK" w:bidi="ar-SA"/>
        </w:rPr>
        <w:fldChar w:fldCharType="separate"/>
      </w:r>
    </w:p>
    <w:p w:rsidR="00C61F8D" w:rsidRPr="00C61F8D" w:rsidRDefault="00C61F8D">
      <w:pPr>
        <w:pStyle w:val="HTMLPreformatted"/>
        <w:divId w:val="763957124"/>
        <w:rPr>
          <w:sz w:val="16"/>
        </w:rPr>
      </w:pPr>
      <w:r w:rsidRPr="00C61F8D">
        <w:rPr>
          <w:rStyle w:val="line-number1"/>
          <w:sz w:val="16"/>
        </w:rPr>
        <w:t xml:space="preserve"> 1</w:t>
      </w:r>
      <w:r w:rsidRPr="00C61F8D">
        <w:rPr>
          <w:sz w:val="16"/>
        </w:rPr>
        <w:t xml:space="preserve"> </w:t>
      </w:r>
      <w:r w:rsidRPr="00C61F8D">
        <w:rPr>
          <w:rStyle w:val="keyword-directive1"/>
          <w:sz w:val="16"/>
        </w:rPr>
        <w:t>package</w:t>
      </w:r>
      <w:r w:rsidRPr="00C61F8D">
        <w:rPr>
          <w:sz w:val="16"/>
        </w:rPr>
        <w:t xml:space="preserve"> dk.jsh.itdiplom.userdrivensignlanguagedictionary.wicket.html5;</w:t>
      </w:r>
    </w:p>
    <w:p w:rsidR="00C61F8D" w:rsidRPr="00C61F8D" w:rsidRDefault="00C61F8D">
      <w:pPr>
        <w:pStyle w:val="HTMLPreformatted"/>
        <w:divId w:val="763957124"/>
        <w:rPr>
          <w:sz w:val="16"/>
        </w:rPr>
      </w:pPr>
      <w:r w:rsidRPr="00C61F8D">
        <w:rPr>
          <w:rStyle w:val="line-number1"/>
          <w:sz w:val="16"/>
        </w:rPr>
        <w:t xml:space="preserve"> 2</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 xml:space="preserve"> 3</w:t>
      </w:r>
      <w:r w:rsidRPr="00C61F8D">
        <w:rPr>
          <w:sz w:val="16"/>
        </w:rPr>
        <w:t xml:space="preserve"> </w:t>
      </w:r>
      <w:r w:rsidRPr="00C61F8D">
        <w:rPr>
          <w:rStyle w:val="keyword-directive1"/>
          <w:sz w:val="16"/>
        </w:rPr>
        <w:t>import</w:t>
      </w:r>
      <w:r w:rsidRPr="00C61F8D">
        <w:rPr>
          <w:sz w:val="16"/>
        </w:rPr>
        <w:t xml:space="preserve"> org.apache.wicket.ResourceReference;</w:t>
      </w:r>
    </w:p>
    <w:p w:rsidR="00C61F8D" w:rsidRPr="00C61F8D" w:rsidRDefault="00C61F8D">
      <w:pPr>
        <w:pStyle w:val="HTMLPreformatted"/>
        <w:divId w:val="763957124"/>
        <w:rPr>
          <w:sz w:val="16"/>
        </w:rPr>
      </w:pPr>
      <w:r w:rsidRPr="00C61F8D">
        <w:rPr>
          <w:rStyle w:val="line-number1"/>
          <w:sz w:val="16"/>
        </w:rPr>
        <w:t xml:space="preserve"> 4</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 xml:space="preserve"> 5</w:t>
      </w:r>
      <w:r w:rsidRPr="00C61F8D">
        <w:rPr>
          <w:sz w:val="16"/>
        </w:rPr>
        <w:t xml:space="preserve"> </w:t>
      </w:r>
      <w:r w:rsidRPr="00C61F8D">
        <w:rPr>
          <w:rStyle w:val="comment1"/>
          <w:sz w:val="16"/>
        </w:rPr>
        <w:t>/**</w:t>
      </w:r>
    </w:p>
    <w:p w:rsidR="00C61F8D" w:rsidRPr="00C61F8D" w:rsidRDefault="00C61F8D">
      <w:pPr>
        <w:pStyle w:val="HTMLPreformatted"/>
        <w:divId w:val="763957124"/>
        <w:rPr>
          <w:sz w:val="16"/>
        </w:rPr>
      </w:pPr>
      <w:r w:rsidRPr="00C61F8D">
        <w:rPr>
          <w:rStyle w:val="line-number1"/>
          <w:sz w:val="16"/>
        </w:rPr>
        <w:t xml:space="preserve"> 6</w:t>
      </w:r>
      <w:r w:rsidRPr="00C61F8D">
        <w:rPr>
          <w:sz w:val="16"/>
        </w:rPr>
        <w:t xml:space="preserve"> </w:t>
      </w:r>
      <w:r w:rsidRPr="00C61F8D">
        <w:rPr>
          <w:rStyle w:val="comment1"/>
          <w:sz w:val="16"/>
        </w:rPr>
        <w:t xml:space="preserve"> * Video</w:t>
      </w:r>
      <w:r w:rsidRPr="00C61F8D">
        <w:rPr>
          <w:sz w:val="16"/>
        </w:rPr>
        <w:t xml:space="preserve"> </w:t>
      </w:r>
      <w:r w:rsidRPr="00C61F8D">
        <w:rPr>
          <w:rStyle w:val="comment1"/>
          <w:sz w:val="16"/>
        </w:rPr>
        <w:t>source.</w:t>
      </w:r>
    </w:p>
    <w:p w:rsidR="00C61F8D" w:rsidRPr="00C61F8D" w:rsidRDefault="00C61F8D">
      <w:pPr>
        <w:pStyle w:val="HTMLPreformatted"/>
        <w:divId w:val="763957124"/>
        <w:rPr>
          <w:sz w:val="16"/>
        </w:rPr>
      </w:pPr>
      <w:r w:rsidRPr="00C61F8D">
        <w:rPr>
          <w:rStyle w:val="line-number1"/>
          <w:sz w:val="16"/>
        </w:rPr>
        <w:t xml:space="preserve"> 7</w:t>
      </w:r>
      <w:r w:rsidRPr="00C61F8D">
        <w:rPr>
          <w:sz w:val="16"/>
        </w:rPr>
        <w:t xml:space="preserve"> </w:t>
      </w:r>
      <w:r w:rsidRPr="00C61F8D">
        <w:rPr>
          <w:rStyle w:val="comment1"/>
          <w:sz w:val="16"/>
        </w:rPr>
        <w:t xml:space="preserve"> * </w:t>
      </w:r>
    </w:p>
    <w:p w:rsidR="00C61F8D" w:rsidRPr="00C61F8D" w:rsidRDefault="00C61F8D">
      <w:pPr>
        <w:pStyle w:val="HTMLPreformatted"/>
        <w:divId w:val="763957124"/>
        <w:rPr>
          <w:sz w:val="16"/>
        </w:rPr>
      </w:pPr>
      <w:r w:rsidRPr="00C61F8D">
        <w:rPr>
          <w:rStyle w:val="line-number1"/>
          <w:sz w:val="16"/>
        </w:rPr>
        <w:t xml:space="preserve"> 8</w:t>
      </w:r>
      <w:r w:rsidRPr="00C61F8D">
        <w:rPr>
          <w:sz w:val="16"/>
        </w:rPr>
        <w:t xml:space="preserve"> </w:t>
      </w:r>
      <w:r w:rsidRPr="00C61F8D">
        <w:rPr>
          <w:rStyle w:val="comment1"/>
          <w:sz w:val="16"/>
        </w:rPr>
        <w:t xml:space="preserve"> * </w:t>
      </w:r>
      <w:r w:rsidRPr="00C61F8D">
        <w:rPr>
          <w:rStyle w:val="st01"/>
          <w:sz w:val="16"/>
        </w:rPr>
        <w:t>@author</w:t>
      </w:r>
      <w:r w:rsidRPr="00C61F8D">
        <w:rPr>
          <w:sz w:val="16"/>
        </w:rPr>
        <w:t xml:space="preserve"> </w:t>
      </w:r>
      <w:r w:rsidRPr="00C61F8D">
        <w:rPr>
          <w:rStyle w:val="comment1"/>
          <w:sz w:val="16"/>
        </w:rPr>
        <w:t>Jan</w:t>
      </w:r>
      <w:r w:rsidRPr="00C61F8D">
        <w:rPr>
          <w:sz w:val="16"/>
        </w:rPr>
        <w:t xml:space="preserve"> </w:t>
      </w:r>
      <w:r w:rsidRPr="00C61F8D">
        <w:rPr>
          <w:rStyle w:val="comment1"/>
          <w:sz w:val="16"/>
        </w:rPr>
        <w:t>S.</w:t>
      </w:r>
      <w:r w:rsidRPr="00C61F8D">
        <w:rPr>
          <w:sz w:val="16"/>
        </w:rPr>
        <w:t xml:space="preserve"> </w:t>
      </w:r>
      <w:r w:rsidRPr="00C61F8D">
        <w:rPr>
          <w:rStyle w:val="comment1"/>
          <w:sz w:val="16"/>
        </w:rPr>
        <w:t>Hansen</w:t>
      </w:r>
    </w:p>
    <w:p w:rsidR="00C61F8D" w:rsidRPr="00C61F8D" w:rsidRDefault="00C61F8D">
      <w:pPr>
        <w:pStyle w:val="HTMLPreformatted"/>
        <w:divId w:val="763957124"/>
        <w:rPr>
          <w:sz w:val="16"/>
        </w:rPr>
      </w:pPr>
      <w:r w:rsidRPr="00C61F8D">
        <w:rPr>
          <w:rStyle w:val="line-number1"/>
          <w:sz w:val="16"/>
        </w:rPr>
        <w:t xml:space="preserve"> 9</w:t>
      </w:r>
      <w:r w:rsidRPr="00C61F8D">
        <w:rPr>
          <w:sz w:val="16"/>
        </w:rPr>
        <w:t xml:space="preserve">  </w:t>
      </w:r>
      <w:r w:rsidRPr="00C61F8D">
        <w:rPr>
          <w:rStyle w:val="comment1"/>
          <w:sz w:val="16"/>
        </w:rPr>
        <w:t>*/</w:t>
      </w:r>
    </w:p>
    <w:p w:rsidR="00C61F8D" w:rsidRPr="00C61F8D" w:rsidRDefault="00C61F8D">
      <w:pPr>
        <w:pStyle w:val="HTMLPreformatted"/>
        <w:divId w:val="763957124"/>
        <w:rPr>
          <w:sz w:val="16"/>
        </w:rPr>
      </w:pPr>
      <w:r w:rsidRPr="00C61F8D">
        <w:rPr>
          <w:rStyle w:val="line-number1"/>
          <w:sz w:val="16"/>
        </w:rPr>
        <w:t>10</w:t>
      </w:r>
      <w:r w:rsidRPr="00C61F8D">
        <w:rPr>
          <w:sz w:val="16"/>
        </w:rPr>
        <w:t xml:space="preserve"> </w:t>
      </w:r>
      <w:r w:rsidRPr="00C61F8D">
        <w:rPr>
          <w:rStyle w:val="keyword-directive1"/>
          <w:sz w:val="16"/>
        </w:rPr>
        <w:t>public</w:t>
      </w:r>
      <w:r w:rsidRPr="00C61F8D">
        <w:rPr>
          <w:sz w:val="16"/>
        </w:rPr>
        <w:t xml:space="preserve"> </w:t>
      </w:r>
      <w:r w:rsidRPr="00C61F8D">
        <w:rPr>
          <w:rStyle w:val="keyword-directive1"/>
          <w:sz w:val="16"/>
        </w:rPr>
        <w:t>class</w:t>
      </w:r>
      <w:r w:rsidRPr="00C61F8D">
        <w:rPr>
          <w:sz w:val="16"/>
        </w:rPr>
        <w:t xml:space="preserve"> VideoSource {</w:t>
      </w:r>
    </w:p>
    <w:p w:rsidR="00C61F8D" w:rsidRPr="00C61F8D" w:rsidRDefault="00C61F8D">
      <w:pPr>
        <w:pStyle w:val="HTMLPreformatted"/>
        <w:divId w:val="763957124"/>
        <w:rPr>
          <w:sz w:val="16"/>
        </w:rPr>
      </w:pPr>
      <w:r w:rsidRPr="00C61F8D">
        <w:rPr>
          <w:rStyle w:val="line-number1"/>
          <w:sz w:val="16"/>
        </w:rPr>
        <w:t>11</w:t>
      </w:r>
      <w:r w:rsidRPr="00C61F8D">
        <w:rPr>
          <w:sz w:val="16"/>
        </w:rPr>
        <w:t xml:space="preserve">     </w:t>
      </w:r>
      <w:r w:rsidRPr="00C61F8D">
        <w:rPr>
          <w:rStyle w:val="keyword-directive1"/>
          <w:sz w:val="16"/>
        </w:rPr>
        <w:t>public</w:t>
      </w:r>
      <w:r w:rsidRPr="00C61F8D">
        <w:rPr>
          <w:sz w:val="16"/>
        </w:rPr>
        <w:t xml:space="preserve"> </w:t>
      </w:r>
      <w:r w:rsidRPr="00C61F8D">
        <w:rPr>
          <w:rStyle w:val="keyword-directive1"/>
          <w:sz w:val="16"/>
        </w:rPr>
        <w:t>enum</w:t>
      </w:r>
      <w:r w:rsidRPr="00C61F8D">
        <w:rPr>
          <w:sz w:val="16"/>
        </w:rPr>
        <w:t xml:space="preserve"> VideoType {</w:t>
      </w:r>
    </w:p>
    <w:p w:rsidR="00C61F8D" w:rsidRPr="00C61F8D" w:rsidRDefault="00C61F8D">
      <w:pPr>
        <w:pStyle w:val="HTMLPreformatted"/>
        <w:divId w:val="763957124"/>
        <w:rPr>
          <w:sz w:val="16"/>
        </w:rPr>
      </w:pPr>
      <w:r w:rsidRPr="00C61F8D">
        <w:rPr>
          <w:rStyle w:val="line-number1"/>
          <w:sz w:val="16"/>
        </w:rPr>
        <w:t>12</w:t>
      </w:r>
      <w:r w:rsidRPr="00C61F8D">
        <w:rPr>
          <w:sz w:val="16"/>
        </w:rPr>
        <w:t xml:space="preserve">         OGG(</w:t>
      </w:r>
      <w:r w:rsidRPr="00C61F8D">
        <w:rPr>
          <w:rStyle w:val="character1"/>
          <w:sz w:val="16"/>
        </w:rPr>
        <w:t>"video/ogg"</w:t>
      </w:r>
      <w:r w:rsidRPr="00C61F8D">
        <w:rPr>
          <w:sz w:val="16"/>
        </w:rPr>
        <w:t>),</w:t>
      </w:r>
    </w:p>
    <w:p w:rsidR="00C61F8D" w:rsidRPr="00C61F8D" w:rsidRDefault="00C61F8D">
      <w:pPr>
        <w:pStyle w:val="HTMLPreformatted"/>
        <w:divId w:val="763957124"/>
        <w:rPr>
          <w:sz w:val="16"/>
        </w:rPr>
      </w:pPr>
      <w:r w:rsidRPr="00C61F8D">
        <w:rPr>
          <w:rStyle w:val="line-number1"/>
          <w:sz w:val="16"/>
        </w:rPr>
        <w:t>13</w:t>
      </w:r>
      <w:r w:rsidRPr="00C61F8D">
        <w:rPr>
          <w:sz w:val="16"/>
        </w:rPr>
        <w:t xml:space="preserve">         MP4(</w:t>
      </w:r>
      <w:r w:rsidRPr="00C61F8D">
        <w:rPr>
          <w:rStyle w:val="character1"/>
          <w:sz w:val="16"/>
        </w:rPr>
        <w:t>"video/mp4"</w:t>
      </w:r>
      <w:r w:rsidRPr="00C61F8D">
        <w:rPr>
          <w:sz w:val="16"/>
        </w:rPr>
        <w:t>);</w:t>
      </w:r>
    </w:p>
    <w:p w:rsidR="00C61F8D" w:rsidRPr="00C61F8D" w:rsidRDefault="00C61F8D">
      <w:pPr>
        <w:pStyle w:val="HTMLPreformatted"/>
        <w:divId w:val="763957124"/>
        <w:rPr>
          <w:sz w:val="16"/>
        </w:rPr>
      </w:pPr>
      <w:r w:rsidRPr="00C61F8D">
        <w:rPr>
          <w:rStyle w:val="line-number1"/>
          <w:sz w:val="16"/>
        </w:rPr>
        <w:t>14</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15</w:t>
      </w:r>
      <w:r w:rsidRPr="00C61F8D">
        <w:rPr>
          <w:sz w:val="16"/>
        </w:rPr>
        <w:t xml:space="preserve">         </w:t>
      </w:r>
      <w:r w:rsidRPr="00C61F8D">
        <w:rPr>
          <w:rStyle w:val="keyword-directive1"/>
          <w:sz w:val="16"/>
        </w:rPr>
        <w:t>private</w:t>
      </w:r>
      <w:r w:rsidRPr="00C61F8D">
        <w:rPr>
          <w:sz w:val="16"/>
        </w:rPr>
        <w:t xml:space="preserve"> String type;</w:t>
      </w:r>
    </w:p>
    <w:p w:rsidR="00C61F8D" w:rsidRPr="00C61F8D" w:rsidRDefault="00C61F8D">
      <w:pPr>
        <w:pStyle w:val="HTMLPreformatted"/>
        <w:divId w:val="763957124"/>
        <w:rPr>
          <w:sz w:val="16"/>
        </w:rPr>
      </w:pPr>
      <w:r w:rsidRPr="00C61F8D">
        <w:rPr>
          <w:rStyle w:val="line-number1"/>
          <w:sz w:val="16"/>
        </w:rPr>
        <w:t>16</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17</w:t>
      </w:r>
      <w:r w:rsidRPr="00C61F8D">
        <w:rPr>
          <w:sz w:val="16"/>
        </w:rPr>
        <w:t xml:space="preserve">         VideoType(String type) {</w:t>
      </w:r>
    </w:p>
    <w:p w:rsidR="00C61F8D" w:rsidRPr="00C61F8D" w:rsidRDefault="00C61F8D">
      <w:pPr>
        <w:pStyle w:val="HTMLPreformatted"/>
        <w:divId w:val="763957124"/>
        <w:rPr>
          <w:sz w:val="16"/>
        </w:rPr>
      </w:pPr>
      <w:r w:rsidRPr="00C61F8D">
        <w:rPr>
          <w:rStyle w:val="line-number1"/>
          <w:sz w:val="16"/>
        </w:rPr>
        <w:t>18</w:t>
      </w:r>
      <w:r w:rsidRPr="00C61F8D">
        <w:rPr>
          <w:sz w:val="16"/>
        </w:rPr>
        <w:t xml:space="preserve">             </w:t>
      </w:r>
      <w:r w:rsidRPr="00C61F8D">
        <w:rPr>
          <w:rStyle w:val="keyword-directive1"/>
          <w:sz w:val="16"/>
        </w:rPr>
        <w:t>this</w:t>
      </w:r>
      <w:r w:rsidRPr="00C61F8D">
        <w:rPr>
          <w:sz w:val="16"/>
        </w:rPr>
        <w:t>.type = type;</w:t>
      </w:r>
    </w:p>
    <w:p w:rsidR="00C61F8D" w:rsidRPr="00C61F8D" w:rsidRDefault="00C61F8D">
      <w:pPr>
        <w:pStyle w:val="HTMLPreformatted"/>
        <w:divId w:val="763957124"/>
        <w:rPr>
          <w:sz w:val="16"/>
        </w:rPr>
      </w:pPr>
      <w:r w:rsidRPr="00C61F8D">
        <w:rPr>
          <w:rStyle w:val="line-number1"/>
          <w:sz w:val="16"/>
        </w:rPr>
        <w:t>19</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20</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21</w:t>
      </w:r>
      <w:r w:rsidRPr="00C61F8D">
        <w:rPr>
          <w:sz w:val="16"/>
        </w:rPr>
        <w:t xml:space="preserve">         </w:t>
      </w:r>
      <w:r w:rsidRPr="00C61F8D">
        <w:rPr>
          <w:rStyle w:val="keyword-directive1"/>
          <w:sz w:val="16"/>
        </w:rPr>
        <w:t>public</w:t>
      </w:r>
      <w:r w:rsidRPr="00C61F8D">
        <w:rPr>
          <w:sz w:val="16"/>
        </w:rPr>
        <w:t xml:space="preserve"> String getVideoType() {</w:t>
      </w:r>
    </w:p>
    <w:p w:rsidR="00C61F8D" w:rsidRPr="00C61F8D" w:rsidRDefault="00C61F8D">
      <w:pPr>
        <w:pStyle w:val="HTMLPreformatted"/>
        <w:divId w:val="763957124"/>
        <w:rPr>
          <w:sz w:val="16"/>
        </w:rPr>
      </w:pPr>
      <w:r w:rsidRPr="00C61F8D">
        <w:rPr>
          <w:rStyle w:val="line-number1"/>
          <w:sz w:val="16"/>
        </w:rPr>
        <w:t>22</w:t>
      </w:r>
      <w:r w:rsidRPr="00C61F8D">
        <w:rPr>
          <w:sz w:val="16"/>
        </w:rPr>
        <w:t xml:space="preserve">             </w:t>
      </w:r>
      <w:r w:rsidRPr="00C61F8D">
        <w:rPr>
          <w:rStyle w:val="keyword-directive1"/>
          <w:sz w:val="16"/>
        </w:rPr>
        <w:t>return</w:t>
      </w:r>
      <w:r w:rsidRPr="00C61F8D">
        <w:rPr>
          <w:sz w:val="16"/>
        </w:rPr>
        <w:t xml:space="preserve"> type;  </w:t>
      </w:r>
    </w:p>
    <w:p w:rsidR="00C61F8D" w:rsidRPr="00C61F8D" w:rsidRDefault="00C61F8D">
      <w:pPr>
        <w:pStyle w:val="HTMLPreformatted"/>
        <w:divId w:val="763957124"/>
        <w:rPr>
          <w:sz w:val="16"/>
        </w:rPr>
      </w:pPr>
      <w:r w:rsidRPr="00C61F8D">
        <w:rPr>
          <w:rStyle w:val="line-number1"/>
          <w:sz w:val="16"/>
        </w:rPr>
        <w:t>23</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24</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25</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26</w:t>
      </w:r>
      <w:r w:rsidRPr="00C61F8D">
        <w:rPr>
          <w:sz w:val="16"/>
        </w:rPr>
        <w:t xml:space="preserve">     </w:t>
      </w:r>
      <w:r w:rsidRPr="00C61F8D">
        <w:rPr>
          <w:rStyle w:val="keyword-directive1"/>
          <w:sz w:val="16"/>
        </w:rPr>
        <w:t>private</w:t>
      </w:r>
      <w:r w:rsidRPr="00C61F8D">
        <w:rPr>
          <w:sz w:val="16"/>
        </w:rPr>
        <w:t xml:space="preserve"> ResourceReference source;</w:t>
      </w:r>
    </w:p>
    <w:p w:rsidR="00C61F8D" w:rsidRPr="00C61F8D" w:rsidRDefault="00C61F8D">
      <w:pPr>
        <w:pStyle w:val="HTMLPreformatted"/>
        <w:divId w:val="763957124"/>
        <w:rPr>
          <w:sz w:val="16"/>
        </w:rPr>
      </w:pPr>
      <w:r w:rsidRPr="00C61F8D">
        <w:rPr>
          <w:rStyle w:val="line-number1"/>
          <w:sz w:val="16"/>
        </w:rPr>
        <w:t>27</w:t>
      </w:r>
      <w:r w:rsidRPr="00C61F8D">
        <w:rPr>
          <w:sz w:val="16"/>
        </w:rPr>
        <w:t xml:space="preserve">     </w:t>
      </w:r>
      <w:r w:rsidRPr="00C61F8D">
        <w:rPr>
          <w:rStyle w:val="keyword-directive1"/>
          <w:sz w:val="16"/>
        </w:rPr>
        <w:t>private</w:t>
      </w:r>
      <w:r w:rsidRPr="00C61F8D">
        <w:rPr>
          <w:sz w:val="16"/>
        </w:rPr>
        <w:t xml:space="preserve"> VideoType type;</w:t>
      </w:r>
    </w:p>
    <w:p w:rsidR="00C61F8D" w:rsidRPr="00C61F8D" w:rsidRDefault="00C61F8D">
      <w:pPr>
        <w:pStyle w:val="HTMLPreformatted"/>
        <w:divId w:val="763957124"/>
        <w:rPr>
          <w:sz w:val="16"/>
        </w:rPr>
      </w:pPr>
      <w:r w:rsidRPr="00C61F8D">
        <w:rPr>
          <w:rStyle w:val="line-number1"/>
          <w:sz w:val="16"/>
        </w:rPr>
        <w:t>28</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29</w:t>
      </w:r>
      <w:r w:rsidRPr="00C61F8D">
        <w:rPr>
          <w:sz w:val="16"/>
        </w:rPr>
        <w:t xml:space="preserve">     </w:t>
      </w:r>
      <w:r w:rsidRPr="00C61F8D">
        <w:rPr>
          <w:rStyle w:val="keyword-directive1"/>
          <w:sz w:val="16"/>
        </w:rPr>
        <w:t>public</w:t>
      </w:r>
      <w:r w:rsidRPr="00C61F8D">
        <w:rPr>
          <w:sz w:val="16"/>
        </w:rPr>
        <w:t xml:space="preserve"> VideoSource(ResourceReference source, VideoType type) {</w:t>
      </w:r>
    </w:p>
    <w:p w:rsidR="00C61F8D" w:rsidRPr="00C61F8D" w:rsidRDefault="00C61F8D">
      <w:pPr>
        <w:pStyle w:val="HTMLPreformatted"/>
        <w:divId w:val="763957124"/>
        <w:rPr>
          <w:sz w:val="16"/>
        </w:rPr>
      </w:pPr>
      <w:r w:rsidRPr="00C61F8D">
        <w:rPr>
          <w:rStyle w:val="line-number1"/>
          <w:sz w:val="16"/>
        </w:rPr>
        <w:lastRenderedPageBreak/>
        <w:t>30</w:t>
      </w:r>
      <w:r w:rsidRPr="00C61F8D">
        <w:rPr>
          <w:sz w:val="16"/>
        </w:rPr>
        <w:t xml:space="preserve">         </w:t>
      </w:r>
      <w:r w:rsidRPr="00C61F8D">
        <w:rPr>
          <w:rStyle w:val="keyword-directive1"/>
          <w:sz w:val="16"/>
        </w:rPr>
        <w:t>this</w:t>
      </w:r>
      <w:r w:rsidRPr="00C61F8D">
        <w:rPr>
          <w:sz w:val="16"/>
        </w:rPr>
        <w:t>.source = source;</w:t>
      </w:r>
    </w:p>
    <w:p w:rsidR="00C61F8D" w:rsidRPr="00C61F8D" w:rsidRDefault="00C61F8D">
      <w:pPr>
        <w:pStyle w:val="HTMLPreformatted"/>
        <w:divId w:val="763957124"/>
        <w:rPr>
          <w:sz w:val="16"/>
        </w:rPr>
      </w:pPr>
      <w:r w:rsidRPr="00C61F8D">
        <w:rPr>
          <w:rStyle w:val="line-number1"/>
          <w:sz w:val="16"/>
        </w:rPr>
        <w:t>31</w:t>
      </w:r>
      <w:r w:rsidRPr="00C61F8D">
        <w:rPr>
          <w:sz w:val="16"/>
        </w:rPr>
        <w:t xml:space="preserve">         </w:t>
      </w:r>
      <w:r w:rsidRPr="00C61F8D">
        <w:rPr>
          <w:rStyle w:val="keyword-directive1"/>
          <w:sz w:val="16"/>
        </w:rPr>
        <w:t>this</w:t>
      </w:r>
      <w:r w:rsidRPr="00C61F8D">
        <w:rPr>
          <w:sz w:val="16"/>
        </w:rPr>
        <w:t>.type = type;</w:t>
      </w:r>
    </w:p>
    <w:p w:rsidR="00C61F8D" w:rsidRPr="00C61F8D" w:rsidRDefault="00C61F8D">
      <w:pPr>
        <w:pStyle w:val="HTMLPreformatted"/>
        <w:divId w:val="763957124"/>
        <w:rPr>
          <w:sz w:val="16"/>
        </w:rPr>
      </w:pPr>
      <w:r w:rsidRPr="00C61F8D">
        <w:rPr>
          <w:rStyle w:val="line-number1"/>
          <w:sz w:val="16"/>
        </w:rPr>
        <w:t>32</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33</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34</w:t>
      </w:r>
      <w:r w:rsidRPr="00C61F8D">
        <w:rPr>
          <w:sz w:val="16"/>
        </w:rPr>
        <w:t xml:space="preserve">     </w:t>
      </w:r>
      <w:r w:rsidRPr="00C61F8D">
        <w:rPr>
          <w:rStyle w:val="keyword-directive1"/>
          <w:sz w:val="16"/>
        </w:rPr>
        <w:t>public</w:t>
      </w:r>
      <w:r w:rsidRPr="00C61F8D">
        <w:rPr>
          <w:sz w:val="16"/>
        </w:rPr>
        <w:t xml:space="preserve"> ResourceReference getSource() {</w:t>
      </w:r>
    </w:p>
    <w:p w:rsidR="00C61F8D" w:rsidRPr="00C61F8D" w:rsidRDefault="00C61F8D">
      <w:pPr>
        <w:pStyle w:val="HTMLPreformatted"/>
        <w:divId w:val="763957124"/>
        <w:rPr>
          <w:sz w:val="16"/>
        </w:rPr>
      </w:pPr>
      <w:r w:rsidRPr="00C61F8D">
        <w:rPr>
          <w:rStyle w:val="line-number1"/>
          <w:sz w:val="16"/>
        </w:rPr>
        <w:t>35</w:t>
      </w:r>
      <w:r w:rsidRPr="00C61F8D">
        <w:rPr>
          <w:sz w:val="16"/>
        </w:rPr>
        <w:t xml:space="preserve">         </w:t>
      </w:r>
      <w:r w:rsidRPr="00C61F8D">
        <w:rPr>
          <w:rStyle w:val="keyword-directive1"/>
          <w:sz w:val="16"/>
        </w:rPr>
        <w:t>return</w:t>
      </w:r>
      <w:r w:rsidRPr="00C61F8D">
        <w:rPr>
          <w:sz w:val="16"/>
        </w:rPr>
        <w:t xml:space="preserve"> source;</w:t>
      </w:r>
    </w:p>
    <w:p w:rsidR="00C61F8D" w:rsidRPr="00C61F8D" w:rsidRDefault="00C61F8D">
      <w:pPr>
        <w:pStyle w:val="HTMLPreformatted"/>
        <w:divId w:val="763957124"/>
        <w:rPr>
          <w:sz w:val="16"/>
        </w:rPr>
      </w:pPr>
      <w:r w:rsidRPr="00C61F8D">
        <w:rPr>
          <w:rStyle w:val="line-number1"/>
          <w:sz w:val="16"/>
        </w:rPr>
        <w:t>36</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37</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38</w:t>
      </w:r>
      <w:r w:rsidRPr="00C61F8D">
        <w:rPr>
          <w:sz w:val="16"/>
        </w:rPr>
        <w:t xml:space="preserve">     </w:t>
      </w:r>
      <w:r w:rsidRPr="00C61F8D">
        <w:rPr>
          <w:rStyle w:val="keyword-directive1"/>
          <w:sz w:val="16"/>
        </w:rPr>
        <w:t>public</w:t>
      </w:r>
      <w:r w:rsidRPr="00C61F8D">
        <w:rPr>
          <w:sz w:val="16"/>
        </w:rPr>
        <w:t xml:space="preserve"> </w:t>
      </w:r>
      <w:r w:rsidRPr="00C61F8D">
        <w:rPr>
          <w:rStyle w:val="keyword-directive1"/>
          <w:sz w:val="16"/>
        </w:rPr>
        <w:t>void</w:t>
      </w:r>
      <w:r w:rsidRPr="00C61F8D">
        <w:rPr>
          <w:sz w:val="16"/>
        </w:rPr>
        <w:t xml:space="preserve"> setSource(ResourceReference source) {</w:t>
      </w:r>
    </w:p>
    <w:p w:rsidR="00C61F8D" w:rsidRPr="00C61F8D" w:rsidRDefault="00C61F8D">
      <w:pPr>
        <w:pStyle w:val="HTMLPreformatted"/>
        <w:divId w:val="763957124"/>
        <w:rPr>
          <w:sz w:val="16"/>
        </w:rPr>
      </w:pPr>
      <w:r w:rsidRPr="00C61F8D">
        <w:rPr>
          <w:rStyle w:val="line-number1"/>
          <w:sz w:val="16"/>
        </w:rPr>
        <w:t>39</w:t>
      </w:r>
      <w:r w:rsidRPr="00C61F8D">
        <w:rPr>
          <w:sz w:val="16"/>
        </w:rPr>
        <w:t xml:space="preserve">         </w:t>
      </w:r>
      <w:r w:rsidRPr="00C61F8D">
        <w:rPr>
          <w:rStyle w:val="keyword-directive1"/>
          <w:sz w:val="16"/>
        </w:rPr>
        <w:t>this</w:t>
      </w:r>
      <w:r w:rsidRPr="00C61F8D">
        <w:rPr>
          <w:sz w:val="16"/>
        </w:rPr>
        <w:t>.source = source;</w:t>
      </w:r>
    </w:p>
    <w:p w:rsidR="00C61F8D" w:rsidRPr="00C61F8D" w:rsidRDefault="00C61F8D">
      <w:pPr>
        <w:pStyle w:val="HTMLPreformatted"/>
        <w:divId w:val="763957124"/>
        <w:rPr>
          <w:sz w:val="16"/>
        </w:rPr>
      </w:pPr>
      <w:r w:rsidRPr="00C61F8D">
        <w:rPr>
          <w:rStyle w:val="line-number1"/>
          <w:sz w:val="16"/>
        </w:rPr>
        <w:t>40</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41</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42</w:t>
      </w:r>
      <w:r w:rsidRPr="00C61F8D">
        <w:rPr>
          <w:sz w:val="16"/>
        </w:rPr>
        <w:t xml:space="preserve">     </w:t>
      </w:r>
      <w:r w:rsidRPr="00C61F8D">
        <w:rPr>
          <w:rStyle w:val="keyword-directive1"/>
          <w:sz w:val="16"/>
        </w:rPr>
        <w:t>public</w:t>
      </w:r>
      <w:r w:rsidRPr="00C61F8D">
        <w:rPr>
          <w:sz w:val="16"/>
        </w:rPr>
        <w:t xml:space="preserve"> VideoType getType() {</w:t>
      </w:r>
    </w:p>
    <w:p w:rsidR="00C61F8D" w:rsidRPr="00C61F8D" w:rsidRDefault="00C61F8D">
      <w:pPr>
        <w:pStyle w:val="HTMLPreformatted"/>
        <w:divId w:val="763957124"/>
        <w:rPr>
          <w:sz w:val="16"/>
        </w:rPr>
      </w:pPr>
      <w:r w:rsidRPr="00C61F8D">
        <w:rPr>
          <w:rStyle w:val="line-number1"/>
          <w:sz w:val="16"/>
        </w:rPr>
        <w:t>43</w:t>
      </w:r>
      <w:r w:rsidRPr="00C61F8D">
        <w:rPr>
          <w:sz w:val="16"/>
        </w:rPr>
        <w:t xml:space="preserve">         </w:t>
      </w:r>
      <w:r w:rsidRPr="00C61F8D">
        <w:rPr>
          <w:rStyle w:val="keyword-directive1"/>
          <w:sz w:val="16"/>
        </w:rPr>
        <w:t>return</w:t>
      </w:r>
      <w:r w:rsidRPr="00C61F8D">
        <w:rPr>
          <w:sz w:val="16"/>
        </w:rPr>
        <w:t xml:space="preserve"> type;</w:t>
      </w:r>
    </w:p>
    <w:p w:rsidR="00C61F8D" w:rsidRPr="00C61F8D" w:rsidRDefault="00C61F8D">
      <w:pPr>
        <w:pStyle w:val="HTMLPreformatted"/>
        <w:divId w:val="763957124"/>
        <w:rPr>
          <w:sz w:val="16"/>
        </w:rPr>
      </w:pPr>
      <w:r w:rsidRPr="00C61F8D">
        <w:rPr>
          <w:rStyle w:val="line-number1"/>
          <w:sz w:val="16"/>
        </w:rPr>
        <w:t>44</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45</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46</w:t>
      </w:r>
      <w:r w:rsidRPr="00C61F8D">
        <w:rPr>
          <w:sz w:val="16"/>
        </w:rPr>
        <w:t xml:space="preserve">     </w:t>
      </w:r>
      <w:r w:rsidRPr="00C61F8D">
        <w:rPr>
          <w:rStyle w:val="keyword-directive1"/>
          <w:sz w:val="16"/>
        </w:rPr>
        <w:t>public</w:t>
      </w:r>
      <w:r w:rsidRPr="00C61F8D">
        <w:rPr>
          <w:sz w:val="16"/>
        </w:rPr>
        <w:t xml:space="preserve"> </w:t>
      </w:r>
      <w:r w:rsidRPr="00C61F8D">
        <w:rPr>
          <w:rStyle w:val="keyword-directive1"/>
          <w:sz w:val="16"/>
        </w:rPr>
        <w:t>void</w:t>
      </w:r>
      <w:r w:rsidRPr="00C61F8D">
        <w:rPr>
          <w:sz w:val="16"/>
        </w:rPr>
        <w:t xml:space="preserve"> setType(VideoType type) {</w:t>
      </w:r>
    </w:p>
    <w:p w:rsidR="00C61F8D" w:rsidRPr="00C61F8D" w:rsidRDefault="00C61F8D">
      <w:pPr>
        <w:pStyle w:val="HTMLPreformatted"/>
        <w:divId w:val="763957124"/>
        <w:rPr>
          <w:sz w:val="16"/>
        </w:rPr>
      </w:pPr>
      <w:r w:rsidRPr="00C61F8D">
        <w:rPr>
          <w:rStyle w:val="line-number1"/>
          <w:sz w:val="16"/>
        </w:rPr>
        <w:t>47</w:t>
      </w:r>
      <w:r w:rsidRPr="00C61F8D">
        <w:rPr>
          <w:sz w:val="16"/>
        </w:rPr>
        <w:t xml:space="preserve">         </w:t>
      </w:r>
      <w:r w:rsidRPr="00C61F8D">
        <w:rPr>
          <w:rStyle w:val="keyword-directive1"/>
          <w:sz w:val="16"/>
        </w:rPr>
        <w:t>this</w:t>
      </w:r>
      <w:r w:rsidRPr="00C61F8D">
        <w:rPr>
          <w:sz w:val="16"/>
        </w:rPr>
        <w:t>.type = type;</w:t>
      </w:r>
    </w:p>
    <w:p w:rsidR="00C61F8D" w:rsidRPr="00C61F8D" w:rsidRDefault="00C61F8D">
      <w:pPr>
        <w:pStyle w:val="HTMLPreformatted"/>
        <w:divId w:val="763957124"/>
        <w:rPr>
          <w:sz w:val="16"/>
        </w:rPr>
      </w:pPr>
      <w:r w:rsidRPr="00C61F8D">
        <w:rPr>
          <w:rStyle w:val="line-number1"/>
          <w:sz w:val="16"/>
        </w:rPr>
        <w:t>48</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49</w:t>
      </w:r>
      <w:r w:rsidRPr="00C61F8D">
        <w:rPr>
          <w:sz w:val="16"/>
        </w:rPr>
        <w:t xml:space="preserve"> }</w:t>
      </w:r>
    </w:p>
    <w:p w:rsidR="00C61F8D" w:rsidRPr="00C61F8D" w:rsidRDefault="00C61F8D">
      <w:pPr>
        <w:pStyle w:val="HTMLPreformatted"/>
        <w:divId w:val="763957124"/>
        <w:rPr>
          <w:sz w:val="16"/>
        </w:rPr>
      </w:pPr>
      <w:r w:rsidRPr="00C61F8D">
        <w:rPr>
          <w:sz w:val="16"/>
        </w:rPr>
        <w:t xml:space="preserve"> </w:t>
      </w:r>
    </w:p>
    <w:p w:rsidR="00C61F8D" w:rsidRDefault="00C61F8D">
      <w:pPr>
        <w:rPr>
          <w:noProof/>
          <w:sz w:val="16"/>
          <w:lang w:eastAsia="da-DK" w:bidi="ar-SA"/>
        </w:rPr>
      </w:pPr>
      <w:r w:rsidRPr="00C61F8D">
        <w:rPr>
          <w:noProof/>
          <w:sz w:val="16"/>
          <w:lang w:eastAsia="da-DK" w:bidi="ar-SA"/>
        </w:rPr>
        <w:fldChar w:fldCharType="end"/>
      </w:r>
    </w:p>
    <w:p w:rsidR="00C61F8D" w:rsidRDefault="003D19E4">
      <w:pPr>
        <w:rPr>
          <w:noProof/>
          <w:lang w:eastAsia="da-DK" w:bidi="ar-SA"/>
        </w:rPr>
      </w:pPr>
      <w:r>
        <w:rPr>
          <w:noProof/>
          <w:lang w:eastAsia="da-DK" w:bidi="ar-SA"/>
        </w:rPr>
        <w:t>Filen: Login.html</w:t>
      </w:r>
    </w:p>
    <w:p w:rsidR="003D19E4" w:rsidRDefault="003D19E4">
      <w:pPr>
        <w:rPr>
          <w:noProof/>
          <w:lang w:eastAsia="da-DK" w:bidi="ar-SA"/>
        </w:rPr>
      </w:pPr>
    </w:p>
    <w:p w:rsidR="003D19E4" w:rsidRPr="003D19E4" w:rsidRDefault="003D19E4" w:rsidP="003D19E4">
      <w:pPr>
        <w:divId w:val="2061174581"/>
        <w:rPr>
          <w:sz w:val="16"/>
        </w:rPr>
      </w:pPr>
      <w:r w:rsidRPr="003D19E4">
        <w:rPr>
          <w:noProof/>
          <w:sz w:val="16"/>
          <w:lang w:eastAsia="da-DK" w:bidi="ar-SA"/>
        </w:rPr>
        <w:fldChar w:fldCharType="begin"/>
      </w:r>
      <w:r w:rsidRPr="003D19E4">
        <w:rPr>
          <w:noProof/>
          <w:sz w:val="16"/>
          <w:lang w:eastAsia="da-DK" w:bidi="ar-SA"/>
        </w:rPr>
        <w:instrText xml:space="preserve"> INCLUDETEXT "C:\\GoogleCode\\user-driven-sign-language-dictionary\\Analysis and design\\CodeInHtml\\_Login.html" \c HTML </w:instrText>
      </w:r>
      <w:r>
        <w:rPr>
          <w:noProof/>
          <w:sz w:val="16"/>
          <w:lang w:eastAsia="da-DK" w:bidi="ar-SA"/>
        </w:rPr>
        <w:instrText xml:space="preserve"> \* MERGEFORMAT </w:instrText>
      </w:r>
      <w:r w:rsidRPr="003D19E4">
        <w:rPr>
          <w:noProof/>
          <w:sz w:val="16"/>
          <w:lang w:eastAsia="da-DK" w:bidi="ar-SA"/>
        </w:rPr>
        <w:fldChar w:fldCharType="separate"/>
      </w:r>
      <w:r w:rsidRPr="003D19E4">
        <w:rPr>
          <w:rStyle w:val="line-number1"/>
          <w:sz w:val="16"/>
        </w:rPr>
        <w:t xml:space="preserve"> 1</w:t>
      </w:r>
      <w:r w:rsidRPr="003D19E4">
        <w:rPr>
          <w:sz w:val="16"/>
        </w:rPr>
        <w:t xml:space="preserve"> &lt;?xml version="1.0" encoding="UTF-8"?&gt;</w:t>
      </w:r>
    </w:p>
    <w:p w:rsidR="003D19E4" w:rsidRPr="003D19E4" w:rsidRDefault="003D19E4">
      <w:pPr>
        <w:pStyle w:val="HTMLPreformatted"/>
        <w:divId w:val="2061174581"/>
        <w:rPr>
          <w:sz w:val="16"/>
        </w:rPr>
      </w:pPr>
      <w:r w:rsidRPr="003D19E4">
        <w:rPr>
          <w:rStyle w:val="line-number1"/>
          <w:sz w:val="16"/>
        </w:rPr>
        <w:t xml:space="preserve"> 2</w:t>
      </w:r>
      <w:r w:rsidRPr="003D19E4">
        <w:rPr>
          <w:sz w:val="16"/>
        </w:rPr>
        <w:t xml:space="preserve"> </w:t>
      </w:r>
      <w:r w:rsidRPr="003D19E4">
        <w:rPr>
          <w:rStyle w:val="sgml-declaration1"/>
          <w:sz w:val="16"/>
        </w:rPr>
        <w:t>&lt;!DOCTYPE</w:t>
      </w:r>
      <w:r w:rsidRPr="003D19E4">
        <w:rPr>
          <w:sz w:val="16"/>
        </w:rPr>
        <w:t xml:space="preserve"> </w:t>
      </w:r>
      <w:r w:rsidRPr="003D19E4">
        <w:rPr>
          <w:rStyle w:val="sgml-declaration1"/>
          <w:sz w:val="16"/>
        </w:rPr>
        <w:t>html</w:t>
      </w:r>
      <w:r w:rsidRPr="003D19E4">
        <w:rPr>
          <w:sz w:val="16"/>
        </w:rPr>
        <w:t xml:space="preserve"> </w:t>
      </w:r>
      <w:r w:rsidRPr="003D19E4">
        <w:rPr>
          <w:rStyle w:val="sgml-declaration1"/>
          <w:sz w:val="16"/>
        </w:rPr>
        <w:t>PUBLIC</w:t>
      </w:r>
      <w:r w:rsidRPr="003D19E4">
        <w:rPr>
          <w:sz w:val="16"/>
        </w:rPr>
        <w:t xml:space="preserve"> </w:t>
      </w:r>
      <w:r w:rsidRPr="003D19E4">
        <w:rPr>
          <w:rStyle w:val="sgml-declaration1"/>
          <w:sz w:val="16"/>
        </w:rPr>
        <w:t>"-//W3C//DTD</w:t>
      </w:r>
      <w:r w:rsidRPr="003D19E4">
        <w:rPr>
          <w:sz w:val="16"/>
        </w:rPr>
        <w:t xml:space="preserve"> </w:t>
      </w:r>
      <w:r w:rsidRPr="003D19E4">
        <w:rPr>
          <w:rStyle w:val="sgml-declaration1"/>
          <w:sz w:val="16"/>
        </w:rPr>
        <w:t>XHTML</w:t>
      </w:r>
      <w:r w:rsidRPr="003D19E4">
        <w:rPr>
          <w:sz w:val="16"/>
        </w:rPr>
        <w:t xml:space="preserve"> </w:t>
      </w:r>
      <w:r w:rsidRPr="003D19E4">
        <w:rPr>
          <w:rStyle w:val="sgml-declaration1"/>
          <w:sz w:val="16"/>
        </w:rPr>
        <w:t>1.0</w:t>
      </w:r>
      <w:r w:rsidRPr="003D19E4">
        <w:rPr>
          <w:sz w:val="16"/>
        </w:rPr>
        <w:t xml:space="preserve"> </w:t>
      </w:r>
      <w:r w:rsidRPr="003D19E4">
        <w:rPr>
          <w:rStyle w:val="sgml-declaration1"/>
          <w:sz w:val="16"/>
        </w:rPr>
        <w:t>Transitional//EN"</w:t>
      </w:r>
      <w:r w:rsidRPr="003D19E4">
        <w:rPr>
          <w:sz w:val="16"/>
        </w:rPr>
        <w:t xml:space="preserve"> </w:t>
      </w:r>
      <w:r w:rsidRPr="003D19E4">
        <w:rPr>
          <w:rStyle w:val="sgml-declaration1"/>
          <w:sz w:val="16"/>
        </w:rPr>
        <w:t>"http://www.w3.org/TR/xhtml1/DTD/xhtml1-transitional.dtd"&gt;</w:t>
      </w:r>
    </w:p>
    <w:p w:rsidR="003D19E4" w:rsidRPr="003D19E4" w:rsidRDefault="003D19E4">
      <w:pPr>
        <w:pStyle w:val="HTMLPreformatted"/>
        <w:divId w:val="2061174581"/>
        <w:rPr>
          <w:sz w:val="16"/>
        </w:rPr>
      </w:pPr>
      <w:r w:rsidRPr="003D19E4">
        <w:rPr>
          <w:rStyle w:val="line-number1"/>
          <w:sz w:val="16"/>
        </w:rPr>
        <w:t xml:space="preserve"> 3</w:t>
      </w:r>
      <w:r w:rsidRPr="003D19E4">
        <w:rPr>
          <w:sz w:val="16"/>
        </w:rPr>
        <w:t xml:space="preserve"> </w:t>
      </w:r>
      <w:r w:rsidRPr="003D19E4">
        <w:rPr>
          <w:rStyle w:val="tag1"/>
          <w:sz w:val="16"/>
        </w:rPr>
        <w:t>&lt;html</w:t>
      </w:r>
      <w:r w:rsidRPr="003D19E4">
        <w:rPr>
          <w:sz w:val="16"/>
        </w:rPr>
        <w:t xml:space="preserve"> </w:t>
      </w:r>
      <w:r w:rsidRPr="003D19E4">
        <w:rPr>
          <w:rStyle w:val="argument1"/>
          <w:sz w:val="16"/>
        </w:rPr>
        <w:t>xmlns:wicket=</w:t>
      </w:r>
      <w:r w:rsidRPr="003D19E4">
        <w:rPr>
          <w:rStyle w:val="value1"/>
          <w:sz w:val="16"/>
        </w:rPr>
        <w:t>"http://wicket.apache.org"</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 xml:space="preserve"> 4</w:t>
      </w:r>
      <w:r w:rsidRPr="003D19E4">
        <w:rPr>
          <w:sz w:val="16"/>
        </w:rPr>
        <w:t xml:space="preserve"> </w:t>
      </w:r>
      <w:r w:rsidRPr="003D19E4">
        <w:rPr>
          <w:rStyle w:val="tag1"/>
          <w:sz w:val="16"/>
        </w:rPr>
        <w:t>&lt;head&gt;</w:t>
      </w:r>
    </w:p>
    <w:p w:rsidR="003D19E4" w:rsidRPr="003D19E4" w:rsidRDefault="003D19E4">
      <w:pPr>
        <w:pStyle w:val="HTMLPreformatted"/>
        <w:divId w:val="2061174581"/>
        <w:rPr>
          <w:sz w:val="16"/>
        </w:rPr>
      </w:pPr>
      <w:r w:rsidRPr="003D19E4">
        <w:rPr>
          <w:rStyle w:val="line-number1"/>
          <w:sz w:val="16"/>
        </w:rPr>
        <w:t xml:space="preserve"> 5</w:t>
      </w:r>
      <w:r w:rsidRPr="003D19E4">
        <w:rPr>
          <w:sz w:val="16"/>
        </w:rPr>
        <w:t xml:space="preserve">     </w:t>
      </w:r>
      <w:r w:rsidRPr="003D19E4">
        <w:rPr>
          <w:rStyle w:val="tag1"/>
          <w:sz w:val="16"/>
        </w:rPr>
        <w:t>&lt;meta</w:t>
      </w:r>
      <w:r w:rsidRPr="003D19E4">
        <w:rPr>
          <w:sz w:val="16"/>
        </w:rPr>
        <w:t xml:space="preserve"> </w:t>
      </w:r>
      <w:r w:rsidRPr="003D19E4">
        <w:rPr>
          <w:rStyle w:val="argument1"/>
          <w:sz w:val="16"/>
        </w:rPr>
        <w:t>http-equiv=</w:t>
      </w:r>
      <w:r w:rsidRPr="003D19E4">
        <w:rPr>
          <w:rStyle w:val="value1"/>
          <w:sz w:val="16"/>
        </w:rPr>
        <w:t>"Content-Type"</w:t>
      </w:r>
      <w:r w:rsidRPr="003D19E4">
        <w:rPr>
          <w:sz w:val="16"/>
        </w:rPr>
        <w:t xml:space="preserve"> </w:t>
      </w:r>
      <w:r w:rsidRPr="003D19E4">
        <w:rPr>
          <w:rStyle w:val="argument1"/>
          <w:sz w:val="16"/>
        </w:rPr>
        <w:t>content=</w:t>
      </w:r>
      <w:r w:rsidRPr="003D19E4">
        <w:rPr>
          <w:rStyle w:val="value1"/>
          <w:sz w:val="16"/>
        </w:rPr>
        <w:t>"text/html; charset=UTF-8"</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 xml:space="preserve"> 6</w:t>
      </w:r>
      <w:r w:rsidRPr="003D19E4">
        <w:rPr>
          <w:sz w:val="16"/>
        </w:rPr>
        <w:t xml:space="preserve">     </w:t>
      </w:r>
      <w:r w:rsidRPr="003D19E4">
        <w:rPr>
          <w:rStyle w:val="tag1"/>
          <w:sz w:val="16"/>
        </w:rPr>
        <w:t>&lt;link</w:t>
      </w:r>
      <w:r w:rsidRPr="003D19E4">
        <w:rPr>
          <w:sz w:val="16"/>
        </w:rPr>
        <w:t xml:space="preserve"> </w:t>
      </w:r>
      <w:r w:rsidRPr="003D19E4">
        <w:rPr>
          <w:rStyle w:val="argument1"/>
          <w:sz w:val="16"/>
        </w:rPr>
        <w:t>rel=</w:t>
      </w:r>
      <w:r w:rsidRPr="003D19E4">
        <w:rPr>
          <w:rStyle w:val="value1"/>
          <w:sz w:val="16"/>
        </w:rPr>
        <w:t>"stylesheet"</w:t>
      </w:r>
      <w:r w:rsidRPr="003D19E4">
        <w:rPr>
          <w:sz w:val="16"/>
        </w:rPr>
        <w:t xml:space="preserve"> </w:t>
      </w:r>
      <w:r w:rsidRPr="003D19E4">
        <w:rPr>
          <w:rStyle w:val="argument1"/>
          <w:sz w:val="16"/>
        </w:rPr>
        <w:t>type=</w:t>
      </w:r>
      <w:r w:rsidRPr="003D19E4">
        <w:rPr>
          <w:rStyle w:val="value1"/>
          <w:sz w:val="16"/>
        </w:rPr>
        <w:t>"text/css"</w:t>
      </w:r>
      <w:r w:rsidRPr="003D19E4">
        <w:rPr>
          <w:sz w:val="16"/>
        </w:rPr>
        <w:t xml:space="preserve"> </w:t>
      </w:r>
      <w:r w:rsidRPr="003D19E4">
        <w:rPr>
          <w:rStyle w:val="argument1"/>
          <w:sz w:val="16"/>
        </w:rPr>
        <w:t>href=</w:t>
      </w:r>
      <w:r w:rsidRPr="003D19E4">
        <w:rPr>
          <w:rStyle w:val="value1"/>
          <w:sz w:val="16"/>
        </w:rPr>
        <w:t>"style.css"</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 xml:space="preserve"> 7</w:t>
      </w:r>
      <w:r w:rsidRPr="003D19E4">
        <w:rPr>
          <w:sz w:val="16"/>
        </w:rPr>
        <w:t xml:space="preserve"> </w:t>
      </w:r>
      <w:r w:rsidRPr="003D19E4">
        <w:rPr>
          <w:rStyle w:val="tag1"/>
          <w:sz w:val="16"/>
        </w:rPr>
        <w:t>&lt;/head&gt;</w:t>
      </w:r>
    </w:p>
    <w:p w:rsidR="003D19E4" w:rsidRPr="003D19E4" w:rsidRDefault="003D19E4">
      <w:pPr>
        <w:pStyle w:val="HTMLPreformatted"/>
        <w:divId w:val="2061174581"/>
        <w:rPr>
          <w:sz w:val="16"/>
        </w:rPr>
      </w:pPr>
      <w:r w:rsidRPr="003D19E4">
        <w:rPr>
          <w:rStyle w:val="line-number1"/>
          <w:sz w:val="16"/>
        </w:rPr>
        <w:t xml:space="preserve"> 8</w:t>
      </w:r>
      <w:r w:rsidRPr="003D19E4">
        <w:rPr>
          <w:sz w:val="16"/>
        </w:rPr>
        <w:t xml:space="preserve"> </w:t>
      </w:r>
      <w:r w:rsidRPr="003D19E4">
        <w:rPr>
          <w:rStyle w:val="tag1"/>
          <w:sz w:val="16"/>
        </w:rPr>
        <w:t>&lt;body&gt;</w:t>
      </w:r>
    </w:p>
    <w:p w:rsidR="003D19E4" w:rsidRPr="003D19E4" w:rsidRDefault="003D19E4">
      <w:pPr>
        <w:pStyle w:val="HTMLPreformatted"/>
        <w:divId w:val="2061174581"/>
        <w:rPr>
          <w:sz w:val="16"/>
        </w:rPr>
      </w:pPr>
      <w:r w:rsidRPr="003D19E4">
        <w:rPr>
          <w:rStyle w:val="line-number1"/>
          <w:sz w:val="16"/>
        </w:rPr>
        <w:t xml:space="preserve"> 9</w:t>
      </w:r>
      <w:r w:rsidRPr="003D19E4">
        <w:rPr>
          <w:sz w:val="16"/>
        </w:rPr>
        <w:t xml:space="preserve"> </w:t>
      </w:r>
      <w:r w:rsidRPr="003D19E4">
        <w:rPr>
          <w:rStyle w:val="tag1"/>
          <w:sz w:val="16"/>
        </w:rPr>
        <w:t>&lt;wicket:extend&gt;</w:t>
      </w:r>
      <w:r w:rsidRPr="003D19E4">
        <w:rPr>
          <w:sz w:val="16"/>
        </w:rPr>
        <w:t xml:space="preserve"> </w:t>
      </w:r>
    </w:p>
    <w:p w:rsidR="003D19E4" w:rsidRPr="003D19E4" w:rsidRDefault="003D19E4">
      <w:pPr>
        <w:pStyle w:val="HTMLPreformatted"/>
        <w:divId w:val="2061174581"/>
        <w:rPr>
          <w:sz w:val="16"/>
        </w:rPr>
      </w:pPr>
      <w:r w:rsidRPr="003D19E4">
        <w:rPr>
          <w:rStyle w:val="line-number1"/>
          <w:sz w:val="16"/>
        </w:rPr>
        <w:t>10</w:t>
      </w:r>
      <w:r w:rsidRPr="003D19E4">
        <w:rPr>
          <w:sz w:val="16"/>
        </w:rPr>
        <w:t xml:space="preserve"> </w:t>
      </w:r>
      <w:r w:rsidRPr="003D19E4">
        <w:rPr>
          <w:rStyle w:val="tag1"/>
          <w:sz w:val="16"/>
        </w:rPr>
        <w:t>&lt;span</w:t>
      </w:r>
      <w:r w:rsidRPr="003D19E4">
        <w:rPr>
          <w:sz w:val="16"/>
        </w:rPr>
        <w:t xml:space="preserve"> </w:t>
      </w:r>
      <w:r w:rsidRPr="003D19E4">
        <w:rPr>
          <w:rStyle w:val="argument1"/>
          <w:sz w:val="16"/>
        </w:rPr>
        <w:t>wicket:id</w:t>
      </w:r>
      <w:r w:rsidRPr="003D19E4">
        <w:rPr>
          <w:sz w:val="16"/>
        </w:rPr>
        <w:t xml:space="preserve"> </w:t>
      </w:r>
      <w:r w:rsidRPr="003D19E4">
        <w:rPr>
          <w:rStyle w:val="argument1"/>
          <w:sz w:val="16"/>
        </w:rPr>
        <w:t>=</w:t>
      </w:r>
      <w:r w:rsidRPr="003D19E4">
        <w:rPr>
          <w:sz w:val="16"/>
        </w:rPr>
        <w:t xml:space="preserve"> </w:t>
      </w:r>
      <w:r w:rsidRPr="003D19E4">
        <w:rPr>
          <w:rStyle w:val="value1"/>
          <w:sz w:val="16"/>
        </w:rPr>
        <w:t>"mainNavigation"</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11</w:t>
      </w:r>
      <w:r w:rsidRPr="003D19E4">
        <w:rPr>
          <w:sz w:val="16"/>
        </w:rPr>
        <w:t xml:space="preserve">     </w:t>
      </w:r>
      <w:r w:rsidRPr="003D19E4">
        <w:rPr>
          <w:rStyle w:val="tag1"/>
          <w:sz w:val="16"/>
        </w:rPr>
        <w:t>&lt;div</w:t>
      </w:r>
      <w:r w:rsidRPr="003D19E4">
        <w:rPr>
          <w:sz w:val="16"/>
        </w:rPr>
        <w:t xml:space="preserve"> </w:t>
      </w:r>
      <w:r w:rsidRPr="003D19E4">
        <w:rPr>
          <w:rStyle w:val="argument1"/>
          <w:sz w:val="16"/>
        </w:rPr>
        <w:t>style=</w:t>
      </w:r>
      <w:r w:rsidRPr="003D19E4">
        <w:rPr>
          <w:rStyle w:val="value1"/>
          <w:sz w:val="16"/>
        </w:rPr>
        <w:t>"</w:t>
      </w:r>
      <w:r w:rsidRPr="003D19E4">
        <w:rPr>
          <w:sz w:val="16"/>
        </w:rPr>
        <w:t>width: 300px</w:t>
      </w:r>
      <w:r w:rsidRPr="003D19E4">
        <w:rPr>
          <w:rStyle w:val="value1"/>
          <w:sz w:val="16"/>
        </w:rPr>
        <w:t>"</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12</w:t>
      </w:r>
      <w:r w:rsidRPr="003D19E4">
        <w:rPr>
          <w:sz w:val="16"/>
        </w:rPr>
        <w:t xml:space="preserve">         </w:t>
      </w:r>
      <w:r w:rsidRPr="003D19E4">
        <w:rPr>
          <w:rStyle w:val="tag1"/>
          <w:sz w:val="16"/>
        </w:rPr>
        <w:t>&lt;h2&gt;</w:t>
      </w:r>
      <w:r w:rsidRPr="003D19E4">
        <w:rPr>
          <w:sz w:val="16"/>
        </w:rPr>
        <w:t>Log på</w:t>
      </w:r>
      <w:r w:rsidRPr="003D19E4">
        <w:rPr>
          <w:rStyle w:val="tag1"/>
          <w:sz w:val="16"/>
        </w:rPr>
        <w:t>&lt;/h2&gt;</w:t>
      </w:r>
    </w:p>
    <w:p w:rsidR="003D19E4" w:rsidRPr="003D19E4" w:rsidRDefault="003D19E4">
      <w:pPr>
        <w:pStyle w:val="HTMLPreformatted"/>
        <w:divId w:val="2061174581"/>
        <w:rPr>
          <w:sz w:val="16"/>
        </w:rPr>
      </w:pPr>
      <w:r w:rsidRPr="003D19E4">
        <w:rPr>
          <w:rStyle w:val="line-number1"/>
          <w:sz w:val="16"/>
        </w:rPr>
        <w:t>13</w:t>
      </w:r>
      <w:r w:rsidRPr="003D19E4">
        <w:rPr>
          <w:sz w:val="16"/>
        </w:rPr>
        <w:t xml:space="preserve">         </w:t>
      </w:r>
      <w:r w:rsidRPr="003D19E4">
        <w:rPr>
          <w:rStyle w:val="tag1"/>
          <w:sz w:val="16"/>
        </w:rPr>
        <w:t>&lt;form</w:t>
      </w:r>
      <w:r w:rsidRPr="003D19E4">
        <w:rPr>
          <w:sz w:val="16"/>
        </w:rPr>
        <w:t xml:space="preserve"> </w:t>
      </w:r>
      <w:r w:rsidRPr="003D19E4">
        <w:rPr>
          <w:rStyle w:val="argument1"/>
          <w:sz w:val="16"/>
        </w:rPr>
        <w:t>action=</w:t>
      </w:r>
      <w:r w:rsidRPr="003D19E4">
        <w:rPr>
          <w:rStyle w:val="value1"/>
          <w:sz w:val="16"/>
        </w:rPr>
        <w:t>"#"</w:t>
      </w:r>
      <w:r w:rsidRPr="003D19E4">
        <w:rPr>
          <w:sz w:val="16"/>
        </w:rPr>
        <w:t xml:space="preserve"> </w:t>
      </w:r>
      <w:r w:rsidRPr="003D19E4">
        <w:rPr>
          <w:rStyle w:val="argument1"/>
          <w:sz w:val="16"/>
        </w:rPr>
        <w:t>wicket:id=</w:t>
      </w:r>
      <w:r w:rsidRPr="003D19E4">
        <w:rPr>
          <w:rStyle w:val="value1"/>
          <w:sz w:val="16"/>
        </w:rPr>
        <w:t>"form"</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14</w:t>
      </w:r>
      <w:r w:rsidRPr="003D19E4">
        <w:rPr>
          <w:sz w:val="16"/>
        </w:rPr>
        <w:t xml:space="preserve">             </w:t>
      </w:r>
      <w:r w:rsidRPr="003D19E4">
        <w:rPr>
          <w:rStyle w:val="tag1"/>
          <w:sz w:val="16"/>
        </w:rPr>
        <w:t>&lt;table</w:t>
      </w:r>
      <w:r w:rsidRPr="003D19E4">
        <w:rPr>
          <w:sz w:val="16"/>
        </w:rPr>
        <w:t xml:space="preserve"> </w:t>
      </w:r>
      <w:r w:rsidRPr="003D19E4">
        <w:rPr>
          <w:rStyle w:val="argument1"/>
          <w:sz w:val="16"/>
        </w:rPr>
        <w:t>border=</w:t>
      </w:r>
      <w:r w:rsidRPr="003D19E4">
        <w:rPr>
          <w:rStyle w:val="value1"/>
          <w:sz w:val="16"/>
        </w:rPr>
        <w:t>"0"</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15</w:t>
      </w:r>
      <w:r w:rsidRPr="003D19E4">
        <w:rPr>
          <w:sz w:val="16"/>
        </w:rPr>
        <w:t xml:space="preserve">                 </w:t>
      </w:r>
      <w:r w:rsidRPr="003D19E4">
        <w:rPr>
          <w:rStyle w:val="tag1"/>
          <w:sz w:val="16"/>
        </w:rPr>
        <w:t>&lt;tbody&gt;</w:t>
      </w:r>
    </w:p>
    <w:p w:rsidR="003D19E4" w:rsidRPr="003D19E4" w:rsidRDefault="003D19E4">
      <w:pPr>
        <w:pStyle w:val="HTMLPreformatted"/>
        <w:divId w:val="2061174581"/>
        <w:rPr>
          <w:sz w:val="16"/>
        </w:rPr>
      </w:pPr>
      <w:r w:rsidRPr="003D19E4">
        <w:rPr>
          <w:rStyle w:val="line-number1"/>
          <w:sz w:val="16"/>
        </w:rPr>
        <w:t>16</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17</w:t>
      </w:r>
      <w:r w:rsidRPr="003D19E4">
        <w:rPr>
          <w:sz w:val="16"/>
        </w:rPr>
        <w:t xml:space="preserve">                         </w:t>
      </w:r>
      <w:r w:rsidRPr="003D19E4">
        <w:rPr>
          <w:rStyle w:val="tag1"/>
          <w:sz w:val="16"/>
        </w:rPr>
        <w:t>&lt;td</w:t>
      </w:r>
      <w:r w:rsidRPr="003D19E4">
        <w:rPr>
          <w:sz w:val="16"/>
        </w:rPr>
        <w:t xml:space="preserve"> </w:t>
      </w:r>
      <w:r w:rsidRPr="003D19E4">
        <w:rPr>
          <w:rStyle w:val="argument1"/>
          <w:sz w:val="16"/>
        </w:rPr>
        <w:t>style=</w:t>
      </w:r>
      <w:r w:rsidRPr="003D19E4">
        <w:rPr>
          <w:rStyle w:val="value1"/>
          <w:sz w:val="16"/>
        </w:rPr>
        <w:t>"</w:t>
      </w:r>
      <w:r w:rsidRPr="003D19E4">
        <w:rPr>
          <w:sz w:val="16"/>
        </w:rPr>
        <w:t>width:120px</w:t>
      </w:r>
      <w:r w:rsidRPr="003D19E4">
        <w:rPr>
          <w:rStyle w:val="value1"/>
          <w:sz w:val="16"/>
        </w:rPr>
        <w:t>"</w:t>
      </w:r>
      <w:r w:rsidRPr="003D19E4">
        <w:rPr>
          <w:rStyle w:val="tag1"/>
          <w:sz w:val="16"/>
        </w:rPr>
        <w:t>&gt;</w:t>
      </w:r>
      <w:r w:rsidRPr="003D19E4">
        <w:rPr>
          <w:sz w:val="16"/>
        </w:rPr>
        <w:t>Brugerkode:</w:t>
      </w:r>
      <w:r w:rsidRPr="003D19E4">
        <w:rPr>
          <w:rStyle w:val="tag1"/>
          <w:sz w:val="16"/>
        </w:rPr>
        <w:t>&lt;/td&gt;</w:t>
      </w:r>
    </w:p>
    <w:p w:rsidR="003D19E4" w:rsidRPr="003D19E4" w:rsidRDefault="003D19E4">
      <w:pPr>
        <w:pStyle w:val="HTMLPreformatted"/>
        <w:divId w:val="2061174581"/>
        <w:rPr>
          <w:sz w:val="16"/>
        </w:rPr>
      </w:pPr>
      <w:r w:rsidRPr="003D19E4">
        <w:rPr>
          <w:rStyle w:val="line-number1"/>
          <w:sz w:val="16"/>
        </w:rPr>
        <w:t>18</w:t>
      </w:r>
      <w:r w:rsidRPr="003D19E4">
        <w:rPr>
          <w:sz w:val="16"/>
        </w:rPr>
        <w:t xml:space="preserve">                         </w:t>
      </w:r>
      <w:r w:rsidRPr="003D19E4">
        <w:rPr>
          <w:rStyle w:val="tag1"/>
          <w:sz w:val="16"/>
        </w:rPr>
        <w:t>&lt;td&gt;</w:t>
      </w:r>
    </w:p>
    <w:p w:rsidR="003D19E4" w:rsidRPr="003D19E4" w:rsidRDefault="003D19E4">
      <w:pPr>
        <w:pStyle w:val="HTMLPreformatted"/>
        <w:divId w:val="2061174581"/>
        <w:rPr>
          <w:sz w:val="16"/>
        </w:rPr>
      </w:pPr>
      <w:r w:rsidRPr="003D19E4">
        <w:rPr>
          <w:rStyle w:val="line-number1"/>
          <w:sz w:val="16"/>
        </w:rPr>
        <w:t>19</w:t>
      </w:r>
      <w:r w:rsidRPr="003D19E4">
        <w:rPr>
          <w:sz w:val="16"/>
        </w:rPr>
        <w:t xml:space="preserve">                             </w:t>
      </w:r>
      <w:r w:rsidRPr="003D19E4">
        <w:rPr>
          <w:rStyle w:val="tag1"/>
          <w:sz w:val="16"/>
        </w:rPr>
        <w:t>&lt;input</w:t>
      </w:r>
      <w:r w:rsidRPr="003D19E4">
        <w:rPr>
          <w:sz w:val="16"/>
        </w:rPr>
        <w:t xml:space="preserve"> </w:t>
      </w:r>
      <w:r w:rsidRPr="003D19E4">
        <w:rPr>
          <w:rStyle w:val="argument1"/>
          <w:sz w:val="16"/>
        </w:rPr>
        <w:t>wicket:id=</w:t>
      </w:r>
      <w:r w:rsidRPr="003D19E4">
        <w:rPr>
          <w:rStyle w:val="value1"/>
          <w:sz w:val="16"/>
        </w:rPr>
        <w:t>"userlogin"</w:t>
      </w:r>
      <w:r w:rsidRPr="003D19E4">
        <w:rPr>
          <w:sz w:val="16"/>
        </w:rPr>
        <w:t xml:space="preserve"> </w:t>
      </w:r>
      <w:r w:rsidRPr="003D19E4">
        <w:rPr>
          <w:rStyle w:val="argument1"/>
          <w:sz w:val="16"/>
        </w:rPr>
        <w:t>type=</w:t>
      </w:r>
      <w:r w:rsidRPr="003D19E4">
        <w:rPr>
          <w:rStyle w:val="value1"/>
          <w:sz w:val="16"/>
        </w:rPr>
        <w:t>"text"</w:t>
      </w:r>
    </w:p>
    <w:p w:rsidR="003D19E4" w:rsidRPr="003D19E4" w:rsidRDefault="003D19E4">
      <w:pPr>
        <w:pStyle w:val="HTMLPreformatted"/>
        <w:divId w:val="2061174581"/>
        <w:rPr>
          <w:sz w:val="16"/>
        </w:rPr>
      </w:pPr>
      <w:r w:rsidRPr="003D19E4">
        <w:rPr>
          <w:rStyle w:val="line-number1"/>
          <w:sz w:val="16"/>
        </w:rPr>
        <w:t>20</w:t>
      </w:r>
      <w:r w:rsidRPr="003D19E4">
        <w:rPr>
          <w:sz w:val="16"/>
        </w:rPr>
        <w:t xml:space="preserve">                                    </w:t>
      </w:r>
      <w:r w:rsidRPr="003D19E4">
        <w:rPr>
          <w:rStyle w:val="argument1"/>
          <w:sz w:val="16"/>
        </w:rPr>
        <w:t>name=</w:t>
      </w:r>
      <w:r w:rsidRPr="003D19E4">
        <w:rPr>
          <w:rStyle w:val="value1"/>
          <w:sz w:val="16"/>
        </w:rPr>
        <w:t>""</w:t>
      </w:r>
      <w:r w:rsidRPr="003D19E4">
        <w:rPr>
          <w:sz w:val="16"/>
        </w:rPr>
        <w:t xml:space="preserve"> </w:t>
      </w:r>
      <w:r w:rsidRPr="003D19E4">
        <w:rPr>
          <w:rStyle w:val="argument1"/>
          <w:sz w:val="16"/>
        </w:rPr>
        <w:t>value=</w:t>
      </w:r>
      <w:r w:rsidRPr="003D19E4">
        <w:rPr>
          <w:rStyle w:val="value1"/>
          <w:sz w:val="16"/>
        </w:rPr>
        <w:t>""</w:t>
      </w:r>
      <w:r w:rsidRPr="003D19E4">
        <w:rPr>
          <w:sz w:val="16"/>
        </w:rPr>
        <w:t xml:space="preserve"> </w:t>
      </w:r>
      <w:r w:rsidRPr="003D19E4">
        <w:rPr>
          <w:rStyle w:val="argument1"/>
          <w:sz w:val="16"/>
        </w:rPr>
        <w:t>size=</w:t>
      </w:r>
      <w:r w:rsidRPr="003D19E4">
        <w:rPr>
          <w:rStyle w:val="value1"/>
          <w:sz w:val="16"/>
        </w:rPr>
        <w:t>"20"</w:t>
      </w:r>
      <w:r w:rsidRPr="003D19E4">
        <w:rPr>
          <w:sz w:val="16"/>
        </w:rPr>
        <w:t xml:space="preserve"> </w:t>
      </w:r>
      <w:r w:rsidRPr="003D19E4">
        <w:rPr>
          <w:rStyle w:val="argument1"/>
          <w:sz w:val="16"/>
        </w:rPr>
        <w:t>tabindex=</w:t>
      </w:r>
      <w:r w:rsidRPr="003D19E4">
        <w:rPr>
          <w:rStyle w:val="value1"/>
          <w:sz w:val="16"/>
        </w:rPr>
        <w:t>"1"</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21</w:t>
      </w:r>
      <w:r w:rsidRPr="003D19E4">
        <w:rPr>
          <w:sz w:val="16"/>
        </w:rPr>
        <w:t xml:space="preserve">                         </w:t>
      </w:r>
      <w:r w:rsidRPr="003D19E4">
        <w:rPr>
          <w:rStyle w:val="tag1"/>
          <w:sz w:val="16"/>
        </w:rPr>
        <w:t>&lt;/td&gt;</w:t>
      </w:r>
    </w:p>
    <w:p w:rsidR="003D19E4" w:rsidRPr="003D19E4" w:rsidRDefault="003D19E4">
      <w:pPr>
        <w:pStyle w:val="HTMLPreformatted"/>
        <w:divId w:val="2061174581"/>
        <w:rPr>
          <w:sz w:val="16"/>
        </w:rPr>
      </w:pPr>
      <w:r w:rsidRPr="003D19E4">
        <w:rPr>
          <w:rStyle w:val="line-number1"/>
          <w:sz w:val="16"/>
        </w:rPr>
        <w:t>22</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23</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24</w:t>
      </w:r>
      <w:r w:rsidRPr="003D19E4">
        <w:rPr>
          <w:sz w:val="16"/>
        </w:rPr>
        <w:t xml:space="preserve">                         </w:t>
      </w:r>
      <w:r w:rsidRPr="003D19E4">
        <w:rPr>
          <w:rStyle w:val="tag1"/>
          <w:sz w:val="16"/>
        </w:rPr>
        <w:t>&lt;td</w:t>
      </w:r>
      <w:r w:rsidRPr="003D19E4">
        <w:rPr>
          <w:sz w:val="16"/>
        </w:rPr>
        <w:t xml:space="preserve"> </w:t>
      </w:r>
      <w:r w:rsidRPr="003D19E4">
        <w:rPr>
          <w:rStyle w:val="argument1"/>
          <w:sz w:val="16"/>
        </w:rPr>
        <w:t>style=</w:t>
      </w:r>
      <w:r w:rsidRPr="003D19E4">
        <w:rPr>
          <w:rStyle w:val="value1"/>
          <w:sz w:val="16"/>
        </w:rPr>
        <w:t>"</w:t>
      </w:r>
      <w:r w:rsidRPr="003D19E4">
        <w:rPr>
          <w:sz w:val="16"/>
        </w:rPr>
        <w:t>width:120px</w:t>
      </w:r>
      <w:r w:rsidRPr="003D19E4">
        <w:rPr>
          <w:rStyle w:val="value1"/>
          <w:sz w:val="16"/>
        </w:rPr>
        <w:t>"</w:t>
      </w:r>
      <w:r w:rsidRPr="003D19E4">
        <w:rPr>
          <w:rStyle w:val="tag1"/>
          <w:sz w:val="16"/>
        </w:rPr>
        <w:t>&gt;</w:t>
      </w:r>
      <w:r w:rsidRPr="003D19E4">
        <w:rPr>
          <w:sz w:val="16"/>
        </w:rPr>
        <w:t>Password:</w:t>
      </w:r>
      <w:r w:rsidRPr="003D19E4">
        <w:rPr>
          <w:rStyle w:val="tag1"/>
          <w:sz w:val="16"/>
        </w:rPr>
        <w:t>&lt;/td&gt;</w:t>
      </w:r>
    </w:p>
    <w:p w:rsidR="003D19E4" w:rsidRPr="003D19E4" w:rsidRDefault="003D19E4">
      <w:pPr>
        <w:pStyle w:val="HTMLPreformatted"/>
        <w:divId w:val="2061174581"/>
        <w:rPr>
          <w:sz w:val="16"/>
        </w:rPr>
      </w:pPr>
      <w:r w:rsidRPr="003D19E4">
        <w:rPr>
          <w:rStyle w:val="line-number1"/>
          <w:sz w:val="16"/>
        </w:rPr>
        <w:t>25</w:t>
      </w:r>
      <w:r w:rsidRPr="003D19E4">
        <w:rPr>
          <w:sz w:val="16"/>
        </w:rPr>
        <w:t xml:space="preserve">                         </w:t>
      </w:r>
      <w:r w:rsidRPr="003D19E4">
        <w:rPr>
          <w:rStyle w:val="tag1"/>
          <w:sz w:val="16"/>
        </w:rPr>
        <w:t>&lt;td&gt;</w:t>
      </w:r>
    </w:p>
    <w:p w:rsidR="003D19E4" w:rsidRPr="003D19E4" w:rsidRDefault="003D19E4">
      <w:pPr>
        <w:pStyle w:val="HTMLPreformatted"/>
        <w:divId w:val="2061174581"/>
        <w:rPr>
          <w:sz w:val="16"/>
        </w:rPr>
      </w:pPr>
      <w:r w:rsidRPr="003D19E4">
        <w:rPr>
          <w:rStyle w:val="line-number1"/>
          <w:sz w:val="16"/>
        </w:rPr>
        <w:t>26</w:t>
      </w:r>
      <w:r w:rsidRPr="003D19E4">
        <w:rPr>
          <w:sz w:val="16"/>
        </w:rPr>
        <w:t xml:space="preserve">                             </w:t>
      </w:r>
      <w:r w:rsidRPr="003D19E4">
        <w:rPr>
          <w:rStyle w:val="tag1"/>
          <w:sz w:val="16"/>
        </w:rPr>
        <w:t>&lt;input</w:t>
      </w:r>
      <w:r w:rsidRPr="003D19E4">
        <w:rPr>
          <w:sz w:val="16"/>
        </w:rPr>
        <w:t xml:space="preserve"> </w:t>
      </w:r>
      <w:r w:rsidRPr="003D19E4">
        <w:rPr>
          <w:rStyle w:val="argument1"/>
          <w:sz w:val="16"/>
        </w:rPr>
        <w:t>wicket:id=</w:t>
      </w:r>
      <w:r w:rsidRPr="003D19E4">
        <w:rPr>
          <w:rStyle w:val="value1"/>
          <w:sz w:val="16"/>
        </w:rPr>
        <w:t>"password"</w:t>
      </w:r>
      <w:r w:rsidRPr="003D19E4">
        <w:rPr>
          <w:sz w:val="16"/>
        </w:rPr>
        <w:t xml:space="preserve"> </w:t>
      </w:r>
      <w:r w:rsidRPr="003D19E4">
        <w:rPr>
          <w:rStyle w:val="argument1"/>
          <w:sz w:val="16"/>
        </w:rPr>
        <w:t>type=</w:t>
      </w:r>
      <w:r w:rsidRPr="003D19E4">
        <w:rPr>
          <w:rStyle w:val="value1"/>
          <w:sz w:val="16"/>
        </w:rPr>
        <w:t>"password"</w:t>
      </w:r>
    </w:p>
    <w:p w:rsidR="003D19E4" w:rsidRPr="003D19E4" w:rsidRDefault="003D19E4">
      <w:pPr>
        <w:pStyle w:val="HTMLPreformatted"/>
        <w:divId w:val="2061174581"/>
        <w:rPr>
          <w:sz w:val="16"/>
        </w:rPr>
      </w:pPr>
      <w:r w:rsidRPr="003D19E4">
        <w:rPr>
          <w:rStyle w:val="line-number1"/>
          <w:sz w:val="16"/>
        </w:rPr>
        <w:t>27</w:t>
      </w:r>
      <w:r w:rsidRPr="003D19E4">
        <w:rPr>
          <w:sz w:val="16"/>
        </w:rPr>
        <w:t xml:space="preserve">                                    </w:t>
      </w:r>
      <w:r w:rsidRPr="003D19E4">
        <w:rPr>
          <w:rStyle w:val="argument1"/>
          <w:sz w:val="16"/>
        </w:rPr>
        <w:t>name=</w:t>
      </w:r>
      <w:r w:rsidRPr="003D19E4">
        <w:rPr>
          <w:rStyle w:val="value1"/>
          <w:sz w:val="16"/>
        </w:rPr>
        <w:t>""</w:t>
      </w:r>
      <w:r w:rsidRPr="003D19E4">
        <w:rPr>
          <w:sz w:val="16"/>
        </w:rPr>
        <w:t xml:space="preserve"> </w:t>
      </w:r>
      <w:r w:rsidRPr="003D19E4">
        <w:rPr>
          <w:rStyle w:val="argument1"/>
          <w:sz w:val="16"/>
        </w:rPr>
        <w:t>value=</w:t>
      </w:r>
      <w:r w:rsidRPr="003D19E4">
        <w:rPr>
          <w:rStyle w:val="value1"/>
          <w:sz w:val="16"/>
        </w:rPr>
        <w:t>""</w:t>
      </w:r>
      <w:r w:rsidRPr="003D19E4">
        <w:rPr>
          <w:sz w:val="16"/>
        </w:rPr>
        <w:t xml:space="preserve"> </w:t>
      </w:r>
      <w:r w:rsidRPr="003D19E4">
        <w:rPr>
          <w:rStyle w:val="argument1"/>
          <w:sz w:val="16"/>
        </w:rPr>
        <w:t>size=</w:t>
      </w:r>
      <w:r w:rsidRPr="003D19E4">
        <w:rPr>
          <w:rStyle w:val="value1"/>
          <w:sz w:val="16"/>
        </w:rPr>
        <w:t>"20"</w:t>
      </w:r>
      <w:r w:rsidRPr="003D19E4">
        <w:rPr>
          <w:sz w:val="16"/>
        </w:rPr>
        <w:t xml:space="preserve"> </w:t>
      </w:r>
      <w:r w:rsidRPr="003D19E4">
        <w:rPr>
          <w:rStyle w:val="argument1"/>
          <w:sz w:val="16"/>
        </w:rPr>
        <w:t>tabindex=</w:t>
      </w:r>
      <w:r w:rsidRPr="003D19E4">
        <w:rPr>
          <w:rStyle w:val="value1"/>
          <w:sz w:val="16"/>
        </w:rPr>
        <w:t>"2"</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28</w:t>
      </w:r>
      <w:r w:rsidRPr="003D19E4">
        <w:rPr>
          <w:sz w:val="16"/>
        </w:rPr>
        <w:t xml:space="preserve">                         </w:t>
      </w:r>
      <w:r w:rsidRPr="003D19E4">
        <w:rPr>
          <w:rStyle w:val="tag1"/>
          <w:sz w:val="16"/>
        </w:rPr>
        <w:t>&lt;/td&gt;</w:t>
      </w:r>
    </w:p>
    <w:p w:rsidR="003D19E4" w:rsidRPr="003D19E4" w:rsidRDefault="003D19E4">
      <w:pPr>
        <w:pStyle w:val="HTMLPreformatted"/>
        <w:divId w:val="2061174581"/>
        <w:rPr>
          <w:sz w:val="16"/>
        </w:rPr>
      </w:pPr>
      <w:r w:rsidRPr="003D19E4">
        <w:rPr>
          <w:rStyle w:val="line-number1"/>
          <w:sz w:val="16"/>
        </w:rPr>
        <w:t>29</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30</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31</w:t>
      </w:r>
      <w:r w:rsidRPr="003D19E4">
        <w:rPr>
          <w:sz w:val="16"/>
        </w:rPr>
        <w:t xml:space="preserve">                         </w:t>
      </w:r>
      <w:r w:rsidRPr="003D19E4">
        <w:rPr>
          <w:rStyle w:val="tag1"/>
          <w:sz w:val="16"/>
        </w:rPr>
        <w:t>&lt;td</w:t>
      </w:r>
      <w:r w:rsidRPr="003D19E4">
        <w:rPr>
          <w:sz w:val="16"/>
        </w:rPr>
        <w:t xml:space="preserve"> </w:t>
      </w:r>
      <w:r w:rsidRPr="003D19E4">
        <w:rPr>
          <w:rStyle w:val="argument1"/>
          <w:sz w:val="16"/>
        </w:rPr>
        <w:t>colspan=</w:t>
      </w:r>
      <w:r w:rsidRPr="003D19E4">
        <w:rPr>
          <w:rStyle w:val="value1"/>
          <w:sz w:val="16"/>
        </w:rPr>
        <w:t>"2"</w:t>
      </w:r>
      <w:r w:rsidRPr="003D19E4">
        <w:rPr>
          <w:rStyle w:val="tag1"/>
          <w:sz w:val="16"/>
        </w:rPr>
        <w:t>&gt;</w:t>
      </w:r>
      <w:r w:rsidRPr="003D19E4">
        <w:rPr>
          <w:rStyle w:val="st01"/>
          <w:sz w:val="16"/>
        </w:rPr>
        <w:t>&amp;nbsp;</w:t>
      </w:r>
      <w:r w:rsidRPr="003D19E4">
        <w:rPr>
          <w:rStyle w:val="tag1"/>
          <w:sz w:val="16"/>
        </w:rPr>
        <w:t>&lt;/td&gt;</w:t>
      </w:r>
    </w:p>
    <w:p w:rsidR="003D19E4" w:rsidRPr="003D19E4" w:rsidRDefault="003D19E4">
      <w:pPr>
        <w:pStyle w:val="HTMLPreformatted"/>
        <w:divId w:val="2061174581"/>
        <w:rPr>
          <w:sz w:val="16"/>
        </w:rPr>
      </w:pPr>
      <w:r w:rsidRPr="003D19E4">
        <w:rPr>
          <w:rStyle w:val="line-number1"/>
          <w:sz w:val="16"/>
        </w:rPr>
        <w:t>32</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33</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34</w:t>
      </w:r>
      <w:r w:rsidRPr="003D19E4">
        <w:rPr>
          <w:sz w:val="16"/>
        </w:rPr>
        <w:t xml:space="preserve">                         </w:t>
      </w:r>
      <w:r w:rsidRPr="003D19E4">
        <w:rPr>
          <w:rStyle w:val="tag1"/>
          <w:sz w:val="16"/>
        </w:rPr>
        <w:t>&lt;td</w:t>
      </w:r>
      <w:r w:rsidRPr="003D19E4">
        <w:rPr>
          <w:sz w:val="16"/>
        </w:rPr>
        <w:t xml:space="preserve"> </w:t>
      </w:r>
      <w:r w:rsidRPr="003D19E4">
        <w:rPr>
          <w:rStyle w:val="argument1"/>
          <w:sz w:val="16"/>
        </w:rPr>
        <w:t>colspan=</w:t>
      </w:r>
      <w:r w:rsidRPr="003D19E4">
        <w:rPr>
          <w:rStyle w:val="value1"/>
          <w:sz w:val="16"/>
        </w:rPr>
        <w:t>"2"</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35</w:t>
      </w:r>
      <w:r w:rsidRPr="003D19E4">
        <w:rPr>
          <w:sz w:val="16"/>
        </w:rPr>
        <w:t xml:space="preserve">                             </w:t>
      </w:r>
      <w:r w:rsidRPr="003D19E4">
        <w:rPr>
          <w:rStyle w:val="tag1"/>
          <w:sz w:val="16"/>
        </w:rPr>
        <w:t>&lt;div</w:t>
      </w:r>
      <w:r w:rsidRPr="003D19E4">
        <w:rPr>
          <w:sz w:val="16"/>
        </w:rPr>
        <w:t xml:space="preserve"> </w:t>
      </w:r>
      <w:r w:rsidRPr="003D19E4">
        <w:rPr>
          <w:rStyle w:val="argument1"/>
          <w:sz w:val="16"/>
        </w:rPr>
        <w:t>style=</w:t>
      </w:r>
      <w:r w:rsidRPr="003D19E4">
        <w:rPr>
          <w:rStyle w:val="value1"/>
          <w:sz w:val="16"/>
        </w:rPr>
        <w:t>"</w:t>
      </w:r>
      <w:r w:rsidRPr="003D19E4">
        <w:rPr>
          <w:sz w:val="16"/>
        </w:rPr>
        <w:t>float:right</w:t>
      </w:r>
      <w:r w:rsidRPr="003D19E4">
        <w:rPr>
          <w:rStyle w:val="value1"/>
          <w:sz w:val="16"/>
        </w:rPr>
        <w:t>"</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36</w:t>
      </w:r>
      <w:r w:rsidRPr="003D19E4">
        <w:rPr>
          <w:sz w:val="16"/>
        </w:rPr>
        <w:t xml:space="preserve">                                 </w:t>
      </w:r>
      <w:r w:rsidRPr="003D19E4">
        <w:rPr>
          <w:rStyle w:val="tag1"/>
          <w:sz w:val="16"/>
        </w:rPr>
        <w:t>&lt;input</w:t>
      </w:r>
      <w:r w:rsidRPr="003D19E4">
        <w:rPr>
          <w:sz w:val="16"/>
        </w:rPr>
        <w:t xml:space="preserve"> </w:t>
      </w:r>
      <w:r w:rsidRPr="003D19E4">
        <w:rPr>
          <w:rStyle w:val="argument1"/>
          <w:sz w:val="16"/>
        </w:rPr>
        <w:t>wicket:id=</w:t>
      </w:r>
      <w:r w:rsidRPr="003D19E4">
        <w:rPr>
          <w:rStyle w:val="value1"/>
          <w:sz w:val="16"/>
        </w:rPr>
        <w:t>"login"</w:t>
      </w:r>
      <w:r w:rsidRPr="003D19E4">
        <w:rPr>
          <w:sz w:val="16"/>
        </w:rPr>
        <w:t xml:space="preserve"> </w:t>
      </w:r>
      <w:r w:rsidRPr="003D19E4">
        <w:rPr>
          <w:rStyle w:val="argument1"/>
          <w:sz w:val="16"/>
        </w:rPr>
        <w:t>type=</w:t>
      </w:r>
      <w:r w:rsidRPr="003D19E4">
        <w:rPr>
          <w:rStyle w:val="value1"/>
          <w:sz w:val="16"/>
        </w:rPr>
        <w:t>"submit"</w:t>
      </w:r>
    </w:p>
    <w:p w:rsidR="003D19E4" w:rsidRPr="003D19E4" w:rsidRDefault="003D19E4">
      <w:pPr>
        <w:pStyle w:val="HTMLPreformatted"/>
        <w:divId w:val="2061174581"/>
        <w:rPr>
          <w:sz w:val="16"/>
        </w:rPr>
      </w:pPr>
      <w:r w:rsidRPr="003D19E4">
        <w:rPr>
          <w:rStyle w:val="line-number1"/>
          <w:sz w:val="16"/>
        </w:rPr>
        <w:t>37</w:t>
      </w:r>
      <w:r w:rsidRPr="003D19E4">
        <w:rPr>
          <w:sz w:val="16"/>
        </w:rPr>
        <w:t xml:space="preserve">                                        </w:t>
      </w:r>
      <w:r w:rsidRPr="003D19E4">
        <w:rPr>
          <w:rStyle w:val="argument1"/>
          <w:sz w:val="16"/>
        </w:rPr>
        <w:t>value=</w:t>
      </w:r>
      <w:r w:rsidRPr="003D19E4">
        <w:rPr>
          <w:rStyle w:val="value1"/>
          <w:sz w:val="16"/>
        </w:rPr>
        <w:t>"Login"</w:t>
      </w:r>
      <w:r w:rsidRPr="003D19E4">
        <w:rPr>
          <w:sz w:val="16"/>
        </w:rPr>
        <w:t xml:space="preserve"> </w:t>
      </w:r>
      <w:r w:rsidRPr="003D19E4">
        <w:rPr>
          <w:rStyle w:val="argument1"/>
          <w:sz w:val="16"/>
        </w:rPr>
        <w:t>tabindex=</w:t>
      </w:r>
      <w:r w:rsidRPr="003D19E4">
        <w:rPr>
          <w:rStyle w:val="value1"/>
          <w:sz w:val="16"/>
        </w:rPr>
        <w:t>"3"</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38</w:t>
      </w:r>
      <w:r w:rsidRPr="003D19E4">
        <w:rPr>
          <w:sz w:val="16"/>
        </w:rPr>
        <w:t xml:space="preserve">                             </w:t>
      </w:r>
      <w:r w:rsidRPr="003D19E4">
        <w:rPr>
          <w:rStyle w:val="tag1"/>
          <w:sz w:val="16"/>
        </w:rPr>
        <w:t>&lt;/div&gt;</w:t>
      </w:r>
    </w:p>
    <w:p w:rsidR="003D19E4" w:rsidRPr="003D19E4" w:rsidRDefault="003D19E4">
      <w:pPr>
        <w:pStyle w:val="HTMLPreformatted"/>
        <w:divId w:val="2061174581"/>
        <w:rPr>
          <w:sz w:val="16"/>
        </w:rPr>
      </w:pPr>
      <w:r w:rsidRPr="003D19E4">
        <w:rPr>
          <w:rStyle w:val="line-number1"/>
          <w:sz w:val="16"/>
        </w:rPr>
        <w:t>39</w:t>
      </w:r>
      <w:r w:rsidRPr="003D19E4">
        <w:rPr>
          <w:sz w:val="16"/>
        </w:rPr>
        <w:t xml:space="preserve">                         </w:t>
      </w:r>
      <w:r w:rsidRPr="003D19E4">
        <w:rPr>
          <w:rStyle w:val="tag1"/>
          <w:sz w:val="16"/>
        </w:rPr>
        <w:t>&lt;/td&gt;</w:t>
      </w:r>
    </w:p>
    <w:p w:rsidR="003D19E4" w:rsidRPr="003D19E4" w:rsidRDefault="003D19E4">
      <w:pPr>
        <w:pStyle w:val="HTMLPreformatted"/>
        <w:divId w:val="2061174581"/>
        <w:rPr>
          <w:sz w:val="16"/>
        </w:rPr>
      </w:pPr>
      <w:r w:rsidRPr="003D19E4">
        <w:rPr>
          <w:rStyle w:val="line-number1"/>
          <w:sz w:val="16"/>
        </w:rPr>
        <w:t>40</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41</w:t>
      </w:r>
      <w:r w:rsidRPr="003D19E4">
        <w:rPr>
          <w:sz w:val="16"/>
        </w:rPr>
        <w:t xml:space="preserve">                 </w:t>
      </w:r>
      <w:r w:rsidRPr="003D19E4">
        <w:rPr>
          <w:rStyle w:val="tag1"/>
          <w:sz w:val="16"/>
        </w:rPr>
        <w:t>&lt;/tbody&gt;</w:t>
      </w:r>
    </w:p>
    <w:p w:rsidR="003D19E4" w:rsidRPr="003D19E4" w:rsidRDefault="003D19E4">
      <w:pPr>
        <w:pStyle w:val="HTMLPreformatted"/>
        <w:divId w:val="2061174581"/>
        <w:rPr>
          <w:sz w:val="16"/>
        </w:rPr>
      </w:pPr>
      <w:r w:rsidRPr="003D19E4">
        <w:rPr>
          <w:rStyle w:val="line-number1"/>
          <w:sz w:val="16"/>
        </w:rPr>
        <w:t>42</w:t>
      </w:r>
      <w:r w:rsidRPr="003D19E4">
        <w:rPr>
          <w:sz w:val="16"/>
        </w:rPr>
        <w:t xml:space="preserve">             </w:t>
      </w:r>
      <w:r w:rsidRPr="003D19E4">
        <w:rPr>
          <w:rStyle w:val="tag1"/>
          <w:sz w:val="16"/>
        </w:rPr>
        <w:t>&lt;/table&gt;</w:t>
      </w:r>
    </w:p>
    <w:p w:rsidR="003D19E4" w:rsidRPr="003D19E4" w:rsidRDefault="003D19E4">
      <w:pPr>
        <w:pStyle w:val="HTMLPreformatted"/>
        <w:divId w:val="2061174581"/>
        <w:rPr>
          <w:sz w:val="16"/>
        </w:rPr>
      </w:pPr>
      <w:r w:rsidRPr="003D19E4">
        <w:rPr>
          <w:rStyle w:val="line-number1"/>
          <w:sz w:val="16"/>
        </w:rPr>
        <w:t>43</w:t>
      </w:r>
      <w:r w:rsidRPr="003D19E4">
        <w:rPr>
          <w:sz w:val="16"/>
        </w:rPr>
        <w:t xml:space="preserve">         </w:t>
      </w:r>
      <w:r w:rsidRPr="003D19E4">
        <w:rPr>
          <w:rStyle w:val="tag1"/>
          <w:sz w:val="16"/>
        </w:rPr>
        <w:t>&lt;/form&gt;</w:t>
      </w:r>
    </w:p>
    <w:p w:rsidR="003D19E4" w:rsidRPr="003D19E4" w:rsidRDefault="003D19E4">
      <w:pPr>
        <w:pStyle w:val="HTMLPreformatted"/>
        <w:divId w:val="2061174581"/>
        <w:rPr>
          <w:sz w:val="16"/>
        </w:rPr>
      </w:pPr>
      <w:r w:rsidRPr="003D19E4">
        <w:rPr>
          <w:rStyle w:val="line-number1"/>
          <w:sz w:val="16"/>
        </w:rPr>
        <w:t>44</w:t>
      </w:r>
      <w:r w:rsidRPr="003D19E4">
        <w:rPr>
          <w:sz w:val="16"/>
        </w:rPr>
        <w:t xml:space="preserve">         </w:t>
      </w:r>
      <w:r w:rsidRPr="003D19E4">
        <w:rPr>
          <w:rStyle w:val="tag1"/>
          <w:sz w:val="16"/>
        </w:rPr>
        <w:t>&lt;div</w:t>
      </w:r>
      <w:r w:rsidRPr="003D19E4">
        <w:rPr>
          <w:sz w:val="16"/>
        </w:rPr>
        <w:t xml:space="preserve"> </w:t>
      </w:r>
      <w:r w:rsidRPr="003D19E4">
        <w:rPr>
          <w:rStyle w:val="argument1"/>
          <w:sz w:val="16"/>
        </w:rPr>
        <w:t>id=</w:t>
      </w:r>
      <w:r w:rsidRPr="003D19E4">
        <w:rPr>
          <w:rStyle w:val="value1"/>
          <w:sz w:val="16"/>
        </w:rPr>
        <w:t>"</w:t>
      </w:r>
      <w:r w:rsidRPr="003D19E4">
        <w:rPr>
          <w:sz w:val="16"/>
        </w:rPr>
        <w:t>error</w:t>
      </w:r>
      <w:r w:rsidRPr="003D19E4">
        <w:rPr>
          <w:rStyle w:val="value1"/>
          <w:sz w:val="16"/>
        </w:rPr>
        <w:t>"</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45</w:t>
      </w:r>
      <w:r w:rsidRPr="003D19E4">
        <w:rPr>
          <w:sz w:val="16"/>
        </w:rPr>
        <w:t xml:space="preserve">             </w:t>
      </w:r>
      <w:r w:rsidRPr="003D19E4">
        <w:rPr>
          <w:rStyle w:val="tag1"/>
          <w:sz w:val="16"/>
        </w:rPr>
        <w:t>&lt;table</w:t>
      </w:r>
      <w:r w:rsidRPr="003D19E4">
        <w:rPr>
          <w:sz w:val="16"/>
        </w:rPr>
        <w:t xml:space="preserve"> </w:t>
      </w:r>
      <w:r w:rsidRPr="003D19E4">
        <w:rPr>
          <w:rStyle w:val="argument1"/>
          <w:sz w:val="16"/>
        </w:rPr>
        <w:t>align=</w:t>
      </w:r>
      <w:r w:rsidRPr="003D19E4">
        <w:rPr>
          <w:rStyle w:val="value1"/>
          <w:sz w:val="16"/>
        </w:rPr>
        <w:t>"center"</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46</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47</w:t>
      </w:r>
      <w:r w:rsidRPr="003D19E4">
        <w:rPr>
          <w:sz w:val="16"/>
        </w:rPr>
        <w:t xml:space="preserve">                     </w:t>
      </w:r>
      <w:r w:rsidRPr="003D19E4">
        <w:rPr>
          <w:rStyle w:val="tag1"/>
          <w:sz w:val="16"/>
        </w:rPr>
        <w:t>&lt;td&gt;&lt;img</w:t>
      </w:r>
      <w:r w:rsidRPr="003D19E4">
        <w:rPr>
          <w:sz w:val="16"/>
        </w:rPr>
        <w:t xml:space="preserve"> </w:t>
      </w:r>
      <w:r w:rsidRPr="003D19E4">
        <w:rPr>
          <w:rStyle w:val="argument1"/>
          <w:sz w:val="16"/>
        </w:rPr>
        <w:t>wicket:id=</w:t>
      </w:r>
      <w:r w:rsidRPr="003D19E4">
        <w:rPr>
          <w:rStyle w:val="value1"/>
          <w:sz w:val="16"/>
        </w:rPr>
        <w:t>"erroricon"</w:t>
      </w:r>
      <w:r w:rsidRPr="003D19E4">
        <w:rPr>
          <w:rStyle w:val="tag1"/>
          <w:sz w:val="16"/>
        </w:rPr>
        <w:t>/&gt;&lt;/td&gt;</w:t>
      </w:r>
    </w:p>
    <w:p w:rsidR="003D19E4" w:rsidRPr="003D19E4" w:rsidRDefault="003D19E4">
      <w:pPr>
        <w:pStyle w:val="HTMLPreformatted"/>
        <w:divId w:val="2061174581"/>
        <w:rPr>
          <w:sz w:val="16"/>
        </w:rPr>
      </w:pPr>
      <w:r w:rsidRPr="003D19E4">
        <w:rPr>
          <w:rStyle w:val="line-number1"/>
          <w:sz w:val="16"/>
        </w:rPr>
        <w:t>48</w:t>
      </w:r>
      <w:r w:rsidRPr="003D19E4">
        <w:rPr>
          <w:sz w:val="16"/>
        </w:rPr>
        <w:t xml:space="preserve">                     </w:t>
      </w:r>
      <w:r w:rsidRPr="003D19E4">
        <w:rPr>
          <w:rStyle w:val="tag1"/>
          <w:sz w:val="16"/>
        </w:rPr>
        <w:t>&lt;td&gt;&lt;span</w:t>
      </w:r>
      <w:r w:rsidRPr="003D19E4">
        <w:rPr>
          <w:sz w:val="16"/>
        </w:rPr>
        <w:t xml:space="preserve"> </w:t>
      </w:r>
      <w:r w:rsidRPr="003D19E4">
        <w:rPr>
          <w:rStyle w:val="argument1"/>
          <w:sz w:val="16"/>
        </w:rPr>
        <w:t>wicket:id=</w:t>
      </w:r>
      <w:r w:rsidRPr="003D19E4">
        <w:rPr>
          <w:rStyle w:val="value1"/>
          <w:sz w:val="16"/>
        </w:rPr>
        <w:t>"error"</w:t>
      </w:r>
      <w:r w:rsidRPr="003D19E4">
        <w:rPr>
          <w:rStyle w:val="tag1"/>
          <w:sz w:val="16"/>
        </w:rPr>
        <w:t>&gt;</w:t>
      </w:r>
      <w:r w:rsidRPr="003D19E4">
        <w:rPr>
          <w:sz w:val="16"/>
        </w:rPr>
        <w:t>Error message goes here</w:t>
      </w:r>
      <w:r w:rsidRPr="003D19E4">
        <w:rPr>
          <w:rStyle w:val="tag1"/>
          <w:sz w:val="16"/>
        </w:rPr>
        <w:t>&lt;/span&gt;&lt;/td&gt;</w:t>
      </w:r>
    </w:p>
    <w:p w:rsidR="003D19E4" w:rsidRPr="003D19E4" w:rsidRDefault="003D19E4">
      <w:pPr>
        <w:pStyle w:val="HTMLPreformatted"/>
        <w:divId w:val="2061174581"/>
        <w:rPr>
          <w:sz w:val="16"/>
        </w:rPr>
      </w:pPr>
      <w:r w:rsidRPr="003D19E4">
        <w:rPr>
          <w:rStyle w:val="line-number1"/>
          <w:sz w:val="16"/>
        </w:rPr>
        <w:t>49</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50</w:t>
      </w:r>
      <w:r w:rsidRPr="003D19E4">
        <w:rPr>
          <w:sz w:val="16"/>
        </w:rPr>
        <w:t xml:space="preserve">             </w:t>
      </w:r>
      <w:r w:rsidRPr="003D19E4">
        <w:rPr>
          <w:rStyle w:val="tag1"/>
          <w:sz w:val="16"/>
        </w:rPr>
        <w:t>&lt;/table&gt;</w:t>
      </w:r>
    </w:p>
    <w:p w:rsidR="003D19E4" w:rsidRPr="003D19E4" w:rsidRDefault="003D19E4">
      <w:pPr>
        <w:pStyle w:val="HTMLPreformatted"/>
        <w:divId w:val="2061174581"/>
        <w:rPr>
          <w:sz w:val="16"/>
        </w:rPr>
      </w:pPr>
      <w:r w:rsidRPr="003D19E4">
        <w:rPr>
          <w:rStyle w:val="line-number1"/>
          <w:sz w:val="16"/>
        </w:rPr>
        <w:lastRenderedPageBreak/>
        <w:t>51</w:t>
      </w:r>
      <w:r w:rsidRPr="003D19E4">
        <w:rPr>
          <w:sz w:val="16"/>
        </w:rPr>
        <w:t xml:space="preserve">         </w:t>
      </w:r>
      <w:r w:rsidRPr="003D19E4">
        <w:rPr>
          <w:rStyle w:val="tag1"/>
          <w:sz w:val="16"/>
        </w:rPr>
        <w:t>&lt;/div&gt;</w:t>
      </w:r>
    </w:p>
    <w:p w:rsidR="003D19E4" w:rsidRPr="003D19E4" w:rsidRDefault="003D19E4">
      <w:pPr>
        <w:pStyle w:val="HTMLPreformatted"/>
        <w:divId w:val="2061174581"/>
        <w:rPr>
          <w:sz w:val="16"/>
        </w:rPr>
      </w:pPr>
      <w:r w:rsidRPr="003D19E4">
        <w:rPr>
          <w:rStyle w:val="line-number1"/>
          <w:sz w:val="16"/>
        </w:rPr>
        <w:t>52</w:t>
      </w:r>
      <w:r w:rsidRPr="003D19E4">
        <w:rPr>
          <w:sz w:val="16"/>
        </w:rPr>
        <w:t xml:space="preserve">     </w:t>
      </w:r>
      <w:r w:rsidRPr="003D19E4">
        <w:rPr>
          <w:rStyle w:val="tag1"/>
          <w:sz w:val="16"/>
        </w:rPr>
        <w:t>&lt;/div&gt;</w:t>
      </w:r>
      <w:r w:rsidRPr="003D19E4">
        <w:rPr>
          <w:sz w:val="16"/>
        </w:rPr>
        <w:t xml:space="preserve">    </w:t>
      </w:r>
    </w:p>
    <w:p w:rsidR="003D19E4" w:rsidRPr="003D19E4" w:rsidRDefault="003D19E4">
      <w:pPr>
        <w:pStyle w:val="HTMLPreformatted"/>
        <w:divId w:val="2061174581"/>
        <w:rPr>
          <w:sz w:val="16"/>
        </w:rPr>
      </w:pPr>
      <w:r w:rsidRPr="003D19E4">
        <w:rPr>
          <w:rStyle w:val="line-number1"/>
          <w:sz w:val="16"/>
        </w:rPr>
        <w:t>53</w:t>
      </w:r>
      <w:r w:rsidRPr="003D19E4">
        <w:rPr>
          <w:sz w:val="16"/>
        </w:rPr>
        <w:t xml:space="preserve"> </w:t>
      </w:r>
      <w:r w:rsidRPr="003D19E4">
        <w:rPr>
          <w:rStyle w:val="tag1"/>
          <w:sz w:val="16"/>
        </w:rPr>
        <w:t>&lt;/span&gt;</w:t>
      </w:r>
    </w:p>
    <w:p w:rsidR="003D19E4" w:rsidRPr="003D19E4" w:rsidRDefault="003D19E4">
      <w:pPr>
        <w:pStyle w:val="HTMLPreformatted"/>
        <w:divId w:val="2061174581"/>
        <w:rPr>
          <w:sz w:val="16"/>
        </w:rPr>
      </w:pPr>
      <w:r w:rsidRPr="003D19E4">
        <w:rPr>
          <w:rStyle w:val="line-number1"/>
          <w:sz w:val="16"/>
        </w:rPr>
        <w:t>54</w:t>
      </w:r>
      <w:r w:rsidRPr="003D19E4">
        <w:rPr>
          <w:sz w:val="16"/>
        </w:rPr>
        <w:t xml:space="preserve"> </w:t>
      </w:r>
      <w:r w:rsidRPr="003D19E4">
        <w:rPr>
          <w:rStyle w:val="tag1"/>
          <w:sz w:val="16"/>
        </w:rPr>
        <w:t>&lt;/wicket:extend&gt;</w:t>
      </w:r>
      <w:r w:rsidRPr="003D19E4">
        <w:rPr>
          <w:sz w:val="16"/>
        </w:rPr>
        <w:t xml:space="preserve"> </w:t>
      </w:r>
    </w:p>
    <w:p w:rsidR="003D19E4" w:rsidRPr="003D19E4" w:rsidRDefault="003D19E4">
      <w:pPr>
        <w:pStyle w:val="HTMLPreformatted"/>
        <w:divId w:val="2061174581"/>
        <w:rPr>
          <w:sz w:val="16"/>
        </w:rPr>
      </w:pPr>
      <w:r w:rsidRPr="003D19E4">
        <w:rPr>
          <w:rStyle w:val="line-number1"/>
          <w:sz w:val="16"/>
        </w:rPr>
        <w:t>55</w:t>
      </w:r>
      <w:r w:rsidRPr="003D19E4">
        <w:rPr>
          <w:sz w:val="16"/>
        </w:rPr>
        <w:t xml:space="preserve"> </w:t>
      </w:r>
      <w:r w:rsidRPr="003D19E4">
        <w:rPr>
          <w:rStyle w:val="tag1"/>
          <w:sz w:val="16"/>
        </w:rPr>
        <w:t>&lt;/body&gt;</w:t>
      </w:r>
    </w:p>
    <w:p w:rsidR="003D19E4" w:rsidRPr="003D19E4" w:rsidRDefault="003D19E4">
      <w:pPr>
        <w:pStyle w:val="HTMLPreformatted"/>
        <w:divId w:val="2061174581"/>
        <w:rPr>
          <w:sz w:val="16"/>
        </w:rPr>
      </w:pPr>
      <w:r w:rsidRPr="003D19E4">
        <w:rPr>
          <w:rStyle w:val="line-number1"/>
          <w:sz w:val="16"/>
        </w:rPr>
        <w:t>56</w:t>
      </w:r>
      <w:r w:rsidRPr="003D19E4">
        <w:rPr>
          <w:sz w:val="16"/>
        </w:rPr>
        <w:t xml:space="preserve"> </w:t>
      </w:r>
      <w:r w:rsidRPr="003D19E4">
        <w:rPr>
          <w:rStyle w:val="tag1"/>
          <w:sz w:val="16"/>
        </w:rPr>
        <w:t>&lt;/html&gt;</w:t>
      </w:r>
    </w:p>
    <w:p w:rsidR="003D19E4" w:rsidRPr="003D19E4" w:rsidRDefault="003D19E4">
      <w:pPr>
        <w:pStyle w:val="HTMLPreformatted"/>
        <w:divId w:val="2061174581"/>
        <w:rPr>
          <w:sz w:val="16"/>
        </w:rPr>
      </w:pPr>
    </w:p>
    <w:p w:rsidR="00C61F8D" w:rsidRDefault="003D19E4">
      <w:pPr>
        <w:rPr>
          <w:noProof/>
          <w:lang w:eastAsia="da-DK" w:bidi="ar-SA"/>
        </w:rPr>
      </w:pPr>
      <w:r w:rsidRPr="003D19E4">
        <w:rPr>
          <w:noProof/>
          <w:sz w:val="16"/>
          <w:lang w:eastAsia="da-DK" w:bidi="ar-SA"/>
        </w:rPr>
        <w:fldChar w:fldCharType="end"/>
      </w:r>
    </w:p>
    <w:p w:rsidR="003D19E4" w:rsidRDefault="00C61F8D">
      <w:pPr>
        <w:rPr>
          <w:noProof/>
          <w:lang w:eastAsia="da-DK" w:bidi="ar-SA"/>
        </w:rPr>
      </w:pPr>
      <w:r w:rsidRPr="00C61F8D">
        <w:rPr>
          <w:noProof/>
          <w:lang w:eastAsia="da-DK" w:bidi="ar-SA"/>
        </w:rPr>
        <w:t xml:space="preserve">Filen: </w:t>
      </w:r>
      <w:r w:rsidR="003D19E4">
        <w:rPr>
          <w:noProof/>
          <w:lang w:eastAsia="da-DK" w:bidi="ar-SA"/>
        </w:rPr>
        <w:t>Login</w:t>
      </w:r>
      <w:r w:rsidRPr="00C61F8D">
        <w:rPr>
          <w:noProof/>
          <w:lang w:eastAsia="da-DK" w:bidi="ar-SA"/>
        </w:rPr>
        <w:t>.java</w:t>
      </w:r>
      <w:r w:rsidR="003F43EB" w:rsidRPr="003F43EB">
        <w:rPr>
          <w:noProof/>
          <w:lang w:eastAsia="da-DK" w:bidi="ar-SA"/>
        </w:rPr>
        <w:t xml:space="preserve"> </w:t>
      </w:r>
    </w:p>
    <w:p w:rsidR="005C51E4" w:rsidRPr="005C51E4" w:rsidRDefault="005C51E4" w:rsidP="005C51E4">
      <w:pPr>
        <w:rPr>
          <w:sz w:val="16"/>
        </w:rPr>
      </w:pPr>
      <w:r w:rsidRPr="005C51E4">
        <w:rPr>
          <w:noProof/>
          <w:sz w:val="16"/>
          <w:lang w:eastAsia="da-DK" w:bidi="ar-SA"/>
        </w:rPr>
        <w:fldChar w:fldCharType="begin"/>
      </w:r>
      <w:r w:rsidRPr="005C51E4">
        <w:rPr>
          <w:noProof/>
          <w:sz w:val="16"/>
          <w:lang w:eastAsia="da-DK" w:bidi="ar-SA"/>
        </w:rPr>
        <w:instrText xml:space="preserve"> INCLUDETEXT "C:\\GoogleCode\\user-driven-sign-language-dictionary\\Analysis and design\\CodeInHtml\\Login.html" \c HTML </w:instrText>
      </w:r>
      <w:r>
        <w:rPr>
          <w:noProof/>
          <w:sz w:val="16"/>
          <w:lang w:eastAsia="da-DK" w:bidi="ar-SA"/>
        </w:rPr>
        <w:instrText xml:space="preserve"> \* MERGEFORMAT </w:instrText>
      </w:r>
      <w:r w:rsidRPr="005C51E4">
        <w:rPr>
          <w:noProof/>
          <w:sz w:val="16"/>
          <w:lang w:eastAsia="da-DK" w:bidi="ar-SA"/>
        </w:rPr>
        <w:fldChar w:fldCharType="separate"/>
      </w:r>
    </w:p>
    <w:p w:rsidR="005C51E4" w:rsidRPr="005C51E4" w:rsidRDefault="005C51E4">
      <w:pPr>
        <w:pStyle w:val="HTMLPreformatted"/>
        <w:divId w:val="1757283724"/>
        <w:rPr>
          <w:sz w:val="16"/>
        </w:rPr>
      </w:pPr>
      <w:r w:rsidRPr="005C51E4">
        <w:rPr>
          <w:rStyle w:val="line-number1"/>
          <w:sz w:val="16"/>
        </w:rPr>
        <w:t xml:space="preserve">  1</w:t>
      </w:r>
      <w:r w:rsidRPr="005C51E4">
        <w:rPr>
          <w:sz w:val="16"/>
        </w:rPr>
        <w:t xml:space="preserve"> </w:t>
      </w:r>
      <w:r w:rsidRPr="005C51E4">
        <w:rPr>
          <w:rStyle w:val="keyword-directive1"/>
          <w:sz w:val="16"/>
        </w:rPr>
        <w:t>package</w:t>
      </w:r>
      <w:r w:rsidRPr="005C51E4">
        <w:rPr>
          <w:sz w:val="16"/>
        </w:rPr>
        <w:t xml:space="preserve"> dk.jsh.itdiplom.userdrivensignlanguagedictionary.wicket.login;</w:t>
      </w:r>
    </w:p>
    <w:p w:rsidR="005C51E4" w:rsidRPr="005C51E4" w:rsidRDefault="005C51E4">
      <w:pPr>
        <w:pStyle w:val="HTMLPreformatted"/>
        <w:divId w:val="1757283724"/>
        <w:rPr>
          <w:sz w:val="16"/>
        </w:rPr>
      </w:pPr>
      <w:r w:rsidRPr="005C51E4">
        <w:rPr>
          <w:rStyle w:val="line-number1"/>
          <w:sz w:val="16"/>
        </w:rPr>
        <w:t xml:space="preserve">  2</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3</w:t>
      </w:r>
      <w:r w:rsidRPr="005C51E4">
        <w:rPr>
          <w:sz w:val="16"/>
        </w:rPr>
        <w:t xml:space="preserve"> </w:t>
      </w:r>
      <w:r w:rsidRPr="005C51E4">
        <w:rPr>
          <w:rStyle w:val="keyword-directive1"/>
          <w:sz w:val="16"/>
        </w:rPr>
        <w:t>import</w:t>
      </w:r>
      <w:r w:rsidRPr="005C51E4">
        <w:rPr>
          <w:sz w:val="16"/>
        </w:rPr>
        <w:t xml:space="preserve"> dk.jsh.itdiplom.userdrivensignlanguagedictionary.business.ApplicationUserBusiness;</w:t>
      </w:r>
    </w:p>
    <w:p w:rsidR="005C51E4" w:rsidRPr="005C51E4" w:rsidRDefault="005C51E4">
      <w:pPr>
        <w:pStyle w:val="HTMLPreformatted"/>
        <w:divId w:val="1757283724"/>
        <w:rPr>
          <w:sz w:val="16"/>
        </w:rPr>
      </w:pPr>
      <w:r w:rsidRPr="005C51E4">
        <w:rPr>
          <w:rStyle w:val="line-number1"/>
          <w:sz w:val="16"/>
        </w:rPr>
        <w:t xml:space="preserve">  4</w:t>
      </w:r>
      <w:r w:rsidRPr="005C51E4">
        <w:rPr>
          <w:sz w:val="16"/>
        </w:rPr>
        <w:t xml:space="preserve"> </w:t>
      </w:r>
      <w:r w:rsidRPr="005C51E4">
        <w:rPr>
          <w:rStyle w:val="keyword-directive1"/>
          <w:sz w:val="16"/>
        </w:rPr>
        <w:t>import</w:t>
      </w:r>
      <w:r w:rsidRPr="005C51E4">
        <w:rPr>
          <w:sz w:val="16"/>
        </w:rPr>
        <w:t xml:space="preserve"> dk.jsh.itdiplom.userdrivensignlanguagedictionary.entity.ApplicationUser;</w:t>
      </w:r>
    </w:p>
    <w:p w:rsidR="005C51E4" w:rsidRPr="005C51E4" w:rsidRDefault="005C51E4">
      <w:pPr>
        <w:pStyle w:val="HTMLPreformatted"/>
        <w:divId w:val="1757283724"/>
        <w:rPr>
          <w:sz w:val="16"/>
        </w:rPr>
      </w:pPr>
      <w:r w:rsidRPr="005C51E4">
        <w:rPr>
          <w:rStyle w:val="line-number1"/>
          <w:sz w:val="16"/>
        </w:rPr>
        <w:t xml:space="preserve">  5</w:t>
      </w:r>
      <w:r w:rsidRPr="005C51E4">
        <w:rPr>
          <w:sz w:val="16"/>
        </w:rPr>
        <w:t xml:space="preserve"> </w:t>
      </w:r>
      <w:r w:rsidRPr="005C51E4">
        <w:rPr>
          <w:rStyle w:val="keyword-directive1"/>
          <w:sz w:val="16"/>
        </w:rPr>
        <w:t>import</w:t>
      </w:r>
      <w:r w:rsidRPr="005C51E4">
        <w:rPr>
          <w:sz w:val="16"/>
        </w:rPr>
        <w:t xml:space="preserve"> dk.jsh.itdiplom.userdrivensignlanguagedictionary.wicket.BasePage;</w:t>
      </w:r>
    </w:p>
    <w:p w:rsidR="005C51E4" w:rsidRPr="005C51E4" w:rsidRDefault="005C51E4">
      <w:pPr>
        <w:pStyle w:val="HTMLPreformatted"/>
        <w:divId w:val="1757283724"/>
        <w:rPr>
          <w:sz w:val="16"/>
        </w:rPr>
      </w:pPr>
      <w:r w:rsidRPr="005C51E4">
        <w:rPr>
          <w:rStyle w:val="line-number1"/>
          <w:sz w:val="16"/>
        </w:rPr>
        <w:t xml:space="preserve">  6</w:t>
      </w:r>
      <w:r w:rsidRPr="005C51E4">
        <w:rPr>
          <w:sz w:val="16"/>
        </w:rPr>
        <w:t xml:space="preserve"> </w:t>
      </w:r>
      <w:r w:rsidRPr="005C51E4">
        <w:rPr>
          <w:rStyle w:val="keyword-directive1"/>
          <w:sz w:val="16"/>
        </w:rPr>
        <w:t>import</w:t>
      </w:r>
      <w:r w:rsidRPr="005C51E4">
        <w:rPr>
          <w:sz w:val="16"/>
        </w:rPr>
        <w:t xml:space="preserve"> dk.jsh.itdiplom.userdrivensignlanguagedictionary.wicket.WicketSession;</w:t>
      </w:r>
    </w:p>
    <w:p w:rsidR="005C51E4" w:rsidRPr="005C51E4" w:rsidRDefault="005C51E4">
      <w:pPr>
        <w:pStyle w:val="HTMLPreformatted"/>
        <w:divId w:val="1757283724"/>
        <w:rPr>
          <w:sz w:val="16"/>
        </w:rPr>
      </w:pPr>
      <w:r w:rsidRPr="005C51E4">
        <w:rPr>
          <w:rStyle w:val="line-number1"/>
          <w:sz w:val="16"/>
        </w:rPr>
        <w:t xml:space="preserve">  7</w:t>
      </w:r>
      <w:r w:rsidRPr="005C51E4">
        <w:rPr>
          <w:sz w:val="16"/>
        </w:rPr>
        <w:t xml:space="preserve"> </w:t>
      </w:r>
      <w:r w:rsidRPr="005C51E4">
        <w:rPr>
          <w:rStyle w:val="keyword-directive1"/>
          <w:sz w:val="16"/>
        </w:rPr>
        <w:t>import</w:t>
      </w:r>
      <w:r w:rsidRPr="005C51E4">
        <w:rPr>
          <w:sz w:val="16"/>
        </w:rPr>
        <w:t xml:space="preserve"> dk.jsh.itdiplom.userdrivensignlanguagedictionary.wicket.homepage.HomePage;</w:t>
      </w:r>
    </w:p>
    <w:p w:rsidR="005C51E4" w:rsidRPr="005C51E4" w:rsidRDefault="005C51E4">
      <w:pPr>
        <w:pStyle w:val="HTMLPreformatted"/>
        <w:divId w:val="1757283724"/>
        <w:rPr>
          <w:sz w:val="16"/>
        </w:rPr>
      </w:pPr>
      <w:r w:rsidRPr="005C51E4">
        <w:rPr>
          <w:rStyle w:val="line-number1"/>
          <w:sz w:val="16"/>
        </w:rPr>
        <w:t xml:space="preserve">  8</w:t>
      </w:r>
      <w:r w:rsidRPr="005C51E4">
        <w:rPr>
          <w:sz w:val="16"/>
        </w:rPr>
        <w:t xml:space="preserve"> </w:t>
      </w:r>
      <w:r w:rsidRPr="005C51E4">
        <w:rPr>
          <w:rStyle w:val="keyword-directive1"/>
          <w:sz w:val="16"/>
        </w:rPr>
        <w:t>import</w:t>
      </w:r>
      <w:r w:rsidRPr="005C51E4">
        <w:rPr>
          <w:sz w:val="16"/>
        </w:rPr>
        <w:t xml:space="preserve"> dk.jsh.itdiplom.userdrivensignlanguagedictionary.wicket.homepage.MenuBorder;</w:t>
      </w:r>
    </w:p>
    <w:p w:rsidR="005C51E4" w:rsidRPr="005C51E4" w:rsidRDefault="005C51E4">
      <w:pPr>
        <w:pStyle w:val="HTMLPreformatted"/>
        <w:divId w:val="1757283724"/>
        <w:rPr>
          <w:sz w:val="16"/>
        </w:rPr>
      </w:pPr>
      <w:r w:rsidRPr="005C51E4">
        <w:rPr>
          <w:rStyle w:val="line-number1"/>
          <w:sz w:val="16"/>
        </w:rPr>
        <w:t xml:space="preserve">  9</w:t>
      </w:r>
      <w:r w:rsidRPr="005C51E4">
        <w:rPr>
          <w:sz w:val="16"/>
        </w:rPr>
        <w:t xml:space="preserve"> </w:t>
      </w:r>
      <w:r w:rsidRPr="005C51E4">
        <w:rPr>
          <w:rStyle w:val="keyword-directive1"/>
          <w:sz w:val="16"/>
        </w:rPr>
        <w:t>import</w:t>
      </w:r>
      <w:r w:rsidRPr="005C51E4">
        <w:rPr>
          <w:sz w:val="16"/>
        </w:rPr>
        <w:t xml:space="preserve"> org.apache.wicket.AttributeModifier;</w:t>
      </w:r>
    </w:p>
    <w:p w:rsidR="005C51E4" w:rsidRPr="005C51E4" w:rsidRDefault="005C51E4">
      <w:pPr>
        <w:pStyle w:val="HTMLPreformatted"/>
        <w:divId w:val="1757283724"/>
        <w:rPr>
          <w:sz w:val="16"/>
        </w:rPr>
      </w:pPr>
      <w:r w:rsidRPr="005C51E4">
        <w:rPr>
          <w:rStyle w:val="line-number1"/>
          <w:sz w:val="16"/>
        </w:rPr>
        <w:t xml:space="preserve"> 10</w:t>
      </w:r>
      <w:r w:rsidRPr="005C51E4">
        <w:rPr>
          <w:sz w:val="16"/>
        </w:rPr>
        <w:t xml:space="preserve"> </w:t>
      </w:r>
      <w:r w:rsidRPr="005C51E4">
        <w:rPr>
          <w:rStyle w:val="keyword-directive1"/>
          <w:sz w:val="16"/>
        </w:rPr>
        <w:t>import</w:t>
      </w:r>
      <w:r w:rsidRPr="005C51E4">
        <w:rPr>
          <w:sz w:val="16"/>
        </w:rPr>
        <w:t xml:space="preserve"> org.apache.wicket.ResourceReference;</w:t>
      </w:r>
    </w:p>
    <w:p w:rsidR="005C51E4" w:rsidRPr="005C51E4" w:rsidRDefault="005C51E4">
      <w:pPr>
        <w:pStyle w:val="HTMLPreformatted"/>
        <w:divId w:val="1757283724"/>
        <w:rPr>
          <w:sz w:val="16"/>
        </w:rPr>
      </w:pPr>
      <w:r w:rsidRPr="005C51E4">
        <w:rPr>
          <w:rStyle w:val="line-number1"/>
          <w:sz w:val="16"/>
        </w:rPr>
        <w:t xml:space="preserve"> 11</w:t>
      </w:r>
      <w:r w:rsidRPr="005C51E4">
        <w:rPr>
          <w:sz w:val="16"/>
        </w:rPr>
        <w:t xml:space="preserve"> </w:t>
      </w:r>
      <w:r w:rsidRPr="005C51E4">
        <w:rPr>
          <w:rStyle w:val="keyword-directive1"/>
          <w:sz w:val="16"/>
        </w:rPr>
        <w:t>import</w:t>
      </w:r>
      <w:r w:rsidRPr="005C51E4">
        <w:rPr>
          <w:sz w:val="16"/>
        </w:rPr>
        <w:t xml:space="preserve"> org.apache.wicket.markup.html.basic.Label;</w:t>
      </w:r>
    </w:p>
    <w:p w:rsidR="005C51E4" w:rsidRPr="005C51E4" w:rsidRDefault="005C51E4">
      <w:pPr>
        <w:pStyle w:val="HTMLPreformatted"/>
        <w:divId w:val="1757283724"/>
        <w:rPr>
          <w:sz w:val="16"/>
        </w:rPr>
      </w:pPr>
      <w:r w:rsidRPr="005C51E4">
        <w:rPr>
          <w:rStyle w:val="line-number1"/>
          <w:sz w:val="16"/>
        </w:rPr>
        <w:t xml:space="preserve"> 12</w:t>
      </w:r>
      <w:r w:rsidRPr="005C51E4">
        <w:rPr>
          <w:sz w:val="16"/>
        </w:rPr>
        <w:t xml:space="preserve"> </w:t>
      </w:r>
      <w:r w:rsidRPr="005C51E4">
        <w:rPr>
          <w:rStyle w:val="keyword-directive1"/>
          <w:sz w:val="16"/>
        </w:rPr>
        <w:t>import</w:t>
      </w:r>
      <w:r w:rsidRPr="005C51E4">
        <w:rPr>
          <w:sz w:val="16"/>
        </w:rPr>
        <w:t xml:space="preserve"> org.apache.wicket.markup.html.border.Border.BorderBodyContainer;</w:t>
      </w:r>
    </w:p>
    <w:p w:rsidR="005C51E4" w:rsidRPr="005C51E4" w:rsidRDefault="005C51E4">
      <w:pPr>
        <w:pStyle w:val="HTMLPreformatted"/>
        <w:divId w:val="1757283724"/>
        <w:rPr>
          <w:sz w:val="16"/>
        </w:rPr>
      </w:pPr>
      <w:r w:rsidRPr="005C51E4">
        <w:rPr>
          <w:rStyle w:val="line-number1"/>
          <w:sz w:val="16"/>
        </w:rPr>
        <w:t xml:space="preserve"> 13</w:t>
      </w:r>
      <w:r w:rsidRPr="005C51E4">
        <w:rPr>
          <w:sz w:val="16"/>
        </w:rPr>
        <w:t xml:space="preserve"> </w:t>
      </w:r>
      <w:r w:rsidRPr="005C51E4">
        <w:rPr>
          <w:rStyle w:val="keyword-directive1"/>
          <w:sz w:val="16"/>
        </w:rPr>
        <w:t>import</w:t>
      </w:r>
      <w:r w:rsidRPr="005C51E4">
        <w:rPr>
          <w:sz w:val="16"/>
        </w:rPr>
        <w:t xml:space="preserve"> org.apache.wicket.markup.html.form.Button;</w:t>
      </w:r>
    </w:p>
    <w:p w:rsidR="005C51E4" w:rsidRPr="005C51E4" w:rsidRDefault="005C51E4">
      <w:pPr>
        <w:pStyle w:val="HTMLPreformatted"/>
        <w:divId w:val="1757283724"/>
        <w:rPr>
          <w:sz w:val="16"/>
        </w:rPr>
      </w:pPr>
      <w:r w:rsidRPr="005C51E4">
        <w:rPr>
          <w:rStyle w:val="line-number1"/>
          <w:sz w:val="16"/>
        </w:rPr>
        <w:t xml:space="preserve"> 14</w:t>
      </w:r>
      <w:r w:rsidRPr="005C51E4">
        <w:rPr>
          <w:sz w:val="16"/>
        </w:rPr>
        <w:t xml:space="preserve"> </w:t>
      </w:r>
      <w:r w:rsidRPr="005C51E4">
        <w:rPr>
          <w:rStyle w:val="keyword-directive1"/>
          <w:sz w:val="16"/>
        </w:rPr>
        <w:t>import</w:t>
      </w:r>
      <w:r w:rsidRPr="005C51E4">
        <w:rPr>
          <w:sz w:val="16"/>
        </w:rPr>
        <w:t xml:space="preserve"> org.apache.wicket.markup.html.form.Form;</w:t>
      </w:r>
    </w:p>
    <w:p w:rsidR="005C51E4" w:rsidRPr="005C51E4" w:rsidRDefault="005C51E4">
      <w:pPr>
        <w:pStyle w:val="HTMLPreformatted"/>
        <w:divId w:val="1757283724"/>
        <w:rPr>
          <w:sz w:val="16"/>
        </w:rPr>
      </w:pPr>
      <w:r w:rsidRPr="005C51E4">
        <w:rPr>
          <w:rStyle w:val="line-number1"/>
          <w:sz w:val="16"/>
        </w:rPr>
        <w:t xml:space="preserve"> 15</w:t>
      </w:r>
      <w:r w:rsidRPr="005C51E4">
        <w:rPr>
          <w:sz w:val="16"/>
        </w:rPr>
        <w:t xml:space="preserve"> </w:t>
      </w:r>
      <w:r w:rsidRPr="005C51E4">
        <w:rPr>
          <w:rStyle w:val="keyword-directive1"/>
          <w:sz w:val="16"/>
        </w:rPr>
        <w:t>import</w:t>
      </w:r>
      <w:r w:rsidRPr="005C51E4">
        <w:rPr>
          <w:sz w:val="16"/>
        </w:rPr>
        <w:t xml:space="preserve"> org.apache.wicket.markup.html.form.PasswordTextField;</w:t>
      </w:r>
    </w:p>
    <w:p w:rsidR="005C51E4" w:rsidRPr="005C51E4" w:rsidRDefault="005C51E4">
      <w:pPr>
        <w:pStyle w:val="HTMLPreformatted"/>
        <w:divId w:val="1757283724"/>
        <w:rPr>
          <w:sz w:val="16"/>
        </w:rPr>
      </w:pPr>
      <w:r w:rsidRPr="005C51E4">
        <w:rPr>
          <w:rStyle w:val="line-number1"/>
          <w:sz w:val="16"/>
        </w:rPr>
        <w:t xml:space="preserve"> 16</w:t>
      </w:r>
      <w:r w:rsidRPr="005C51E4">
        <w:rPr>
          <w:sz w:val="16"/>
        </w:rPr>
        <w:t xml:space="preserve"> </w:t>
      </w:r>
      <w:r w:rsidRPr="005C51E4">
        <w:rPr>
          <w:rStyle w:val="keyword-directive1"/>
          <w:sz w:val="16"/>
        </w:rPr>
        <w:t>import</w:t>
      </w:r>
      <w:r w:rsidRPr="005C51E4">
        <w:rPr>
          <w:sz w:val="16"/>
        </w:rPr>
        <w:t xml:space="preserve"> org.apache.wicket.markup.html.form.TextField;</w:t>
      </w:r>
    </w:p>
    <w:p w:rsidR="005C51E4" w:rsidRPr="005C51E4" w:rsidRDefault="005C51E4">
      <w:pPr>
        <w:pStyle w:val="HTMLPreformatted"/>
        <w:divId w:val="1757283724"/>
        <w:rPr>
          <w:sz w:val="16"/>
        </w:rPr>
      </w:pPr>
      <w:r w:rsidRPr="005C51E4">
        <w:rPr>
          <w:rStyle w:val="line-number1"/>
          <w:sz w:val="16"/>
        </w:rPr>
        <w:t xml:space="preserve"> 17</w:t>
      </w:r>
      <w:r w:rsidRPr="005C51E4">
        <w:rPr>
          <w:sz w:val="16"/>
        </w:rPr>
        <w:t xml:space="preserve"> </w:t>
      </w:r>
      <w:r w:rsidRPr="005C51E4">
        <w:rPr>
          <w:rStyle w:val="keyword-directive1"/>
          <w:sz w:val="16"/>
        </w:rPr>
        <w:t>import</w:t>
      </w:r>
      <w:r w:rsidRPr="005C51E4">
        <w:rPr>
          <w:sz w:val="16"/>
        </w:rPr>
        <w:t xml:space="preserve"> org.apache.wicket.markup.html.image.Image;</w:t>
      </w:r>
    </w:p>
    <w:p w:rsidR="005C51E4" w:rsidRPr="005C51E4" w:rsidRDefault="005C51E4">
      <w:pPr>
        <w:pStyle w:val="HTMLPreformatted"/>
        <w:divId w:val="1757283724"/>
        <w:rPr>
          <w:sz w:val="16"/>
        </w:rPr>
      </w:pPr>
      <w:r w:rsidRPr="005C51E4">
        <w:rPr>
          <w:rStyle w:val="line-number1"/>
          <w:sz w:val="16"/>
        </w:rPr>
        <w:t xml:space="preserve"> 18</w:t>
      </w:r>
      <w:r w:rsidRPr="005C51E4">
        <w:rPr>
          <w:sz w:val="16"/>
        </w:rPr>
        <w:t xml:space="preserve"> </w:t>
      </w:r>
      <w:r w:rsidRPr="005C51E4">
        <w:rPr>
          <w:rStyle w:val="keyword-directive1"/>
          <w:sz w:val="16"/>
        </w:rPr>
        <w:t>import</w:t>
      </w:r>
      <w:r w:rsidRPr="005C51E4">
        <w:rPr>
          <w:sz w:val="16"/>
        </w:rPr>
        <w:t xml:space="preserve"> org.apache.wicket.model.Model;</w:t>
      </w:r>
    </w:p>
    <w:p w:rsidR="005C51E4" w:rsidRPr="005C51E4" w:rsidRDefault="005C51E4">
      <w:pPr>
        <w:pStyle w:val="HTMLPreformatted"/>
        <w:divId w:val="1757283724"/>
        <w:rPr>
          <w:sz w:val="16"/>
        </w:rPr>
      </w:pPr>
      <w:r w:rsidRPr="005C51E4">
        <w:rPr>
          <w:rStyle w:val="line-number1"/>
          <w:sz w:val="16"/>
        </w:rPr>
        <w:t xml:space="preserve"> 19</w:t>
      </w:r>
      <w:r w:rsidRPr="005C51E4">
        <w:rPr>
          <w:sz w:val="16"/>
        </w:rPr>
        <w:t xml:space="preserve"> </w:t>
      </w:r>
      <w:r w:rsidRPr="005C51E4">
        <w:rPr>
          <w:rStyle w:val="keyword-directive1"/>
          <w:sz w:val="16"/>
        </w:rPr>
        <w:t>import</w:t>
      </w:r>
      <w:r w:rsidRPr="005C51E4">
        <w:rPr>
          <w:sz w:val="16"/>
        </w:rPr>
        <w:t xml:space="preserve"> org.apache.wicket.model.PropertyModel;</w:t>
      </w:r>
    </w:p>
    <w:p w:rsidR="005C51E4" w:rsidRPr="005C51E4" w:rsidRDefault="005C51E4">
      <w:pPr>
        <w:pStyle w:val="HTMLPreformatted"/>
        <w:divId w:val="1757283724"/>
        <w:rPr>
          <w:sz w:val="16"/>
        </w:rPr>
      </w:pPr>
      <w:r w:rsidRPr="005C51E4">
        <w:rPr>
          <w:rStyle w:val="line-number1"/>
          <w:sz w:val="16"/>
        </w:rPr>
        <w:t xml:space="preserve"> 20</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21</w:t>
      </w:r>
      <w:r w:rsidRPr="005C51E4">
        <w:rPr>
          <w:sz w:val="16"/>
        </w:rPr>
        <w:t xml:space="preserve"> </w:t>
      </w:r>
      <w:r w:rsidRPr="005C51E4">
        <w:rPr>
          <w:rStyle w:val="comment1"/>
          <w:sz w:val="16"/>
        </w:rPr>
        <w:t>/**</w:t>
      </w:r>
    </w:p>
    <w:p w:rsidR="005C51E4" w:rsidRPr="005C51E4" w:rsidRDefault="005C51E4">
      <w:pPr>
        <w:pStyle w:val="HTMLPreformatted"/>
        <w:divId w:val="1757283724"/>
        <w:rPr>
          <w:sz w:val="16"/>
        </w:rPr>
      </w:pPr>
      <w:r w:rsidRPr="005C51E4">
        <w:rPr>
          <w:rStyle w:val="line-number1"/>
          <w:sz w:val="16"/>
        </w:rPr>
        <w:t xml:space="preserve"> 22</w:t>
      </w:r>
      <w:r w:rsidRPr="005C51E4">
        <w:rPr>
          <w:sz w:val="16"/>
        </w:rPr>
        <w:t xml:space="preserve"> </w:t>
      </w:r>
      <w:r w:rsidRPr="005C51E4">
        <w:rPr>
          <w:rStyle w:val="comment1"/>
          <w:sz w:val="16"/>
        </w:rPr>
        <w:t xml:space="preserve"> * Login</w:t>
      </w:r>
      <w:r w:rsidRPr="005C51E4">
        <w:rPr>
          <w:sz w:val="16"/>
        </w:rPr>
        <w:t xml:space="preserve"> </w:t>
      </w:r>
      <w:r w:rsidRPr="005C51E4">
        <w:rPr>
          <w:rStyle w:val="comment1"/>
          <w:sz w:val="16"/>
        </w:rPr>
        <w:t>page.</w:t>
      </w:r>
    </w:p>
    <w:p w:rsidR="005C51E4" w:rsidRPr="005C51E4" w:rsidRDefault="005C51E4">
      <w:pPr>
        <w:pStyle w:val="HTMLPreformatted"/>
        <w:divId w:val="1757283724"/>
        <w:rPr>
          <w:sz w:val="16"/>
        </w:rPr>
      </w:pPr>
      <w:r w:rsidRPr="005C51E4">
        <w:rPr>
          <w:rStyle w:val="line-number1"/>
          <w:sz w:val="16"/>
        </w:rPr>
        <w:t xml:space="preserve"> 23</w:t>
      </w:r>
      <w:r w:rsidRPr="005C51E4">
        <w:rPr>
          <w:sz w:val="16"/>
        </w:rPr>
        <w:t xml:space="preserve"> </w:t>
      </w:r>
      <w:r w:rsidRPr="005C51E4">
        <w:rPr>
          <w:rStyle w:val="comment1"/>
          <w:sz w:val="16"/>
        </w:rPr>
        <w:t xml:space="preserve"> * </w:t>
      </w:r>
    </w:p>
    <w:p w:rsidR="005C51E4" w:rsidRPr="005C51E4" w:rsidRDefault="005C51E4">
      <w:pPr>
        <w:pStyle w:val="HTMLPreformatted"/>
        <w:divId w:val="1757283724"/>
        <w:rPr>
          <w:sz w:val="16"/>
        </w:rPr>
      </w:pPr>
      <w:r w:rsidRPr="005C51E4">
        <w:rPr>
          <w:rStyle w:val="line-number1"/>
          <w:sz w:val="16"/>
        </w:rPr>
        <w:t xml:space="preserve"> 24</w:t>
      </w:r>
      <w:r w:rsidRPr="005C51E4">
        <w:rPr>
          <w:sz w:val="16"/>
        </w:rPr>
        <w:t xml:space="preserve"> </w:t>
      </w:r>
      <w:r w:rsidRPr="005C51E4">
        <w:rPr>
          <w:rStyle w:val="comment1"/>
          <w:sz w:val="16"/>
        </w:rPr>
        <w:t xml:space="preserve"> * </w:t>
      </w:r>
      <w:r w:rsidRPr="005C51E4">
        <w:rPr>
          <w:rStyle w:val="st01"/>
          <w:sz w:val="16"/>
        </w:rPr>
        <w:t>@author</w:t>
      </w:r>
      <w:r w:rsidRPr="005C51E4">
        <w:rPr>
          <w:sz w:val="16"/>
        </w:rPr>
        <w:t xml:space="preserve"> </w:t>
      </w:r>
      <w:r w:rsidRPr="005C51E4">
        <w:rPr>
          <w:rStyle w:val="comment1"/>
          <w:sz w:val="16"/>
        </w:rPr>
        <w:t>Jan</w:t>
      </w:r>
      <w:r w:rsidRPr="005C51E4">
        <w:rPr>
          <w:sz w:val="16"/>
        </w:rPr>
        <w:t xml:space="preserve"> </w:t>
      </w:r>
      <w:r w:rsidRPr="005C51E4">
        <w:rPr>
          <w:rStyle w:val="comment1"/>
          <w:sz w:val="16"/>
        </w:rPr>
        <w:t>S.</w:t>
      </w:r>
      <w:r w:rsidRPr="005C51E4">
        <w:rPr>
          <w:sz w:val="16"/>
        </w:rPr>
        <w:t xml:space="preserve"> </w:t>
      </w:r>
      <w:r w:rsidRPr="005C51E4">
        <w:rPr>
          <w:rStyle w:val="comment1"/>
          <w:sz w:val="16"/>
        </w:rPr>
        <w:t>Hansen</w:t>
      </w:r>
    </w:p>
    <w:p w:rsidR="005C51E4" w:rsidRPr="005C51E4" w:rsidRDefault="005C51E4">
      <w:pPr>
        <w:pStyle w:val="HTMLPreformatted"/>
        <w:divId w:val="1757283724"/>
        <w:rPr>
          <w:sz w:val="16"/>
        </w:rPr>
      </w:pPr>
      <w:r w:rsidRPr="005C51E4">
        <w:rPr>
          <w:rStyle w:val="line-number1"/>
          <w:sz w:val="16"/>
        </w:rPr>
        <w:t xml:space="preserve"> 25</w:t>
      </w:r>
      <w:r w:rsidRPr="005C51E4">
        <w:rPr>
          <w:sz w:val="16"/>
        </w:rPr>
        <w:t xml:space="preserve">  </w:t>
      </w:r>
      <w:r w:rsidRPr="005C51E4">
        <w:rPr>
          <w:rStyle w:val="comment1"/>
          <w:sz w:val="16"/>
        </w:rPr>
        <w:t>*/</w:t>
      </w:r>
    </w:p>
    <w:p w:rsidR="005C51E4" w:rsidRPr="005C51E4" w:rsidRDefault="005C51E4">
      <w:pPr>
        <w:pStyle w:val="HTMLPreformatted"/>
        <w:divId w:val="1757283724"/>
        <w:rPr>
          <w:sz w:val="16"/>
        </w:rPr>
      </w:pPr>
      <w:r w:rsidRPr="005C51E4">
        <w:rPr>
          <w:rStyle w:val="line-number1"/>
          <w:sz w:val="16"/>
        </w:rPr>
        <w:t xml:space="preserve"> 26</w:t>
      </w:r>
      <w:r w:rsidRPr="005C51E4">
        <w:rPr>
          <w:sz w:val="16"/>
        </w:rPr>
        <w:t xml:space="preserve"> </w:t>
      </w:r>
      <w:r w:rsidRPr="005C51E4">
        <w:rPr>
          <w:rStyle w:val="keyword-directive1"/>
          <w:sz w:val="16"/>
        </w:rPr>
        <w:t>public</w:t>
      </w:r>
      <w:r w:rsidRPr="005C51E4">
        <w:rPr>
          <w:sz w:val="16"/>
        </w:rPr>
        <w:t xml:space="preserve"> </w:t>
      </w:r>
      <w:r w:rsidRPr="005C51E4">
        <w:rPr>
          <w:rStyle w:val="keyword-directive1"/>
          <w:sz w:val="16"/>
        </w:rPr>
        <w:t>final</w:t>
      </w:r>
      <w:r w:rsidRPr="005C51E4">
        <w:rPr>
          <w:sz w:val="16"/>
        </w:rPr>
        <w:t xml:space="preserve"> </w:t>
      </w:r>
      <w:r w:rsidRPr="005C51E4">
        <w:rPr>
          <w:rStyle w:val="keyword-directive1"/>
          <w:sz w:val="16"/>
        </w:rPr>
        <w:t>class</w:t>
      </w:r>
      <w:r w:rsidRPr="005C51E4">
        <w:rPr>
          <w:sz w:val="16"/>
        </w:rPr>
        <w:t xml:space="preserve"> Login </w:t>
      </w:r>
      <w:r w:rsidRPr="005C51E4">
        <w:rPr>
          <w:rStyle w:val="keyword-directive1"/>
          <w:sz w:val="16"/>
        </w:rPr>
        <w:t>extends</w:t>
      </w:r>
      <w:r w:rsidRPr="005C51E4">
        <w:rPr>
          <w:sz w:val="16"/>
        </w:rPr>
        <w:t xml:space="preserve"> BasePage {</w:t>
      </w:r>
    </w:p>
    <w:p w:rsidR="005C51E4" w:rsidRPr="005C51E4" w:rsidRDefault="005C51E4">
      <w:pPr>
        <w:pStyle w:val="HTMLPreformatted"/>
        <w:divId w:val="1757283724"/>
        <w:rPr>
          <w:sz w:val="16"/>
        </w:rPr>
      </w:pPr>
      <w:r w:rsidRPr="005C51E4">
        <w:rPr>
          <w:rStyle w:val="line-number1"/>
          <w:sz w:val="16"/>
        </w:rPr>
        <w:t xml:space="preserve"> 27</w:t>
      </w:r>
      <w:r w:rsidRPr="005C51E4">
        <w:rPr>
          <w:sz w:val="16"/>
        </w:rPr>
        <w:t xml:space="preserve">     </w:t>
      </w:r>
      <w:r w:rsidRPr="005C51E4">
        <w:rPr>
          <w:rStyle w:val="keyword-directive1"/>
          <w:sz w:val="16"/>
        </w:rPr>
        <w:t>private</w:t>
      </w:r>
      <w:r w:rsidRPr="005C51E4">
        <w:rPr>
          <w:sz w:val="16"/>
        </w:rPr>
        <w:t xml:space="preserve"> String errorMessage = </w:t>
      </w:r>
      <w:r w:rsidRPr="005C51E4">
        <w:rPr>
          <w:rStyle w:val="character1"/>
          <w:sz w:val="16"/>
        </w:rPr>
        <w:t>""</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28</w:t>
      </w:r>
      <w:r w:rsidRPr="005C51E4">
        <w:rPr>
          <w:sz w:val="16"/>
        </w:rPr>
        <w:t xml:space="preserve">     </w:t>
      </w:r>
      <w:r w:rsidRPr="005C51E4">
        <w:rPr>
          <w:rStyle w:val="keyword-directive1"/>
          <w:sz w:val="16"/>
        </w:rPr>
        <w:t>private</w:t>
      </w:r>
      <w:r w:rsidRPr="005C51E4">
        <w:rPr>
          <w:sz w:val="16"/>
        </w:rPr>
        <w:t xml:space="preserve"> TextField&lt;String&gt; userLogin;</w:t>
      </w:r>
    </w:p>
    <w:p w:rsidR="005C51E4" w:rsidRPr="005C51E4" w:rsidRDefault="005C51E4">
      <w:pPr>
        <w:pStyle w:val="HTMLPreformatted"/>
        <w:divId w:val="1757283724"/>
        <w:rPr>
          <w:sz w:val="16"/>
        </w:rPr>
      </w:pPr>
      <w:r w:rsidRPr="005C51E4">
        <w:rPr>
          <w:rStyle w:val="line-number1"/>
          <w:sz w:val="16"/>
        </w:rPr>
        <w:t xml:space="preserve"> 29</w:t>
      </w:r>
      <w:r w:rsidRPr="005C51E4">
        <w:rPr>
          <w:sz w:val="16"/>
        </w:rPr>
        <w:t xml:space="preserve">     </w:t>
      </w:r>
      <w:r w:rsidRPr="005C51E4">
        <w:rPr>
          <w:rStyle w:val="keyword-directive1"/>
          <w:sz w:val="16"/>
        </w:rPr>
        <w:t>private</w:t>
      </w:r>
      <w:r w:rsidRPr="005C51E4">
        <w:rPr>
          <w:sz w:val="16"/>
        </w:rPr>
        <w:t xml:space="preserve"> TextField&lt;String&gt; password;</w:t>
      </w:r>
    </w:p>
    <w:p w:rsidR="005C51E4" w:rsidRPr="005C51E4" w:rsidRDefault="005C51E4">
      <w:pPr>
        <w:pStyle w:val="HTMLPreformatted"/>
        <w:divId w:val="1757283724"/>
        <w:rPr>
          <w:sz w:val="16"/>
        </w:rPr>
      </w:pPr>
      <w:r w:rsidRPr="005C51E4">
        <w:rPr>
          <w:rStyle w:val="line-number1"/>
          <w:sz w:val="16"/>
        </w:rPr>
        <w:t xml:space="preserve"> 30</w:t>
      </w:r>
      <w:r w:rsidRPr="005C51E4">
        <w:rPr>
          <w:sz w:val="16"/>
        </w:rPr>
        <w:t xml:space="preserve">     </w:t>
      </w:r>
      <w:r w:rsidRPr="005C51E4">
        <w:rPr>
          <w:rStyle w:val="keyword-directive1"/>
          <w:sz w:val="16"/>
        </w:rPr>
        <w:t>private</w:t>
      </w:r>
      <w:r w:rsidRPr="005C51E4">
        <w:rPr>
          <w:sz w:val="16"/>
        </w:rPr>
        <w:t xml:space="preserve"> Image errorIconImage = </w:t>
      </w:r>
      <w:r w:rsidRPr="005C51E4">
        <w:rPr>
          <w:rStyle w:val="keyword-directive1"/>
          <w:sz w:val="16"/>
        </w:rPr>
        <w:t>new</w:t>
      </w:r>
      <w:r w:rsidRPr="005C51E4">
        <w:rPr>
          <w:sz w:val="16"/>
        </w:rPr>
        <w:t xml:space="preserve"> Image(</w:t>
      </w:r>
      <w:r w:rsidRPr="005C51E4">
        <w:rPr>
          <w:rStyle w:val="character1"/>
          <w:sz w:val="16"/>
        </w:rPr>
        <w:t>"erroricon"</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31</w:t>
      </w:r>
      <w:r w:rsidRPr="005C51E4">
        <w:rPr>
          <w:sz w:val="16"/>
        </w:rPr>
        <w:t xml:space="preserve">             </w:t>
      </w:r>
      <w:r w:rsidRPr="005C51E4">
        <w:rPr>
          <w:rStyle w:val="keyword-directive1"/>
          <w:sz w:val="16"/>
        </w:rPr>
        <w:t>new</w:t>
      </w:r>
      <w:r w:rsidRPr="005C51E4">
        <w:rPr>
          <w:sz w:val="16"/>
        </w:rPr>
        <w:t xml:space="preserve"> ResourceReference(BasePage.</w:t>
      </w:r>
      <w:r w:rsidRPr="005C51E4">
        <w:rPr>
          <w:rStyle w:val="keyword-directive1"/>
          <w:sz w:val="16"/>
        </w:rPr>
        <w:t>class</w:t>
      </w:r>
      <w:r w:rsidRPr="005C51E4">
        <w:rPr>
          <w:sz w:val="16"/>
        </w:rPr>
        <w:t xml:space="preserve">, </w:t>
      </w:r>
      <w:r w:rsidRPr="005C51E4">
        <w:rPr>
          <w:rStyle w:val="character1"/>
          <w:sz w:val="16"/>
        </w:rPr>
        <w:t>"icons/attention.png"</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32</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33</w:t>
      </w:r>
      <w:r w:rsidRPr="005C51E4">
        <w:rPr>
          <w:sz w:val="16"/>
        </w:rPr>
        <w:t xml:space="preserve">     </w:t>
      </w:r>
      <w:r w:rsidRPr="005C51E4">
        <w:rPr>
          <w:rStyle w:val="comment1"/>
          <w:sz w:val="16"/>
        </w:rPr>
        <w:t>/**</w:t>
      </w:r>
    </w:p>
    <w:p w:rsidR="005C51E4" w:rsidRPr="005C51E4" w:rsidRDefault="005C51E4">
      <w:pPr>
        <w:pStyle w:val="HTMLPreformatted"/>
        <w:divId w:val="1757283724"/>
        <w:rPr>
          <w:sz w:val="16"/>
        </w:rPr>
      </w:pPr>
      <w:r w:rsidRPr="005C51E4">
        <w:rPr>
          <w:rStyle w:val="line-number1"/>
          <w:sz w:val="16"/>
        </w:rPr>
        <w:t xml:space="preserve"> 34</w:t>
      </w:r>
      <w:r w:rsidRPr="005C51E4">
        <w:rPr>
          <w:sz w:val="16"/>
        </w:rPr>
        <w:t xml:space="preserve"> </w:t>
      </w:r>
      <w:r w:rsidRPr="005C51E4">
        <w:rPr>
          <w:rStyle w:val="comment1"/>
          <w:sz w:val="16"/>
        </w:rPr>
        <w:t xml:space="preserve">     * Constructor.</w:t>
      </w:r>
    </w:p>
    <w:p w:rsidR="005C51E4" w:rsidRPr="005C51E4" w:rsidRDefault="005C51E4">
      <w:pPr>
        <w:pStyle w:val="HTMLPreformatted"/>
        <w:divId w:val="1757283724"/>
        <w:rPr>
          <w:sz w:val="16"/>
        </w:rPr>
      </w:pPr>
      <w:r w:rsidRPr="005C51E4">
        <w:rPr>
          <w:rStyle w:val="line-number1"/>
          <w:sz w:val="16"/>
        </w:rPr>
        <w:t xml:space="preserve"> 35</w:t>
      </w:r>
      <w:r w:rsidRPr="005C51E4">
        <w:rPr>
          <w:sz w:val="16"/>
        </w:rPr>
        <w:t xml:space="preserve">      </w:t>
      </w:r>
      <w:r w:rsidRPr="005C51E4">
        <w:rPr>
          <w:rStyle w:val="comment1"/>
          <w:sz w:val="16"/>
        </w:rPr>
        <w:t>*/</w:t>
      </w:r>
    </w:p>
    <w:p w:rsidR="005C51E4" w:rsidRPr="005C51E4" w:rsidRDefault="005C51E4">
      <w:pPr>
        <w:pStyle w:val="HTMLPreformatted"/>
        <w:divId w:val="1757283724"/>
        <w:rPr>
          <w:sz w:val="16"/>
        </w:rPr>
      </w:pPr>
      <w:r w:rsidRPr="005C51E4">
        <w:rPr>
          <w:rStyle w:val="line-number1"/>
          <w:sz w:val="16"/>
        </w:rPr>
        <w:t xml:space="preserve"> 36</w:t>
      </w:r>
      <w:r w:rsidRPr="005C51E4">
        <w:rPr>
          <w:sz w:val="16"/>
        </w:rPr>
        <w:t xml:space="preserve">     </w:t>
      </w:r>
      <w:r w:rsidRPr="005C51E4">
        <w:rPr>
          <w:rStyle w:val="keyword-directive1"/>
          <w:sz w:val="16"/>
        </w:rPr>
        <w:t>public</w:t>
      </w:r>
      <w:r w:rsidRPr="005C51E4">
        <w:rPr>
          <w:sz w:val="16"/>
        </w:rPr>
        <w:t xml:space="preserve"> Login() {</w:t>
      </w:r>
    </w:p>
    <w:p w:rsidR="005C51E4" w:rsidRPr="005C51E4" w:rsidRDefault="005C51E4">
      <w:pPr>
        <w:pStyle w:val="HTMLPreformatted"/>
        <w:divId w:val="1757283724"/>
        <w:rPr>
          <w:sz w:val="16"/>
        </w:rPr>
      </w:pPr>
      <w:r w:rsidRPr="005C51E4">
        <w:rPr>
          <w:rStyle w:val="line-number1"/>
          <w:sz w:val="16"/>
        </w:rPr>
        <w:t xml:space="preserve"> 37</w:t>
      </w:r>
      <w:r w:rsidRPr="005C51E4">
        <w:rPr>
          <w:sz w:val="16"/>
        </w:rPr>
        <w:t xml:space="preserve">         MenuBorder menuBorder = </w:t>
      </w:r>
      <w:r w:rsidRPr="005C51E4">
        <w:rPr>
          <w:rStyle w:val="keyword-directive1"/>
          <w:sz w:val="16"/>
        </w:rPr>
        <w:t>new</w:t>
      </w:r>
      <w:r w:rsidRPr="005C51E4">
        <w:rPr>
          <w:sz w:val="16"/>
        </w:rPr>
        <w:t xml:space="preserve"> MenuBorder(</w:t>
      </w:r>
      <w:r w:rsidRPr="005C51E4">
        <w:rPr>
          <w:rStyle w:val="character1"/>
          <w:sz w:val="16"/>
        </w:rPr>
        <w:t>"mainNavigation"</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38</w:t>
      </w:r>
      <w:r w:rsidRPr="005C51E4">
        <w:rPr>
          <w:sz w:val="16"/>
        </w:rPr>
        <w:t xml:space="preserve">         add(menuBorder);</w:t>
      </w:r>
    </w:p>
    <w:p w:rsidR="005C51E4" w:rsidRPr="005C51E4" w:rsidRDefault="005C51E4">
      <w:pPr>
        <w:pStyle w:val="HTMLPreformatted"/>
        <w:divId w:val="1757283724"/>
        <w:rPr>
          <w:sz w:val="16"/>
        </w:rPr>
      </w:pPr>
      <w:r w:rsidRPr="005C51E4">
        <w:rPr>
          <w:rStyle w:val="line-number1"/>
          <w:sz w:val="16"/>
        </w:rPr>
        <w:t xml:space="preserve"> 39</w:t>
      </w:r>
      <w:r w:rsidRPr="005C51E4">
        <w:rPr>
          <w:sz w:val="16"/>
        </w:rPr>
        <w:t xml:space="preserve">         BorderBodyContainer borderBodyContainer = menuBorder.getBodyContainer();</w:t>
      </w:r>
    </w:p>
    <w:p w:rsidR="005C51E4" w:rsidRPr="005C51E4" w:rsidRDefault="005C51E4">
      <w:pPr>
        <w:pStyle w:val="HTMLPreformatted"/>
        <w:divId w:val="1757283724"/>
        <w:rPr>
          <w:sz w:val="16"/>
        </w:rPr>
      </w:pPr>
      <w:r w:rsidRPr="005C51E4">
        <w:rPr>
          <w:rStyle w:val="line-number1"/>
          <w:sz w:val="16"/>
        </w:rPr>
        <w:t xml:space="preserve"> 40</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41</w:t>
      </w:r>
      <w:r w:rsidRPr="005C51E4">
        <w:rPr>
          <w:sz w:val="16"/>
        </w:rPr>
        <w:t xml:space="preserve">         PropertyModel errorMessageModel =</w:t>
      </w:r>
    </w:p>
    <w:p w:rsidR="005C51E4" w:rsidRPr="005C51E4" w:rsidRDefault="005C51E4">
      <w:pPr>
        <w:pStyle w:val="HTMLPreformatted"/>
        <w:divId w:val="1757283724"/>
        <w:rPr>
          <w:sz w:val="16"/>
        </w:rPr>
      </w:pPr>
      <w:r w:rsidRPr="005C51E4">
        <w:rPr>
          <w:rStyle w:val="line-number1"/>
          <w:sz w:val="16"/>
        </w:rPr>
        <w:t xml:space="preserve"> 42</w:t>
      </w:r>
      <w:r w:rsidRPr="005C51E4">
        <w:rPr>
          <w:sz w:val="16"/>
        </w:rPr>
        <w:t xml:space="preserve">                 </w:t>
      </w:r>
      <w:r w:rsidRPr="005C51E4">
        <w:rPr>
          <w:rStyle w:val="keyword-directive1"/>
          <w:sz w:val="16"/>
        </w:rPr>
        <w:t>new</w:t>
      </w:r>
      <w:r w:rsidRPr="005C51E4">
        <w:rPr>
          <w:sz w:val="16"/>
        </w:rPr>
        <w:t xml:space="preserve"> PropertyModel(</w:t>
      </w:r>
      <w:r w:rsidRPr="005C51E4">
        <w:rPr>
          <w:rStyle w:val="keyword-directive1"/>
          <w:sz w:val="16"/>
        </w:rPr>
        <w:t>this</w:t>
      </w:r>
      <w:r w:rsidRPr="005C51E4">
        <w:rPr>
          <w:sz w:val="16"/>
        </w:rPr>
        <w:t xml:space="preserve">, </w:t>
      </w:r>
      <w:r w:rsidRPr="005C51E4">
        <w:rPr>
          <w:rStyle w:val="character1"/>
          <w:sz w:val="16"/>
        </w:rPr>
        <w:t>"errorMessage"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43</w:t>
      </w:r>
      <w:r w:rsidRPr="005C51E4">
        <w:rPr>
          <w:sz w:val="16"/>
        </w:rPr>
        <w:t xml:space="preserve">         borderBodyContainer.add(</w:t>
      </w:r>
      <w:r w:rsidRPr="005C51E4">
        <w:rPr>
          <w:rStyle w:val="keyword-directive1"/>
          <w:sz w:val="16"/>
        </w:rPr>
        <w:t>new</w:t>
      </w:r>
      <w:r w:rsidRPr="005C51E4">
        <w:rPr>
          <w:sz w:val="16"/>
        </w:rPr>
        <w:t xml:space="preserve"> Label(</w:t>
      </w:r>
      <w:r w:rsidRPr="005C51E4">
        <w:rPr>
          <w:rStyle w:val="character1"/>
          <w:sz w:val="16"/>
        </w:rPr>
        <w:t>"error"</w:t>
      </w:r>
      <w:r w:rsidRPr="005C51E4">
        <w:rPr>
          <w:sz w:val="16"/>
        </w:rPr>
        <w:t>, errorMessageModel));</w:t>
      </w:r>
    </w:p>
    <w:p w:rsidR="005C51E4" w:rsidRPr="005C51E4" w:rsidRDefault="005C51E4">
      <w:pPr>
        <w:pStyle w:val="HTMLPreformatted"/>
        <w:divId w:val="1757283724"/>
        <w:rPr>
          <w:sz w:val="16"/>
        </w:rPr>
      </w:pPr>
      <w:r w:rsidRPr="005C51E4">
        <w:rPr>
          <w:rStyle w:val="line-number1"/>
          <w:sz w:val="16"/>
        </w:rPr>
        <w:t xml:space="preserve"> 44</w:t>
      </w:r>
      <w:r w:rsidRPr="005C51E4">
        <w:rPr>
          <w:sz w:val="16"/>
        </w:rPr>
        <w:t xml:space="preserve">         </w:t>
      </w:r>
      <w:r w:rsidRPr="005C51E4">
        <w:rPr>
          <w:rStyle w:val="comment1"/>
          <w:sz w:val="16"/>
        </w:rPr>
        <w:t>//Add a form as an inner class.</w:t>
      </w:r>
    </w:p>
    <w:p w:rsidR="005C51E4" w:rsidRPr="005C51E4" w:rsidRDefault="005C51E4">
      <w:pPr>
        <w:pStyle w:val="HTMLPreformatted"/>
        <w:divId w:val="1757283724"/>
        <w:rPr>
          <w:sz w:val="16"/>
        </w:rPr>
      </w:pPr>
      <w:r w:rsidRPr="005C51E4">
        <w:rPr>
          <w:rStyle w:val="line-number1"/>
          <w:sz w:val="16"/>
        </w:rPr>
        <w:t xml:space="preserve"> 45</w:t>
      </w:r>
      <w:r w:rsidRPr="005C51E4">
        <w:rPr>
          <w:sz w:val="16"/>
        </w:rPr>
        <w:t xml:space="preserve">         Form form = </w:t>
      </w:r>
      <w:r w:rsidRPr="005C51E4">
        <w:rPr>
          <w:rStyle w:val="keyword-directive1"/>
          <w:sz w:val="16"/>
        </w:rPr>
        <w:t>new</w:t>
      </w:r>
      <w:r w:rsidRPr="005C51E4">
        <w:rPr>
          <w:sz w:val="16"/>
        </w:rPr>
        <w:t xml:space="preserve"> Form(</w:t>
      </w:r>
      <w:r w:rsidRPr="005C51E4">
        <w:rPr>
          <w:rStyle w:val="character1"/>
          <w:sz w:val="16"/>
        </w:rPr>
        <w:t>"form"</w:t>
      </w:r>
      <w:r w:rsidRPr="005C51E4">
        <w:rPr>
          <w:sz w:val="16"/>
        </w:rPr>
        <w:t>) {</w:t>
      </w:r>
    </w:p>
    <w:p w:rsidR="005C51E4" w:rsidRPr="005C51E4" w:rsidRDefault="005C51E4">
      <w:pPr>
        <w:pStyle w:val="HTMLPreformatted"/>
        <w:divId w:val="1757283724"/>
        <w:rPr>
          <w:sz w:val="16"/>
        </w:rPr>
      </w:pPr>
      <w:r w:rsidRPr="005C51E4">
        <w:rPr>
          <w:rStyle w:val="line-number1"/>
          <w:sz w:val="16"/>
        </w:rPr>
        <w:t xml:space="preserve"> 46</w:t>
      </w:r>
      <w:r w:rsidRPr="005C51E4">
        <w:rPr>
          <w:sz w:val="16"/>
        </w:rPr>
        <w:t xml:space="preserve">             </w:t>
      </w:r>
      <w:r w:rsidRPr="005C51E4">
        <w:rPr>
          <w:rStyle w:val="comment1"/>
          <w:sz w:val="16"/>
        </w:rPr>
        <w:t>//Handles required fields error.</w:t>
      </w:r>
    </w:p>
    <w:p w:rsidR="005C51E4" w:rsidRPr="005C51E4" w:rsidRDefault="005C51E4">
      <w:pPr>
        <w:pStyle w:val="HTMLPreformatted"/>
        <w:divId w:val="1757283724"/>
        <w:rPr>
          <w:sz w:val="16"/>
        </w:rPr>
      </w:pPr>
      <w:r w:rsidRPr="005C51E4">
        <w:rPr>
          <w:rStyle w:val="line-number1"/>
          <w:sz w:val="16"/>
        </w:rPr>
        <w:t xml:space="preserve"> 47</w:t>
      </w:r>
      <w:r w:rsidRPr="005C51E4">
        <w:rPr>
          <w:sz w:val="16"/>
        </w:rPr>
        <w:t xml:space="preserve">             @Override</w:t>
      </w:r>
    </w:p>
    <w:p w:rsidR="005C51E4" w:rsidRPr="005C51E4" w:rsidRDefault="005C51E4">
      <w:pPr>
        <w:pStyle w:val="HTMLPreformatted"/>
        <w:divId w:val="1757283724"/>
        <w:rPr>
          <w:sz w:val="16"/>
        </w:rPr>
      </w:pPr>
      <w:r w:rsidRPr="005C51E4">
        <w:rPr>
          <w:rStyle w:val="line-number1"/>
          <w:sz w:val="16"/>
        </w:rPr>
        <w:t xml:space="preserve"> 48</w:t>
      </w:r>
      <w:r w:rsidRPr="005C51E4">
        <w:rPr>
          <w:sz w:val="16"/>
        </w:rPr>
        <w:t xml:space="preserve">             </w:t>
      </w:r>
      <w:r w:rsidRPr="005C51E4">
        <w:rPr>
          <w:rStyle w:val="keyword-directive1"/>
          <w:sz w:val="16"/>
        </w:rPr>
        <w:t>protected</w:t>
      </w:r>
      <w:r w:rsidRPr="005C51E4">
        <w:rPr>
          <w:sz w:val="16"/>
        </w:rPr>
        <w:t xml:space="preserve"> </w:t>
      </w:r>
      <w:r w:rsidRPr="005C51E4">
        <w:rPr>
          <w:rStyle w:val="keyword-directive1"/>
          <w:sz w:val="16"/>
        </w:rPr>
        <w:t>void</w:t>
      </w:r>
      <w:r w:rsidRPr="005C51E4">
        <w:rPr>
          <w:sz w:val="16"/>
        </w:rPr>
        <w:t xml:space="preserve"> onError() {</w:t>
      </w:r>
    </w:p>
    <w:p w:rsidR="005C51E4" w:rsidRPr="005C51E4" w:rsidRDefault="005C51E4">
      <w:pPr>
        <w:pStyle w:val="HTMLPreformatted"/>
        <w:divId w:val="1757283724"/>
        <w:rPr>
          <w:sz w:val="16"/>
        </w:rPr>
      </w:pPr>
      <w:r w:rsidRPr="005C51E4">
        <w:rPr>
          <w:rStyle w:val="line-number1"/>
          <w:sz w:val="16"/>
        </w:rPr>
        <w:t xml:space="preserve"> 49</w:t>
      </w:r>
      <w:r w:rsidRPr="005C51E4">
        <w:rPr>
          <w:sz w:val="16"/>
        </w:rPr>
        <w:t xml:space="preserve">                 </w:t>
      </w:r>
      <w:r w:rsidRPr="005C51E4">
        <w:rPr>
          <w:rStyle w:val="keyword-directive1"/>
          <w:sz w:val="16"/>
        </w:rPr>
        <w:t>boolean</w:t>
      </w:r>
      <w:r w:rsidRPr="005C51E4">
        <w:rPr>
          <w:sz w:val="16"/>
        </w:rPr>
        <w:t xml:space="preserve"> emptyFields = </w:t>
      </w:r>
      <w:r w:rsidRPr="005C51E4">
        <w:rPr>
          <w:rStyle w:val="keyword-directive1"/>
          <w:sz w:val="16"/>
        </w:rPr>
        <w:t>false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50</w:t>
      </w:r>
      <w:r w:rsidRPr="005C51E4">
        <w:rPr>
          <w:sz w:val="16"/>
        </w:rPr>
        <w:t xml:space="preserve">                 </w:t>
      </w:r>
      <w:r w:rsidRPr="005C51E4">
        <w:rPr>
          <w:rStyle w:val="keyword-directive1"/>
          <w:sz w:val="16"/>
        </w:rPr>
        <w:t>if</w:t>
      </w:r>
      <w:r w:rsidRPr="005C51E4">
        <w:rPr>
          <w:sz w:val="16"/>
        </w:rPr>
        <w:t xml:space="preserve"> (!userLogin.checkRequired()) {</w:t>
      </w:r>
    </w:p>
    <w:p w:rsidR="005C51E4" w:rsidRPr="005C51E4" w:rsidRDefault="005C51E4">
      <w:pPr>
        <w:pStyle w:val="HTMLPreformatted"/>
        <w:divId w:val="1757283724"/>
        <w:rPr>
          <w:sz w:val="16"/>
        </w:rPr>
      </w:pPr>
      <w:r w:rsidRPr="005C51E4">
        <w:rPr>
          <w:rStyle w:val="line-number1"/>
          <w:sz w:val="16"/>
        </w:rPr>
        <w:t xml:space="preserve"> 51</w:t>
      </w:r>
      <w:r w:rsidRPr="005C51E4">
        <w:rPr>
          <w:sz w:val="16"/>
        </w:rPr>
        <w:t xml:space="preserve">                     emptyFields = </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52</w:t>
      </w:r>
      <w:r w:rsidRPr="005C51E4">
        <w:rPr>
          <w:sz w:val="16"/>
        </w:rPr>
        <w:t xml:space="preserve">                     userLogin.add(</w:t>
      </w:r>
      <w:r w:rsidRPr="005C51E4">
        <w:rPr>
          <w:rStyle w:val="keyword-directive1"/>
          <w:sz w:val="16"/>
        </w:rPr>
        <w:t>new</w:t>
      </w:r>
      <w:r w:rsidRPr="005C51E4">
        <w:rPr>
          <w:sz w:val="16"/>
        </w:rPr>
        <w:t xml:space="preserve"> AttributeModifier(</w:t>
      </w:r>
      <w:r w:rsidRPr="005C51E4">
        <w:rPr>
          <w:rStyle w:val="character1"/>
          <w:sz w:val="16"/>
        </w:rPr>
        <w:t>"style"</w:t>
      </w:r>
      <w:r w:rsidRPr="005C51E4">
        <w:rPr>
          <w:sz w:val="16"/>
        </w:rPr>
        <w:t xml:space="preserve">, </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53</w:t>
      </w:r>
      <w:r w:rsidRPr="005C51E4">
        <w:rPr>
          <w:sz w:val="16"/>
        </w:rPr>
        <w:t xml:space="preserve">                             </w:t>
      </w:r>
      <w:r w:rsidRPr="005C51E4">
        <w:rPr>
          <w:rStyle w:val="keyword-directive1"/>
          <w:sz w:val="16"/>
        </w:rPr>
        <w:t>new</w:t>
      </w:r>
      <w:r w:rsidRPr="005C51E4">
        <w:rPr>
          <w:sz w:val="16"/>
        </w:rPr>
        <w:t xml:space="preserve"> Model(</w:t>
      </w:r>
      <w:r w:rsidRPr="005C51E4">
        <w:rPr>
          <w:rStyle w:val="character1"/>
          <w:sz w:val="16"/>
        </w:rPr>
        <w:t>"border-color:red;"</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54</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55</w:t>
      </w:r>
      <w:r w:rsidRPr="005C51E4">
        <w:rPr>
          <w:sz w:val="16"/>
        </w:rPr>
        <w:t xml:space="preserve">                 </w:t>
      </w:r>
      <w:r w:rsidRPr="005C51E4">
        <w:rPr>
          <w:rStyle w:val="keyword-directive1"/>
          <w:sz w:val="16"/>
        </w:rPr>
        <w:t>else</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56</w:t>
      </w:r>
      <w:r w:rsidRPr="005C51E4">
        <w:rPr>
          <w:sz w:val="16"/>
        </w:rPr>
        <w:t xml:space="preserve">                     userLogin.add(</w:t>
      </w:r>
      <w:r w:rsidRPr="005C51E4">
        <w:rPr>
          <w:rStyle w:val="keyword-directive1"/>
          <w:sz w:val="16"/>
        </w:rPr>
        <w:t>new</w:t>
      </w:r>
      <w:r w:rsidRPr="005C51E4">
        <w:rPr>
          <w:sz w:val="16"/>
        </w:rPr>
        <w:t xml:space="preserve"> AttributeModifier(</w:t>
      </w:r>
      <w:r w:rsidRPr="005C51E4">
        <w:rPr>
          <w:rStyle w:val="character1"/>
          <w:sz w:val="16"/>
        </w:rPr>
        <w:t>"style"</w:t>
      </w:r>
      <w:r w:rsidRPr="005C51E4">
        <w:rPr>
          <w:sz w:val="16"/>
        </w:rPr>
        <w:t xml:space="preserve">, </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57</w:t>
      </w:r>
      <w:r w:rsidRPr="005C51E4">
        <w:rPr>
          <w:sz w:val="16"/>
        </w:rPr>
        <w:t xml:space="preserve">                             </w:t>
      </w:r>
      <w:r w:rsidRPr="005C51E4">
        <w:rPr>
          <w:rStyle w:val="keyword-directive1"/>
          <w:sz w:val="16"/>
        </w:rPr>
        <w:t>new</w:t>
      </w:r>
      <w:r w:rsidRPr="005C51E4">
        <w:rPr>
          <w:sz w:val="16"/>
        </w:rPr>
        <w:t xml:space="preserve"> Model(</w:t>
      </w:r>
      <w:r w:rsidRPr="005C51E4">
        <w:rPr>
          <w:rStyle w:val="character1"/>
          <w:sz w:val="16"/>
        </w:rPr>
        <w:t>"border-color:default;"</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58</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59</w:t>
      </w:r>
      <w:r w:rsidRPr="005C51E4">
        <w:rPr>
          <w:sz w:val="16"/>
        </w:rPr>
        <w:t xml:space="preserve">                 </w:t>
      </w:r>
      <w:r w:rsidRPr="005C51E4">
        <w:rPr>
          <w:rStyle w:val="keyword-directive1"/>
          <w:sz w:val="16"/>
        </w:rPr>
        <w:t>if</w:t>
      </w:r>
      <w:r w:rsidRPr="005C51E4">
        <w:rPr>
          <w:sz w:val="16"/>
        </w:rPr>
        <w:t xml:space="preserve"> (!password.checkRequired()) {</w:t>
      </w:r>
    </w:p>
    <w:p w:rsidR="005C51E4" w:rsidRPr="005C51E4" w:rsidRDefault="005C51E4">
      <w:pPr>
        <w:pStyle w:val="HTMLPreformatted"/>
        <w:divId w:val="1757283724"/>
        <w:rPr>
          <w:sz w:val="16"/>
        </w:rPr>
      </w:pPr>
      <w:r w:rsidRPr="005C51E4">
        <w:rPr>
          <w:rStyle w:val="line-number1"/>
          <w:sz w:val="16"/>
        </w:rPr>
        <w:t xml:space="preserve"> 60</w:t>
      </w:r>
      <w:r w:rsidRPr="005C51E4">
        <w:rPr>
          <w:sz w:val="16"/>
        </w:rPr>
        <w:t xml:space="preserve">                     emptyFields = </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61</w:t>
      </w:r>
      <w:r w:rsidRPr="005C51E4">
        <w:rPr>
          <w:sz w:val="16"/>
        </w:rPr>
        <w:t xml:space="preserve">                     password.add(</w:t>
      </w:r>
      <w:r w:rsidRPr="005C51E4">
        <w:rPr>
          <w:rStyle w:val="keyword-directive1"/>
          <w:sz w:val="16"/>
        </w:rPr>
        <w:t>new</w:t>
      </w:r>
      <w:r w:rsidRPr="005C51E4">
        <w:rPr>
          <w:sz w:val="16"/>
        </w:rPr>
        <w:t xml:space="preserve"> AttributeModifier(</w:t>
      </w:r>
      <w:r w:rsidRPr="005C51E4">
        <w:rPr>
          <w:rStyle w:val="character1"/>
          <w:sz w:val="16"/>
        </w:rPr>
        <w:t>"style"</w:t>
      </w:r>
      <w:r w:rsidRPr="005C51E4">
        <w:rPr>
          <w:sz w:val="16"/>
        </w:rPr>
        <w:t xml:space="preserve">, </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62</w:t>
      </w:r>
      <w:r w:rsidRPr="005C51E4">
        <w:rPr>
          <w:sz w:val="16"/>
        </w:rPr>
        <w:t xml:space="preserve">                             </w:t>
      </w:r>
      <w:r w:rsidRPr="005C51E4">
        <w:rPr>
          <w:rStyle w:val="keyword-directive1"/>
          <w:sz w:val="16"/>
        </w:rPr>
        <w:t>new</w:t>
      </w:r>
      <w:r w:rsidRPr="005C51E4">
        <w:rPr>
          <w:sz w:val="16"/>
        </w:rPr>
        <w:t xml:space="preserve"> Model(</w:t>
      </w:r>
      <w:r w:rsidRPr="005C51E4">
        <w:rPr>
          <w:rStyle w:val="character1"/>
          <w:sz w:val="16"/>
        </w:rPr>
        <w:t>"border-color:red;"</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63</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64</w:t>
      </w:r>
      <w:r w:rsidRPr="005C51E4">
        <w:rPr>
          <w:sz w:val="16"/>
        </w:rPr>
        <w:t xml:space="preserve">                 </w:t>
      </w:r>
      <w:r w:rsidRPr="005C51E4">
        <w:rPr>
          <w:rStyle w:val="keyword-directive1"/>
          <w:sz w:val="16"/>
        </w:rPr>
        <w:t>else</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65</w:t>
      </w:r>
      <w:r w:rsidRPr="005C51E4">
        <w:rPr>
          <w:sz w:val="16"/>
        </w:rPr>
        <w:t xml:space="preserve">                     password.add(</w:t>
      </w:r>
      <w:r w:rsidRPr="005C51E4">
        <w:rPr>
          <w:rStyle w:val="keyword-directive1"/>
          <w:sz w:val="16"/>
        </w:rPr>
        <w:t>new</w:t>
      </w:r>
      <w:r w:rsidRPr="005C51E4">
        <w:rPr>
          <w:sz w:val="16"/>
        </w:rPr>
        <w:t xml:space="preserve"> AttributeModifier(</w:t>
      </w:r>
      <w:r w:rsidRPr="005C51E4">
        <w:rPr>
          <w:rStyle w:val="character1"/>
          <w:sz w:val="16"/>
        </w:rPr>
        <w:t>"style"</w:t>
      </w:r>
      <w:r w:rsidRPr="005C51E4">
        <w:rPr>
          <w:sz w:val="16"/>
        </w:rPr>
        <w:t xml:space="preserve">, </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lastRenderedPageBreak/>
        <w:t xml:space="preserve"> 66</w:t>
      </w:r>
      <w:r w:rsidRPr="005C51E4">
        <w:rPr>
          <w:sz w:val="16"/>
        </w:rPr>
        <w:t xml:space="preserve">                             </w:t>
      </w:r>
      <w:r w:rsidRPr="005C51E4">
        <w:rPr>
          <w:rStyle w:val="keyword-directive1"/>
          <w:sz w:val="16"/>
        </w:rPr>
        <w:t>new</w:t>
      </w:r>
      <w:r w:rsidRPr="005C51E4">
        <w:rPr>
          <w:sz w:val="16"/>
        </w:rPr>
        <w:t xml:space="preserve"> Model(</w:t>
      </w:r>
      <w:r w:rsidRPr="005C51E4">
        <w:rPr>
          <w:rStyle w:val="character1"/>
          <w:sz w:val="16"/>
        </w:rPr>
        <w:t>"border-color:default;"</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67</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68</w:t>
      </w:r>
      <w:r w:rsidRPr="005C51E4">
        <w:rPr>
          <w:sz w:val="16"/>
        </w:rPr>
        <w:t xml:space="preserve">                 </w:t>
      </w:r>
      <w:r w:rsidRPr="005C51E4">
        <w:rPr>
          <w:rStyle w:val="keyword-directive1"/>
          <w:sz w:val="16"/>
        </w:rPr>
        <w:t>if</w:t>
      </w:r>
      <w:r w:rsidRPr="005C51E4">
        <w:rPr>
          <w:sz w:val="16"/>
        </w:rPr>
        <w:t xml:space="preserve"> (emptyFields) {</w:t>
      </w:r>
    </w:p>
    <w:p w:rsidR="005C51E4" w:rsidRPr="005C51E4" w:rsidRDefault="005C51E4">
      <w:pPr>
        <w:pStyle w:val="HTMLPreformatted"/>
        <w:divId w:val="1757283724"/>
        <w:rPr>
          <w:sz w:val="16"/>
        </w:rPr>
      </w:pPr>
      <w:r w:rsidRPr="005C51E4">
        <w:rPr>
          <w:rStyle w:val="line-number1"/>
          <w:sz w:val="16"/>
        </w:rPr>
        <w:t xml:space="preserve"> 69</w:t>
      </w:r>
      <w:r w:rsidRPr="005C51E4">
        <w:rPr>
          <w:sz w:val="16"/>
        </w:rPr>
        <w:t xml:space="preserve">                     setErrorMessage(</w:t>
      </w:r>
      <w:r w:rsidRPr="005C51E4">
        <w:rPr>
          <w:rStyle w:val="character1"/>
          <w:sz w:val="16"/>
        </w:rPr>
        <w:t>"Begge felter skal udfyldes."</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70</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71</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72</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73</w:t>
      </w:r>
      <w:r w:rsidRPr="005C51E4">
        <w:rPr>
          <w:sz w:val="16"/>
        </w:rPr>
        <w:t xml:space="preserve">         borderBodyContainer.add(form);</w:t>
      </w:r>
    </w:p>
    <w:p w:rsidR="005C51E4" w:rsidRPr="005C51E4" w:rsidRDefault="005C51E4">
      <w:pPr>
        <w:pStyle w:val="HTMLPreformatted"/>
        <w:divId w:val="1757283724"/>
        <w:rPr>
          <w:sz w:val="16"/>
        </w:rPr>
      </w:pPr>
      <w:r w:rsidRPr="005C51E4">
        <w:rPr>
          <w:rStyle w:val="line-number1"/>
          <w:sz w:val="16"/>
        </w:rPr>
        <w:t xml:space="preserve"> 74</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75</w:t>
      </w:r>
      <w:r w:rsidRPr="005C51E4">
        <w:rPr>
          <w:sz w:val="16"/>
        </w:rPr>
        <w:t xml:space="preserve">         </w:t>
      </w:r>
      <w:r w:rsidRPr="005C51E4">
        <w:rPr>
          <w:rStyle w:val="comment1"/>
          <w:sz w:val="16"/>
        </w:rPr>
        <w:t>//Add fields to the form.</w:t>
      </w:r>
    </w:p>
    <w:p w:rsidR="005C51E4" w:rsidRPr="005C51E4" w:rsidRDefault="005C51E4">
      <w:pPr>
        <w:pStyle w:val="HTMLPreformatted"/>
        <w:divId w:val="1757283724"/>
        <w:rPr>
          <w:sz w:val="16"/>
        </w:rPr>
      </w:pPr>
      <w:r w:rsidRPr="005C51E4">
        <w:rPr>
          <w:rStyle w:val="line-number1"/>
          <w:sz w:val="16"/>
        </w:rPr>
        <w:t xml:space="preserve"> 76</w:t>
      </w:r>
      <w:r w:rsidRPr="005C51E4">
        <w:rPr>
          <w:sz w:val="16"/>
        </w:rPr>
        <w:t xml:space="preserve">         userLogin = </w:t>
      </w:r>
      <w:r w:rsidRPr="005C51E4">
        <w:rPr>
          <w:rStyle w:val="keyword-directive1"/>
          <w:sz w:val="16"/>
        </w:rPr>
        <w:t>new</w:t>
      </w:r>
      <w:r w:rsidRPr="005C51E4">
        <w:rPr>
          <w:sz w:val="16"/>
        </w:rPr>
        <w:t xml:space="preserve"> TextField(</w:t>
      </w:r>
      <w:r w:rsidRPr="005C51E4">
        <w:rPr>
          <w:rStyle w:val="character1"/>
          <w:sz w:val="16"/>
        </w:rPr>
        <w:t>"userlogin"</w:t>
      </w:r>
      <w:r w:rsidRPr="005C51E4">
        <w:rPr>
          <w:sz w:val="16"/>
        </w:rPr>
        <w:t xml:space="preserve">, </w:t>
      </w:r>
      <w:r w:rsidRPr="005C51E4">
        <w:rPr>
          <w:rStyle w:val="keyword-directive1"/>
          <w:sz w:val="16"/>
        </w:rPr>
        <w:t>new</w:t>
      </w:r>
      <w:r w:rsidRPr="005C51E4">
        <w:rPr>
          <w:sz w:val="16"/>
        </w:rPr>
        <w:t xml:space="preserve"> Model(</w:t>
      </w:r>
      <w:r w:rsidRPr="005C51E4">
        <w:rPr>
          <w:rStyle w:val="character1"/>
          <w:sz w:val="16"/>
        </w:rPr>
        <w:t>""</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77</w:t>
      </w:r>
      <w:r w:rsidRPr="005C51E4">
        <w:rPr>
          <w:sz w:val="16"/>
        </w:rPr>
        <w:t xml:space="preserve">         userLogin.setRequired(</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78</w:t>
      </w:r>
      <w:r w:rsidRPr="005C51E4">
        <w:rPr>
          <w:sz w:val="16"/>
        </w:rPr>
        <w:t xml:space="preserve">         form.add(userLogin);</w:t>
      </w:r>
    </w:p>
    <w:p w:rsidR="005C51E4" w:rsidRPr="005C51E4" w:rsidRDefault="005C51E4">
      <w:pPr>
        <w:pStyle w:val="HTMLPreformatted"/>
        <w:divId w:val="1757283724"/>
        <w:rPr>
          <w:sz w:val="16"/>
        </w:rPr>
      </w:pPr>
      <w:r w:rsidRPr="005C51E4">
        <w:rPr>
          <w:rStyle w:val="line-number1"/>
          <w:sz w:val="16"/>
        </w:rPr>
        <w:t xml:space="preserve"> 79</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80</w:t>
      </w:r>
      <w:r w:rsidRPr="005C51E4">
        <w:rPr>
          <w:sz w:val="16"/>
        </w:rPr>
        <w:t xml:space="preserve">         password = </w:t>
      </w:r>
      <w:r w:rsidRPr="005C51E4">
        <w:rPr>
          <w:rStyle w:val="keyword-directive1"/>
          <w:sz w:val="16"/>
        </w:rPr>
        <w:t>new</w:t>
      </w:r>
      <w:r w:rsidRPr="005C51E4">
        <w:rPr>
          <w:sz w:val="16"/>
        </w:rPr>
        <w:t xml:space="preserve"> PasswordTextField(</w:t>
      </w:r>
      <w:r w:rsidRPr="005C51E4">
        <w:rPr>
          <w:rStyle w:val="character1"/>
          <w:sz w:val="16"/>
        </w:rPr>
        <w:t>"password"</w:t>
      </w:r>
      <w:r w:rsidRPr="005C51E4">
        <w:rPr>
          <w:sz w:val="16"/>
        </w:rPr>
        <w:t xml:space="preserve">, </w:t>
      </w:r>
      <w:r w:rsidRPr="005C51E4">
        <w:rPr>
          <w:rStyle w:val="keyword-directive1"/>
          <w:sz w:val="16"/>
        </w:rPr>
        <w:t>new</w:t>
      </w:r>
      <w:r w:rsidRPr="005C51E4">
        <w:rPr>
          <w:sz w:val="16"/>
        </w:rPr>
        <w:t xml:space="preserve"> Model(</w:t>
      </w:r>
      <w:r w:rsidRPr="005C51E4">
        <w:rPr>
          <w:rStyle w:val="character1"/>
          <w:sz w:val="16"/>
        </w:rPr>
        <w:t>""</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81</w:t>
      </w:r>
      <w:r w:rsidRPr="005C51E4">
        <w:rPr>
          <w:sz w:val="16"/>
        </w:rPr>
        <w:t xml:space="preserve">         password.setRequired(</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82</w:t>
      </w:r>
      <w:r w:rsidRPr="005C51E4">
        <w:rPr>
          <w:sz w:val="16"/>
        </w:rPr>
        <w:t xml:space="preserve">         form.add(password);</w:t>
      </w:r>
    </w:p>
    <w:p w:rsidR="005C51E4" w:rsidRPr="005C51E4" w:rsidRDefault="005C51E4">
      <w:pPr>
        <w:pStyle w:val="HTMLPreformatted"/>
        <w:divId w:val="1757283724"/>
        <w:rPr>
          <w:sz w:val="16"/>
        </w:rPr>
      </w:pPr>
      <w:r w:rsidRPr="005C51E4">
        <w:rPr>
          <w:rStyle w:val="line-number1"/>
          <w:sz w:val="16"/>
        </w:rPr>
        <w:t xml:space="preserve"> 83</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84</w:t>
      </w:r>
      <w:r w:rsidRPr="005C51E4">
        <w:rPr>
          <w:sz w:val="16"/>
        </w:rPr>
        <w:t xml:space="preserve">         errorIconImage.setVisible(</w:t>
      </w:r>
      <w:r w:rsidRPr="005C51E4">
        <w:rPr>
          <w:rStyle w:val="keyword-directive1"/>
          <w:sz w:val="16"/>
        </w:rPr>
        <w:t>false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85</w:t>
      </w:r>
      <w:r w:rsidRPr="005C51E4">
        <w:rPr>
          <w:sz w:val="16"/>
        </w:rPr>
        <w:t xml:space="preserve">         borderBodyContainer.add(errorIconImage);</w:t>
      </w:r>
    </w:p>
    <w:p w:rsidR="005C51E4" w:rsidRPr="005C51E4" w:rsidRDefault="005C51E4">
      <w:pPr>
        <w:pStyle w:val="HTMLPreformatted"/>
        <w:divId w:val="1757283724"/>
        <w:rPr>
          <w:sz w:val="16"/>
        </w:rPr>
      </w:pPr>
      <w:r w:rsidRPr="005C51E4">
        <w:rPr>
          <w:rStyle w:val="line-number1"/>
          <w:sz w:val="16"/>
        </w:rPr>
        <w:t xml:space="preserve"> 86</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87</w:t>
      </w:r>
      <w:r w:rsidRPr="005C51E4">
        <w:rPr>
          <w:sz w:val="16"/>
        </w:rPr>
        <w:t xml:space="preserve">         </w:t>
      </w:r>
      <w:r w:rsidRPr="005C51E4">
        <w:rPr>
          <w:rStyle w:val="comment1"/>
          <w:sz w:val="16"/>
        </w:rPr>
        <w:t>//Add button to the form.</w:t>
      </w:r>
    </w:p>
    <w:p w:rsidR="005C51E4" w:rsidRPr="005C51E4" w:rsidRDefault="005C51E4">
      <w:pPr>
        <w:pStyle w:val="HTMLPreformatted"/>
        <w:divId w:val="1757283724"/>
        <w:rPr>
          <w:sz w:val="16"/>
        </w:rPr>
      </w:pPr>
      <w:r w:rsidRPr="005C51E4">
        <w:rPr>
          <w:rStyle w:val="line-number1"/>
          <w:sz w:val="16"/>
        </w:rPr>
        <w:t xml:space="preserve"> 88</w:t>
      </w:r>
      <w:r w:rsidRPr="005C51E4">
        <w:rPr>
          <w:sz w:val="16"/>
        </w:rPr>
        <w:t xml:space="preserve">         form.add(</w:t>
      </w:r>
      <w:r w:rsidRPr="005C51E4">
        <w:rPr>
          <w:rStyle w:val="keyword-directive1"/>
          <w:sz w:val="16"/>
        </w:rPr>
        <w:t>new</w:t>
      </w:r>
      <w:r w:rsidRPr="005C51E4">
        <w:rPr>
          <w:sz w:val="16"/>
        </w:rPr>
        <w:t xml:space="preserve"> Button(</w:t>
      </w:r>
      <w:r w:rsidRPr="005C51E4">
        <w:rPr>
          <w:rStyle w:val="character1"/>
          <w:sz w:val="16"/>
        </w:rPr>
        <w:t>"login"</w:t>
      </w:r>
      <w:r w:rsidRPr="005C51E4">
        <w:rPr>
          <w:sz w:val="16"/>
        </w:rPr>
        <w:t>) {</w:t>
      </w:r>
    </w:p>
    <w:p w:rsidR="005C51E4" w:rsidRPr="005C51E4" w:rsidRDefault="005C51E4">
      <w:pPr>
        <w:pStyle w:val="HTMLPreformatted"/>
        <w:divId w:val="1757283724"/>
        <w:rPr>
          <w:sz w:val="16"/>
        </w:rPr>
      </w:pPr>
      <w:r w:rsidRPr="005C51E4">
        <w:rPr>
          <w:rStyle w:val="line-number1"/>
          <w:sz w:val="16"/>
        </w:rPr>
        <w:t xml:space="preserve"> 89</w:t>
      </w:r>
      <w:r w:rsidRPr="005C51E4">
        <w:rPr>
          <w:sz w:val="16"/>
        </w:rPr>
        <w:t xml:space="preserve">             @Override</w:t>
      </w:r>
    </w:p>
    <w:p w:rsidR="005C51E4" w:rsidRPr="005C51E4" w:rsidRDefault="005C51E4">
      <w:pPr>
        <w:pStyle w:val="HTMLPreformatted"/>
        <w:divId w:val="1757283724"/>
        <w:rPr>
          <w:sz w:val="16"/>
        </w:rPr>
      </w:pPr>
      <w:r w:rsidRPr="005C51E4">
        <w:rPr>
          <w:rStyle w:val="line-number1"/>
          <w:sz w:val="16"/>
        </w:rPr>
        <w:t xml:space="preserve"> 90</w:t>
      </w:r>
      <w:r w:rsidRPr="005C51E4">
        <w:rPr>
          <w:sz w:val="16"/>
        </w:rPr>
        <w:t xml:space="preserve">             </w:t>
      </w:r>
      <w:r w:rsidRPr="005C51E4">
        <w:rPr>
          <w:rStyle w:val="keyword-directive1"/>
          <w:sz w:val="16"/>
        </w:rPr>
        <w:t>public</w:t>
      </w:r>
      <w:r w:rsidRPr="005C51E4">
        <w:rPr>
          <w:sz w:val="16"/>
        </w:rPr>
        <w:t xml:space="preserve"> </w:t>
      </w:r>
      <w:r w:rsidRPr="005C51E4">
        <w:rPr>
          <w:rStyle w:val="keyword-directive1"/>
          <w:sz w:val="16"/>
        </w:rPr>
        <w:t>void</w:t>
      </w:r>
      <w:r w:rsidRPr="005C51E4">
        <w:rPr>
          <w:sz w:val="16"/>
        </w:rPr>
        <w:t xml:space="preserve"> onSubmit() {</w:t>
      </w:r>
    </w:p>
    <w:p w:rsidR="005C51E4" w:rsidRPr="005C51E4" w:rsidRDefault="005C51E4">
      <w:pPr>
        <w:pStyle w:val="HTMLPreformatted"/>
        <w:divId w:val="1757283724"/>
        <w:rPr>
          <w:sz w:val="16"/>
        </w:rPr>
      </w:pPr>
      <w:r w:rsidRPr="005C51E4">
        <w:rPr>
          <w:rStyle w:val="line-number1"/>
          <w:sz w:val="16"/>
        </w:rPr>
        <w:t xml:space="preserve"> 91</w:t>
      </w:r>
      <w:r w:rsidRPr="005C51E4">
        <w:rPr>
          <w:sz w:val="16"/>
        </w:rPr>
        <w:t xml:space="preserve">                 ApplicationUser appUser =</w:t>
      </w:r>
    </w:p>
    <w:p w:rsidR="005C51E4" w:rsidRPr="005C51E4" w:rsidRDefault="005C51E4">
      <w:pPr>
        <w:pStyle w:val="HTMLPreformatted"/>
        <w:divId w:val="1757283724"/>
        <w:rPr>
          <w:sz w:val="16"/>
        </w:rPr>
      </w:pPr>
      <w:r w:rsidRPr="005C51E4">
        <w:rPr>
          <w:rStyle w:val="line-number1"/>
          <w:sz w:val="16"/>
        </w:rPr>
        <w:t xml:space="preserve"> 92</w:t>
      </w:r>
      <w:r w:rsidRPr="005C51E4">
        <w:rPr>
          <w:sz w:val="16"/>
        </w:rPr>
        <w:t xml:space="preserve">                         ApplicationUserBusiness.isValidUser(userLogin.getModelObject(),</w:t>
      </w:r>
    </w:p>
    <w:p w:rsidR="005C51E4" w:rsidRPr="005C51E4" w:rsidRDefault="005C51E4">
      <w:pPr>
        <w:pStyle w:val="HTMLPreformatted"/>
        <w:divId w:val="1757283724"/>
        <w:rPr>
          <w:sz w:val="16"/>
        </w:rPr>
      </w:pPr>
      <w:r w:rsidRPr="005C51E4">
        <w:rPr>
          <w:rStyle w:val="line-number1"/>
          <w:sz w:val="16"/>
        </w:rPr>
        <w:t xml:space="preserve"> 93</w:t>
      </w:r>
      <w:r w:rsidRPr="005C51E4">
        <w:rPr>
          <w:sz w:val="16"/>
        </w:rPr>
        <w:t xml:space="preserve">                         password.getModelObject());</w:t>
      </w:r>
    </w:p>
    <w:p w:rsidR="005C51E4" w:rsidRPr="005C51E4" w:rsidRDefault="005C51E4">
      <w:pPr>
        <w:pStyle w:val="HTMLPreformatted"/>
        <w:divId w:val="1757283724"/>
        <w:rPr>
          <w:sz w:val="16"/>
        </w:rPr>
      </w:pPr>
      <w:r w:rsidRPr="005C51E4">
        <w:rPr>
          <w:rStyle w:val="line-number1"/>
          <w:sz w:val="16"/>
        </w:rPr>
        <w:t xml:space="preserve"> 94</w:t>
      </w:r>
      <w:r w:rsidRPr="005C51E4">
        <w:rPr>
          <w:sz w:val="16"/>
        </w:rPr>
        <w:t xml:space="preserve">                 </w:t>
      </w:r>
      <w:r w:rsidRPr="005C51E4">
        <w:rPr>
          <w:rStyle w:val="keyword-directive1"/>
          <w:sz w:val="16"/>
        </w:rPr>
        <w:t>if</w:t>
      </w:r>
      <w:r w:rsidRPr="005C51E4">
        <w:rPr>
          <w:sz w:val="16"/>
        </w:rPr>
        <w:t xml:space="preserve"> (appUser != </w:t>
      </w:r>
      <w:r w:rsidRPr="005C51E4">
        <w:rPr>
          <w:rStyle w:val="keyword-directive1"/>
          <w:sz w:val="16"/>
        </w:rPr>
        <w:t>null</w:t>
      </w:r>
      <w:r w:rsidRPr="005C51E4">
        <w:rPr>
          <w:sz w:val="16"/>
        </w:rPr>
        <w:t>) {</w:t>
      </w:r>
    </w:p>
    <w:p w:rsidR="005C51E4" w:rsidRPr="005C51E4" w:rsidRDefault="005C51E4">
      <w:pPr>
        <w:pStyle w:val="HTMLPreformatted"/>
        <w:divId w:val="1757283724"/>
        <w:rPr>
          <w:sz w:val="16"/>
        </w:rPr>
      </w:pPr>
      <w:r w:rsidRPr="005C51E4">
        <w:rPr>
          <w:rStyle w:val="line-number1"/>
          <w:sz w:val="16"/>
        </w:rPr>
        <w:t xml:space="preserve"> 95</w:t>
      </w:r>
      <w:r w:rsidRPr="005C51E4">
        <w:rPr>
          <w:sz w:val="16"/>
        </w:rPr>
        <w:t xml:space="preserve">                     WicketSession.get().setApplicationUser(appUser);</w:t>
      </w:r>
    </w:p>
    <w:p w:rsidR="005C51E4" w:rsidRPr="005C51E4" w:rsidRDefault="005C51E4">
      <w:pPr>
        <w:pStyle w:val="HTMLPreformatted"/>
        <w:divId w:val="1757283724"/>
        <w:rPr>
          <w:sz w:val="16"/>
        </w:rPr>
      </w:pPr>
      <w:r w:rsidRPr="005C51E4">
        <w:rPr>
          <w:rStyle w:val="line-number1"/>
          <w:sz w:val="16"/>
        </w:rPr>
        <w:t xml:space="preserve"> 96</w:t>
      </w:r>
      <w:r w:rsidRPr="005C51E4">
        <w:rPr>
          <w:sz w:val="16"/>
        </w:rPr>
        <w:t xml:space="preserve">                     setResponsePage(HomePage.</w:t>
      </w:r>
      <w:r w:rsidRPr="005C51E4">
        <w:rPr>
          <w:rStyle w:val="keyword-directive1"/>
          <w:sz w:val="16"/>
        </w:rPr>
        <w:t>class</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97</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98</w:t>
      </w:r>
      <w:r w:rsidRPr="005C51E4">
        <w:rPr>
          <w:sz w:val="16"/>
        </w:rPr>
        <w:t xml:space="preserve">                 </w:t>
      </w:r>
      <w:r w:rsidRPr="005C51E4">
        <w:rPr>
          <w:rStyle w:val="keyword-directive1"/>
          <w:sz w:val="16"/>
        </w:rPr>
        <w:t>else</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99</w:t>
      </w:r>
      <w:r w:rsidRPr="005C51E4">
        <w:rPr>
          <w:sz w:val="16"/>
        </w:rPr>
        <w:t xml:space="preserve">                     setErrorMessage(</w:t>
      </w:r>
      <w:r w:rsidRPr="005C51E4">
        <w:rPr>
          <w:rStyle w:val="character1"/>
          <w:sz w:val="16"/>
        </w:rPr>
        <w:t>"Fejl i login eller password."</w:t>
      </w:r>
      <w:r w:rsidRPr="005C51E4">
        <w:rPr>
          <w:sz w:val="16"/>
        </w:rPr>
        <w:t>);</w:t>
      </w:r>
    </w:p>
    <w:p w:rsidR="005C51E4" w:rsidRPr="005C51E4" w:rsidRDefault="005C51E4">
      <w:pPr>
        <w:pStyle w:val="HTMLPreformatted"/>
        <w:divId w:val="1757283724"/>
        <w:rPr>
          <w:sz w:val="16"/>
        </w:rPr>
      </w:pPr>
      <w:r w:rsidRPr="005C51E4">
        <w:rPr>
          <w:rStyle w:val="line-number1"/>
          <w:sz w:val="16"/>
        </w:rPr>
        <w:t>100</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101</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102</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103</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104</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105</w:t>
      </w:r>
      <w:r w:rsidRPr="005C51E4">
        <w:rPr>
          <w:sz w:val="16"/>
        </w:rPr>
        <w:t xml:space="preserve">     </w:t>
      </w:r>
      <w:r w:rsidRPr="005C51E4">
        <w:rPr>
          <w:rStyle w:val="comment1"/>
          <w:sz w:val="16"/>
        </w:rPr>
        <w:t>/**</w:t>
      </w:r>
    </w:p>
    <w:p w:rsidR="005C51E4" w:rsidRPr="005C51E4" w:rsidRDefault="005C51E4">
      <w:pPr>
        <w:pStyle w:val="HTMLPreformatted"/>
        <w:divId w:val="1757283724"/>
        <w:rPr>
          <w:sz w:val="16"/>
        </w:rPr>
      </w:pPr>
      <w:r w:rsidRPr="005C51E4">
        <w:rPr>
          <w:rStyle w:val="line-number1"/>
          <w:sz w:val="16"/>
        </w:rPr>
        <w:t>106</w:t>
      </w:r>
      <w:r w:rsidRPr="005C51E4">
        <w:rPr>
          <w:sz w:val="16"/>
        </w:rPr>
        <w:t xml:space="preserve"> </w:t>
      </w:r>
      <w:r w:rsidRPr="005C51E4">
        <w:rPr>
          <w:rStyle w:val="comment1"/>
          <w:sz w:val="16"/>
        </w:rPr>
        <w:t xml:space="preserve">     * Set</w:t>
      </w:r>
      <w:r w:rsidRPr="005C51E4">
        <w:rPr>
          <w:sz w:val="16"/>
        </w:rPr>
        <w:t xml:space="preserve"> </w:t>
      </w:r>
      <w:r w:rsidRPr="005C51E4">
        <w:rPr>
          <w:rStyle w:val="comment1"/>
          <w:sz w:val="16"/>
        </w:rPr>
        <w:t>error</w:t>
      </w:r>
      <w:r w:rsidRPr="005C51E4">
        <w:rPr>
          <w:sz w:val="16"/>
        </w:rPr>
        <w:t xml:space="preserve"> </w:t>
      </w:r>
      <w:r w:rsidRPr="005C51E4">
        <w:rPr>
          <w:rStyle w:val="comment1"/>
          <w:sz w:val="16"/>
        </w:rPr>
        <w:t>message.</w:t>
      </w:r>
    </w:p>
    <w:p w:rsidR="005C51E4" w:rsidRPr="005C51E4" w:rsidRDefault="005C51E4">
      <w:pPr>
        <w:pStyle w:val="HTMLPreformatted"/>
        <w:divId w:val="1757283724"/>
        <w:rPr>
          <w:sz w:val="16"/>
        </w:rPr>
      </w:pPr>
      <w:r w:rsidRPr="005C51E4">
        <w:rPr>
          <w:rStyle w:val="line-number1"/>
          <w:sz w:val="16"/>
        </w:rPr>
        <w:t>107</w:t>
      </w:r>
      <w:r w:rsidRPr="005C51E4">
        <w:rPr>
          <w:sz w:val="16"/>
        </w:rPr>
        <w:t xml:space="preserve">      </w:t>
      </w:r>
      <w:r w:rsidRPr="005C51E4">
        <w:rPr>
          <w:rStyle w:val="comment1"/>
          <w:sz w:val="16"/>
        </w:rPr>
        <w:t>*/</w:t>
      </w:r>
    </w:p>
    <w:p w:rsidR="005C51E4" w:rsidRPr="005C51E4" w:rsidRDefault="005C51E4">
      <w:pPr>
        <w:pStyle w:val="HTMLPreformatted"/>
        <w:divId w:val="1757283724"/>
        <w:rPr>
          <w:sz w:val="16"/>
        </w:rPr>
      </w:pPr>
      <w:r w:rsidRPr="005C51E4">
        <w:rPr>
          <w:rStyle w:val="line-number1"/>
          <w:sz w:val="16"/>
        </w:rPr>
        <w:t>108</w:t>
      </w:r>
      <w:r w:rsidRPr="005C51E4">
        <w:rPr>
          <w:sz w:val="16"/>
        </w:rPr>
        <w:t xml:space="preserve">     </w:t>
      </w:r>
      <w:r w:rsidRPr="005C51E4">
        <w:rPr>
          <w:rStyle w:val="keyword-directive1"/>
          <w:sz w:val="16"/>
        </w:rPr>
        <w:t>public</w:t>
      </w:r>
      <w:r w:rsidRPr="005C51E4">
        <w:rPr>
          <w:sz w:val="16"/>
        </w:rPr>
        <w:t xml:space="preserve"> </w:t>
      </w:r>
      <w:r w:rsidRPr="005C51E4">
        <w:rPr>
          <w:rStyle w:val="keyword-directive1"/>
          <w:sz w:val="16"/>
        </w:rPr>
        <w:t>void</w:t>
      </w:r>
      <w:r w:rsidRPr="005C51E4">
        <w:rPr>
          <w:sz w:val="16"/>
        </w:rPr>
        <w:t xml:space="preserve"> setErrorMessage(String errorMessage) {</w:t>
      </w:r>
    </w:p>
    <w:p w:rsidR="005C51E4" w:rsidRPr="005C51E4" w:rsidRDefault="005C51E4">
      <w:pPr>
        <w:pStyle w:val="HTMLPreformatted"/>
        <w:divId w:val="1757283724"/>
        <w:rPr>
          <w:sz w:val="16"/>
        </w:rPr>
      </w:pPr>
      <w:r w:rsidRPr="005C51E4">
        <w:rPr>
          <w:rStyle w:val="line-number1"/>
          <w:sz w:val="16"/>
        </w:rPr>
        <w:t>109</w:t>
      </w:r>
      <w:r w:rsidRPr="005C51E4">
        <w:rPr>
          <w:sz w:val="16"/>
        </w:rPr>
        <w:t xml:space="preserve">         </w:t>
      </w:r>
      <w:r w:rsidRPr="005C51E4">
        <w:rPr>
          <w:rStyle w:val="keyword-directive1"/>
          <w:sz w:val="16"/>
        </w:rPr>
        <w:t>this</w:t>
      </w:r>
      <w:r w:rsidRPr="005C51E4">
        <w:rPr>
          <w:sz w:val="16"/>
        </w:rPr>
        <w:t>.errorMessage = errorMessage;</w:t>
      </w:r>
    </w:p>
    <w:p w:rsidR="005C51E4" w:rsidRPr="005C51E4" w:rsidRDefault="005C51E4">
      <w:pPr>
        <w:pStyle w:val="HTMLPreformatted"/>
        <w:divId w:val="1757283724"/>
        <w:rPr>
          <w:sz w:val="16"/>
        </w:rPr>
      </w:pPr>
      <w:r w:rsidRPr="005C51E4">
        <w:rPr>
          <w:rStyle w:val="line-number1"/>
          <w:sz w:val="16"/>
        </w:rPr>
        <w:t>110</w:t>
      </w:r>
      <w:r w:rsidRPr="005C51E4">
        <w:rPr>
          <w:sz w:val="16"/>
        </w:rPr>
        <w:t xml:space="preserve">         errorIconImage.setVisible(</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t>111</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112</w:t>
      </w:r>
      <w:r w:rsidRPr="005C51E4">
        <w:rPr>
          <w:sz w:val="16"/>
        </w:rPr>
        <w:t xml:space="preserve"> }</w:t>
      </w:r>
    </w:p>
    <w:p w:rsidR="005C51E4" w:rsidRPr="005C51E4" w:rsidRDefault="005C51E4">
      <w:pPr>
        <w:pStyle w:val="HTMLPreformatted"/>
        <w:divId w:val="1757283724"/>
        <w:rPr>
          <w:sz w:val="16"/>
        </w:rPr>
      </w:pPr>
      <w:r w:rsidRPr="005C51E4">
        <w:rPr>
          <w:sz w:val="16"/>
        </w:rPr>
        <w:t xml:space="preserve"> </w:t>
      </w:r>
    </w:p>
    <w:p w:rsidR="003D19E4" w:rsidRDefault="005C51E4">
      <w:pPr>
        <w:rPr>
          <w:noProof/>
          <w:lang w:eastAsia="da-DK" w:bidi="ar-SA"/>
        </w:rPr>
      </w:pPr>
      <w:r w:rsidRPr="005C51E4">
        <w:rPr>
          <w:noProof/>
          <w:sz w:val="16"/>
          <w:lang w:eastAsia="da-DK" w:bidi="ar-SA"/>
        </w:rPr>
        <w:fldChar w:fldCharType="end"/>
      </w:r>
    </w:p>
    <w:p w:rsidR="003D19E4" w:rsidRDefault="004F0823">
      <w:pPr>
        <w:rPr>
          <w:noProof/>
          <w:lang w:eastAsia="da-DK" w:bidi="ar-SA"/>
        </w:rPr>
      </w:pPr>
      <w:r>
        <w:rPr>
          <w:noProof/>
          <w:lang w:eastAsia="da-DK" w:bidi="ar-SA"/>
        </w:rPr>
        <w:t>Filen: AllRequest.html</w:t>
      </w:r>
      <w:r w:rsidR="003D19E4" w:rsidRPr="003D19E4">
        <w:rPr>
          <w:noProof/>
          <w:lang w:eastAsia="da-DK" w:bidi="ar-SA"/>
        </w:rPr>
        <w:t xml:space="preserve"> </w:t>
      </w:r>
    </w:p>
    <w:p w:rsidR="004F0823" w:rsidRPr="004F0823" w:rsidRDefault="004F0823" w:rsidP="004F0823">
      <w:pPr>
        <w:rPr>
          <w:sz w:val="16"/>
        </w:rPr>
      </w:pPr>
      <w:r w:rsidRPr="004F0823">
        <w:rPr>
          <w:noProof/>
          <w:sz w:val="16"/>
          <w:lang w:eastAsia="da-DK" w:bidi="ar-SA"/>
        </w:rPr>
        <w:fldChar w:fldCharType="begin"/>
      </w:r>
      <w:r w:rsidRPr="004F0823">
        <w:rPr>
          <w:noProof/>
          <w:sz w:val="16"/>
          <w:lang w:eastAsia="da-DK" w:bidi="ar-SA"/>
        </w:rPr>
        <w:instrText xml:space="preserve"> INCLUDETEXT "C:\\GoogleCode\\user-driven-sign-language-dictionary\\Analysis and design\\CodeInHtml\\_AllRequest.html" \c HTML </w:instrText>
      </w:r>
      <w:r>
        <w:rPr>
          <w:noProof/>
          <w:sz w:val="16"/>
          <w:lang w:eastAsia="da-DK" w:bidi="ar-SA"/>
        </w:rPr>
        <w:instrText xml:space="preserve"> \* MERGEFORMAT </w:instrText>
      </w:r>
      <w:r w:rsidRPr="004F0823">
        <w:rPr>
          <w:noProof/>
          <w:sz w:val="16"/>
          <w:lang w:eastAsia="da-DK" w:bidi="ar-SA"/>
        </w:rPr>
        <w:fldChar w:fldCharType="separate"/>
      </w:r>
    </w:p>
    <w:p w:rsidR="004F0823" w:rsidRPr="004F0823" w:rsidRDefault="004F0823">
      <w:pPr>
        <w:pStyle w:val="HTMLPreformatted"/>
        <w:divId w:val="1537885642"/>
        <w:rPr>
          <w:sz w:val="16"/>
        </w:rPr>
      </w:pPr>
      <w:r w:rsidRPr="004F0823">
        <w:rPr>
          <w:rStyle w:val="line-number1"/>
          <w:sz w:val="16"/>
        </w:rPr>
        <w:t xml:space="preserve"> 1</w:t>
      </w:r>
      <w:r w:rsidRPr="004F0823">
        <w:rPr>
          <w:sz w:val="16"/>
        </w:rPr>
        <w:t xml:space="preserve"> &lt;?xml version="1.0" encoding="UTF-8"?&gt;</w:t>
      </w:r>
    </w:p>
    <w:p w:rsidR="004F0823" w:rsidRPr="004F0823" w:rsidRDefault="004F0823">
      <w:pPr>
        <w:pStyle w:val="HTMLPreformatted"/>
        <w:divId w:val="1537885642"/>
        <w:rPr>
          <w:sz w:val="16"/>
        </w:rPr>
      </w:pPr>
      <w:r w:rsidRPr="004F0823">
        <w:rPr>
          <w:rStyle w:val="line-number1"/>
          <w:sz w:val="16"/>
        </w:rPr>
        <w:t xml:space="preserve"> 2</w:t>
      </w:r>
      <w:r w:rsidRPr="004F0823">
        <w:rPr>
          <w:sz w:val="16"/>
        </w:rPr>
        <w:t xml:space="preserve"> </w:t>
      </w:r>
      <w:r w:rsidRPr="004F0823">
        <w:rPr>
          <w:rStyle w:val="sgml-declaration1"/>
          <w:sz w:val="16"/>
        </w:rPr>
        <w:t>&lt;!DOCTYPE</w:t>
      </w:r>
      <w:r w:rsidRPr="004F0823">
        <w:rPr>
          <w:sz w:val="16"/>
        </w:rPr>
        <w:t xml:space="preserve"> </w:t>
      </w:r>
      <w:r w:rsidRPr="004F0823">
        <w:rPr>
          <w:rStyle w:val="sgml-declaration1"/>
          <w:sz w:val="16"/>
        </w:rPr>
        <w:t>html</w:t>
      </w:r>
      <w:r w:rsidRPr="004F0823">
        <w:rPr>
          <w:sz w:val="16"/>
        </w:rPr>
        <w:t xml:space="preserve"> </w:t>
      </w:r>
      <w:r w:rsidRPr="004F0823">
        <w:rPr>
          <w:rStyle w:val="sgml-declaration1"/>
          <w:sz w:val="16"/>
        </w:rPr>
        <w:t>PUBLIC</w:t>
      </w:r>
      <w:r w:rsidRPr="004F0823">
        <w:rPr>
          <w:sz w:val="16"/>
        </w:rPr>
        <w:t xml:space="preserve"> </w:t>
      </w:r>
      <w:r w:rsidRPr="004F0823">
        <w:rPr>
          <w:rStyle w:val="sgml-declaration1"/>
          <w:sz w:val="16"/>
        </w:rPr>
        <w:t>"-//W3C//DTD</w:t>
      </w:r>
      <w:r w:rsidRPr="004F0823">
        <w:rPr>
          <w:sz w:val="16"/>
        </w:rPr>
        <w:t xml:space="preserve"> </w:t>
      </w:r>
      <w:r w:rsidRPr="004F0823">
        <w:rPr>
          <w:rStyle w:val="sgml-declaration1"/>
          <w:sz w:val="16"/>
        </w:rPr>
        <w:t>XHTML</w:t>
      </w:r>
      <w:r w:rsidRPr="004F0823">
        <w:rPr>
          <w:sz w:val="16"/>
        </w:rPr>
        <w:t xml:space="preserve"> </w:t>
      </w:r>
      <w:r w:rsidRPr="004F0823">
        <w:rPr>
          <w:rStyle w:val="sgml-declaration1"/>
          <w:sz w:val="16"/>
        </w:rPr>
        <w:t>1.0</w:t>
      </w:r>
      <w:r w:rsidRPr="004F0823">
        <w:rPr>
          <w:sz w:val="16"/>
        </w:rPr>
        <w:t xml:space="preserve"> </w:t>
      </w:r>
      <w:r w:rsidRPr="004F0823">
        <w:rPr>
          <w:rStyle w:val="sgml-declaration1"/>
          <w:sz w:val="16"/>
        </w:rPr>
        <w:t>Transitional//EN"</w:t>
      </w:r>
      <w:r w:rsidRPr="004F0823">
        <w:rPr>
          <w:sz w:val="16"/>
        </w:rPr>
        <w:t xml:space="preserve"> </w:t>
      </w:r>
      <w:r w:rsidRPr="004F0823">
        <w:rPr>
          <w:rStyle w:val="sgml-declaration1"/>
          <w:sz w:val="16"/>
        </w:rPr>
        <w:t>"http://www.w3.org/TR/xhtml1/DTD/xhtml1-transitional.dtd"&gt;</w:t>
      </w:r>
    </w:p>
    <w:p w:rsidR="004F0823" w:rsidRPr="004F0823" w:rsidRDefault="004F0823">
      <w:pPr>
        <w:pStyle w:val="HTMLPreformatted"/>
        <w:divId w:val="1537885642"/>
        <w:rPr>
          <w:sz w:val="16"/>
        </w:rPr>
      </w:pPr>
      <w:r w:rsidRPr="004F0823">
        <w:rPr>
          <w:rStyle w:val="line-number1"/>
          <w:sz w:val="16"/>
        </w:rPr>
        <w:t xml:space="preserve"> 3</w:t>
      </w:r>
      <w:r w:rsidRPr="004F0823">
        <w:rPr>
          <w:sz w:val="16"/>
        </w:rPr>
        <w:t xml:space="preserve"> </w:t>
      </w:r>
      <w:r w:rsidRPr="004F0823">
        <w:rPr>
          <w:rStyle w:val="tag1"/>
          <w:sz w:val="16"/>
        </w:rPr>
        <w:t>&lt;html</w:t>
      </w:r>
      <w:r w:rsidRPr="004F0823">
        <w:rPr>
          <w:sz w:val="16"/>
        </w:rPr>
        <w:t xml:space="preserve"> </w:t>
      </w:r>
      <w:r w:rsidRPr="004F0823">
        <w:rPr>
          <w:rStyle w:val="argument1"/>
          <w:sz w:val="16"/>
        </w:rPr>
        <w:t>xmlns:wicket=</w:t>
      </w:r>
      <w:r w:rsidRPr="004F0823">
        <w:rPr>
          <w:rStyle w:val="value1"/>
          <w:sz w:val="16"/>
        </w:rPr>
        <w:t>"http://wicket.apache.org"</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 xml:space="preserve"> 4</w:t>
      </w:r>
      <w:r w:rsidRPr="004F0823">
        <w:rPr>
          <w:sz w:val="16"/>
        </w:rPr>
        <w:t xml:space="preserve"> </w:t>
      </w:r>
      <w:r w:rsidRPr="004F0823">
        <w:rPr>
          <w:rStyle w:val="tag1"/>
          <w:sz w:val="16"/>
        </w:rPr>
        <w:t>&lt;head&gt;</w:t>
      </w:r>
    </w:p>
    <w:p w:rsidR="004F0823" w:rsidRPr="004F0823" w:rsidRDefault="004F0823">
      <w:pPr>
        <w:pStyle w:val="HTMLPreformatted"/>
        <w:divId w:val="1537885642"/>
        <w:rPr>
          <w:sz w:val="16"/>
        </w:rPr>
      </w:pPr>
      <w:r w:rsidRPr="004F0823">
        <w:rPr>
          <w:rStyle w:val="line-number1"/>
          <w:sz w:val="16"/>
        </w:rPr>
        <w:t xml:space="preserve"> 5</w:t>
      </w:r>
      <w:r w:rsidRPr="004F0823">
        <w:rPr>
          <w:sz w:val="16"/>
        </w:rPr>
        <w:t xml:space="preserve">     </w:t>
      </w:r>
      <w:r w:rsidRPr="004F0823">
        <w:rPr>
          <w:rStyle w:val="tag1"/>
          <w:sz w:val="16"/>
        </w:rPr>
        <w:t>&lt;meta</w:t>
      </w:r>
      <w:r w:rsidRPr="004F0823">
        <w:rPr>
          <w:sz w:val="16"/>
        </w:rPr>
        <w:t xml:space="preserve"> </w:t>
      </w:r>
      <w:r w:rsidRPr="004F0823">
        <w:rPr>
          <w:rStyle w:val="argument1"/>
          <w:sz w:val="16"/>
        </w:rPr>
        <w:t>http-equiv=</w:t>
      </w:r>
      <w:r w:rsidRPr="004F0823">
        <w:rPr>
          <w:rStyle w:val="value1"/>
          <w:sz w:val="16"/>
        </w:rPr>
        <w:t>"Content-Type"</w:t>
      </w:r>
      <w:r w:rsidRPr="004F0823">
        <w:rPr>
          <w:sz w:val="16"/>
        </w:rPr>
        <w:t xml:space="preserve"> </w:t>
      </w:r>
      <w:r w:rsidRPr="004F0823">
        <w:rPr>
          <w:rStyle w:val="argument1"/>
          <w:sz w:val="16"/>
        </w:rPr>
        <w:t>content=</w:t>
      </w:r>
      <w:r w:rsidRPr="004F0823">
        <w:rPr>
          <w:rStyle w:val="value1"/>
          <w:sz w:val="16"/>
        </w:rPr>
        <w:t>"text/html; charset=UTF-8"</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 xml:space="preserve"> 6</w:t>
      </w:r>
      <w:r w:rsidRPr="004F0823">
        <w:rPr>
          <w:sz w:val="16"/>
        </w:rPr>
        <w:t xml:space="preserve">     </w:t>
      </w:r>
      <w:r w:rsidRPr="004F0823">
        <w:rPr>
          <w:rStyle w:val="tag1"/>
          <w:sz w:val="16"/>
        </w:rPr>
        <w:t>&lt;link</w:t>
      </w:r>
      <w:r w:rsidRPr="004F0823">
        <w:rPr>
          <w:sz w:val="16"/>
        </w:rPr>
        <w:t xml:space="preserve"> </w:t>
      </w:r>
      <w:r w:rsidRPr="004F0823">
        <w:rPr>
          <w:rStyle w:val="argument1"/>
          <w:sz w:val="16"/>
        </w:rPr>
        <w:t>rel=</w:t>
      </w:r>
      <w:r w:rsidRPr="004F0823">
        <w:rPr>
          <w:rStyle w:val="value1"/>
          <w:sz w:val="16"/>
        </w:rPr>
        <w:t>"stylesheet"</w:t>
      </w:r>
      <w:r w:rsidRPr="004F0823">
        <w:rPr>
          <w:sz w:val="16"/>
        </w:rPr>
        <w:t xml:space="preserve"> </w:t>
      </w:r>
      <w:r w:rsidRPr="004F0823">
        <w:rPr>
          <w:rStyle w:val="argument1"/>
          <w:sz w:val="16"/>
        </w:rPr>
        <w:t>type=</w:t>
      </w:r>
      <w:r w:rsidRPr="004F0823">
        <w:rPr>
          <w:rStyle w:val="value1"/>
          <w:sz w:val="16"/>
        </w:rPr>
        <w:t>"text/css"</w:t>
      </w:r>
      <w:r w:rsidRPr="004F0823">
        <w:rPr>
          <w:sz w:val="16"/>
        </w:rPr>
        <w:t xml:space="preserve"> </w:t>
      </w:r>
      <w:r w:rsidRPr="004F0823">
        <w:rPr>
          <w:rStyle w:val="argument1"/>
          <w:sz w:val="16"/>
        </w:rPr>
        <w:t>href=</w:t>
      </w:r>
      <w:r w:rsidRPr="004F0823">
        <w:rPr>
          <w:rStyle w:val="value1"/>
          <w:sz w:val="16"/>
        </w:rPr>
        <w:t>"style.css"</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 xml:space="preserve"> 7</w:t>
      </w:r>
      <w:r w:rsidRPr="004F0823">
        <w:rPr>
          <w:sz w:val="16"/>
        </w:rPr>
        <w:t xml:space="preserve"> </w:t>
      </w:r>
      <w:r w:rsidRPr="004F0823">
        <w:rPr>
          <w:rStyle w:val="tag1"/>
          <w:sz w:val="16"/>
        </w:rPr>
        <w:t>&lt;/head&gt;</w:t>
      </w:r>
    </w:p>
    <w:p w:rsidR="004F0823" w:rsidRPr="004F0823" w:rsidRDefault="004F0823">
      <w:pPr>
        <w:pStyle w:val="HTMLPreformatted"/>
        <w:divId w:val="1537885642"/>
        <w:rPr>
          <w:sz w:val="16"/>
        </w:rPr>
      </w:pPr>
      <w:r w:rsidRPr="004F0823">
        <w:rPr>
          <w:rStyle w:val="line-number1"/>
          <w:sz w:val="16"/>
        </w:rPr>
        <w:t xml:space="preserve"> 8</w:t>
      </w:r>
      <w:r w:rsidRPr="004F0823">
        <w:rPr>
          <w:sz w:val="16"/>
        </w:rPr>
        <w:t xml:space="preserve"> </w:t>
      </w:r>
      <w:r w:rsidRPr="004F0823">
        <w:rPr>
          <w:rStyle w:val="tag1"/>
          <w:sz w:val="16"/>
        </w:rPr>
        <w:t>&lt;body&gt;</w:t>
      </w:r>
    </w:p>
    <w:p w:rsidR="004F0823" w:rsidRPr="004F0823" w:rsidRDefault="004F0823">
      <w:pPr>
        <w:pStyle w:val="HTMLPreformatted"/>
        <w:divId w:val="1537885642"/>
        <w:rPr>
          <w:sz w:val="16"/>
        </w:rPr>
      </w:pPr>
      <w:r w:rsidRPr="004F0823">
        <w:rPr>
          <w:rStyle w:val="line-number1"/>
          <w:sz w:val="16"/>
        </w:rPr>
        <w:t xml:space="preserve"> 9</w:t>
      </w:r>
      <w:r w:rsidRPr="004F0823">
        <w:rPr>
          <w:sz w:val="16"/>
        </w:rPr>
        <w:t xml:space="preserve"> </w:t>
      </w:r>
      <w:r w:rsidRPr="004F0823">
        <w:rPr>
          <w:rStyle w:val="tag1"/>
          <w:sz w:val="16"/>
        </w:rPr>
        <w:t>&lt;wicket:extend&gt;</w:t>
      </w:r>
      <w:r w:rsidRPr="004F0823">
        <w:rPr>
          <w:sz w:val="16"/>
        </w:rPr>
        <w:t xml:space="preserve"> </w:t>
      </w:r>
    </w:p>
    <w:p w:rsidR="004F0823" w:rsidRPr="004F0823" w:rsidRDefault="004F0823">
      <w:pPr>
        <w:pStyle w:val="HTMLPreformatted"/>
        <w:divId w:val="1537885642"/>
        <w:rPr>
          <w:sz w:val="16"/>
        </w:rPr>
      </w:pPr>
      <w:r w:rsidRPr="004F0823">
        <w:rPr>
          <w:rStyle w:val="line-number1"/>
          <w:sz w:val="16"/>
        </w:rPr>
        <w:t>10</w:t>
      </w:r>
      <w:r w:rsidRPr="004F0823">
        <w:rPr>
          <w:sz w:val="16"/>
        </w:rPr>
        <w:t xml:space="preserve"> </w:t>
      </w:r>
      <w:r w:rsidRPr="004F0823">
        <w:rPr>
          <w:rStyle w:val="tag1"/>
          <w:sz w:val="16"/>
        </w:rPr>
        <w:t>&lt;span</w:t>
      </w:r>
      <w:r w:rsidRPr="004F0823">
        <w:rPr>
          <w:sz w:val="16"/>
        </w:rPr>
        <w:t xml:space="preserve"> </w:t>
      </w:r>
      <w:r w:rsidRPr="004F0823">
        <w:rPr>
          <w:rStyle w:val="argument1"/>
          <w:sz w:val="16"/>
        </w:rPr>
        <w:t>wicket:id</w:t>
      </w:r>
      <w:r w:rsidRPr="004F0823">
        <w:rPr>
          <w:sz w:val="16"/>
        </w:rPr>
        <w:t xml:space="preserve"> </w:t>
      </w:r>
      <w:r w:rsidRPr="004F0823">
        <w:rPr>
          <w:rStyle w:val="argument1"/>
          <w:sz w:val="16"/>
        </w:rPr>
        <w:t>=</w:t>
      </w:r>
      <w:r w:rsidRPr="004F0823">
        <w:rPr>
          <w:sz w:val="16"/>
        </w:rPr>
        <w:t xml:space="preserve"> </w:t>
      </w:r>
      <w:r w:rsidRPr="004F0823">
        <w:rPr>
          <w:rStyle w:val="value1"/>
          <w:sz w:val="16"/>
        </w:rPr>
        <w:t>"mainNavigation"</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11</w:t>
      </w:r>
      <w:r w:rsidRPr="004F0823">
        <w:rPr>
          <w:sz w:val="16"/>
        </w:rPr>
        <w:t xml:space="preserve">     </w:t>
      </w:r>
      <w:r w:rsidRPr="004F0823">
        <w:rPr>
          <w:rStyle w:val="tag1"/>
          <w:sz w:val="16"/>
        </w:rPr>
        <w:t>&lt;h2&gt;</w:t>
      </w:r>
      <w:r w:rsidRPr="004F0823">
        <w:rPr>
          <w:sz w:val="16"/>
        </w:rPr>
        <w:t>Alle foresp</w:t>
      </w:r>
      <w:r w:rsidRPr="004F0823">
        <w:rPr>
          <w:rStyle w:val="st01"/>
          <w:sz w:val="16"/>
        </w:rPr>
        <w:t>&amp;oslash;</w:t>
      </w:r>
      <w:r w:rsidRPr="004F0823">
        <w:rPr>
          <w:sz w:val="16"/>
        </w:rPr>
        <w:t>rgsler</w:t>
      </w:r>
      <w:r w:rsidRPr="004F0823">
        <w:rPr>
          <w:rStyle w:val="tag1"/>
          <w:sz w:val="16"/>
        </w:rPr>
        <w:t>&lt;/h2&gt;</w:t>
      </w:r>
    </w:p>
    <w:p w:rsidR="004F0823" w:rsidRPr="004F0823" w:rsidRDefault="004F0823">
      <w:pPr>
        <w:pStyle w:val="HTMLPreformatted"/>
        <w:divId w:val="1537885642"/>
        <w:rPr>
          <w:sz w:val="16"/>
        </w:rPr>
      </w:pPr>
      <w:r w:rsidRPr="004F0823">
        <w:rPr>
          <w:rStyle w:val="line-number1"/>
          <w:sz w:val="16"/>
        </w:rPr>
        <w:t>12</w:t>
      </w:r>
      <w:r w:rsidRPr="004F0823">
        <w:rPr>
          <w:sz w:val="16"/>
        </w:rPr>
        <w:t xml:space="preserve">     </w:t>
      </w:r>
      <w:r w:rsidRPr="004F0823">
        <w:rPr>
          <w:rStyle w:val="tag1"/>
          <w:sz w:val="16"/>
        </w:rPr>
        <w:t>&lt;fieldset&gt;</w:t>
      </w:r>
    </w:p>
    <w:p w:rsidR="004F0823" w:rsidRPr="004F0823" w:rsidRDefault="004F0823">
      <w:pPr>
        <w:pStyle w:val="HTMLPreformatted"/>
        <w:divId w:val="1537885642"/>
        <w:rPr>
          <w:sz w:val="16"/>
        </w:rPr>
      </w:pPr>
      <w:r w:rsidRPr="004F0823">
        <w:rPr>
          <w:rStyle w:val="line-number1"/>
          <w:sz w:val="16"/>
        </w:rPr>
        <w:t>13</w:t>
      </w:r>
      <w:r w:rsidRPr="004F0823">
        <w:rPr>
          <w:sz w:val="16"/>
        </w:rPr>
        <w:t xml:space="preserve">         </w:t>
      </w:r>
      <w:r w:rsidRPr="004F0823">
        <w:rPr>
          <w:rStyle w:val="tag1"/>
          <w:sz w:val="16"/>
        </w:rPr>
        <w:t>&lt;legend&gt;</w:t>
      </w:r>
      <w:r w:rsidRPr="004F0823">
        <w:rPr>
          <w:sz w:val="16"/>
        </w:rPr>
        <w:t>Alle foresp</w:t>
      </w:r>
      <w:r w:rsidRPr="004F0823">
        <w:rPr>
          <w:rStyle w:val="st01"/>
          <w:sz w:val="16"/>
        </w:rPr>
        <w:t>&amp;oslash;</w:t>
      </w:r>
      <w:r w:rsidRPr="004F0823">
        <w:rPr>
          <w:sz w:val="16"/>
        </w:rPr>
        <w:t>rgsler uden uploads</w:t>
      </w:r>
      <w:r w:rsidRPr="004F0823">
        <w:rPr>
          <w:rStyle w:val="tag1"/>
          <w:sz w:val="16"/>
        </w:rPr>
        <w:t>&lt;/legend&gt;</w:t>
      </w:r>
    </w:p>
    <w:p w:rsidR="004F0823" w:rsidRPr="004F0823" w:rsidRDefault="004F0823">
      <w:pPr>
        <w:pStyle w:val="HTMLPreformatted"/>
        <w:divId w:val="1537885642"/>
        <w:rPr>
          <w:sz w:val="16"/>
        </w:rPr>
      </w:pPr>
      <w:r w:rsidRPr="004F0823">
        <w:rPr>
          <w:rStyle w:val="line-number1"/>
          <w:sz w:val="16"/>
        </w:rPr>
        <w:t>14</w:t>
      </w:r>
      <w:r w:rsidRPr="004F0823">
        <w:rPr>
          <w:sz w:val="16"/>
        </w:rPr>
        <w:t xml:space="preserve">         </w:t>
      </w:r>
      <w:r w:rsidRPr="004F0823">
        <w:rPr>
          <w:rStyle w:val="tag1"/>
          <w:sz w:val="16"/>
        </w:rPr>
        <w:t>&lt;div</w:t>
      </w:r>
      <w:r w:rsidRPr="004F0823">
        <w:rPr>
          <w:sz w:val="16"/>
        </w:rPr>
        <w:t xml:space="preserve"> </w:t>
      </w:r>
      <w:r w:rsidRPr="004F0823">
        <w:rPr>
          <w:rStyle w:val="argument1"/>
          <w:sz w:val="16"/>
        </w:rPr>
        <w:t>wicket:id=</w:t>
      </w:r>
      <w:r w:rsidRPr="004F0823">
        <w:rPr>
          <w:rStyle w:val="value1"/>
          <w:sz w:val="16"/>
        </w:rPr>
        <w:t>"feedback"</w:t>
      </w:r>
      <w:r w:rsidRPr="004F0823">
        <w:rPr>
          <w:rStyle w:val="tag1"/>
          <w:sz w:val="16"/>
        </w:rPr>
        <w:t>&gt;&lt;/div&gt;</w:t>
      </w:r>
    </w:p>
    <w:p w:rsidR="004F0823" w:rsidRPr="004F0823" w:rsidRDefault="004F0823">
      <w:pPr>
        <w:pStyle w:val="HTMLPreformatted"/>
        <w:divId w:val="1537885642"/>
        <w:rPr>
          <w:sz w:val="16"/>
        </w:rPr>
      </w:pPr>
      <w:r w:rsidRPr="004F0823">
        <w:rPr>
          <w:rStyle w:val="line-number1"/>
          <w:sz w:val="16"/>
        </w:rPr>
        <w:t>15</w:t>
      </w:r>
      <w:r w:rsidRPr="004F0823">
        <w:rPr>
          <w:sz w:val="16"/>
        </w:rPr>
        <w:t xml:space="preserve">         </w:t>
      </w:r>
      <w:r w:rsidRPr="004F0823">
        <w:rPr>
          <w:rStyle w:val="tag1"/>
          <w:sz w:val="16"/>
        </w:rPr>
        <w:t>&lt;div</w:t>
      </w:r>
      <w:r w:rsidRPr="004F0823">
        <w:rPr>
          <w:sz w:val="16"/>
        </w:rPr>
        <w:t xml:space="preserve"> </w:t>
      </w:r>
      <w:r w:rsidRPr="004F0823">
        <w:rPr>
          <w:rStyle w:val="argument1"/>
          <w:sz w:val="16"/>
        </w:rPr>
        <w:t>wicket:id=</w:t>
      </w:r>
      <w:r w:rsidRPr="004F0823">
        <w:rPr>
          <w:rStyle w:val="value1"/>
          <w:sz w:val="16"/>
        </w:rPr>
        <w:t>"pageable"</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16</w:t>
      </w:r>
      <w:r w:rsidRPr="004F0823">
        <w:rPr>
          <w:sz w:val="16"/>
        </w:rPr>
        <w:t xml:space="preserve">             </w:t>
      </w:r>
      <w:r w:rsidRPr="004F0823">
        <w:rPr>
          <w:rStyle w:val="tag1"/>
          <w:sz w:val="16"/>
        </w:rPr>
        <w:t>&lt;table</w:t>
      </w:r>
      <w:r w:rsidRPr="004F0823">
        <w:rPr>
          <w:sz w:val="16"/>
        </w:rPr>
        <w:t xml:space="preserve"> </w:t>
      </w:r>
      <w:r w:rsidRPr="004F0823">
        <w:rPr>
          <w:rStyle w:val="argument1"/>
          <w:sz w:val="16"/>
        </w:rPr>
        <w:t>border=</w:t>
      </w:r>
      <w:r w:rsidRPr="004F0823">
        <w:rPr>
          <w:rStyle w:val="value1"/>
          <w:sz w:val="16"/>
        </w:rPr>
        <w:t>"0"</w:t>
      </w:r>
      <w:r w:rsidRPr="004F0823">
        <w:rPr>
          <w:sz w:val="16"/>
        </w:rPr>
        <w:t xml:space="preserve"> </w:t>
      </w:r>
      <w:r w:rsidRPr="004F0823">
        <w:rPr>
          <w:rStyle w:val="argument1"/>
          <w:sz w:val="16"/>
        </w:rPr>
        <w:t>width=</w:t>
      </w:r>
      <w:r w:rsidRPr="004F0823">
        <w:rPr>
          <w:rStyle w:val="value1"/>
          <w:sz w:val="16"/>
        </w:rPr>
        <w:t>"100%"</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17</w:t>
      </w:r>
      <w:r w:rsidRPr="004F0823">
        <w:rPr>
          <w:sz w:val="16"/>
        </w:rPr>
        <w:t xml:space="preserve">                 </w:t>
      </w:r>
      <w:r w:rsidRPr="004F0823">
        <w:rPr>
          <w:rStyle w:val="tag1"/>
          <w:sz w:val="16"/>
        </w:rPr>
        <w:t>&lt;tr&gt;</w:t>
      </w:r>
    </w:p>
    <w:p w:rsidR="004F0823" w:rsidRPr="004F0823" w:rsidRDefault="004F0823">
      <w:pPr>
        <w:pStyle w:val="HTMLPreformatted"/>
        <w:divId w:val="1537885642"/>
        <w:rPr>
          <w:sz w:val="16"/>
        </w:rPr>
      </w:pPr>
      <w:r w:rsidRPr="004F0823">
        <w:rPr>
          <w:rStyle w:val="line-number1"/>
          <w:sz w:val="16"/>
        </w:rPr>
        <w:t>18</w:t>
      </w:r>
      <w:r w:rsidRPr="004F0823">
        <w:rPr>
          <w:sz w:val="16"/>
        </w:rPr>
        <w:t xml:space="preserve">                     </w:t>
      </w:r>
      <w:r w:rsidRPr="004F0823">
        <w:rPr>
          <w:rStyle w:val="tag1"/>
          <w:sz w:val="16"/>
        </w:rPr>
        <w:t>&lt;td</w:t>
      </w:r>
      <w:r w:rsidRPr="004F0823">
        <w:rPr>
          <w:sz w:val="16"/>
        </w:rPr>
        <w:t xml:space="preserve"> </w:t>
      </w:r>
      <w:r w:rsidRPr="004F0823">
        <w:rPr>
          <w:rStyle w:val="argument1"/>
          <w:sz w:val="16"/>
        </w:rPr>
        <w:t>colspan=</w:t>
      </w:r>
      <w:r w:rsidRPr="004F0823">
        <w:rPr>
          <w:rStyle w:val="value1"/>
          <w:sz w:val="16"/>
        </w:rPr>
        <w:t>"3"</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19</w:t>
      </w:r>
      <w:r w:rsidRPr="004F0823">
        <w:rPr>
          <w:sz w:val="16"/>
        </w:rPr>
        <w:t xml:space="preserve">                         </w:t>
      </w:r>
      <w:r w:rsidRPr="004F0823">
        <w:rPr>
          <w:rStyle w:val="tag1"/>
          <w:sz w:val="16"/>
        </w:rPr>
        <w:t>&lt;a</w:t>
      </w:r>
      <w:r w:rsidRPr="004F0823">
        <w:rPr>
          <w:sz w:val="16"/>
        </w:rPr>
        <w:t xml:space="preserve"> </w:t>
      </w:r>
      <w:r w:rsidRPr="004F0823">
        <w:rPr>
          <w:rStyle w:val="argument1"/>
          <w:sz w:val="16"/>
        </w:rPr>
        <w:t>href=</w:t>
      </w:r>
      <w:r w:rsidRPr="004F0823">
        <w:rPr>
          <w:rStyle w:val="value1"/>
          <w:sz w:val="16"/>
        </w:rPr>
        <w:t>"#"</w:t>
      </w:r>
      <w:r w:rsidRPr="004F0823">
        <w:rPr>
          <w:sz w:val="16"/>
        </w:rPr>
        <w:t xml:space="preserve"> </w:t>
      </w:r>
      <w:r w:rsidRPr="004F0823">
        <w:rPr>
          <w:rStyle w:val="argument1"/>
          <w:sz w:val="16"/>
        </w:rPr>
        <w:t>wicket:id=</w:t>
      </w:r>
      <w:r w:rsidRPr="004F0823">
        <w:rPr>
          <w:rStyle w:val="value1"/>
          <w:sz w:val="16"/>
        </w:rPr>
        <w:t>"wordLink"</w:t>
      </w:r>
      <w:r w:rsidRPr="004F0823">
        <w:rPr>
          <w:rStyle w:val="tag1"/>
          <w:sz w:val="16"/>
        </w:rPr>
        <w:t>&gt;</w:t>
      </w:r>
      <w:r w:rsidRPr="004F0823">
        <w:rPr>
          <w:sz w:val="16"/>
        </w:rPr>
        <w:t xml:space="preserve"> </w:t>
      </w:r>
    </w:p>
    <w:p w:rsidR="004F0823" w:rsidRPr="004F0823" w:rsidRDefault="004F0823">
      <w:pPr>
        <w:pStyle w:val="HTMLPreformatted"/>
        <w:divId w:val="1537885642"/>
        <w:rPr>
          <w:sz w:val="16"/>
        </w:rPr>
      </w:pPr>
      <w:r w:rsidRPr="004F0823">
        <w:rPr>
          <w:rStyle w:val="line-number1"/>
          <w:sz w:val="16"/>
        </w:rPr>
        <w:t>20</w:t>
      </w:r>
      <w:r w:rsidRPr="004F0823">
        <w:rPr>
          <w:sz w:val="16"/>
        </w:rPr>
        <w:t xml:space="preserve">                             </w:t>
      </w:r>
      <w:r w:rsidRPr="004F0823">
        <w:rPr>
          <w:rStyle w:val="tag1"/>
          <w:sz w:val="16"/>
        </w:rPr>
        <w:t>&lt;span</w:t>
      </w:r>
      <w:r w:rsidRPr="004F0823">
        <w:rPr>
          <w:sz w:val="16"/>
        </w:rPr>
        <w:t xml:space="preserve"> </w:t>
      </w:r>
      <w:r w:rsidRPr="004F0823">
        <w:rPr>
          <w:rStyle w:val="argument1"/>
          <w:sz w:val="16"/>
        </w:rPr>
        <w:t>wicket:id=</w:t>
      </w:r>
      <w:r w:rsidRPr="004F0823">
        <w:rPr>
          <w:rStyle w:val="value1"/>
          <w:sz w:val="16"/>
        </w:rPr>
        <w:t>"word"</w:t>
      </w:r>
      <w:r w:rsidRPr="004F0823">
        <w:rPr>
          <w:rStyle w:val="tag1"/>
          <w:sz w:val="16"/>
        </w:rPr>
        <w:t>&gt;</w:t>
      </w:r>
      <w:r w:rsidRPr="004F0823">
        <w:rPr>
          <w:sz w:val="16"/>
        </w:rPr>
        <w:t>Ord</w:t>
      </w:r>
      <w:r w:rsidRPr="004F0823">
        <w:rPr>
          <w:rStyle w:val="tag1"/>
          <w:sz w:val="16"/>
        </w:rPr>
        <w:t>&lt;/span&gt;</w:t>
      </w:r>
    </w:p>
    <w:p w:rsidR="004F0823" w:rsidRPr="004F0823" w:rsidRDefault="004F0823">
      <w:pPr>
        <w:pStyle w:val="HTMLPreformatted"/>
        <w:divId w:val="1537885642"/>
        <w:rPr>
          <w:sz w:val="16"/>
        </w:rPr>
      </w:pPr>
      <w:r w:rsidRPr="004F0823">
        <w:rPr>
          <w:rStyle w:val="line-number1"/>
          <w:sz w:val="16"/>
        </w:rPr>
        <w:t>21</w:t>
      </w:r>
      <w:r w:rsidRPr="004F0823">
        <w:rPr>
          <w:sz w:val="16"/>
        </w:rPr>
        <w:t xml:space="preserve">                         </w:t>
      </w:r>
      <w:r w:rsidRPr="004F0823">
        <w:rPr>
          <w:rStyle w:val="tag1"/>
          <w:sz w:val="16"/>
        </w:rPr>
        <w:t>&lt;/a&gt;</w:t>
      </w:r>
    </w:p>
    <w:p w:rsidR="004F0823" w:rsidRPr="004F0823" w:rsidRDefault="004F0823">
      <w:pPr>
        <w:pStyle w:val="HTMLPreformatted"/>
        <w:divId w:val="1537885642"/>
        <w:rPr>
          <w:sz w:val="16"/>
        </w:rPr>
      </w:pPr>
      <w:r w:rsidRPr="004F0823">
        <w:rPr>
          <w:rStyle w:val="line-number1"/>
          <w:sz w:val="16"/>
        </w:rPr>
        <w:t>22</w:t>
      </w:r>
      <w:r w:rsidRPr="004F0823">
        <w:rPr>
          <w:sz w:val="16"/>
        </w:rPr>
        <w:t xml:space="preserve">                     </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23</w:t>
      </w:r>
      <w:r w:rsidRPr="004F0823">
        <w:rPr>
          <w:sz w:val="16"/>
        </w:rPr>
        <w:t xml:space="preserve">                 </w:t>
      </w:r>
      <w:r w:rsidRPr="004F0823">
        <w:rPr>
          <w:rStyle w:val="tag1"/>
          <w:sz w:val="16"/>
        </w:rPr>
        <w:t>&lt;/tr&gt;</w:t>
      </w:r>
    </w:p>
    <w:p w:rsidR="004F0823" w:rsidRPr="004F0823" w:rsidRDefault="004F0823">
      <w:pPr>
        <w:pStyle w:val="HTMLPreformatted"/>
        <w:divId w:val="1537885642"/>
        <w:rPr>
          <w:sz w:val="16"/>
        </w:rPr>
      </w:pPr>
      <w:r w:rsidRPr="004F0823">
        <w:rPr>
          <w:rStyle w:val="line-number1"/>
          <w:sz w:val="16"/>
        </w:rPr>
        <w:lastRenderedPageBreak/>
        <w:t>24</w:t>
      </w:r>
      <w:r w:rsidRPr="004F0823">
        <w:rPr>
          <w:sz w:val="16"/>
        </w:rPr>
        <w:t xml:space="preserve">                 </w:t>
      </w:r>
      <w:r w:rsidRPr="004F0823">
        <w:rPr>
          <w:rStyle w:val="tag1"/>
          <w:sz w:val="16"/>
        </w:rPr>
        <w:t>&lt;tr&gt;</w:t>
      </w:r>
    </w:p>
    <w:p w:rsidR="004F0823" w:rsidRPr="004F0823" w:rsidRDefault="004F0823">
      <w:pPr>
        <w:pStyle w:val="HTMLPreformatted"/>
        <w:divId w:val="1537885642"/>
        <w:rPr>
          <w:sz w:val="16"/>
        </w:rPr>
      </w:pPr>
      <w:r w:rsidRPr="004F0823">
        <w:rPr>
          <w:rStyle w:val="line-number1"/>
          <w:sz w:val="16"/>
        </w:rPr>
        <w:t>25</w:t>
      </w:r>
      <w:r w:rsidRPr="004F0823">
        <w:rPr>
          <w:sz w:val="16"/>
        </w:rPr>
        <w:t xml:space="preserve">                     </w:t>
      </w:r>
      <w:r w:rsidRPr="004F0823">
        <w:rPr>
          <w:rStyle w:val="tag1"/>
          <w:sz w:val="16"/>
        </w:rPr>
        <w:t>&lt;td&gt;</w:t>
      </w:r>
      <w:r w:rsidRPr="004F0823">
        <w:rPr>
          <w:rStyle w:val="st01"/>
          <w:sz w:val="16"/>
        </w:rPr>
        <w:t>&amp;nbsp;</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26</w:t>
      </w:r>
      <w:r w:rsidRPr="004F0823">
        <w:rPr>
          <w:sz w:val="16"/>
        </w:rPr>
        <w:t xml:space="preserve">                     </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27</w:t>
      </w:r>
      <w:r w:rsidRPr="004F0823">
        <w:rPr>
          <w:sz w:val="16"/>
        </w:rPr>
        <w:t xml:space="preserve">                         Oprettet den </w:t>
      </w:r>
      <w:r w:rsidRPr="004F0823">
        <w:rPr>
          <w:rStyle w:val="tag1"/>
          <w:sz w:val="16"/>
        </w:rPr>
        <w:t>&lt;span</w:t>
      </w:r>
      <w:r w:rsidRPr="004F0823">
        <w:rPr>
          <w:sz w:val="16"/>
        </w:rPr>
        <w:t xml:space="preserve"> </w:t>
      </w:r>
      <w:r w:rsidRPr="004F0823">
        <w:rPr>
          <w:rStyle w:val="argument1"/>
          <w:sz w:val="16"/>
        </w:rPr>
        <w:t>wicket:id=</w:t>
      </w:r>
      <w:r w:rsidRPr="004F0823">
        <w:rPr>
          <w:rStyle w:val="value1"/>
          <w:sz w:val="16"/>
        </w:rPr>
        <w:t>"created"</w:t>
      </w:r>
      <w:r w:rsidRPr="004F0823">
        <w:rPr>
          <w:rStyle w:val="tag1"/>
          <w:sz w:val="16"/>
        </w:rPr>
        <w:t>&gt;&lt;/span&gt;</w:t>
      </w:r>
    </w:p>
    <w:p w:rsidR="004F0823" w:rsidRPr="004F0823" w:rsidRDefault="004F0823">
      <w:pPr>
        <w:pStyle w:val="HTMLPreformatted"/>
        <w:divId w:val="1537885642"/>
        <w:rPr>
          <w:sz w:val="16"/>
        </w:rPr>
      </w:pPr>
      <w:r w:rsidRPr="004F0823">
        <w:rPr>
          <w:rStyle w:val="line-number1"/>
          <w:sz w:val="16"/>
        </w:rPr>
        <w:t>28</w:t>
      </w:r>
      <w:r w:rsidRPr="004F0823">
        <w:rPr>
          <w:sz w:val="16"/>
        </w:rPr>
        <w:t xml:space="preserve">                     </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29</w:t>
      </w:r>
      <w:r w:rsidRPr="004F0823">
        <w:rPr>
          <w:sz w:val="16"/>
        </w:rPr>
        <w:t xml:space="preserve">                     </w:t>
      </w:r>
      <w:r w:rsidRPr="004F0823">
        <w:rPr>
          <w:rStyle w:val="tag1"/>
          <w:sz w:val="16"/>
        </w:rPr>
        <w:t>&lt;td&gt;</w:t>
      </w:r>
      <w:r w:rsidRPr="004F0823">
        <w:rPr>
          <w:rStyle w:val="st01"/>
          <w:sz w:val="16"/>
        </w:rPr>
        <w:t>&amp;nbsp;</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30</w:t>
      </w:r>
      <w:r w:rsidRPr="004F0823">
        <w:rPr>
          <w:sz w:val="16"/>
        </w:rPr>
        <w:t xml:space="preserve">                 </w:t>
      </w:r>
      <w:r w:rsidRPr="004F0823">
        <w:rPr>
          <w:rStyle w:val="tag1"/>
          <w:sz w:val="16"/>
        </w:rPr>
        <w:t>&lt;/tr&gt;</w:t>
      </w:r>
    </w:p>
    <w:p w:rsidR="004F0823" w:rsidRPr="004F0823" w:rsidRDefault="004F0823">
      <w:pPr>
        <w:pStyle w:val="HTMLPreformatted"/>
        <w:divId w:val="1537885642"/>
        <w:rPr>
          <w:sz w:val="16"/>
        </w:rPr>
      </w:pPr>
      <w:r w:rsidRPr="004F0823">
        <w:rPr>
          <w:rStyle w:val="line-number1"/>
          <w:sz w:val="16"/>
        </w:rPr>
        <w:t>31</w:t>
      </w:r>
      <w:r w:rsidRPr="004F0823">
        <w:rPr>
          <w:sz w:val="16"/>
        </w:rPr>
        <w:t xml:space="preserve">                 </w:t>
      </w:r>
      <w:r w:rsidRPr="004F0823">
        <w:rPr>
          <w:rStyle w:val="tag1"/>
          <w:sz w:val="16"/>
        </w:rPr>
        <w:t>&lt;tr&gt;</w:t>
      </w:r>
    </w:p>
    <w:p w:rsidR="004F0823" w:rsidRPr="004F0823" w:rsidRDefault="004F0823">
      <w:pPr>
        <w:pStyle w:val="HTMLPreformatted"/>
        <w:divId w:val="1537885642"/>
        <w:rPr>
          <w:sz w:val="16"/>
        </w:rPr>
      </w:pPr>
      <w:r w:rsidRPr="004F0823">
        <w:rPr>
          <w:rStyle w:val="line-number1"/>
          <w:sz w:val="16"/>
        </w:rPr>
        <w:t>32</w:t>
      </w:r>
      <w:r w:rsidRPr="004F0823">
        <w:rPr>
          <w:sz w:val="16"/>
        </w:rPr>
        <w:t xml:space="preserve">                     </w:t>
      </w:r>
      <w:r w:rsidRPr="004F0823">
        <w:rPr>
          <w:rStyle w:val="tag1"/>
          <w:sz w:val="16"/>
        </w:rPr>
        <w:t>&lt;td&gt;</w:t>
      </w:r>
      <w:r w:rsidRPr="004F0823">
        <w:rPr>
          <w:rStyle w:val="st01"/>
          <w:sz w:val="16"/>
        </w:rPr>
        <w:t>&amp;nbsp;</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33</w:t>
      </w:r>
      <w:r w:rsidRPr="004F0823">
        <w:rPr>
          <w:sz w:val="16"/>
        </w:rPr>
        <w:t xml:space="preserve">                     </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34</w:t>
      </w:r>
      <w:r w:rsidRPr="004F0823">
        <w:rPr>
          <w:sz w:val="16"/>
        </w:rPr>
        <w:t xml:space="preserve">                         Grupper: </w:t>
      </w:r>
      <w:r w:rsidRPr="004F0823">
        <w:rPr>
          <w:rStyle w:val="tag1"/>
          <w:sz w:val="16"/>
        </w:rPr>
        <w:t>&lt;span</w:t>
      </w:r>
      <w:r w:rsidRPr="004F0823">
        <w:rPr>
          <w:sz w:val="16"/>
        </w:rPr>
        <w:t xml:space="preserve"> </w:t>
      </w:r>
      <w:r w:rsidRPr="004F0823">
        <w:rPr>
          <w:rStyle w:val="argument1"/>
          <w:sz w:val="16"/>
        </w:rPr>
        <w:t>wicket:id=</w:t>
      </w:r>
      <w:r w:rsidRPr="004F0823">
        <w:rPr>
          <w:rStyle w:val="value1"/>
          <w:sz w:val="16"/>
        </w:rPr>
        <w:t>"groups"</w:t>
      </w:r>
      <w:r w:rsidRPr="004F0823">
        <w:rPr>
          <w:rStyle w:val="tag1"/>
          <w:sz w:val="16"/>
        </w:rPr>
        <w:t>&gt;&lt;/span&gt;</w:t>
      </w:r>
    </w:p>
    <w:p w:rsidR="004F0823" w:rsidRPr="004F0823" w:rsidRDefault="004F0823">
      <w:pPr>
        <w:pStyle w:val="HTMLPreformatted"/>
        <w:divId w:val="1537885642"/>
        <w:rPr>
          <w:sz w:val="16"/>
        </w:rPr>
      </w:pPr>
      <w:r w:rsidRPr="004F0823">
        <w:rPr>
          <w:rStyle w:val="line-number1"/>
          <w:sz w:val="16"/>
        </w:rPr>
        <w:t>35</w:t>
      </w:r>
      <w:r w:rsidRPr="004F0823">
        <w:rPr>
          <w:sz w:val="16"/>
        </w:rPr>
        <w:t xml:space="preserve">                     </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36</w:t>
      </w:r>
      <w:r w:rsidRPr="004F0823">
        <w:rPr>
          <w:sz w:val="16"/>
        </w:rPr>
        <w:t xml:space="preserve">                     </w:t>
      </w:r>
      <w:r w:rsidRPr="004F0823">
        <w:rPr>
          <w:rStyle w:val="tag1"/>
          <w:sz w:val="16"/>
        </w:rPr>
        <w:t>&lt;td</w:t>
      </w:r>
      <w:r w:rsidRPr="004F0823">
        <w:rPr>
          <w:sz w:val="16"/>
        </w:rPr>
        <w:t xml:space="preserve"> </w:t>
      </w:r>
      <w:r w:rsidRPr="004F0823">
        <w:rPr>
          <w:rStyle w:val="argument1"/>
          <w:sz w:val="16"/>
        </w:rPr>
        <w:t>align=</w:t>
      </w:r>
      <w:r w:rsidRPr="004F0823">
        <w:rPr>
          <w:rStyle w:val="value1"/>
          <w:sz w:val="16"/>
        </w:rPr>
        <w:t>"right"</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37</w:t>
      </w:r>
      <w:r w:rsidRPr="004F0823">
        <w:rPr>
          <w:sz w:val="16"/>
        </w:rPr>
        <w:t xml:space="preserve">                         </w:t>
      </w:r>
      <w:r w:rsidRPr="004F0823">
        <w:rPr>
          <w:rStyle w:val="tag1"/>
          <w:sz w:val="16"/>
        </w:rPr>
        <w:t>&lt;a</w:t>
      </w:r>
      <w:r w:rsidRPr="004F0823">
        <w:rPr>
          <w:sz w:val="16"/>
        </w:rPr>
        <w:t xml:space="preserve"> </w:t>
      </w:r>
      <w:r w:rsidRPr="004F0823">
        <w:rPr>
          <w:rStyle w:val="argument1"/>
          <w:sz w:val="16"/>
        </w:rPr>
        <w:t>href=</w:t>
      </w:r>
      <w:r w:rsidRPr="004F0823">
        <w:rPr>
          <w:rStyle w:val="value1"/>
          <w:sz w:val="16"/>
        </w:rPr>
        <w:t>"#"</w:t>
      </w:r>
      <w:r w:rsidRPr="004F0823">
        <w:rPr>
          <w:sz w:val="16"/>
        </w:rPr>
        <w:t xml:space="preserve"> </w:t>
      </w:r>
      <w:r w:rsidRPr="004F0823">
        <w:rPr>
          <w:rStyle w:val="argument1"/>
          <w:sz w:val="16"/>
        </w:rPr>
        <w:t>wicket:id=</w:t>
      </w:r>
      <w:r w:rsidRPr="004F0823">
        <w:rPr>
          <w:rStyle w:val="value1"/>
          <w:sz w:val="16"/>
        </w:rPr>
        <w:t>"uploadLink"</w:t>
      </w:r>
      <w:r w:rsidRPr="004F0823">
        <w:rPr>
          <w:sz w:val="16"/>
        </w:rPr>
        <w:t xml:space="preserve"> </w:t>
      </w:r>
      <w:r w:rsidRPr="004F0823">
        <w:rPr>
          <w:rStyle w:val="argument1"/>
          <w:sz w:val="16"/>
        </w:rPr>
        <w:t>title=</w:t>
      </w:r>
      <w:r w:rsidRPr="004F0823">
        <w:rPr>
          <w:rStyle w:val="value1"/>
          <w:sz w:val="16"/>
        </w:rPr>
        <w:t>"Upload video forslag"</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38</w:t>
      </w:r>
      <w:r w:rsidRPr="004F0823">
        <w:rPr>
          <w:sz w:val="16"/>
        </w:rPr>
        <w:t xml:space="preserve">                             Upload forslag</w:t>
      </w:r>
    </w:p>
    <w:p w:rsidR="004F0823" w:rsidRPr="004F0823" w:rsidRDefault="004F0823">
      <w:pPr>
        <w:pStyle w:val="HTMLPreformatted"/>
        <w:divId w:val="1537885642"/>
        <w:rPr>
          <w:sz w:val="16"/>
        </w:rPr>
      </w:pPr>
      <w:r w:rsidRPr="004F0823">
        <w:rPr>
          <w:rStyle w:val="line-number1"/>
          <w:sz w:val="16"/>
        </w:rPr>
        <w:t>39</w:t>
      </w:r>
      <w:r w:rsidRPr="004F0823">
        <w:rPr>
          <w:sz w:val="16"/>
        </w:rPr>
        <w:t xml:space="preserve">                         </w:t>
      </w:r>
      <w:r w:rsidRPr="004F0823">
        <w:rPr>
          <w:rStyle w:val="tag1"/>
          <w:sz w:val="16"/>
        </w:rPr>
        <w:t>&lt;/a&gt;</w:t>
      </w:r>
    </w:p>
    <w:p w:rsidR="004F0823" w:rsidRPr="004F0823" w:rsidRDefault="004F0823">
      <w:pPr>
        <w:pStyle w:val="HTMLPreformatted"/>
        <w:divId w:val="1537885642"/>
        <w:rPr>
          <w:sz w:val="16"/>
        </w:rPr>
      </w:pPr>
      <w:r w:rsidRPr="004F0823">
        <w:rPr>
          <w:rStyle w:val="line-number1"/>
          <w:sz w:val="16"/>
        </w:rPr>
        <w:t>40</w:t>
      </w:r>
      <w:r w:rsidRPr="004F0823">
        <w:rPr>
          <w:sz w:val="16"/>
        </w:rPr>
        <w:t xml:space="preserve">                     </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41</w:t>
      </w:r>
      <w:r w:rsidRPr="004F0823">
        <w:rPr>
          <w:sz w:val="16"/>
        </w:rPr>
        <w:t xml:space="preserve">                 </w:t>
      </w:r>
      <w:r w:rsidRPr="004F0823">
        <w:rPr>
          <w:rStyle w:val="tag1"/>
          <w:sz w:val="16"/>
        </w:rPr>
        <w:t>&lt;/tr&gt;</w:t>
      </w:r>
    </w:p>
    <w:p w:rsidR="004F0823" w:rsidRPr="004F0823" w:rsidRDefault="004F0823">
      <w:pPr>
        <w:pStyle w:val="HTMLPreformatted"/>
        <w:divId w:val="1537885642"/>
        <w:rPr>
          <w:sz w:val="16"/>
        </w:rPr>
      </w:pPr>
      <w:r w:rsidRPr="004F0823">
        <w:rPr>
          <w:rStyle w:val="line-number1"/>
          <w:sz w:val="16"/>
        </w:rPr>
        <w:t>42</w:t>
      </w:r>
      <w:r w:rsidRPr="004F0823">
        <w:rPr>
          <w:sz w:val="16"/>
        </w:rPr>
        <w:t xml:space="preserve">             </w:t>
      </w:r>
      <w:r w:rsidRPr="004F0823">
        <w:rPr>
          <w:rStyle w:val="tag1"/>
          <w:sz w:val="16"/>
        </w:rPr>
        <w:t>&lt;/table&gt;</w:t>
      </w:r>
    </w:p>
    <w:p w:rsidR="004F0823" w:rsidRPr="004F0823" w:rsidRDefault="004F0823">
      <w:pPr>
        <w:pStyle w:val="HTMLPreformatted"/>
        <w:divId w:val="1537885642"/>
        <w:rPr>
          <w:sz w:val="16"/>
        </w:rPr>
      </w:pPr>
      <w:r w:rsidRPr="004F0823">
        <w:rPr>
          <w:rStyle w:val="line-number1"/>
          <w:sz w:val="16"/>
        </w:rPr>
        <w:t>43</w:t>
      </w:r>
      <w:r w:rsidRPr="004F0823">
        <w:rPr>
          <w:sz w:val="16"/>
        </w:rPr>
        <w:t xml:space="preserve">         </w:t>
      </w:r>
      <w:r w:rsidRPr="004F0823">
        <w:rPr>
          <w:rStyle w:val="tag1"/>
          <w:sz w:val="16"/>
        </w:rPr>
        <w:t>&lt;/div&gt;</w:t>
      </w:r>
    </w:p>
    <w:p w:rsidR="004F0823" w:rsidRPr="004F0823" w:rsidRDefault="004F0823">
      <w:pPr>
        <w:pStyle w:val="HTMLPreformatted"/>
        <w:divId w:val="1537885642"/>
        <w:rPr>
          <w:sz w:val="16"/>
        </w:rPr>
      </w:pPr>
      <w:r w:rsidRPr="004F0823">
        <w:rPr>
          <w:rStyle w:val="line-number1"/>
          <w:sz w:val="16"/>
        </w:rPr>
        <w:t>44</w:t>
      </w:r>
      <w:r w:rsidRPr="004F0823">
        <w:rPr>
          <w:sz w:val="16"/>
        </w:rPr>
        <w:t xml:space="preserve">    </w:t>
      </w:r>
      <w:r w:rsidRPr="004F0823">
        <w:rPr>
          <w:rStyle w:val="tag1"/>
          <w:sz w:val="16"/>
        </w:rPr>
        <w:t>&lt;/fieldset&gt;</w:t>
      </w:r>
    </w:p>
    <w:p w:rsidR="004F0823" w:rsidRPr="004F0823" w:rsidRDefault="004F0823">
      <w:pPr>
        <w:pStyle w:val="HTMLPreformatted"/>
        <w:divId w:val="1537885642"/>
        <w:rPr>
          <w:sz w:val="16"/>
        </w:rPr>
      </w:pPr>
      <w:r w:rsidRPr="004F0823">
        <w:rPr>
          <w:rStyle w:val="line-number1"/>
          <w:sz w:val="16"/>
        </w:rPr>
        <w:t>45</w:t>
      </w:r>
      <w:r w:rsidRPr="004F0823">
        <w:rPr>
          <w:sz w:val="16"/>
        </w:rPr>
        <w:t xml:space="preserve">     </w:t>
      </w:r>
      <w:r w:rsidRPr="004F0823">
        <w:rPr>
          <w:rStyle w:val="tag1"/>
          <w:sz w:val="16"/>
        </w:rPr>
        <w:t>&lt;div</w:t>
      </w:r>
      <w:r w:rsidRPr="004F0823">
        <w:rPr>
          <w:sz w:val="16"/>
        </w:rPr>
        <w:t xml:space="preserve"> </w:t>
      </w:r>
      <w:r w:rsidRPr="004F0823">
        <w:rPr>
          <w:rStyle w:val="argument1"/>
          <w:sz w:val="16"/>
        </w:rPr>
        <w:t>style=</w:t>
      </w:r>
      <w:r w:rsidRPr="004F0823">
        <w:rPr>
          <w:rStyle w:val="value1"/>
          <w:sz w:val="16"/>
        </w:rPr>
        <w:t>"</w:t>
      </w:r>
      <w:r w:rsidRPr="004F0823">
        <w:rPr>
          <w:sz w:val="16"/>
        </w:rPr>
        <w:t>float:right</w:t>
      </w:r>
      <w:r w:rsidRPr="004F0823">
        <w:rPr>
          <w:rStyle w:val="value1"/>
          <w:sz w:val="16"/>
        </w:rPr>
        <w:t>"</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46</w:t>
      </w:r>
      <w:r w:rsidRPr="004F0823">
        <w:rPr>
          <w:sz w:val="16"/>
        </w:rPr>
        <w:t xml:space="preserve">         </w:t>
      </w:r>
      <w:r w:rsidRPr="004F0823">
        <w:rPr>
          <w:rStyle w:val="tag1"/>
          <w:sz w:val="16"/>
        </w:rPr>
        <w:t>&lt;span</w:t>
      </w:r>
      <w:r w:rsidRPr="004F0823">
        <w:rPr>
          <w:sz w:val="16"/>
        </w:rPr>
        <w:t xml:space="preserve"> </w:t>
      </w:r>
      <w:r w:rsidRPr="004F0823">
        <w:rPr>
          <w:rStyle w:val="argument1"/>
          <w:sz w:val="16"/>
        </w:rPr>
        <w:t>wicket:id=</w:t>
      </w:r>
      <w:r w:rsidRPr="004F0823">
        <w:rPr>
          <w:rStyle w:val="value1"/>
          <w:sz w:val="16"/>
        </w:rPr>
        <w:t>"navigator"</w:t>
      </w:r>
      <w:r w:rsidRPr="004F0823">
        <w:rPr>
          <w:rStyle w:val="tag1"/>
          <w:sz w:val="16"/>
        </w:rPr>
        <w:t>&gt;</w:t>
      </w:r>
      <w:r w:rsidRPr="004F0823">
        <w:rPr>
          <w:sz w:val="16"/>
        </w:rPr>
        <w:t>[dataview navigator]</w:t>
      </w:r>
      <w:r w:rsidRPr="004F0823">
        <w:rPr>
          <w:rStyle w:val="tag1"/>
          <w:sz w:val="16"/>
        </w:rPr>
        <w:t>&lt;/span&gt;</w:t>
      </w:r>
    </w:p>
    <w:p w:rsidR="004F0823" w:rsidRPr="004F0823" w:rsidRDefault="004F0823">
      <w:pPr>
        <w:pStyle w:val="HTMLPreformatted"/>
        <w:divId w:val="1537885642"/>
        <w:rPr>
          <w:sz w:val="16"/>
        </w:rPr>
      </w:pPr>
      <w:r w:rsidRPr="004F0823">
        <w:rPr>
          <w:rStyle w:val="line-number1"/>
          <w:sz w:val="16"/>
        </w:rPr>
        <w:t>47</w:t>
      </w:r>
      <w:r w:rsidRPr="004F0823">
        <w:rPr>
          <w:sz w:val="16"/>
        </w:rPr>
        <w:t xml:space="preserve">     </w:t>
      </w:r>
      <w:r w:rsidRPr="004F0823">
        <w:rPr>
          <w:rStyle w:val="tag1"/>
          <w:sz w:val="16"/>
        </w:rPr>
        <w:t>&lt;/div&gt;</w:t>
      </w:r>
    </w:p>
    <w:p w:rsidR="004F0823" w:rsidRPr="004F0823" w:rsidRDefault="004F0823">
      <w:pPr>
        <w:pStyle w:val="HTMLPreformatted"/>
        <w:divId w:val="1537885642"/>
        <w:rPr>
          <w:sz w:val="16"/>
        </w:rPr>
      </w:pPr>
      <w:r w:rsidRPr="004F0823">
        <w:rPr>
          <w:rStyle w:val="line-number1"/>
          <w:sz w:val="16"/>
        </w:rPr>
        <w:t>48</w:t>
      </w:r>
      <w:r w:rsidRPr="004F0823">
        <w:rPr>
          <w:sz w:val="16"/>
        </w:rPr>
        <w:t xml:space="preserve"> </w:t>
      </w:r>
      <w:r w:rsidRPr="004F0823">
        <w:rPr>
          <w:rStyle w:val="tag1"/>
          <w:sz w:val="16"/>
        </w:rPr>
        <w:t>&lt;/span&gt;</w:t>
      </w:r>
    </w:p>
    <w:p w:rsidR="004F0823" w:rsidRPr="004F0823" w:rsidRDefault="004F0823">
      <w:pPr>
        <w:pStyle w:val="HTMLPreformatted"/>
        <w:divId w:val="1537885642"/>
        <w:rPr>
          <w:sz w:val="16"/>
        </w:rPr>
      </w:pPr>
      <w:r w:rsidRPr="004F0823">
        <w:rPr>
          <w:rStyle w:val="line-number1"/>
          <w:sz w:val="16"/>
        </w:rPr>
        <w:t>49</w:t>
      </w:r>
      <w:r w:rsidRPr="004F0823">
        <w:rPr>
          <w:sz w:val="16"/>
        </w:rPr>
        <w:t xml:space="preserve"> </w:t>
      </w:r>
      <w:r w:rsidRPr="004F0823">
        <w:rPr>
          <w:rStyle w:val="tag1"/>
          <w:sz w:val="16"/>
        </w:rPr>
        <w:t>&lt;/wicket:extend&gt;</w:t>
      </w:r>
      <w:r w:rsidRPr="004F0823">
        <w:rPr>
          <w:sz w:val="16"/>
        </w:rPr>
        <w:t xml:space="preserve"> </w:t>
      </w:r>
    </w:p>
    <w:p w:rsidR="004F0823" w:rsidRPr="004F0823" w:rsidRDefault="004F0823">
      <w:pPr>
        <w:pStyle w:val="HTMLPreformatted"/>
        <w:divId w:val="1537885642"/>
        <w:rPr>
          <w:sz w:val="16"/>
        </w:rPr>
      </w:pPr>
      <w:r w:rsidRPr="004F0823">
        <w:rPr>
          <w:rStyle w:val="line-number1"/>
          <w:sz w:val="16"/>
        </w:rPr>
        <w:t>50</w:t>
      </w:r>
      <w:r w:rsidRPr="004F0823">
        <w:rPr>
          <w:sz w:val="16"/>
        </w:rPr>
        <w:t xml:space="preserve"> </w:t>
      </w:r>
      <w:r w:rsidRPr="004F0823">
        <w:rPr>
          <w:rStyle w:val="tag1"/>
          <w:sz w:val="16"/>
        </w:rPr>
        <w:t>&lt;/body&gt;</w:t>
      </w:r>
    </w:p>
    <w:p w:rsidR="004F0823" w:rsidRPr="004F0823" w:rsidRDefault="004F0823">
      <w:pPr>
        <w:pStyle w:val="HTMLPreformatted"/>
        <w:divId w:val="1537885642"/>
        <w:rPr>
          <w:sz w:val="16"/>
        </w:rPr>
      </w:pPr>
      <w:r w:rsidRPr="004F0823">
        <w:rPr>
          <w:rStyle w:val="line-number1"/>
          <w:sz w:val="16"/>
        </w:rPr>
        <w:t>51</w:t>
      </w:r>
      <w:r w:rsidRPr="004F0823">
        <w:rPr>
          <w:sz w:val="16"/>
        </w:rPr>
        <w:t xml:space="preserve"> </w:t>
      </w:r>
      <w:r w:rsidRPr="004F0823">
        <w:rPr>
          <w:rStyle w:val="tag1"/>
          <w:sz w:val="16"/>
        </w:rPr>
        <w:t>&lt;/html&gt;</w:t>
      </w:r>
    </w:p>
    <w:p w:rsidR="004F0823" w:rsidRPr="004F0823" w:rsidRDefault="004F0823">
      <w:pPr>
        <w:pStyle w:val="HTMLPreformatted"/>
        <w:divId w:val="1537885642"/>
        <w:rPr>
          <w:sz w:val="16"/>
        </w:rPr>
      </w:pPr>
    </w:p>
    <w:p w:rsidR="003D19E4" w:rsidRDefault="004F0823">
      <w:pPr>
        <w:rPr>
          <w:noProof/>
          <w:lang w:eastAsia="da-DK" w:bidi="ar-SA"/>
        </w:rPr>
      </w:pPr>
      <w:r w:rsidRPr="004F0823">
        <w:rPr>
          <w:noProof/>
          <w:sz w:val="16"/>
          <w:lang w:eastAsia="da-DK" w:bidi="ar-SA"/>
        </w:rPr>
        <w:fldChar w:fldCharType="end"/>
      </w:r>
    </w:p>
    <w:p w:rsidR="004F0823" w:rsidRDefault="001000CD">
      <w:pPr>
        <w:rPr>
          <w:noProof/>
          <w:lang w:eastAsia="da-DK" w:bidi="ar-SA"/>
        </w:rPr>
      </w:pPr>
      <w:r>
        <w:rPr>
          <w:noProof/>
          <w:lang w:eastAsia="da-DK" w:bidi="ar-SA"/>
        </w:rPr>
        <w:t>Filen: AllRequest.</w:t>
      </w:r>
      <w:r w:rsidR="003D19E4" w:rsidRPr="003D19E4">
        <w:rPr>
          <w:noProof/>
          <w:lang w:eastAsia="da-DK" w:bidi="ar-SA"/>
        </w:rPr>
        <w:t>java</w:t>
      </w:r>
    </w:p>
    <w:p w:rsidR="004F0823" w:rsidRDefault="004F0823">
      <w:pPr>
        <w:rPr>
          <w:noProof/>
          <w:lang w:eastAsia="da-DK" w:bidi="ar-SA"/>
        </w:rPr>
      </w:pPr>
    </w:p>
    <w:p w:rsidR="001000CD" w:rsidRPr="001000CD" w:rsidRDefault="001000CD" w:rsidP="001000CD">
      <w:pPr>
        <w:divId w:val="1885100667"/>
        <w:rPr>
          <w:sz w:val="16"/>
        </w:rPr>
      </w:pPr>
      <w:r w:rsidRPr="001000CD">
        <w:rPr>
          <w:noProof/>
          <w:sz w:val="16"/>
          <w:lang w:eastAsia="da-DK" w:bidi="ar-SA"/>
        </w:rPr>
        <w:fldChar w:fldCharType="begin"/>
      </w:r>
      <w:r w:rsidRPr="001000CD">
        <w:rPr>
          <w:noProof/>
          <w:sz w:val="16"/>
          <w:lang w:eastAsia="da-DK" w:bidi="ar-SA"/>
        </w:rPr>
        <w:instrText xml:space="preserve"> INCLUDETEXT "C:\\GoogleCode\\user-driven-sign-language-dictionary\\Analysis and design\\CodeInHtml\\AllRequest.html" \c HTML </w:instrText>
      </w:r>
      <w:r>
        <w:rPr>
          <w:noProof/>
          <w:sz w:val="16"/>
          <w:lang w:eastAsia="da-DK" w:bidi="ar-SA"/>
        </w:rPr>
        <w:instrText xml:space="preserve"> \* MERGEFORMAT </w:instrText>
      </w:r>
      <w:r w:rsidRPr="001000CD">
        <w:rPr>
          <w:noProof/>
          <w:sz w:val="16"/>
          <w:lang w:eastAsia="da-DK" w:bidi="ar-SA"/>
        </w:rPr>
        <w:fldChar w:fldCharType="separate"/>
      </w:r>
      <w:r w:rsidRPr="001000CD">
        <w:rPr>
          <w:rStyle w:val="line-number1"/>
          <w:sz w:val="16"/>
        </w:rPr>
        <w:t xml:space="preserve"> 1</w:t>
      </w:r>
      <w:r w:rsidRPr="001000CD">
        <w:rPr>
          <w:sz w:val="16"/>
        </w:rPr>
        <w:t xml:space="preserve"> </w:t>
      </w:r>
      <w:r w:rsidRPr="001000CD">
        <w:rPr>
          <w:rStyle w:val="keyword-directive1"/>
          <w:sz w:val="16"/>
        </w:rPr>
        <w:t>package</w:t>
      </w:r>
      <w:r w:rsidRPr="001000CD">
        <w:rPr>
          <w:sz w:val="16"/>
        </w:rPr>
        <w:t xml:space="preserve"> dk.jsh.itdiplom.userdrivensignlanguagedictionary.wicket.request;</w:t>
      </w:r>
    </w:p>
    <w:p w:rsidR="001000CD" w:rsidRPr="001000CD" w:rsidRDefault="001000CD">
      <w:pPr>
        <w:pStyle w:val="HTMLPreformatted"/>
        <w:divId w:val="1885100667"/>
        <w:rPr>
          <w:sz w:val="16"/>
        </w:rPr>
      </w:pPr>
      <w:r w:rsidRPr="001000CD">
        <w:rPr>
          <w:rStyle w:val="line-number1"/>
          <w:sz w:val="16"/>
        </w:rPr>
        <w:t xml:space="preserve"> 2</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 xml:space="preserve"> 3</w:t>
      </w:r>
      <w:r w:rsidRPr="001000CD">
        <w:rPr>
          <w:sz w:val="16"/>
        </w:rPr>
        <w:t xml:space="preserve"> </w:t>
      </w:r>
      <w:r w:rsidRPr="001000CD">
        <w:rPr>
          <w:rStyle w:val="keyword-directive1"/>
          <w:sz w:val="16"/>
        </w:rPr>
        <w:t>import</w:t>
      </w:r>
      <w:r w:rsidRPr="001000CD">
        <w:rPr>
          <w:sz w:val="16"/>
        </w:rPr>
        <w:t xml:space="preserve"> dk.jsh.itdiplom.userdrivensignlanguagedictionary.business.WordBusiness;</w:t>
      </w:r>
    </w:p>
    <w:p w:rsidR="001000CD" w:rsidRPr="001000CD" w:rsidRDefault="001000CD">
      <w:pPr>
        <w:pStyle w:val="HTMLPreformatted"/>
        <w:divId w:val="1885100667"/>
        <w:rPr>
          <w:sz w:val="16"/>
        </w:rPr>
      </w:pPr>
      <w:r w:rsidRPr="001000CD">
        <w:rPr>
          <w:rStyle w:val="line-number1"/>
          <w:sz w:val="16"/>
        </w:rPr>
        <w:t xml:space="preserve"> 4</w:t>
      </w:r>
      <w:r w:rsidRPr="001000CD">
        <w:rPr>
          <w:sz w:val="16"/>
        </w:rPr>
        <w:t xml:space="preserve"> </w:t>
      </w:r>
      <w:r w:rsidRPr="001000CD">
        <w:rPr>
          <w:rStyle w:val="keyword-directive1"/>
          <w:sz w:val="16"/>
        </w:rPr>
        <w:t>import</w:t>
      </w:r>
      <w:r w:rsidRPr="001000CD">
        <w:rPr>
          <w:sz w:val="16"/>
        </w:rPr>
        <w:t xml:space="preserve"> dk.jsh.itdiplom.userdrivensignlanguagedictionary.entity.Word;</w:t>
      </w:r>
    </w:p>
    <w:p w:rsidR="001000CD" w:rsidRPr="001000CD" w:rsidRDefault="001000CD">
      <w:pPr>
        <w:pStyle w:val="HTMLPreformatted"/>
        <w:divId w:val="1885100667"/>
        <w:rPr>
          <w:sz w:val="16"/>
        </w:rPr>
      </w:pPr>
      <w:r w:rsidRPr="001000CD">
        <w:rPr>
          <w:rStyle w:val="line-number1"/>
          <w:sz w:val="16"/>
        </w:rPr>
        <w:t xml:space="preserve"> 5</w:t>
      </w:r>
      <w:r w:rsidRPr="001000CD">
        <w:rPr>
          <w:sz w:val="16"/>
        </w:rPr>
        <w:t xml:space="preserve"> </w:t>
      </w:r>
      <w:r w:rsidRPr="001000CD">
        <w:rPr>
          <w:rStyle w:val="keyword-directive1"/>
          <w:sz w:val="16"/>
        </w:rPr>
        <w:t>import</w:t>
      </w:r>
      <w:r w:rsidRPr="001000CD">
        <w:rPr>
          <w:sz w:val="16"/>
        </w:rPr>
        <w:t xml:space="preserve"> dk.jsh.itdiplom.userdrivensignlanguagedictionary.util.Text;</w:t>
      </w:r>
    </w:p>
    <w:p w:rsidR="001000CD" w:rsidRPr="001000CD" w:rsidRDefault="001000CD">
      <w:pPr>
        <w:pStyle w:val="HTMLPreformatted"/>
        <w:divId w:val="1885100667"/>
        <w:rPr>
          <w:sz w:val="16"/>
        </w:rPr>
      </w:pPr>
      <w:r w:rsidRPr="001000CD">
        <w:rPr>
          <w:rStyle w:val="line-number1"/>
          <w:sz w:val="16"/>
        </w:rPr>
        <w:t xml:space="preserve"> 6</w:t>
      </w:r>
      <w:r w:rsidRPr="001000CD">
        <w:rPr>
          <w:sz w:val="16"/>
        </w:rPr>
        <w:t xml:space="preserve"> </w:t>
      </w:r>
      <w:r w:rsidRPr="001000CD">
        <w:rPr>
          <w:rStyle w:val="keyword-directive1"/>
          <w:sz w:val="16"/>
        </w:rPr>
        <w:t>import</w:t>
      </w:r>
      <w:r w:rsidRPr="001000CD">
        <w:rPr>
          <w:sz w:val="16"/>
        </w:rPr>
        <w:t xml:space="preserve"> dk.jsh.itdiplom.userdrivensignlanguagedictionary.wicket.BasePage;</w:t>
      </w:r>
    </w:p>
    <w:p w:rsidR="001000CD" w:rsidRPr="001000CD" w:rsidRDefault="001000CD">
      <w:pPr>
        <w:pStyle w:val="HTMLPreformatted"/>
        <w:divId w:val="1885100667"/>
        <w:rPr>
          <w:sz w:val="16"/>
        </w:rPr>
      </w:pPr>
      <w:r w:rsidRPr="001000CD">
        <w:rPr>
          <w:rStyle w:val="line-number1"/>
          <w:sz w:val="16"/>
        </w:rPr>
        <w:t xml:space="preserve"> 7</w:t>
      </w:r>
      <w:r w:rsidRPr="001000CD">
        <w:rPr>
          <w:sz w:val="16"/>
        </w:rPr>
        <w:t xml:space="preserve"> </w:t>
      </w:r>
      <w:r w:rsidRPr="001000CD">
        <w:rPr>
          <w:rStyle w:val="keyword-directive1"/>
          <w:sz w:val="16"/>
        </w:rPr>
        <w:t>import</w:t>
      </w:r>
      <w:r w:rsidRPr="001000CD">
        <w:rPr>
          <w:sz w:val="16"/>
        </w:rPr>
        <w:t xml:space="preserve"> dk.jsh.itdiplom.userdrivensignlanguagedictionary.wicket.WicketSession;</w:t>
      </w:r>
    </w:p>
    <w:p w:rsidR="001000CD" w:rsidRPr="001000CD" w:rsidRDefault="001000CD">
      <w:pPr>
        <w:pStyle w:val="HTMLPreformatted"/>
        <w:divId w:val="1885100667"/>
        <w:rPr>
          <w:sz w:val="16"/>
        </w:rPr>
      </w:pPr>
      <w:r w:rsidRPr="001000CD">
        <w:rPr>
          <w:rStyle w:val="line-number1"/>
          <w:sz w:val="16"/>
        </w:rPr>
        <w:t xml:space="preserve"> 8</w:t>
      </w:r>
      <w:r w:rsidRPr="001000CD">
        <w:rPr>
          <w:sz w:val="16"/>
        </w:rPr>
        <w:t xml:space="preserve"> </w:t>
      </w:r>
      <w:r w:rsidRPr="001000CD">
        <w:rPr>
          <w:rStyle w:val="keyword-directive1"/>
          <w:sz w:val="16"/>
        </w:rPr>
        <w:t>import</w:t>
      </w:r>
      <w:r w:rsidRPr="001000CD">
        <w:rPr>
          <w:sz w:val="16"/>
        </w:rPr>
        <w:t xml:space="preserve"> dk.jsh.itdiplom.userdrivensignlanguagedictionary.wicket.homepage.MenuBorder;</w:t>
      </w:r>
    </w:p>
    <w:p w:rsidR="001000CD" w:rsidRPr="001000CD" w:rsidRDefault="001000CD">
      <w:pPr>
        <w:pStyle w:val="HTMLPreformatted"/>
        <w:divId w:val="1885100667"/>
        <w:rPr>
          <w:sz w:val="16"/>
        </w:rPr>
      </w:pPr>
      <w:r w:rsidRPr="001000CD">
        <w:rPr>
          <w:rStyle w:val="line-number1"/>
          <w:sz w:val="16"/>
        </w:rPr>
        <w:t xml:space="preserve"> 9</w:t>
      </w:r>
      <w:r w:rsidRPr="001000CD">
        <w:rPr>
          <w:sz w:val="16"/>
        </w:rPr>
        <w:t xml:space="preserve"> </w:t>
      </w:r>
      <w:r w:rsidRPr="001000CD">
        <w:rPr>
          <w:rStyle w:val="keyword-directive1"/>
          <w:sz w:val="16"/>
        </w:rPr>
        <w:t>import</w:t>
      </w:r>
      <w:r w:rsidRPr="001000CD">
        <w:rPr>
          <w:sz w:val="16"/>
        </w:rPr>
        <w:t xml:space="preserve"> dk.jsh.itdiplom.userdrivensignlanguagedictionary.wicket.upload.Upload;</w:t>
      </w:r>
    </w:p>
    <w:p w:rsidR="001000CD" w:rsidRPr="001000CD" w:rsidRDefault="001000CD">
      <w:pPr>
        <w:pStyle w:val="HTMLPreformatted"/>
        <w:divId w:val="1885100667"/>
        <w:rPr>
          <w:sz w:val="16"/>
        </w:rPr>
      </w:pPr>
      <w:r w:rsidRPr="001000CD">
        <w:rPr>
          <w:rStyle w:val="line-number1"/>
          <w:sz w:val="16"/>
        </w:rPr>
        <w:t>10</w:t>
      </w:r>
      <w:r w:rsidRPr="001000CD">
        <w:rPr>
          <w:sz w:val="16"/>
        </w:rPr>
        <w:t xml:space="preserve"> </w:t>
      </w:r>
      <w:r w:rsidRPr="001000CD">
        <w:rPr>
          <w:rStyle w:val="keyword-directive1"/>
          <w:sz w:val="16"/>
        </w:rPr>
        <w:t>import</w:t>
      </w:r>
      <w:r w:rsidRPr="001000CD">
        <w:rPr>
          <w:sz w:val="16"/>
        </w:rPr>
        <w:t xml:space="preserve"> dk.jsh.itdiplom.userdrivensignlanguagedictionary.wicket.word.SelectedWord;</w:t>
      </w:r>
    </w:p>
    <w:p w:rsidR="001000CD" w:rsidRPr="001000CD" w:rsidRDefault="001000CD">
      <w:pPr>
        <w:pStyle w:val="HTMLPreformatted"/>
        <w:divId w:val="1885100667"/>
        <w:rPr>
          <w:sz w:val="16"/>
        </w:rPr>
      </w:pPr>
      <w:r w:rsidRPr="001000CD">
        <w:rPr>
          <w:rStyle w:val="line-number1"/>
          <w:sz w:val="16"/>
        </w:rPr>
        <w:t>11</w:t>
      </w:r>
      <w:r w:rsidRPr="001000CD">
        <w:rPr>
          <w:sz w:val="16"/>
        </w:rPr>
        <w:t xml:space="preserve"> </w:t>
      </w:r>
      <w:r w:rsidRPr="001000CD">
        <w:rPr>
          <w:rStyle w:val="keyword-directive1"/>
          <w:sz w:val="16"/>
        </w:rPr>
        <w:t>import</w:t>
      </w:r>
      <w:r w:rsidRPr="001000CD">
        <w:rPr>
          <w:sz w:val="16"/>
        </w:rPr>
        <w:t xml:space="preserve"> java.util.List;</w:t>
      </w:r>
    </w:p>
    <w:p w:rsidR="001000CD" w:rsidRPr="001000CD" w:rsidRDefault="001000CD">
      <w:pPr>
        <w:pStyle w:val="HTMLPreformatted"/>
        <w:divId w:val="1885100667"/>
        <w:rPr>
          <w:sz w:val="16"/>
        </w:rPr>
      </w:pPr>
      <w:r w:rsidRPr="001000CD">
        <w:rPr>
          <w:rStyle w:val="line-number1"/>
          <w:sz w:val="16"/>
        </w:rPr>
        <w:t>12</w:t>
      </w:r>
      <w:r w:rsidRPr="001000CD">
        <w:rPr>
          <w:sz w:val="16"/>
        </w:rPr>
        <w:t xml:space="preserve"> </w:t>
      </w:r>
      <w:r w:rsidRPr="001000CD">
        <w:rPr>
          <w:rStyle w:val="keyword-directive1"/>
          <w:sz w:val="16"/>
        </w:rPr>
        <w:t>import</w:t>
      </w:r>
      <w:r w:rsidRPr="001000CD">
        <w:rPr>
          <w:sz w:val="16"/>
        </w:rPr>
        <w:t xml:space="preserve"> org.apache.wicket.AttributeModifier;</w:t>
      </w:r>
    </w:p>
    <w:p w:rsidR="001000CD" w:rsidRPr="001000CD" w:rsidRDefault="001000CD">
      <w:pPr>
        <w:pStyle w:val="HTMLPreformatted"/>
        <w:divId w:val="1885100667"/>
        <w:rPr>
          <w:sz w:val="16"/>
        </w:rPr>
      </w:pPr>
      <w:r w:rsidRPr="001000CD">
        <w:rPr>
          <w:rStyle w:val="line-number1"/>
          <w:sz w:val="16"/>
        </w:rPr>
        <w:t>13</w:t>
      </w:r>
      <w:r w:rsidRPr="001000CD">
        <w:rPr>
          <w:sz w:val="16"/>
        </w:rPr>
        <w:t xml:space="preserve"> </w:t>
      </w:r>
      <w:r w:rsidRPr="001000CD">
        <w:rPr>
          <w:rStyle w:val="keyword-directive1"/>
          <w:sz w:val="16"/>
        </w:rPr>
        <w:t>import</w:t>
      </w:r>
      <w:r w:rsidRPr="001000CD">
        <w:rPr>
          <w:sz w:val="16"/>
        </w:rPr>
        <w:t xml:space="preserve"> org.apache.wicket.Page;</w:t>
      </w:r>
    </w:p>
    <w:p w:rsidR="001000CD" w:rsidRPr="001000CD" w:rsidRDefault="001000CD">
      <w:pPr>
        <w:pStyle w:val="HTMLPreformatted"/>
        <w:divId w:val="1885100667"/>
        <w:rPr>
          <w:sz w:val="16"/>
        </w:rPr>
      </w:pPr>
      <w:r w:rsidRPr="001000CD">
        <w:rPr>
          <w:rStyle w:val="line-number1"/>
          <w:sz w:val="16"/>
        </w:rPr>
        <w:t>14</w:t>
      </w:r>
      <w:r w:rsidRPr="001000CD">
        <w:rPr>
          <w:sz w:val="16"/>
        </w:rPr>
        <w:t xml:space="preserve"> </w:t>
      </w:r>
      <w:r w:rsidRPr="001000CD">
        <w:rPr>
          <w:rStyle w:val="keyword-directive1"/>
          <w:sz w:val="16"/>
        </w:rPr>
        <w:t>import</w:t>
      </w:r>
      <w:r w:rsidRPr="001000CD">
        <w:rPr>
          <w:sz w:val="16"/>
        </w:rPr>
        <w:t xml:space="preserve"> org.apache.wicket.markup.html.basic.Label;</w:t>
      </w:r>
    </w:p>
    <w:p w:rsidR="001000CD" w:rsidRPr="001000CD" w:rsidRDefault="001000CD">
      <w:pPr>
        <w:pStyle w:val="HTMLPreformatted"/>
        <w:divId w:val="1885100667"/>
        <w:rPr>
          <w:sz w:val="16"/>
        </w:rPr>
      </w:pPr>
      <w:r w:rsidRPr="001000CD">
        <w:rPr>
          <w:rStyle w:val="line-number1"/>
          <w:sz w:val="16"/>
        </w:rPr>
        <w:t>15</w:t>
      </w:r>
      <w:r w:rsidRPr="001000CD">
        <w:rPr>
          <w:sz w:val="16"/>
        </w:rPr>
        <w:t xml:space="preserve"> </w:t>
      </w:r>
      <w:r w:rsidRPr="001000CD">
        <w:rPr>
          <w:rStyle w:val="keyword-directive1"/>
          <w:sz w:val="16"/>
        </w:rPr>
        <w:t>import</w:t>
      </w:r>
      <w:r w:rsidRPr="001000CD">
        <w:rPr>
          <w:sz w:val="16"/>
        </w:rPr>
        <w:t xml:space="preserve"> org.apache.wicket.markup.html.border.Border.BorderBodyContainer;</w:t>
      </w:r>
    </w:p>
    <w:p w:rsidR="001000CD" w:rsidRPr="001000CD" w:rsidRDefault="001000CD">
      <w:pPr>
        <w:pStyle w:val="HTMLPreformatted"/>
        <w:divId w:val="1885100667"/>
        <w:rPr>
          <w:sz w:val="16"/>
        </w:rPr>
      </w:pPr>
      <w:r w:rsidRPr="001000CD">
        <w:rPr>
          <w:rStyle w:val="line-number1"/>
          <w:sz w:val="16"/>
        </w:rPr>
        <w:t>16</w:t>
      </w:r>
      <w:r w:rsidRPr="001000CD">
        <w:rPr>
          <w:sz w:val="16"/>
        </w:rPr>
        <w:t xml:space="preserve"> </w:t>
      </w:r>
      <w:r w:rsidRPr="001000CD">
        <w:rPr>
          <w:rStyle w:val="keyword-directive1"/>
          <w:sz w:val="16"/>
        </w:rPr>
        <w:t>import</w:t>
      </w:r>
      <w:r w:rsidRPr="001000CD">
        <w:rPr>
          <w:sz w:val="16"/>
        </w:rPr>
        <w:t xml:space="preserve"> org.apache.wicket.markup.html.link.Link;</w:t>
      </w:r>
    </w:p>
    <w:p w:rsidR="001000CD" w:rsidRPr="001000CD" w:rsidRDefault="001000CD">
      <w:pPr>
        <w:pStyle w:val="HTMLPreformatted"/>
        <w:divId w:val="1885100667"/>
        <w:rPr>
          <w:sz w:val="16"/>
        </w:rPr>
      </w:pPr>
      <w:r w:rsidRPr="001000CD">
        <w:rPr>
          <w:rStyle w:val="line-number1"/>
          <w:sz w:val="16"/>
        </w:rPr>
        <w:t>17</w:t>
      </w:r>
      <w:r w:rsidRPr="001000CD">
        <w:rPr>
          <w:sz w:val="16"/>
        </w:rPr>
        <w:t xml:space="preserve"> </w:t>
      </w:r>
      <w:r w:rsidRPr="001000CD">
        <w:rPr>
          <w:rStyle w:val="keyword-directive1"/>
          <w:sz w:val="16"/>
        </w:rPr>
        <w:t>import</w:t>
      </w:r>
      <w:r w:rsidRPr="001000CD">
        <w:rPr>
          <w:sz w:val="16"/>
        </w:rPr>
        <w:t xml:space="preserve"> org.apache.wicket.markup.html.list.ListItem;</w:t>
      </w:r>
    </w:p>
    <w:p w:rsidR="001000CD" w:rsidRPr="001000CD" w:rsidRDefault="001000CD">
      <w:pPr>
        <w:pStyle w:val="HTMLPreformatted"/>
        <w:divId w:val="1885100667"/>
        <w:rPr>
          <w:sz w:val="16"/>
        </w:rPr>
      </w:pPr>
      <w:r w:rsidRPr="001000CD">
        <w:rPr>
          <w:rStyle w:val="line-number1"/>
          <w:sz w:val="16"/>
        </w:rPr>
        <w:t>18</w:t>
      </w:r>
      <w:r w:rsidRPr="001000CD">
        <w:rPr>
          <w:sz w:val="16"/>
        </w:rPr>
        <w:t xml:space="preserve"> </w:t>
      </w:r>
      <w:r w:rsidRPr="001000CD">
        <w:rPr>
          <w:rStyle w:val="keyword-directive1"/>
          <w:sz w:val="16"/>
        </w:rPr>
        <w:t>import</w:t>
      </w:r>
      <w:r w:rsidRPr="001000CD">
        <w:rPr>
          <w:sz w:val="16"/>
        </w:rPr>
        <w:t xml:space="preserve"> org.apache.wicket.markup.html.list.PageableListView;</w:t>
      </w:r>
    </w:p>
    <w:p w:rsidR="001000CD" w:rsidRPr="001000CD" w:rsidRDefault="001000CD">
      <w:pPr>
        <w:pStyle w:val="HTMLPreformatted"/>
        <w:divId w:val="1885100667"/>
        <w:rPr>
          <w:sz w:val="16"/>
        </w:rPr>
      </w:pPr>
      <w:r w:rsidRPr="001000CD">
        <w:rPr>
          <w:rStyle w:val="line-number1"/>
          <w:sz w:val="16"/>
        </w:rPr>
        <w:t>19</w:t>
      </w:r>
      <w:r w:rsidRPr="001000CD">
        <w:rPr>
          <w:sz w:val="16"/>
        </w:rPr>
        <w:t xml:space="preserve"> </w:t>
      </w:r>
      <w:r w:rsidRPr="001000CD">
        <w:rPr>
          <w:rStyle w:val="keyword-directive1"/>
          <w:sz w:val="16"/>
        </w:rPr>
        <w:t>import</w:t>
      </w:r>
      <w:r w:rsidRPr="001000CD">
        <w:rPr>
          <w:sz w:val="16"/>
        </w:rPr>
        <w:t xml:space="preserve"> org.apache.wicket.markup.html.navigation.paging.PagingNavigator;</w:t>
      </w:r>
    </w:p>
    <w:p w:rsidR="001000CD" w:rsidRPr="001000CD" w:rsidRDefault="001000CD">
      <w:pPr>
        <w:pStyle w:val="HTMLPreformatted"/>
        <w:divId w:val="1885100667"/>
        <w:rPr>
          <w:sz w:val="16"/>
        </w:rPr>
      </w:pPr>
      <w:r w:rsidRPr="001000CD">
        <w:rPr>
          <w:rStyle w:val="line-number1"/>
          <w:sz w:val="16"/>
        </w:rPr>
        <w:t>20</w:t>
      </w:r>
      <w:r w:rsidRPr="001000CD">
        <w:rPr>
          <w:sz w:val="16"/>
        </w:rPr>
        <w:t xml:space="preserve"> </w:t>
      </w:r>
      <w:r w:rsidRPr="001000CD">
        <w:rPr>
          <w:rStyle w:val="keyword-directive1"/>
          <w:sz w:val="16"/>
        </w:rPr>
        <w:t>import</w:t>
      </w:r>
      <w:r w:rsidRPr="001000CD">
        <w:rPr>
          <w:sz w:val="16"/>
        </w:rPr>
        <w:t xml:space="preserve"> org.apache.wicket.markup.html.panel.FeedbackPanel;</w:t>
      </w:r>
    </w:p>
    <w:p w:rsidR="001000CD" w:rsidRPr="001000CD" w:rsidRDefault="001000CD">
      <w:pPr>
        <w:pStyle w:val="HTMLPreformatted"/>
        <w:divId w:val="1885100667"/>
        <w:rPr>
          <w:sz w:val="16"/>
        </w:rPr>
      </w:pPr>
      <w:r w:rsidRPr="001000CD">
        <w:rPr>
          <w:rStyle w:val="line-number1"/>
          <w:sz w:val="16"/>
        </w:rPr>
        <w:t>21</w:t>
      </w:r>
      <w:r w:rsidRPr="001000CD">
        <w:rPr>
          <w:sz w:val="16"/>
        </w:rPr>
        <w:t xml:space="preserve"> </w:t>
      </w:r>
      <w:r w:rsidRPr="001000CD">
        <w:rPr>
          <w:rStyle w:val="keyword-directive1"/>
          <w:sz w:val="16"/>
        </w:rPr>
        <w:t>import</w:t>
      </w:r>
      <w:r w:rsidRPr="001000CD">
        <w:rPr>
          <w:sz w:val="16"/>
        </w:rPr>
        <w:t xml:space="preserve"> org.apache.wicket.model.AbstractReadOnlyModel;</w:t>
      </w:r>
    </w:p>
    <w:p w:rsidR="001000CD" w:rsidRPr="001000CD" w:rsidRDefault="001000CD">
      <w:pPr>
        <w:pStyle w:val="HTMLPreformatted"/>
        <w:divId w:val="1885100667"/>
        <w:rPr>
          <w:sz w:val="16"/>
        </w:rPr>
      </w:pPr>
      <w:r w:rsidRPr="001000CD">
        <w:rPr>
          <w:rStyle w:val="line-number1"/>
          <w:sz w:val="16"/>
        </w:rPr>
        <w:t>22</w:t>
      </w:r>
      <w:r w:rsidRPr="001000CD">
        <w:rPr>
          <w:sz w:val="16"/>
        </w:rPr>
        <w:t xml:space="preserve"> </w:t>
      </w:r>
      <w:r w:rsidRPr="001000CD">
        <w:rPr>
          <w:rStyle w:val="keyword-directive1"/>
          <w:sz w:val="16"/>
        </w:rPr>
        <w:t>import</w:t>
      </w:r>
      <w:r w:rsidRPr="001000CD">
        <w:rPr>
          <w:sz w:val="16"/>
        </w:rPr>
        <w:t xml:space="preserve"> org.apache.wicket.model.Model;</w:t>
      </w:r>
    </w:p>
    <w:p w:rsidR="001000CD" w:rsidRPr="001000CD" w:rsidRDefault="001000CD">
      <w:pPr>
        <w:pStyle w:val="HTMLPreformatted"/>
        <w:divId w:val="1885100667"/>
        <w:rPr>
          <w:sz w:val="16"/>
        </w:rPr>
      </w:pPr>
      <w:r w:rsidRPr="001000CD">
        <w:rPr>
          <w:rStyle w:val="line-number1"/>
          <w:sz w:val="16"/>
        </w:rPr>
        <w:t>23</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24</w:t>
      </w:r>
      <w:r w:rsidRPr="001000CD">
        <w:rPr>
          <w:sz w:val="16"/>
        </w:rPr>
        <w:t xml:space="preserve"> </w:t>
      </w:r>
      <w:r w:rsidRPr="001000CD">
        <w:rPr>
          <w:rStyle w:val="comment1"/>
          <w:sz w:val="16"/>
        </w:rPr>
        <w:t>/**</w:t>
      </w:r>
    </w:p>
    <w:p w:rsidR="001000CD" w:rsidRPr="001000CD" w:rsidRDefault="001000CD">
      <w:pPr>
        <w:pStyle w:val="HTMLPreformatted"/>
        <w:divId w:val="1885100667"/>
        <w:rPr>
          <w:sz w:val="16"/>
        </w:rPr>
      </w:pPr>
      <w:r w:rsidRPr="001000CD">
        <w:rPr>
          <w:rStyle w:val="line-number1"/>
          <w:sz w:val="16"/>
        </w:rPr>
        <w:t>25</w:t>
      </w:r>
      <w:r w:rsidRPr="001000CD">
        <w:rPr>
          <w:sz w:val="16"/>
        </w:rPr>
        <w:t xml:space="preserve"> </w:t>
      </w:r>
      <w:r w:rsidRPr="001000CD">
        <w:rPr>
          <w:rStyle w:val="comment1"/>
          <w:sz w:val="16"/>
        </w:rPr>
        <w:t xml:space="preserve"> * All</w:t>
      </w:r>
      <w:r w:rsidRPr="001000CD">
        <w:rPr>
          <w:sz w:val="16"/>
        </w:rPr>
        <w:t xml:space="preserve"> </w:t>
      </w:r>
      <w:r w:rsidRPr="001000CD">
        <w:rPr>
          <w:rStyle w:val="comment1"/>
          <w:sz w:val="16"/>
        </w:rPr>
        <w:t>request</w:t>
      </w:r>
      <w:r w:rsidRPr="001000CD">
        <w:rPr>
          <w:sz w:val="16"/>
        </w:rPr>
        <w:t xml:space="preserve"> </w:t>
      </w:r>
      <w:r w:rsidRPr="001000CD">
        <w:rPr>
          <w:rStyle w:val="comment1"/>
          <w:sz w:val="16"/>
        </w:rPr>
        <w:t>page.</w:t>
      </w:r>
    </w:p>
    <w:p w:rsidR="001000CD" w:rsidRPr="001000CD" w:rsidRDefault="001000CD">
      <w:pPr>
        <w:pStyle w:val="HTMLPreformatted"/>
        <w:divId w:val="1885100667"/>
        <w:rPr>
          <w:sz w:val="16"/>
        </w:rPr>
      </w:pPr>
      <w:r w:rsidRPr="001000CD">
        <w:rPr>
          <w:rStyle w:val="line-number1"/>
          <w:sz w:val="16"/>
        </w:rPr>
        <w:t>26</w:t>
      </w:r>
      <w:r w:rsidRPr="001000CD">
        <w:rPr>
          <w:sz w:val="16"/>
        </w:rPr>
        <w:t xml:space="preserve"> </w:t>
      </w:r>
      <w:r w:rsidRPr="001000CD">
        <w:rPr>
          <w:rStyle w:val="comment1"/>
          <w:sz w:val="16"/>
        </w:rPr>
        <w:t xml:space="preserve"> * </w:t>
      </w:r>
    </w:p>
    <w:p w:rsidR="001000CD" w:rsidRPr="001000CD" w:rsidRDefault="001000CD">
      <w:pPr>
        <w:pStyle w:val="HTMLPreformatted"/>
        <w:divId w:val="1885100667"/>
        <w:rPr>
          <w:sz w:val="16"/>
        </w:rPr>
      </w:pPr>
      <w:r w:rsidRPr="001000CD">
        <w:rPr>
          <w:rStyle w:val="line-number1"/>
          <w:sz w:val="16"/>
        </w:rPr>
        <w:t>27</w:t>
      </w:r>
      <w:r w:rsidRPr="001000CD">
        <w:rPr>
          <w:sz w:val="16"/>
        </w:rPr>
        <w:t xml:space="preserve"> </w:t>
      </w:r>
      <w:r w:rsidRPr="001000CD">
        <w:rPr>
          <w:rStyle w:val="comment1"/>
          <w:sz w:val="16"/>
        </w:rPr>
        <w:t xml:space="preserve"> * </w:t>
      </w:r>
      <w:r w:rsidRPr="001000CD">
        <w:rPr>
          <w:rStyle w:val="st01"/>
          <w:sz w:val="16"/>
        </w:rPr>
        <w:t>@author</w:t>
      </w:r>
      <w:r w:rsidRPr="001000CD">
        <w:rPr>
          <w:sz w:val="16"/>
        </w:rPr>
        <w:t xml:space="preserve"> </w:t>
      </w:r>
      <w:r w:rsidRPr="001000CD">
        <w:rPr>
          <w:rStyle w:val="comment1"/>
          <w:sz w:val="16"/>
        </w:rPr>
        <w:t>Jan</w:t>
      </w:r>
      <w:r w:rsidRPr="001000CD">
        <w:rPr>
          <w:sz w:val="16"/>
        </w:rPr>
        <w:t xml:space="preserve"> </w:t>
      </w:r>
      <w:r w:rsidRPr="001000CD">
        <w:rPr>
          <w:rStyle w:val="comment1"/>
          <w:sz w:val="16"/>
        </w:rPr>
        <w:t>S.</w:t>
      </w:r>
      <w:r w:rsidRPr="001000CD">
        <w:rPr>
          <w:sz w:val="16"/>
        </w:rPr>
        <w:t xml:space="preserve"> </w:t>
      </w:r>
      <w:r w:rsidRPr="001000CD">
        <w:rPr>
          <w:rStyle w:val="comment1"/>
          <w:sz w:val="16"/>
        </w:rPr>
        <w:t>Hansen</w:t>
      </w:r>
    </w:p>
    <w:p w:rsidR="001000CD" w:rsidRPr="001000CD" w:rsidRDefault="001000CD">
      <w:pPr>
        <w:pStyle w:val="HTMLPreformatted"/>
        <w:divId w:val="1885100667"/>
        <w:rPr>
          <w:sz w:val="16"/>
        </w:rPr>
      </w:pPr>
      <w:r w:rsidRPr="001000CD">
        <w:rPr>
          <w:rStyle w:val="line-number1"/>
          <w:sz w:val="16"/>
        </w:rPr>
        <w:t>28</w:t>
      </w:r>
      <w:r w:rsidRPr="001000CD">
        <w:rPr>
          <w:sz w:val="16"/>
        </w:rPr>
        <w:t xml:space="preserve">  </w:t>
      </w:r>
      <w:r w:rsidRPr="001000CD">
        <w:rPr>
          <w:rStyle w:val="comment1"/>
          <w:sz w:val="16"/>
        </w:rPr>
        <w:t>*/</w:t>
      </w:r>
    </w:p>
    <w:p w:rsidR="001000CD" w:rsidRPr="001000CD" w:rsidRDefault="001000CD">
      <w:pPr>
        <w:pStyle w:val="HTMLPreformatted"/>
        <w:divId w:val="1885100667"/>
        <w:rPr>
          <w:sz w:val="16"/>
        </w:rPr>
      </w:pPr>
      <w:r w:rsidRPr="001000CD">
        <w:rPr>
          <w:rStyle w:val="line-number1"/>
          <w:sz w:val="16"/>
        </w:rPr>
        <w:t>29</w:t>
      </w:r>
      <w:r w:rsidRPr="001000CD">
        <w:rPr>
          <w:sz w:val="16"/>
        </w:rPr>
        <w:t xml:space="preserve"> </w:t>
      </w:r>
      <w:r w:rsidRPr="001000CD">
        <w:rPr>
          <w:rStyle w:val="keyword-directive1"/>
          <w:sz w:val="16"/>
        </w:rPr>
        <w:t>public</w:t>
      </w:r>
      <w:r w:rsidRPr="001000CD">
        <w:rPr>
          <w:sz w:val="16"/>
        </w:rPr>
        <w:t xml:space="preserve"> </w:t>
      </w:r>
      <w:r w:rsidRPr="001000CD">
        <w:rPr>
          <w:rStyle w:val="keyword-directive1"/>
          <w:sz w:val="16"/>
        </w:rPr>
        <w:t>final</w:t>
      </w:r>
      <w:r w:rsidRPr="001000CD">
        <w:rPr>
          <w:sz w:val="16"/>
        </w:rPr>
        <w:t xml:space="preserve"> </w:t>
      </w:r>
      <w:r w:rsidRPr="001000CD">
        <w:rPr>
          <w:rStyle w:val="keyword-directive1"/>
          <w:sz w:val="16"/>
        </w:rPr>
        <w:t>class</w:t>
      </w:r>
      <w:r w:rsidRPr="001000CD">
        <w:rPr>
          <w:sz w:val="16"/>
        </w:rPr>
        <w:t xml:space="preserve"> AllRequest </w:t>
      </w:r>
      <w:r w:rsidRPr="001000CD">
        <w:rPr>
          <w:rStyle w:val="keyword-directive1"/>
          <w:sz w:val="16"/>
        </w:rPr>
        <w:t>extends</w:t>
      </w:r>
      <w:r w:rsidRPr="001000CD">
        <w:rPr>
          <w:sz w:val="16"/>
        </w:rPr>
        <w:t xml:space="preserve"> BasePage {</w:t>
      </w:r>
    </w:p>
    <w:p w:rsidR="001000CD" w:rsidRPr="001000CD" w:rsidRDefault="001000CD">
      <w:pPr>
        <w:pStyle w:val="HTMLPreformatted"/>
        <w:divId w:val="1885100667"/>
        <w:rPr>
          <w:sz w:val="16"/>
        </w:rPr>
      </w:pPr>
      <w:r w:rsidRPr="001000CD">
        <w:rPr>
          <w:rStyle w:val="line-number1"/>
          <w:sz w:val="16"/>
        </w:rPr>
        <w:t>30</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31</w:t>
      </w:r>
      <w:r w:rsidRPr="001000CD">
        <w:rPr>
          <w:sz w:val="16"/>
        </w:rPr>
        <w:t xml:space="preserve">     </w:t>
      </w:r>
      <w:r w:rsidRPr="001000CD">
        <w:rPr>
          <w:rStyle w:val="keyword-directive1"/>
          <w:sz w:val="16"/>
        </w:rPr>
        <w:t>public</w:t>
      </w:r>
      <w:r w:rsidRPr="001000CD">
        <w:rPr>
          <w:sz w:val="16"/>
        </w:rPr>
        <w:t xml:space="preserve"> AllRequest() {</w:t>
      </w:r>
    </w:p>
    <w:p w:rsidR="001000CD" w:rsidRPr="001000CD" w:rsidRDefault="001000CD">
      <w:pPr>
        <w:pStyle w:val="HTMLPreformatted"/>
        <w:divId w:val="1885100667"/>
        <w:rPr>
          <w:sz w:val="16"/>
        </w:rPr>
      </w:pPr>
      <w:r w:rsidRPr="001000CD">
        <w:rPr>
          <w:rStyle w:val="line-number1"/>
          <w:sz w:val="16"/>
        </w:rPr>
        <w:t>32</w:t>
      </w:r>
      <w:r w:rsidRPr="001000CD">
        <w:rPr>
          <w:sz w:val="16"/>
        </w:rPr>
        <w:t xml:space="preserve">         </w:t>
      </w:r>
      <w:r w:rsidRPr="001000CD">
        <w:rPr>
          <w:rStyle w:val="keyword-directive1"/>
          <w:sz w:val="16"/>
        </w:rPr>
        <w:t>final</w:t>
      </w:r>
      <w:r w:rsidRPr="001000CD">
        <w:rPr>
          <w:sz w:val="16"/>
        </w:rPr>
        <w:t xml:space="preserve"> WicketSession wicketSession = WicketSession.get();</w:t>
      </w:r>
    </w:p>
    <w:p w:rsidR="001000CD" w:rsidRPr="001000CD" w:rsidRDefault="001000CD">
      <w:pPr>
        <w:pStyle w:val="HTMLPreformatted"/>
        <w:divId w:val="1885100667"/>
        <w:rPr>
          <w:sz w:val="16"/>
        </w:rPr>
      </w:pPr>
      <w:r w:rsidRPr="001000CD">
        <w:rPr>
          <w:rStyle w:val="line-number1"/>
          <w:sz w:val="16"/>
        </w:rPr>
        <w:t>33</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34</w:t>
      </w:r>
      <w:r w:rsidRPr="001000CD">
        <w:rPr>
          <w:sz w:val="16"/>
        </w:rPr>
        <w:t xml:space="preserve">         MenuBorder menuBorder = </w:t>
      </w:r>
      <w:r w:rsidRPr="001000CD">
        <w:rPr>
          <w:rStyle w:val="keyword-directive1"/>
          <w:sz w:val="16"/>
        </w:rPr>
        <w:t>new</w:t>
      </w:r>
      <w:r w:rsidRPr="001000CD">
        <w:rPr>
          <w:sz w:val="16"/>
        </w:rPr>
        <w:t xml:space="preserve"> MenuBorder(</w:t>
      </w:r>
      <w:r w:rsidRPr="001000CD">
        <w:rPr>
          <w:rStyle w:val="character1"/>
          <w:sz w:val="16"/>
        </w:rPr>
        <w:t>"mainNavigation"</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35</w:t>
      </w:r>
      <w:r w:rsidRPr="001000CD">
        <w:rPr>
          <w:sz w:val="16"/>
        </w:rPr>
        <w:t xml:space="preserve">         add(menuBorder);</w:t>
      </w:r>
    </w:p>
    <w:p w:rsidR="001000CD" w:rsidRPr="001000CD" w:rsidRDefault="001000CD">
      <w:pPr>
        <w:pStyle w:val="HTMLPreformatted"/>
        <w:divId w:val="1885100667"/>
        <w:rPr>
          <w:sz w:val="16"/>
        </w:rPr>
      </w:pPr>
      <w:r w:rsidRPr="001000CD">
        <w:rPr>
          <w:rStyle w:val="line-number1"/>
          <w:sz w:val="16"/>
        </w:rPr>
        <w:t>36</w:t>
      </w:r>
      <w:r w:rsidRPr="001000CD">
        <w:rPr>
          <w:sz w:val="16"/>
        </w:rPr>
        <w:t xml:space="preserve">         BorderBodyContainer borderBodyContainer = menuBorder.getBodyContainer();</w:t>
      </w:r>
    </w:p>
    <w:p w:rsidR="001000CD" w:rsidRPr="001000CD" w:rsidRDefault="001000CD">
      <w:pPr>
        <w:pStyle w:val="HTMLPreformatted"/>
        <w:divId w:val="1885100667"/>
        <w:rPr>
          <w:sz w:val="16"/>
        </w:rPr>
      </w:pPr>
      <w:r w:rsidRPr="001000CD">
        <w:rPr>
          <w:rStyle w:val="line-number1"/>
          <w:sz w:val="16"/>
        </w:rPr>
        <w:t>37</w:t>
      </w:r>
      <w:r w:rsidRPr="001000CD">
        <w:rPr>
          <w:sz w:val="16"/>
        </w:rPr>
        <w:t xml:space="preserve">         borderBodyContainer.add(</w:t>
      </w:r>
      <w:r w:rsidRPr="001000CD">
        <w:rPr>
          <w:rStyle w:val="keyword-directive1"/>
          <w:sz w:val="16"/>
        </w:rPr>
        <w:t>new</w:t>
      </w:r>
      <w:r w:rsidRPr="001000CD">
        <w:rPr>
          <w:sz w:val="16"/>
        </w:rPr>
        <w:t xml:space="preserve"> FeedbackPanel(</w:t>
      </w:r>
      <w:r w:rsidRPr="001000CD">
        <w:rPr>
          <w:rStyle w:val="character1"/>
          <w:sz w:val="16"/>
        </w:rPr>
        <w:t>"feedback"</w:t>
      </w:r>
      <w:r w:rsidRPr="001000CD">
        <w:rPr>
          <w:sz w:val="16"/>
        </w:rPr>
        <w:t>));</w:t>
      </w:r>
    </w:p>
    <w:p w:rsidR="001000CD" w:rsidRPr="001000CD" w:rsidRDefault="001000CD">
      <w:pPr>
        <w:pStyle w:val="HTMLPreformatted"/>
        <w:divId w:val="1885100667"/>
        <w:rPr>
          <w:sz w:val="16"/>
        </w:rPr>
      </w:pPr>
      <w:r w:rsidRPr="001000CD">
        <w:rPr>
          <w:rStyle w:val="line-number1"/>
          <w:sz w:val="16"/>
        </w:rPr>
        <w:t>38</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39</w:t>
      </w:r>
      <w:r w:rsidRPr="001000CD">
        <w:rPr>
          <w:sz w:val="16"/>
        </w:rPr>
        <w:t xml:space="preserve">         List&lt;Word&gt; wordsWithoutUploads = </w:t>
      </w:r>
    </w:p>
    <w:p w:rsidR="001000CD" w:rsidRPr="001000CD" w:rsidRDefault="001000CD">
      <w:pPr>
        <w:pStyle w:val="HTMLPreformatted"/>
        <w:divId w:val="1885100667"/>
        <w:rPr>
          <w:sz w:val="16"/>
        </w:rPr>
      </w:pPr>
      <w:r w:rsidRPr="001000CD">
        <w:rPr>
          <w:rStyle w:val="line-number1"/>
          <w:sz w:val="16"/>
        </w:rPr>
        <w:t>40</w:t>
      </w:r>
      <w:r w:rsidRPr="001000CD">
        <w:rPr>
          <w:sz w:val="16"/>
        </w:rPr>
        <w:t xml:space="preserve">                 WordBusiness.getAllWordsWithoutUploads();</w:t>
      </w:r>
    </w:p>
    <w:p w:rsidR="001000CD" w:rsidRPr="001000CD" w:rsidRDefault="001000CD">
      <w:pPr>
        <w:pStyle w:val="HTMLPreformatted"/>
        <w:divId w:val="1885100667"/>
        <w:rPr>
          <w:sz w:val="16"/>
        </w:rPr>
      </w:pPr>
      <w:r w:rsidRPr="001000CD">
        <w:rPr>
          <w:rStyle w:val="line-number1"/>
          <w:sz w:val="16"/>
        </w:rPr>
        <w:t>41</w:t>
      </w:r>
      <w:r w:rsidRPr="001000CD">
        <w:rPr>
          <w:sz w:val="16"/>
        </w:rPr>
        <w:t xml:space="preserve">         </w:t>
      </w:r>
      <w:r w:rsidRPr="001000CD">
        <w:rPr>
          <w:rStyle w:val="keyword-directive1"/>
          <w:sz w:val="16"/>
        </w:rPr>
        <w:t>if</w:t>
      </w:r>
      <w:r w:rsidRPr="001000CD">
        <w:rPr>
          <w:sz w:val="16"/>
        </w:rPr>
        <w:t xml:space="preserve"> (wordsWithoutUploads.size() == 0) {</w:t>
      </w:r>
    </w:p>
    <w:p w:rsidR="001000CD" w:rsidRPr="001000CD" w:rsidRDefault="001000CD">
      <w:pPr>
        <w:pStyle w:val="HTMLPreformatted"/>
        <w:divId w:val="1885100667"/>
        <w:rPr>
          <w:sz w:val="16"/>
        </w:rPr>
      </w:pPr>
      <w:r w:rsidRPr="001000CD">
        <w:rPr>
          <w:rStyle w:val="line-number1"/>
          <w:sz w:val="16"/>
        </w:rPr>
        <w:t>42</w:t>
      </w:r>
      <w:r w:rsidRPr="001000CD">
        <w:rPr>
          <w:sz w:val="16"/>
        </w:rPr>
        <w:t xml:space="preserve">             info(</w:t>
      </w:r>
      <w:r w:rsidRPr="001000CD">
        <w:rPr>
          <w:rStyle w:val="character1"/>
          <w:sz w:val="16"/>
        </w:rPr>
        <w:t>"Ingen forspørgelser unden forslag."</w:t>
      </w:r>
      <w:r w:rsidRPr="001000CD">
        <w:rPr>
          <w:sz w:val="16"/>
        </w:rPr>
        <w:t>);</w:t>
      </w:r>
    </w:p>
    <w:p w:rsidR="001000CD" w:rsidRPr="001000CD" w:rsidRDefault="001000CD">
      <w:pPr>
        <w:pStyle w:val="HTMLPreformatted"/>
        <w:divId w:val="1885100667"/>
        <w:rPr>
          <w:sz w:val="16"/>
        </w:rPr>
      </w:pPr>
      <w:r w:rsidRPr="001000CD">
        <w:rPr>
          <w:rStyle w:val="line-number1"/>
          <w:sz w:val="16"/>
        </w:rPr>
        <w:lastRenderedPageBreak/>
        <w:t>43</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44</w:t>
      </w:r>
      <w:r w:rsidRPr="001000CD">
        <w:rPr>
          <w:sz w:val="16"/>
        </w:rPr>
        <w:t xml:space="preserve">         PageableListView pageableListView =</w:t>
      </w:r>
    </w:p>
    <w:p w:rsidR="001000CD" w:rsidRPr="001000CD" w:rsidRDefault="001000CD">
      <w:pPr>
        <w:pStyle w:val="HTMLPreformatted"/>
        <w:divId w:val="1885100667"/>
        <w:rPr>
          <w:sz w:val="16"/>
        </w:rPr>
      </w:pPr>
      <w:r w:rsidRPr="001000CD">
        <w:rPr>
          <w:rStyle w:val="line-number1"/>
          <w:sz w:val="16"/>
        </w:rPr>
        <w:t>45</w:t>
      </w:r>
      <w:r w:rsidRPr="001000CD">
        <w:rPr>
          <w:sz w:val="16"/>
        </w:rPr>
        <w:t xml:space="preserve">                 </w:t>
      </w:r>
      <w:r w:rsidRPr="001000CD">
        <w:rPr>
          <w:rStyle w:val="keyword-directive1"/>
          <w:sz w:val="16"/>
        </w:rPr>
        <w:t>new</w:t>
      </w:r>
      <w:r w:rsidRPr="001000CD">
        <w:rPr>
          <w:sz w:val="16"/>
        </w:rPr>
        <w:t xml:space="preserve"> PageableListView(</w:t>
      </w:r>
      <w:r w:rsidRPr="001000CD">
        <w:rPr>
          <w:rStyle w:val="character1"/>
          <w:sz w:val="16"/>
        </w:rPr>
        <w:t>"pageable"</w:t>
      </w:r>
      <w:r w:rsidRPr="001000CD">
        <w:rPr>
          <w:sz w:val="16"/>
        </w:rPr>
        <w:t>, wordsWithoutUploads, 6) {</w:t>
      </w:r>
    </w:p>
    <w:p w:rsidR="001000CD" w:rsidRPr="001000CD" w:rsidRDefault="001000CD">
      <w:pPr>
        <w:pStyle w:val="HTMLPreformatted"/>
        <w:divId w:val="1885100667"/>
        <w:rPr>
          <w:sz w:val="16"/>
        </w:rPr>
      </w:pPr>
      <w:r w:rsidRPr="001000CD">
        <w:rPr>
          <w:rStyle w:val="line-number1"/>
          <w:sz w:val="16"/>
        </w:rPr>
        <w:t>46</w:t>
      </w:r>
      <w:r w:rsidRPr="001000CD">
        <w:rPr>
          <w:sz w:val="16"/>
        </w:rPr>
        <w:t xml:space="preserve">             @Override</w:t>
      </w:r>
    </w:p>
    <w:p w:rsidR="001000CD" w:rsidRPr="001000CD" w:rsidRDefault="001000CD">
      <w:pPr>
        <w:pStyle w:val="HTMLPreformatted"/>
        <w:divId w:val="1885100667"/>
        <w:rPr>
          <w:sz w:val="16"/>
        </w:rPr>
      </w:pPr>
      <w:r w:rsidRPr="001000CD">
        <w:rPr>
          <w:rStyle w:val="line-number1"/>
          <w:sz w:val="16"/>
        </w:rPr>
        <w:t>47</w:t>
      </w:r>
      <w:r w:rsidRPr="001000CD">
        <w:rPr>
          <w:sz w:val="16"/>
        </w:rPr>
        <w:t xml:space="preserve">             </w:t>
      </w:r>
      <w:r w:rsidRPr="001000CD">
        <w:rPr>
          <w:rStyle w:val="keyword-directive1"/>
          <w:sz w:val="16"/>
        </w:rPr>
        <w:t>protected</w:t>
      </w:r>
      <w:r w:rsidRPr="001000CD">
        <w:rPr>
          <w:sz w:val="16"/>
        </w:rPr>
        <w:t xml:space="preserve"> </w:t>
      </w:r>
      <w:r w:rsidRPr="001000CD">
        <w:rPr>
          <w:rStyle w:val="keyword-directive1"/>
          <w:sz w:val="16"/>
        </w:rPr>
        <w:t>void</w:t>
      </w:r>
      <w:r w:rsidRPr="001000CD">
        <w:rPr>
          <w:sz w:val="16"/>
        </w:rPr>
        <w:t xml:space="preserve"> populateItem(</w:t>
      </w:r>
      <w:r w:rsidRPr="001000CD">
        <w:rPr>
          <w:rStyle w:val="keyword-directive1"/>
          <w:sz w:val="16"/>
        </w:rPr>
        <w:t>final</w:t>
      </w:r>
      <w:r w:rsidRPr="001000CD">
        <w:rPr>
          <w:sz w:val="16"/>
        </w:rPr>
        <w:t xml:space="preserve"> ListItem item) {</w:t>
      </w:r>
    </w:p>
    <w:p w:rsidR="001000CD" w:rsidRPr="001000CD" w:rsidRDefault="001000CD">
      <w:pPr>
        <w:pStyle w:val="HTMLPreformatted"/>
        <w:divId w:val="1885100667"/>
        <w:rPr>
          <w:sz w:val="16"/>
        </w:rPr>
      </w:pPr>
      <w:r w:rsidRPr="001000CD">
        <w:rPr>
          <w:rStyle w:val="line-number1"/>
          <w:sz w:val="16"/>
        </w:rPr>
        <w:t>48</w:t>
      </w:r>
      <w:r w:rsidRPr="001000CD">
        <w:rPr>
          <w:sz w:val="16"/>
        </w:rPr>
        <w:t xml:space="preserve">                 </w:t>
      </w:r>
      <w:r w:rsidRPr="001000CD">
        <w:rPr>
          <w:rStyle w:val="keyword-directive1"/>
          <w:sz w:val="16"/>
        </w:rPr>
        <w:t>final</w:t>
      </w:r>
      <w:r w:rsidRPr="001000CD">
        <w:rPr>
          <w:sz w:val="16"/>
        </w:rPr>
        <w:t xml:space="preserve"> Word word = (Word)item.getModelObject();</w:t>
      </w:r>
    </w:p>
    <w:p w:rsidR="001000CD" w:rsidRPr="001000CD" w:rsidRDefault="001000CD">
      <w:pPr>
        <w:pStyle w:val="HTMLPreformatted"/>
        <w:divId w:val="1885100667"/>
        <w:rPr>
          <w:sz w:val="16"/>
        </w:rPr>
      </w:pPr>
      <w:r w:rsidRPr="001000CD">
        <w:rPr>
          <w:rStyle w:val="line-number1"/>
          <w:sz w:val="16"/>
        </w:rPr>
        <w:t>49</w:t>
      </w:r>
      <w:r w:rsidRPr="001000CD">
        <w:rPr>
          <w:sz w:val="16"/>
        </w:rPr>
        <w:t xml:space="preserve">                 Label wordLabel = </w:t>
      </w:r>
      <w:r w:rsidRPr="001000CD">
        <w:rPr>
          <w:rStyle w:val="keyword-directive1"/>
          <w:sz w:val="16"/>
        </w:rPr>
        <w:t>new</w:t>
      </w:r>
      <w:r w:rsidRPr="001000CD">
        <w:rPr>
          <w:sz w:val="16"/>
        </w:rPr>
        <w:t xml:space="preserve"> Label(</w:t>
      </w:r>
      <w:r w:rsidRPr="001000CD">
        <w:rPr>
          <w:rStyle w:val="character1"/>
          <w:sz w:val="16"/>
        </w:rPr>
        <w:t>"word"</w:t>
      </w:r>
      <w:r w:rsidRPr="001000CD">
        <w:rPr>
          <w:sz w:val="16"/>
        </w:rPr>
        <w:t>, word.getWord());</w:t>
      </w:r>
    </w:p>
    <w:p w:rsidR="001000CD" w:rsidRPr="001000CD" w:rsidRDefault="001000CD">
      <w:pPr>
        <w:pStyle w:val="HTMLPreformatted"/>
        <w:divId w:val="1885100667"/>
        <w:rPr>
          <w:sz w:val="16"/>
        </w:rPr>
      </w:pPr>
      <w:r w:rsidRPr="001000CD">
        <w:rPr>
          <w:rStyle w:val="line-number1"/>
          <w:sz w:val="16"/>
        </w:rPr>
        <w:t>50</w:t>
      </w:r>
      <w:r w:rsidRPr="001000CD">
        <w:rPr>
          <w:sz w:val="16"/>
        </w:rPr>
        <w:t xml:space="preserve">                 Link wordLink = </w:t>
      </w:r>
      <w:r w:rsidRPr="001000CD">
        <w:rPr>
          <w:rStyle w:val="keyword-directive1"/>
          <w:sz w:val="16"/>
        </w:rPr>
        <w:t>new</w:t>
      </w:r>
      <w:r w:rsidRPr="001000CD">
        <w:rPr>
          <w:sz w:val="16"/>
        </w:rPr>
        <w:t xml:space="preserve"> Link(</w:t>
      </w:r>
      <w:r w:rsidRPr="001000CD">
        <w:rPr>
          <w:rStyle w:val="character1"/>
          <w:sz w:val="16"/>
        </w:rPr>
        <w:t>"wordLink"</w:t>
      </w:r>
      <w:r w:rsidRPr="001000CD">
        <w:rPr>
          <w:sz w:val="16"/>
        </w:rPr>
        <w:t>) {</w:t>
      </w:r>
    </w:p>
    <w:p w:rsidR="001000CD" w:rsidRPr="001000CD" w:rsidRDefault="001000CD">
      <w:pPr>
        <w:pStyle w:val="HTMLPreformatted"/>
        <w:divId w:val="1885100667"/>
        <w:rPr>
          <w:sz w:val="16"/>
        </w:rPr>
      </w:pPr>
      <w:r w:rsidRPr="001000CD">
        <w:rPr>
          <w:rStyle w:val="line-number1"/>
          <w:sz w:val="16"/>
        </w:rPr>
        <w:t>51</w:t>
      </w:r>
      <w:r w:rsidRPr="001000CD">
        <w:rPr>
          <w:sz w:val="16"/>
        </w:rPr>
        <w:t xml:space="preserve">                     @Override</w:t>
      </w:r>
    </w:p>
    <w:p w:rsidR="001000CD" w:rsidRPr="001000CD" w:rsidRDefault="001000CD">
      <w:pPr>
        <w:pStyle w:val="HTMLPreformatted"/>
        <w:divId w:val="1885100667"/>
        <w:rPr>
          <w:sz w:val="16"/>
        </w:rPr>
      </w:pPr>
      <w:r w:rsidRPr="001000CD">
        <w:rPr>
          <w:rStyle w:val="line-number1"/>
          <w:sz w:val="16"/>
        </w:rPr>
        <w:t>52</w:t>
      </w:r>
      <w:r w:rsidRPr="001000CD">
        <w:rPr>
          <w:sz w:val="16"/>
        </w:rPr>
        <w:t xml:space="preserve">                     </w:t>
      </w:r>
      <w:r w:rsidRPr="001000CD">
        <w:rPr>
          <w:rStyle w:val="keyword-directive1"/>
          <w:sz w:val="16"/>
        </w:rPr>
        <w:t>public</w:t>
      </w:r>
      <w:r w:rsidRPr="001000CD">
        <w:rPr>
          <w:sz w:val="16"/>
        </w:rPr>
        <w:t xml:space="preserve"> </w:t>
      </w:r>
      <w:r w:rsidRPr="001000CD">
        <w:rPr>
          <w:rStyle w:val="keyword-directive1"/>
          <w:sz w:val="16"/>
        </w:rPr>
        <w:t>void</w:t>
      </w:r>
      <w:r w:rsidRPr="001000CD">
        <w:rPr>
          <w:sz w:val="16"/>
        </w:rPr>
        <w:t xml:space="preserve"> onClick() {</w:t>
      </w:r>
    </w:p>
    <w:p w:rsidR="001000CD" w:rsidRPr="001000CD" w:rsidRDefault="001000CD">
      <w:pPr>
        <w:pStyle w:val="HTMLPreformatted"/>
        <w:divId w:val="1885100667"/>
        <w:rPr>
          <w:sz w:val="16"/>
        </w:rPr>
      </w:pPr>
      <w:r w:rsidRPr="001000CD">
        <w:rPr>
          <w:rStyle w:val="line-number1"/>
          <w:sz w:val="16"/>
        </w:rPr>
        <w:t>53</w:t>
      </w:r>
      <w:r w:rsidRPr="001000CD">
        <w:rPr>
          <w:sz w:val="16"/>
        </w:rPr>
        <w:t xml:space="preserve">                         Page page = </w:t>
      </w:r>
      <w:r w:rsidRPr="001000CD">
        <w:rPr>
          <w:rStyle w:val="keyword-directive1"/>
          <w:sz w:val="16"/>
        </w:rPr>
        <w:t>new</w:t>
      </w:r>
      <w:r w:rsidRPr="001000CD">
        <w:rPr>
          <w:sz w:val="16"/>
        </w:rPr>
        <w:t xml:space="preserve"> SelectedWord(word);</w:t>
      </w:r>
    </w:p>
    <w:p w:rsidR="001000CD" w:rsidRPr="001000CD" w:rsidRDefault="001000CD">
      <w:pPr>
        <w:pStyle w:val="HTMLPreformatted"/>
        <w:divId w:val="1885100667"/>
        <w:rPr>
          <w:sz w:val="16"/>
        </w:rPr>
      </w:pPr>
      <w:r w:rsidRPr="001000CD">
        <w:rPr>
          <w:rStyle w:val="line-number1"/>
          <w:sz w:val="16"/>
        </w:rPr>
        <w:t>54</w:t>
      </w:r>
      <w:r w:rsidRPr="001000CD">
        <w:rPr>
          <w:sz w:val="16"/>
        </w:rPr>
        <w:t xml:space="preserve">                         setResponsePage(page);</w:t>
      </w:r>
    </w:p>
    <w:p w:rsidR="001000CD" w:rsidRPr="001000CD" w:rsidRDefault="001000CD">
      <w:pPr>
        <w:pStyle w:val="HTMLPreformatted"/>
        <w:divId w:val="1885100667"/>
        <w:rPr>
          <w:sz w:val="16"/>
        </w:rPr>
      </w:pPr>
      <w:r w:rsidRPr="001000CD">
        <w:rPr>
          <w:rStyle w:val="line-number1"/>
          <w:sz w:val="16"/>
        </w:rPr>
        <w:t>55</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56</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57</w:t>
      </w:r>
      <w:r w:rsidRPr="001000CD">
        <w:rPr>
          <w:sz w:val="16"/>
        </w:rPr>
        <w:t xml:space="preserve">                 wordLink.add(</w:t>
      </w:r>
      <w:r w:rsidRPr="001000CD">
        <w:rPr>
          <w:rStyle w:val="keyword-directive1"/>
          <w:sz w:val="16"/>
        </w:rPr>
        <w:t>new</w:t>
      </w:r>
      <w:r w:rsidRPr="001000CD">
        <w:rPr>
          <w:sz w:val="16"/>
        </w:rPr>
        <w:t xml:space="preserve"> AttributeModifier(</w:t>
      </w:r>
      <w:r w:rsidRPr="001000CD">
        <w:rPr>
          <w:rStyle w:val="character1"/>
          <w:sz w:val="16"/>
        </w:rPr>
        <w:t>"title"</w:t>
      </w:r>
      <w:r w:rsidRPr="001000CD">
        <w:rPr>
          <w:sz w:val="16"/>
        </w:rPr>
        <w:t xml:space="preserve">, </w:t>
      </w:r>
      <w:r w:rsidRPr="001000CD">
        <w:rPr>
          <w:rStyle w:val="keyword-directive1"/>
          <w:sz w:val="16"/>
        </w:rPr>
        <w:t>true</w:t>
      </w:r>
      <w:r w:rsidRPr="001000CD">
        <w:rPr>
          <w:sz w:val="16"/>
        </w:rPr>
        <w:t>,</w:t>
      </w:r>
    </w:p>
    <w:p w:rsidR="001000CD" w:rsidRPr="001000CD" w:rsidRDefault="001000CD">
      <w:pPr>
        <w:pStyle w:val="HTMLPreformatted"/>
        <w:divId w:val="1885100667"/>
        <w:rPr>
          <w:sz w:val="16"/>
        </w:rPr>
      </w:pPr>
      <w:r w:rsidRPr="001000CD">
        <w:rPr>
          <w:rStyle w:val="line-number1"/>
          <w:sz w:val="16"/>
        </w:rPr>
        <w:t>58</w:t>
      </w:r>
      <w:r w:rsidRPr="001000CD">
        <w:rPr>
          <w:sz w:val="16"/>
        </w:rPr>
        <w:t xml:space="preserve">                     </w:t>
      </w:r>
      <w:r w:rsidRPr="001000CD">
        <w:rPr>
          <w:rStyle w:val="keyword-directive1"/>
          <w:sz w:val="16"/>
        </w:rPr>
        <w:t>new</w:t>
      </w:r>
      <w:r w:rsidRPr="001000CD">
        <w:rPr>
          <w:sz w:val="16"/>
        </w:rPr>
        <w:t xml:space="preserve"> Model(word.getDescription())));</w:t>
      </w:r>
    </w:p>
    <w:p w:rsidR="001000CD" w:rsidRPr="001000CD" w:rsidRDefault="001000CD">
      <w:pPr>
        <w:pStyle w:val="HTMLPreformatted"/>
        <w:divId w:val="1885100667"/>
        <w:rPr>
          <w:sz w:val="16"/>
        </w:rPr>
      </w:pPr>
      <w:r w:rsidRPr="001000CD">
        <w:rPr>
          <w:rStyle w:val="line-number1"/>
          <w:sz w:val="16"/>
        </w:rPr>
        <w:t>59</w:t>
      </w:r>
      <w:r w:rsidRPr="001000CD">
        <w:rPr>
          <w:sz w:val="16"/>
        </w:rPr>
        <w:t xml:space="preserve">                 wordLink.add(wordLabel);</w:t>
      </w:r>
    </w:p>
    <w:p w:rsidR="001000CD" w:rsidRPr="001000CD" w:rsidRDefault="001000CD">
      <w:pPr>
        <w:pStyle w:val="HTMLPreformatted"/>
        <w:divId w:val="1885100667"/>
        <w:rPr>
          <w:sz w:val="16"/>
        </w:rPr>
      </w:pPr>
      <w:r w:rsidRPr="001000CD">
        <w:rPr>
          <w:rStyle w:val="line-number1"/>
          <w:sz w:val="16"/>
        </w:rPr>
        <w:t>60</w:t>
      </w:r>
      <w:r w:rsidRPr="001000CD">
        <w:rPr>
          <w:sz w:val="16"/>
        </w:rPr>
        <w:t xml:space="preserve">                 item.add(wordLink);</w:t>
      </w:r>
    </w:p>
    <w:p w:rsidR="001000CD" w:rsidRPr="001000CD" w:rsidRDefault="001000CD">
      <w:pPr>
        <w:pStyle w:val="HTMLPreformatted"/>
        <w:divId w:val="1885100667"/>
        <w:rPr>
          <w:sz w:val="16"/>
        </w:rPr>
      </w:pPr>
      <w:r w:rsidRPr="001000CD">
        <w:rPr>
          <w:rStyle w:val="line-number1"/>
          <w:sz w:val="16"/>
        </w:rPr>
        <w:t>61</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62</w:t>
      </w:r>
      <w:r w:rsidRPr="001000CD">
        <w:rPr>
          <w:sz w:val="16"/>
        </w:rPr>
        <w:t xml:space="preserve">                 item.add(</w:t>
      </w:r>
      <w:r w:rsidRPr="001000CD">
        <w:rPr>
          <w:rStyle w:val="keyword-directive1"/>
          <w:sz w:val="16"/>
        </w:rPr>
        <w:t>new</w:t>
      </w:r>
      <w:r w:rsidRPr="001000CD">
        <w:rPr>
          <w:sz w:val="16"/>
        </w:rPr>
        <w:t xml:space="preserve"> Label(</w:t>
      </w:r>
      <w:r w:rsidRPr="001000CD">
        <w:rPr>
          <w:rStyle w:val="character1"/>
          <w:sz w:val="16"/>
        </w:rPr>
        <w:t>"created"</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63</w:t>
      </w:r>
      <w:r w:rsidRPr="001000CD">
        <w:rPr>
          <w:sz w:val="16"/>
        </w:rPr>
        <w:t xml:space="preserve">                         standardDateTimeFormat.format(word.getCreatedDateTime()))); </w:t>
      </w:r>
    </w:p>
    <w:p w:rsidR="001000CD" w:rsidRPr="001000CD" w:rsidRDefault="001000CD">
      <w:pPr>
        <w:pStyle w:val="HTMLPreformatted"/>
        <w:divId w:val="1885100667"/>
        <w:rPr>
          <w:sz w:val="16"/>
        </w:rPr>
      </w:pPr>
      <w:r w:rsidRPr="001000CD">
        <w:rPr>
          <w:rStyle w:val="line-number1"/>
          <w:sz w:val="16"/>
        </w:rPr>
        <w:t>64</w:t>
      </w:r>
      <w:r w:rsidRPr="001000CD">
        <w:rPr>
          <w:sz w:val="16"/>
        </w:rPr>
        <w:t xml:space="preserve">                 List&lt;String&gt; wordGroupList = word.getSortedWordGroups();</w:t>
      </w:r>
    </w:p>
    <w:p w:rsidR="001000CD" w:rsidRPr="001000CD" w:rsidRDefault="001000CD">
      <w:pPr>
        <w:pStyle w:val="HTMLPreformatted"/>
        <w:divId w:val="1885100667"/>
        <w:rPr>
          <w:sz w:val="16"/>
        </w:rPr>
      </w:pPr>
      <w:r w:rsidRPr="001000CD">
        <w:rPr>
          <w:rStyle w:val="line-number1"/>
          <w:sz w:val="16"/>
        </w:rPr>
        <w:t>65</w:t>
      </w:r>
      <w:r w:rsidRPr="001000CD">
        <w:rPr>
          <w:sz w:val="16"/>
        </w:rPr>
        <w:t xml:space="preserve">                 item.add(</w:t>
      </w:r>
      <w:r w:rsidRPr="001000CD">
        <w:rPr>
          <w:rStyle w:val="keyword-directive1"/>
          <w:sz w:val="16"/>
        </w:rPr>
        <w:t>new</w:t>
      </w:r>
      <w:r w:rsidRPr="001000CD">
        <w:rPr>
          <w:sz w:val="16"/>
        </w:rPr>
        <w:t xml:space="preserve"> Label(</w:t>
      </w:r>
      <w:r w:rsidRPr="001000CD">
        <w:rPr>
          <w:rStyle w:val="character1"/>
          <w:sz w:val="16"/>
        </w:rPr>
        <w:t>"groups"</w:t>
      </w:r>
      <w:r w:rsidRPr="001000CD">
        <w:rPr>
          <w:sz w:val="16"/>
        </w:rPr>
        <w:t>, Text.makeWordGroupString(wordGroupList)));</w:t>
      </w:r>
    </w:p>
    <w:p w:rsidR="001000CD" w:rsidRPr="001000CD" w:rsidRDefault="001000CD">
      <w:pPr>
        <w:pStyle w:val="HTMLPreformatted"/>
        <w:divId w:val="1885100667"/>
        <w:rPr>
          <w:sz w:val="16"/>
        </w:rPr>
      </w:pPr>
      <w:r w:rsidRPr="001000CD">
        <w:rPr>
          <w:rStyle w:val="line-number1"/>
          <w:sz w:val="16"/>
        </w:rPr>
        <w:t>66</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67</w:t>
      </w:r>
      <w:r w:rsidRPr="001000CD">
        <w:rPr>
          <w:sz w:val="16"/>
        </w:rPr>
        <w:t xml:space="preserve">                 Link uploadLink = </w:t>
      </w:r>
      <w:r w:rsidRPr="001000CD">
        <w:rPr>
          <w:rStyle w:val="keyword-directive1"/>
          <w:sz w:val="16"/>
        </w:rPr>
        <w:t>new</w:t>
      </w:r>
      <w:r w:rsidRPr="001000CD">
        <w:rPr>
          <w:sz w:val="16"/>
        </w:rPr>
        <w:t xml:space="preserve"> Link(</w:t>
      </w:r>
      <w:r w:rsidRPr="001000CD">
        <w:rPr>
          <w:rStyle w:val="character1"/>
          <w:sz w:val="16"/>
        </w:rPr>
        <w:t>"uploadLink"</w:t>
      </w:r>
      <w:r w:rsidRPr="001000CD">
        <w:rPr>
          <w:sz w:val="16"/>
        </w:rPr>
        <w:t>) {</w:t>
      </w:r>
    </w:p>
    <w:p w:rsidR="001000CD" w:rsidRPr="001000CD" w:rsidRDefault="001000CD">
      <w:pPr>
        <w:pStyle w:val="HTMLPreformatted"/>
        <w:divId w:val="1885100667"/>
        <w:rPr>
          <w:sz w:val="16"/>
        </w:rPr>
      </w:pPr>
      <w:r w:rsidRPr="001000CD">
        <w:rPr>
          <w:rStyle w:val="line-number1"/>
          <w:sz w:val="16"/>
        </w:rPr>
        <w:t>68</w:t>
      </w:r>
      <w:r w:rsidRPr="001000CD">
        <w:rPr>
          <w:sz w:val="16"/>
        </w:rPr>
        <w:t xml:space="preserve">                     @Override</w:t>
      </w:r>
    </w:p>
    <w:p w:rsidR="001000CD" w:rsidRPr="001000CD" w:rsidRDefault="001000CD">
      <w:pPr>
        <w:pStyle w:val="HTMLPreformatted"/>
        <w:divId w:val="1885100667"/>
        <w:rPr>
          <w:sz w:val="16"/>
        </w:rPr>
      </w:pPr>
      <w:r w:rsidRPr="001000CD">
        <w:rPr>
          <w:rStyle w:val="line-number1"/>
          <w:sz w:val="16"/>
        </w:rPr>
        <w:t>69</w:t>
      </w:r>
      <w:r w:rsidRPr="001000CD">
        <w:rPr>
          <w:sz w:val="16"/>
        </w:rPr>
        <w:t xml:space="preserve">                     </w:t>
      </w:r>
      <w:r w:rsidRPr="001000CD">
        <w:rPr>
          <w:rStyle w:val="keyword-directive1"/>
          <w:sz w:val="16"/>
        </w:rPr>
        <w:t>public</w:t>
      </w:r>
      <w:r w:rsidRPr="001000CD">
        <w:rPr>
          <w:sz w:val="16"/>
        </w:rPr>
        <w:t xml:space="preserve"> </w:t>
      </w:r>
      <w:r w:rsidRPr="001000CD">
        <w:rPr>
          <w:rStyle w:val="keyword-directive1"/>
          <w:sz w:val="16"/>
        </w:rPr>
        <w:t>void</w:t>
      </w:r>
      <w:r w:rsidRPr="001000CD">
        <w:rPr>
          <w:sz w:val="16"/>
        </w:rPr>
        <w:t xml:space="preserve"> onClick() {</w:t>
      </w:r>
    </w:p>
    <w:p w:rsidR="001000CD" w:rsidRPr="001000CD" w:rsidRDefault="001000CD">
      <w:pPr>
        <w:pStyle w:val="HTMLPreformatted"/>
        <w:divId w:val="1885100667"/>
        <w:rPr>
          <w:sz w:val="16"/>
        </w:rPr>
      </w:pPr>
      <w:r w:rsidRPr="001000CD">
        <w:rPr>
          <w:rStyle w:val="line-number1"/>
          <w:sz w:val="16"/>
        </w:rPr>
        <w:t>70</w:t>
      </w:r>
      <w:r w:rsidRPr="001000CD">
        <w:rPr>
          <w:sz w:val="16"/>
        </w:rPr>
        <w:t xml:space="preserve">                         Page page = </w:t>
      </w:r>
      <w:r w:rsidRPr="001000CD">
        <w:rPr>
          <w:rStyle w:val="keyword-directive1"/>
          <w:sz w:val="16"/>
        </w:rPr>
        <w:t>new</w:t>
      </w:r>
      <w:r w:rsidRPr="001000CD">
        <w:rPr>
          <w:sz w:val="16"/>
        </w:rPr>
        <w:t xml:space="preserve"> Upload(word);</w:t>
      </w:r>
    </w:p>
    <w:p w:rsidR="001000CD" w:rsidRPr="001000CD" w:rsidRDefault="001000CD">
      <w:pPr>
        <w:pStyle w:val="HTMLPreformatted"/>
        <w:divId w:val="1885100667"/>
        <w:rPr>
          <w:sz w:val="16"/>
        </w:rPr>
      </w:pPr>
      <w:r w:rsidRPr="001000CD">
        <w:rPr>
          <w:rStyle w:val="line-number1"/>
          <w:sz w:val="16"/>
        </w:rPr>
        <w:t>71</w:t>
      </w:r>
      <w:r w:rsidRPr="001000CD">
        <w:rPr>
          <w:sz w:val="16"/>
        </w:rPr>
        <w:t xml:space="preserve">                         setResponsePage(page);</w:t>
      </w:r>
    </w:p>
    <w:p w:rsidR="001000CD" w:rsidRPr="001000CD" w:rsidRDefault="001000CD">
      <w:pPr>
        <w:pStyle w:val="HTMLPreformatted"/>
        <w:divId w:val="1885100667"/>
        <w:rPr>
          <w:sz w:val="16"/>
        </w:rPr>
      </w:pPr>
      <w:r w:rsidRPr="001000CD">
        <w:rPr>
          <w:rStyle w:val="line-number1"/>
          <w:sz w:val="16"/>
        </w:rPr>
        <w:t>72</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73</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74</w:t>
      </w:r>
      <w:r w:rsidRPr="001000CD">
        <w:rPr>
          <w:sz w:val="16"/>
        </w:rPr>
        <w:t xml:space="preserve">                 </w:t>
      </w:r>
      <w:r w:rsidRPr="001000CD">
        <w:rPr>
          <w:rStyle w:val="keyword-directive1"/>
          <w:sz w:val="16"/>
        </w:rPr>
        <w:t>if</w:t>
      </w:r>
      <w:r w:rsidRPr="001000CD">
        <w:rPr>
          <w:sz w:val="16"/>
        </w:rPr>
        <w:t xml:space="preserve"> (!wicketSession.isAuthenticated()) {</w:t>
      </w:r>
    </w:p>
    <w:p w:rsidR="001000CD" w:rsidRPr="001000CD" w:rsidRDefault="001000CD">
      <w:pPr>
        <w:pStyle w:val="HTMLPreformatted"/>
        <w:divId w:val="1885100667"/>
        <w:rPr>
          <w:sz w:val="16"/>
        </w:rPr>
      </w:pPr>
      <w:r w:rsidRPr="001000CD">
        <w:rPr>
          <w:rStyle w:val="line-number1"/>
          <w:sz w:val="16"/>
        </w:rPr>
        <w:t>75</w:t>
      </w:r>
      <w:r w:rsidRPr="001000CD">
        <w:rPr>
          <w:sz w:val="16"/>
        </w:rPr>
        <w:t xml:space="preserve">                     uploadLink.setEnabled(</w:t>
      </w:r>
      <w:r w:rsidRPr="001000CD">
        <w:rPr>
          <w:rStyle w:val="keyword-directive1"/>
          <w:sz w:val="16"/>
        </w:rPr>
        <w:t>false</w:t>
      </w:r>
      <w:r w:rsidRPr="001000CD">
        <w:rPr>
          <w:sz w:val="16"/>
        </w:rPr>
        <w:t>);</w:t>
      </w:r>
    </w:p>
    <w:p w:rsidR="001000CD" w:rsidRPr="001000CD" w:rsidRDefault="001000CD">
      <w:pPr>
        <w:pStyle w:val="HTMLPreformatted"/>
        <w:divId w:val="1885100667"/>
        <w:rPr>
          <w:sz w:val="16"/>
        </w:rPr>
      </w:pPr>
      <w:r w:rsidRPr="001000CD">
        <w:rPr>
          <w:rStyle w:val="line-number1"/>
          <w:sz w:val="16"/>
        </w:rPr>
        <w:t>76</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77</w:t>
      </w:r>
      <w:r w:rsidRPr="001000CD">
        <w:rPr>
          <w:sz w:val="16"/>
        </w:rPr>
        <w:t xml:space="preserve">                 item.add(uploadLink);</w:t>
      </w:r>
    </w:p>
    <w:p w:rsidR="001000CD" w:rsidRPr="001000CD" w:rsidRDefault="001000CD">
      <w:pPr>
        <w:pStyle w:val="HTMLPreformatted"/>
        <w:divId w:val="1885100667"/>
        <w:rPr>
          <w:sz w:val="16"/>
        </w:rPr>
      </w:pPr>
      <w:r w:rsidRPr="001000CD">
        <w:rPr>
          <w:rStyle w:val="line-number1"/>
          <w:sz w:val="16"/>
        </w:rPr>
        <w:t>78</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79</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80</w:t>
      </w:r>
      <w:r w:rsidRPr="001000CD">
        <w:rPr>
          <w:sz w:val="16"/>
        </w:rPr>
        <w:t xml:space="preserve">                 item.add(</w:t>
      </w:r>
      <w:r w:rsidRPr="001000CD">
        <w:rPr>
          <w:rStyle w:val="keyword-directive1"/>
          <w:sz w:val="16"/>
        </w:rPr>
        <w:t>new</w:t>
      </w:r>
      <w:r w:rsidRPr="001000CD">
        <w:rPr>
          <w:sz w:val="16"/>
        </w:rPr>
        <w:t xml:space="preserve"> AttributeModifier(</w:t>
      </w:r>
      <w:r w:rsidRPr="001000CD">
        <w:rPr>
          <w:rStyle w:val="character1"/>
          <w:sz w:val="16"/>
        </w:rPr>
        <w:t>"class"</w:t>
      </w:r>
      <w:r w:rsidRPr="001000CD">
        <w:rPr>
          <w:sz w:val="16"/>
        </w:rPr>
        <w:t>,</w:t>
      </w:r>
    </w:p>
    <w:p w:rsidR="001000CD" w:rsidRPr="001000CD" w:rsidRDefault="001000CD">
      <w:pPr>
        <w:pStyle w:val="HTMLPreformatted"/>
        <w:divId w:val="1885100667"/>
        <w:rPr>
          <w:sz w:val="16"/>
        </w:rPr>
      </w:pPr>
      <w:r w:rsidRPr="001000CD">
        <w:rPr>
          <w:rStyle w:val="line-number1"/>
          <w:sz w:val="16"/>
        </w:rPr>
        <w:t>81</w:t>
      </w:r>
      <w:r w:rsidRPr="001000CD">
        <w:rPr>
          <w:sz w:val="16"/>
        </w:rPr>
        <w:t xml:space="preserve">                     </w:t>
      </w:r>
      <w:r w:rsidRPr="001000CD">
        <w:rPr>
          <w:rStyle w:val="keyword-directive1"/>
          <w:sz w:val="16"/>
        </w:rPr>
        <w:t>true</w:t>
      </w:r>
      <w:r w:rsidRPr="001000CD">
        <w:rPr>
          <w:sz w:val="16"/>
        </w:rPr>
        <w:t xml:space="preserve">, </w:t>
      </w:r>
      <w:r w:rsidRPr="001000CD">
        <w:rPr>
          <w:rStyle w:val="keyword-directive1"/>
          <w:sz w:val="16"/>
        </w:rPr>
        <w:t>new</w:t>
      </w:r>
      <w:r w:rsidRPr="001000CD">
        <w:rPr>
          <w:sz w:val="16"/>
        </w:rPr>
        <w:t xml:space="preserve"> AbstractReadOnlyModel&lt;String&gt;() {</w:t>
      </w:r>
    </w:p>
    <w:p w:rsidR="001000CD" w:rsidRPr="001000CD" w:rsidRDefault="001000CD">
      <w:pPr>
        <w:pStyle w:val="HTMLPreformatted"/>
        <w:divId w:val="1885100667"/>
        <w:rPr>
          <w:sz w:val="16"/>
        </w:rPr>
      </w:pPr>
      <w:r w:rsidRPr="001000CD">
        <w:rPr>
          <w:rStyle w:val="line-number1"/>
          <w:sz w:val="16"/>
        </w:rPr>
        <w:t>82</w:t>
      </w:r>
      <w:r w:rsidRPr="001000CD">
        <w:rPr>
          <w:sz w:val="16"/>
        </w:rPr>
        <w:t xml:space="preserve">                     @Override</w:t>
      </w:r>
    </w:p>
    <w:p w:rsidR="001000CD" w:rsidRPr="001000CD" w:rsidRDefault="001000CD">
      <w:pPr>
        <w:pStyle w:val="HTMLPreformatted"/>
        <w:divId w:val="1885100667"/>
        <w:rPr>
          <w:sz w:val="16"/>
        </w:rPr>
      </w:pPr>
      <w:r w:rsidRPr="001000CD">
        <w:rPr>
          <w:rStyle w:val="line-number1"/>
          <w:sz w:val="16"/>
        </w:rPr>
        <w:t>83</w:t>
      </w:r>
      <w:r w:rsidRPr="001000CD">
        <w:rPr>
          <w:sz w:val="16"/>
        </w:rPr>
        <w:t xml:space="preserve">                     </w:t>
      </w:r>
      <w:r w:rsidRPr="001000CD">
        <w:rPr>
          <w:rStyle w:val="keyword-directive1"/>
          <w:sz w:val="16"/>
        </w:rPr>
        <w:t>public</w:t>
      </w:r>
      <w:r w:rsidRPr="001000CD">
        <w:rPr>
          <w:sz w:val="16"/>
        </w:rPr>
        <w:t xml:space="preserve"> String getObject()</w:t>
      </w:r>
    </w:p>
    <w:p w:rsidR="001000CD" w:rsidRPr="001000CD" w:rsidRDefault="001000CD">
      <w:pPr>
        <w:pStyle w:val="HTMLPreformatted"/>
        <w:divId w:val="1885100667"/>
        <w:rPr>
          <w:sz w:val="16"/>
        </w:rPr>
      </w:pPr>
      <w:r w:rsidRPr="001000CD">
        <w:rPr>
          <w:rStyle w:val="line-number1"/>
          <w:sz w:val="16"/>
        </w:rPr>
        <w:t>84</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85</w:t>
      </w:r>
      <w:r w:rsidRPr="001000CD">
        <w:rPr>
          <w:sz w:val="16"/>
        </w:rPr>
        <w:t xml:space="preserve">                         </w:t>
      </w:r>
      <w:r w:rsidRPr="001000CD">
        <w:rPr>
          <w:rStyle w:val="keyword-directive1"/>
          <w:sz w:val="16"/>
        </w:rPr>
        <w:t>return</w:t>
      </w:r>
      <w:r w:rsidRPr="001000CD">
        <w:rPr>
          <w:sz w:val="16"/>
        </w:rPr>
        <w:t xml:space="preserve"> (item.getIndex() % 2 == 1) ? </w:t>
      </w:r>
      <w:r w:rsidRPr="001000CD">
        <w:rPr>
          <w:rStyle w:val="character1"/>
          <w:sz w:val="16"/>
        </w:rPr>
        <w:t>"even"</w:t>
      </w:r>
      <w:r w:rsidRPr="001000CD">
        <w:rPr>
          <w:sz w:val="16"/>
        </w:rPr>
        <w:t xml:space="preserve"> : </w:t>
      </w:r>
      <w:r w:rsidRPr="001000CD">
        <w:rPr>
          <w:rStyle w:val="character1"/>
          <w:sz w:val="16"/>
        </w:rPr>
        <w:t>"odd"</w:t>
      </w:r>
      <w:r w:rsidRPr="001000CD">
        <w:rPr>
          <w:sz w:val="16"/>
        </w:rPr>
        <w:t>;</w:t>
      </w:r>
    </w:p>
    <w:p w:rsidR="001000CD" w:rsidRPr="001000CD" w:rsidRDefault="001000CD">
      <w:pPr>
        <w:pStyle w:val="HTMLPreformatted"/>
        <w:divId w:val="1885100667"/>
        <w:rPr>
          <w:sz w:val="16"/>
        </w:rPr>
      </w:pPr>
      <w:r w:rsidRPr="001000CD">
        <w:rPr>
          <w:rStyle w:val="line-number1"/>
          <w:sz w:val="16"/>
        </w:rPr>
        <w:t>86</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87</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88</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89</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90</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91</w:t>
      </w:r>
      <w:r w:rsidRPr="001000CD">
        <w:rPr>
          <w:sz w:val="16"/>
        </w:rPr>
        <w:t xml:space="preserve">         borderBodyContainer.add(pageableListView);</w:t>
      </w:r>
    </w:p>
    <w:p w:rsidR="001000CD" w:rsidRPr="001000CD" w:rsidRDefault="001000CD">
      <w:pPr>
        <w:pStyle w:val="HTMLPreformatted"/>
        <w:divId w:val="1885100667"/>
        <w:rPr>
          <w:sz w:val="16"/>
        </w:rPr>
      </w:pPr>
      <w:r w:rsidRPr="001000CD">
        <w:rPr>
          <w:rStyle w:val="line-number1"/>
          <w:sz w:val="16"/>
        </w:rPr>
        <w:t>92</w:t>
      </w:r>
      <w:r w:rsidRPr="001000CD">
        <w:rPr>
          <w:sz w:val="16"/>
        </w:rPr>
        <w:t xml:space="preserve">         borderBodyContainer.add(</w:t>
      </w:r>
      <w:r w:rsidRPr="001000CD">
        <w:rPr>
          <w:rStyle w:val="keyword-directive1"/>
          <w:sz w:val="16"/>
        </w:rPr>
        <w:t>new</w:t>
      </w:r>
      <w:r w:rsidRPr="001000CD">
        <w:rPr>
          <w:sz w:val="16"/>
        </w:rPr>
        <w:t xml:space="preserve"> PagingNavigator(</w:t>
      </w:r>
      <w:r w:rsidRPr="001000CD">
        <w:rPr>
          <w:rStyle w:val="character1"/>
          <w:sz w:val="16"/>
        </w:rPr>
        <w:t>"navigator"</w:t>
      </w:r>
      <w:r w:rsidRPr="001000CD">
        <w:rPr>
          <w:sz w:val="16"/>
        </w:rPr>
        <w:t>, pageableListView));</w:t>
      </w:r>
    </w:p>
    <w:p w:rsidR="001000CD" w:rsidRPr="001000CD" w:rsidRDefault="001000CD">
      <w:pPr>
        <w:pStyle w:val="HTMLPreformatted"/>
        <w:divId w:val="1885100667"/>
        <w:rPr>
          <w:sz w:val="16"/>
        </w:rPr>
      </w:pPr>
      <w:r w:rsidRPr="001000CD">
        <w:rPr>
          <w:rStyle w:val="line-number1"/>
          <w:sz w:val="16"/>
        </w:rPr>
        <w:t>93</w:t>
      </w:r>
      <w:r w:rsidRPr="001000CD">
        <w:rPr>
          <w:sz w:val="16"/>
        </w:rPr>
        <w:t xml:space="preserve">     }   </w:t>
      </w:r>
    </w:p>
    <w:p w:rsidR="001000CD" w:rsidRPr="001000CD" w:rsidRDefault="001000CD">
      <w:pPr>
        <w:pStyle w:val="HTMLPreformatted"/>
        <w:divId w:val="1885100667"/>
        <w:rPr>
          <w:sz w:val="16"/>
        </w:rPr>
      </w:pPr>
      <w:r w:rsidRPr="001000CD">
        <w:rPr>
          <w:rStyle w:val="line-number1"/>
          <w:sz w:val="16"/>
        </w:rPr>
        <w:t>94</w:t>
      </w:r>
      <w:r w:rsidRPr="001000CD">
        <w:rPr>
          <w:sz w:val="16"/>
        </w:rPr>
        <w:t xml:space="preserve"> }</w:t>
      </w:r>
    </w:p>
    <w:p w:rsidR="001000CD" w:rsidRPr="001000CD" w:rsidRDefault="001000CD">
      <w:pPr>
        <w:pStyle w:val="HTMLPreformatted"/>
        <w:divId w:val="1885100667"/>
        <w:rPr>
          <w:sz w:val="16"/>
        </w:rPr>
      </w:pPr>
    </w:p>
    <w:p w:rsidR="004F0823" w:rsidRDefault="001000CD">
      <w:pPr>
        <w:rPr>
          <w:noProof/>
          <w:lang w:eastAsia="da-DK" w:bidi="ar-SA"/>
        </w:rPr>
      </w:pPr>
      <w:r w:rsidRPr="001000CD">
        <w:rPr>
          <w:noProof/>
          <w:sz w:val="16"/>
          <w:lang w:eastAsia="da-DK" w:bidi="ar-SA"/>
        </w:rPr>
        <w:fldChar w:fldCharType="end"/>
      </w:r>
    </w:p>
    <w:p w:rsidR="001000CD" w:rsidRDefault="006E27E3">
      <w:pPr>
        <w:rPr>
          <w:noProof/>
          <w:lang w:eastAsia="da-DK" w:bidi="ar-SA"/>
        </w:rPr>
      </w:pPr>
      <w:r>
        <w:rPr>
          <w:noProof/>
          <w:lang w:eastAsia="da-DK" w:bidi="ar-SA"/>
        </w:rPr>
        <w:t>Filen: NewRequest.html</w:t>
      </w:r>
    </w:p>
    <w:p w:rsidR="001000CD" w:rsidRDefault="001000CD">
      <w:pPr>
        <w:rPr>
          <w:noProof/>
          <w:lang w:eastAsia="da-DK" w:bidi="ar-SA"/>
        </w:rPr>
      </w:pPr>
    </w:p>
    <w:p w:rsidR="006E27E3" w:rsidRPr="006E27E3" w:rsidRDefault="006E27E3" w:rsidP="006E27E3">
      <w:pPr>
        <w:divId w:val="2087796251"/>
        <w:rPr>
          <w:sz w:val="16"/>
        </w:rPr>
      </w:pPr>
      <w:r w:rsidRPr="006E27E3">
        <w:rPr>
          <w:noProof/>
          <w:sz w:val="16"/>
          <w:lang w:eastAsia="da-DK" w:bidi="ar-SA"/>
        </w:rPr>
        <w:fldChar w:fldCharType="begin"/>
      </w:r>
      <w:r w:rsidRPr="006E27E3">
        <w:rPr>
          <w:noProof/>
          <w:sz w:val="16"/>
          <w:lang w:eastAsia="da-DK" w:bidi="ar-SA"/>
        </w:rPr>
        <w:instrText xml:space="preserve"> INCLUDETEXT "C:\\GoogleCode\\user-driven-sign-language-dictionary\\Analysis and design\\CodeInHtml\\_NewRequest.html" \c HTML </w:instrText>
      </w:r>
      <w:r>
        <w:rPr>
          <w:noProof/>
          <w:sz w:val="16"/>
          <w:lang w:eastAsia="da-DK" w:bidi="ar-SA"/>
        </w:rPr>
        <w:instrText xml:space="preserve"> \* MERGEFORMAT </w:instrText>
      </w:r>
      <w:r w:rsidRPr="006E27E3">
        <w:rPr>
          <w:noProof/>
          <w:sz w:val="16"/>
          <w:lang w:eastAsia="da-DK" w:bidi="ar-SA"/>
        </w:rPr>
        <w:fldChar w:fldCharType="separate"/>
      </w:r>
      <w:r w:rsidRPr="006E27E3">
        <w:rPr>
          <w:rStyle w:val="line-number1"/>
          <w:sz w:val="16"/>
        </w:rPr>
        <w:t xml:space="preserve"> 1</w:t>
      </w:r>
      <w:r w:rsidRPr="006E27E3">
        <w:rPr>
          <w:sz w:val="16"/>
        </w:rPr>
        <w:t xml:space="preserve"> &lt;?xml version="1.0" encoding="UTF-8"?&gt;</w:t>
      </w:r>
    </w:p>
    <w:p w:rsidR="006E27E3" w:rsidRPr="006E27E3" w:rsidRDefault="006E27E3">
      <w:pPr>
        <w:pStyle w:val="HTMLPreformatted"/>
        <w:divId w:val="2087796251"/>
        <w:rPr>
          <w:sz w:val="16"/>
        </w:rPr>
      </w:pPr>
      <w:r w:rsidRPr="006E27E3">
        <w:rPr>
          <w:rStyle w:val="line-number1"/>
          <w:sz w:val="16"/>
        </w:rPr>
        <w:t xml:space="preserve"> 2</w:t>
      </w:r>
      <w:r w:rsidRPr="006E27E3">
        <w:rPr>
          <w:sz w:val="16"/>
        </w:rPr>
        <w:t xml:space="preserve"> </w:t>
      </w:r>
      <w:r w:rsidRPr="006E27E3">
        <w:rPr>
          <w:rStyle w:val="sgml-declaration1"/>
          <w:sz w:val="16"/>
        </w:rPr>
        <w:t>&lt;!DOCTYPE</w:t>
      </w:r>
      <w:r w:rsidRPr="006E27E3">
        <w:rPr>
          <w:sz w:val="16"/>
        </w:rPr>
        <w:t xml:space="preserve"> </w:t>
      </w:r>
      <w:r w:rsidRPr="006E27E3">
        <w:rPr>
          <w:rStyle w:val="sgml-declaration1"/>
          <w:sz w:val="16"/>
        </w:rPr>
        <w:t>html</w:t>
      </w:r>
      <w:r w:rsidRPr="006E27E3">
        <w:rPr>
          <w:sz w:val="16"/>
        </w:rPr>
        <w:t xml:space="preserve"> </w:t>
      </w:r>
      <w:r w:rsidRPr="006E27E3">
        <w:rPr>
          <w:rStyle w:val="sgml-declaration1"/>
          <w:sz w:val="16"/>
        </w:rPr>
        <w:t>PUBLIC</w:t>
      </w:r>
      <w:r w:rsidRPr="006E27E3">
        <w:rPr>
          <w:sz w:val="16"/>
        </w:rPr>
        <w:t xml:space="preserve"> </w:t>
      </w:r>
      <w:r w:rsidRPr="006E27E3">
        <w:rPr>
          <w:rStyle w:val="sgml-declaration1"/>
          <w:sz w:val="16"/>
        </w:rPr>
        <w:t>"-//W3C//DTD</w:t>
      </w:r>
      <w:r w:rsidRPr="006E27E3">
        <w:rPr>
          <w:sz w:val="16"/>
        </w:rPr>
        <w:t xml:space="preserve"> </w:t>
      </w:r>
      <w:r w:rsidRPr="006E27E3">
        <w:rPr>
          <w:rStyle w:val="sgml-declaration1"/>
          <w:sz w:val="16"/>
        </w:rPr>
        <w:t>XHTML</w:t>
      </w:r>
      <w:r w:rsidRPr="006E27E3">
        <w:rPr>
          <w:sz w:val="16"/>
        </w:rPr>
        <w:t xml:space="preserve"> </w:t>
      </w:r>
      <w:r w:rsidRPr="006E27E3">
        <w:rPr>
          <w:rStyle w:val="sgml-declaration1"/>
          <w:sz w:val="16"/>
        </w:rPr>
        <w:t>1.0</w:t>
      </w:r>
      <w:r w:rsidRPr="006E27E3">
        <w:rPr>
          <w:sz w:val="16"/>
        </w:rPr>
        <w:t xml:space="preserve"> </w:t>
      </w:r>
      <w:r w:rsidRPr="006E27E3">
        <w:rPr>
          <w:rStyle w:val="sgml-declaration1"/>
          <w:sz w:val="16"/>
        </w:rPr>
        <w:t>Transitional//EN"</w:t>
      </w:r>
      <w:r w:rsidRPr="006E27E3">
        <w:rPr>
          <w:sz w:val="16"/>
        </w:rPr>
        <w:t xml:space="preserve"> </w:t>
      </w:r>
      <w:r w:rsidRPr="006E27E3">
        <w:rPr>
          <w:rStyle w:val="sgml-declaration1"/>
          <w:sz w:val="16"/>
        </w:rPr>
        <w:t>"http://www.w3.org/TR/xhtml1/DTD/xhtml1-transitional.dtd"&gt;</w:t>
      </w:r>
    </w:p>
    <w:p w:rsidR="006E27E3" w:rsidRPr="006E27E3" w:rsidRDefault="006E27E3">
      <w:pPr>
        <w:pStyle w:val="HTMLPreformatted"/>
        <w:divId w:val="2087796251"/>
        <w:rPr>
          <w:sz w:val="16"/>
        </w:rPr>
      </w:pPr>
      <w:r w:rsidRPr="006E27E3">
        <w:rPr>
          <w:rStyle w:val="line-number1"/>
          <w:sz w:val="16"/>
        </w:rPr>
        <w:t xml:space="preserve"> 3</w:t>
      </w:r>
      <w:r w:rsidRPr="006E27E3">
        <w:rPr>
          <w:sz w:val="16"/>
        </w:rPr>
        <w:t xml:space="preserve"> </w:t>
      </w:r>
      <w:r w:rsidRPr="006E27E3">
        <w:rPr>
          <w:rStyle w:val="tag1"/>
          <w:sz w:val="16"/>
        </w:rPr>
        <w:t>&lt;html</w:t>
      </w:r>
      <w:r w:rsidRPr="006E27E3">
        <w:rPr>
          <w:sz w:val="16"/>
        </w:rPr>
        <w:t xml:space="preserve"> </w:t>
      </w:r>
      <w:r w:rsidRPr="006E27E3">
        <w:rPr>
          <w:rStyle w:val="argument1"/>
          <w:sz w:val="16"/>
        </w:rPr>
        <w:t>xmlns:wicket=</w:t>
      </w:r>
      <w:r w:rsidRPr="006E27E3">
        <w:rPr>
          <w:rStyle w:val="value1"/>
          <w:sz w:val="16"/>
        </w:rPr>
        <w:t>"http://wicket.apache.org"</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 xml:space="preserve"> 4</w:t>
      </w:r>
      <w:r w:rsidRPr="006E27E3">
        <w:rPr>
          <w:sz w:val="16"/>
        </w:rPr>
        <w:t xml:space="preserve"> </w:t>
      </w:r>
      <w:r w:rsidRPr="006E27E3">
        <w:rPr>
          <w:rStyle w:val="tag1"/>
          <w:sz w:val="16"/>
        </w:rPr>
        <w:t>&lt;head&gt;</w:t>
      </w:r>
    </w:p>
    <w:p w:rsidR="006E27E3" w:rsidRPr="006E27E3" w:rsidRDefault="006E27E3">
      <w:pPr>
        <w:pStyle w:val="HTMLPreformatted"/>
        <w:divId w:val="2087796251"/>
        <w:rPr>
          <w:sz w:val="16"/>
        </w:rPr>
      </w:pPr>
      <w:r w:rsidRPr="006E27E3">
        <w:rPr>
          <w:rStyle w:val="line-number1"/>
          <w:sz w:val="16"/>
        </w:rPr>
        <w:t xml:space="preserve"> 5</w:t>
      </w:r>
      <w:r w:rsidRPr="006E27E3">
        <w:rPr>
          <w:sz w:val="16"/>
        </w:rPr>
        <w:t xml:space="preserve">     </w:t>
      </w:r>
      <w:r w:rsidRPr="006E27E3">
        <w:rPr>
          <w:rStyle w:val="tag1"/>
          <w:sz w:val="16"/>
        </w:rPr>
        <w:t>&lt;meta</w:t>
      </w:r>
      <w:r w:rsidRPr="006E27E3">
        <w:rPr>
          <w:sz w:val="16"/>
        </w:rPr>
        <w:t xml:space="preserve"> </w:t>
      </w:r>
      <w:r w:rsidRPr="006E27E3">
        <w:rPr>
          <w:rStyle w:val="argument1"/>
          <w:sz w:val="16"/>
        </w:rPr>
        <w:t>http-equiv=</w:t>
      </w:r>
      <w:r w:rsidRPr="006E27E3">
        <w:rPr>
          <w:rStyle w:val="value1"/>
          <w:sz w:val="16"/>
        </w:rPr>
        <w:t>"Content-Type"</w:t>
      </w:r>
      <w:r w:rsidRPr="006E27E3">
        <w:rPr>
          <w:sz w:val="16"/>
        </w:rPr>
        <w:t xml:space="preserve"> </w:t>
      </w:r>
      <w:r w:rsidRPr="006E27E3">
        <w:rPr>
          <w:rStyle w:val="argument1"/>
          <w:sz w:val="16"/>
        </w:rPr>
        <w:t>content=</w:t>
      </w:r>
      <w:r w:rsidRPr="006E27E3">
        <w:rPr>
          <w:rStyle w:val="value1"/>
          <w:sz w:val="16"/>
        </w:rPr>
        <w:t>"text/html; charset=UTF-8"</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 xml:space="preserve"> 6</w:t>
      </w:r>
      <w:r w:rsidRPr="006E27E3">
        <w:rPr>
          <w:sz w:val="16"/>
        </w:rPr>
        <w:t xml:space="preserve">     </w:t>
      </w:r>
      <w:r w:rsidRPr="006E27E3">
        <w:rPr>
          <w:rStyle w:val="tag1"/>
          <w:sz w:val="16"/>
        </w:rPr>
        <w:t>&lt;link</w:t>
      </w:r>
      <w:r w:rsidRPr="006E27E3">
        <w:rPr>
          <w:sz w:val="16"/>
        </w:rPr>
        <w:t xml:space="preserve"> </w:t>
      </w:r>
      <w:r w:rsidRPr="006E27E3">
        <w:rPr>
          <w:rStyle w:val="argument1"/>
          <w:sz w:val="16"/>
        </w:rPr>
        <w:t>rel=</w:t>
      </w:r>
      <w:r w:rsidRPr="006E27E3">
        <w:rPr>
          <w:rStyle w:val="value1"/>
          <w:sz w:val="16"/>
        </w:rPr>
        <w:t>"stylesheet"</w:t>
      </w:r>
      <w:r w:rsidRPr="006E27E3">
        <w:rPr>
          <w:sz w:val="16"/>
        </w:rPr>
        <w:t xml:space="preserve"> </w:t>
      </w:r>
      <w:r w:rsidRPr="006E27E3">
        <w:rPr>
          <w:rStyle w:val="argument1"/>
          <w:sz w:val="16"/>
        </w:rPr>
        <w:t>type=</w:t>
      </w:r>
      <w:r w:rsidRPr="006E27E3">
        <w:rPr>
          <w:rStyle w:val="value1"/>
          <w:sz w:val="16"/>
        </w:rPr>
        <w:t>"text/css"</w:t>
      </w:r>
      <w:r w:rsidRPr="006E27E3">
        <w:rPr>
          <w:sz w:val="16"/>
        </w:rPr>
        <w:t xml:space="preserve"> </w:t>
      </w:r>
      <w:r w:rsidRPr="006E27E3">
        <w:rPr>
          <w:rStyle w:val="argument1"/>
          <w:sz w:val="16"/>
        </w:rPr>
        <w:t>href=</w:t>
      </w:r>
      <w:r w:rsidRPr="006E27E3">
        <w:rPr>
          <w:rStyle w:val="value1"/>
          <w:sz w:val="16"/>
        </w:rPr>
        <w:t>"style.css"</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 xml:space="preserve"> 7</w:t>
      </w:r>
      <w:r w:rsidRPr="006E27E3">
        <w:rPr>
          <w:sz w:val="16"/>
        </w:rPr>
        <w:t xml:space="preserve"> </w:t>
      </w:r>
      <w:r w:rsidRPr="006E27E3">
        <w:rPr>
          <w:rStyle w:val="tag1"/>
          <w:sz w:val="16"/>
        </w:rPr>
        <w:t>&lt;/head&gt;</w:t>
      </w:r>
    </w:p>
    <w:p w:rsidR="006E27E3" w:rsidRPr="006E27E3" w:rsidRDefault="006E27E3">
      <w:pPr>
        <w:pStyle w:val="HTMLPreformatted"/>
        <w:divId w:val="2087796251"/>
        <w:rPr>
          <w:sz w:val="16"/>
        </w:rPr>
      </w:pPr>
      <w:r w:rsidRPr="006E27E3">
        <w:rPr>
          <w:rStyle w:val="line-number1"/>
          <w:sz w:val="16"/>
        </w:rPr>
        <w:t xml:space="preserve"> 8</w:t>
      </w:r>
      <w:r w:rsidRPr="006E27E3">
        <w:rPr>
          <w:sz w:val="16"/>
        </w:rPr>
        <w:t xml:space="preserve"> </w:t>
      </w:r>
      <w:r w:rsidRPr="006E27E3">
        <w:rPr>
          <w:rStyle w:val="tag1"/>
          <w:sz w:val="16"/>
        </w:rPr>
        <w:t>&lt;body&gt;</w:t>
      </w:r>
    </w:p>
    <w:p w:rsidR="006E27E3" w:rsidRPr="006E27E3" w:rsidRDefault="006E27E3">
      <w:pPr>
        <w:pStyle w:val="HTMLPreformatted"/>
        <w:divId w:val="2087796251"/>
        <w:rPr>
          <w:sz w:val="16"/>
        </w:rPr>
      </w:pPr>
      <w:r w:rsidRPr="006E27E3">
        <w:rPr>
          <w:rStyle w:val="line-number1"/>
          <w:sz w:val="16"/>
        </w:rPr>
        <w:t xml:space="preserve"> 9</w:t>
      </w:r>
      <w:r w:rsidRPr="006E27E3">
        <w:rPr>
          <w:sz w:val="16"/>
        </w:rPr>
        <w:t xml:space="preserve"> </w:t>
      </w:r>
      <w:r w:rsidRPr="006E27E3">
        <w:rPr>
          <w:rStyle w:val="tag1"/>
          <w:sz w:val="16"/>
        </w:rPr>
        <w:t>&lt;wicket:extend&gt;</w:t>
      </w:r>
      <w:r w:rsidRPr="006E27E3">
        <w:rPr>
          <w:sz w:val="16"/>
        </w:rPr>
        <w:t xml:space="preserve"> </w:t>
      </w:r>
    </w:p>
    <w:p w:rsidR="006E27E3" w:rsidRPr="006E27E3" w:rsidRDefault="006E27E3">
      <w:pPr>
        <w:pStyle w:val="HTMLPreformatted"/>
        <w:divId w:val="2087796251"/>
        <w:rPr>
          <w:sz w:val="16"/>
        </w:rPr>
      </w:pPr>
      <w:r w:rsidRPr="006E27E3">
        <w:rPr>
          <w:rStyle w:val="line-number1"/>
          <w:sz w:val="16"/>
        </w:rPr>
        <w:t>10</w:t>
      </w:r>
      <w:r w:rsidRPr="006E27E3">
        <w:rPr>
          <w:sz w:val="16"/>
        </w:rPr>
        <w:t xml:space="preserve"> </w:t>
      </w:r>
      <w:r w:rsidRPr="006E27E3">
        <w:rPr>
          <w:rStyle w:val="tag1"/>
          <w:sz w:val="16"/>
        </w:rPr>
        <w:t>&lt;span</w:t>
      </w:r>
      <w:r w:rsidRPr="006E27E3">
        <w:rPr>
          <w:sz w:val="16"/>
        </w:rPr>
        <w:t xml:space="preserve"> </w:t>
      </w:r>
      <w:r w:rsidRPr="006E27E3">
        <w:rPr>
          <w:rStyle w:val="argument1"/>
          <w:sz w:val="16"/>
        </w:rPr>
        <w:t>wicket:id</w:t>
      </w:r>
      <w:r w:rsidRPr="006E27E3">
        <w:rPr>
          <w:sz w:val="16"/>
        </w:rPr>
        <w:t xml:space="preserve"> </w:t>
      </w:r>
      <w:r w:rsidRPr="006E27E3">
        <w:rPr>
          <w:rStyle w:val="argument1"/>
          <w:sz w:val="16"/>
        </w:rPr>
        <w:t>=</w:t>
      </w:r>
      <w:r w:rsidRPr="006E27E3">
        <w:rPr>
          <w:sz w:val="16"/>
        </w:rPr>
        <w:t xml:space="preserve"> </w:t>
      </w:r>
      <w:r w:rsidRPr="006E27E3">
        <w:rPr>
          <w:rStyle w:val="value1"/>
          <w:sz w:val="16"/>
        </w:rPr>
        <w:t>"mainNavigation"</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11</w:t>
      </w:r>
      <w:r w:rsidRPr="006E27E3">
        <w:rPr>
          <w:sz w:val="16"/>
        </w:rPr>
        <w:t xml:space="preserve">     </w:t>
      </w:r>
      <w:r w:rsidRPr="006E27E3">
        <w:rPr>
          <w:rStyle w:val="tag1"/>
          <w:sz w:val="16"/>
        </w:rPr>
        <w:t>&lt;h2&gt;</w:t>
      </w:r>
      <w:r w:rsidRPr="006E27E3">
        <w:rPr>
          <w:sz w:val="16"/>
        </w:rPr>
        <w:t>Opret foresp</w:t>
      </w:r>
      <w:r w:rsidRPr="006E27E3">
        <w:rPr>
          <w:rStyle w:val="st01"/>
          <w:sz w:val="16"/>
        </w:rPr>
        <w:t>&amp;oslash;</w:t>
      </w:r>
      <w:r w:rsidRPr="006E27E3">
        <w:rPr>
          <w:sz w:val="16"/>
        </w:rPr>
        <w:t>rgsel</w:t>
      </w:r>
      <w:r w:rsidRPr="006E27E3">
        <w:rPr>
          <w:rStyle w:val="tag1"/>
          <w:sz w:val="16"/>
        </w:rPr>
        <w:t>&lt;/h2&gt;</w:t>
      </w:r>
    </w:p>
    <w:p w:rsidR="006E27E3" w:rsidRPr="006E27E3" w:rsidRDefault="006E27E3">
      <w:pPr>
        <w:pStyle w:val="HTMLPreformatted"/>
        <w:divId w:val="2087796251"/>
        <w:rPr>
          <w:sz w:val="16"/>
        </w:rPr>
      </w:pPr>
      <w:r w:rsidRPr="006E27E3">
        <w:rPr>
          <w:rStyle w:val="line-number1"/>
          <w:sz w:val="16"/>
        </w:rPr>
        <w:t>12</w:t>
      </w:r>
      <w:r w:rsidRPr="006E27E3">
        <w:rPr>
          <w:sz w:val="16"/>
        </w:rPr>
        <w:t xml:space="preserve">     </w:t>
      </w:r>
      <w:r w:rsidRPr="006E27E3">
        <w:rPr>
          <w:rStyle w:val="tag1"/>
          <w:sz w:val="16"/>
        </w:rPr>
        <w:t>&lt;form</w:t>
      </w:r>
      <w:r w:rsidRPr="006E27E3">
        <w:rPr>
          <w:sz w:val="16"/>
        </w:rPr>
        <w:t xml:space="preserve"> </w:t>
      </w:r>
      <w:r w:rsidRPr="006E27E3">
        <w:rPr>
          <w:rStyle w:val="argument1"/>
          <w:sz w:val="16"/>
        </w:rPr>
        <w:t>action=</w:t>
      </w:r>
      <w:r w:rsidRPr="006E27E3">
        <w:rPr>
          <w:rStyle w:val="value1"/>
          <w:sz w:val="16"/>
        </w:rPr>
        <w:t>"#"</w:t>
      </w:r>
      <w:r w:rsidRPr="006E27E3">
        <w:rPr>
          <w:sz w:val="16"/>
        </w:rPr>
        <w:t xml:space="preserve"> </w:t>
      </w:r>
      <w:r w:rsidRPr="006E27E3">
        <w:rPr>
          <w:rStyle w:val="argument1"/>
          <w:sz w:val="16"/>
        </w:rPr>
        <w:t>wicket:id=</w:t>
      </w:r>
      <w:r w:rsidRPr="006E27E3">
        <w:rPr>
          <w:rStyle w:val="value1"/>
          <w:sz w:val="16"/>
        </w:rPr>
        <w:t>"form"</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13</w:t>
      </w:r>
      <w:r w:rsidRPr="006E27E3">
        <w:rPr>
          <w:sz w:val="16"/>
        </w:rPr>
        <w:t xml:space="preserve">         </w:t>
      </w:r>
      <w:r w:rsidRPr="006E27E3">
        <w:rPr>
          <w:rStyle w:val="tag1"/>
          <w:sz w:val="16"/>
        </w:rPr>
        <w:t>&lt;table</w:t>
      </w:r>
      <w:r w:rsidRPr="006E27E3">
        <w:rPr>
          <w:sz w:val="16"/>
        </w:rPr>
        <w:t xml:space="preserve"> </w:t>
      </w:r>
      <w:r w:rsidRPr="006E27E3">
        <w:rPr>
          <w:rStyle w:val="argument1"/>
          <w:sz w:val="16"/>
        </w:rPr>
        <w:t>border=</w:t>
      </w:r>
      <w:r w:rsidRPr="006E27E3">
        <w:rPr>
          <w:rStyle w:val="value1"/>
          <w:sz w:val="16"/>
        </w:rPr>
        <w:t>"0"</w:t>
      </w:r>
      <w:r w:rsidRPr="006E27E3">
        <w:rPr>
          <w:sz w:val="16"/>
        </w:rPr>
        <w:t xml:space="preserve"> </w:t>
      </w:r>
      <w:r w:rsidRPr="006E27E3">
        <w:rPr>
          <w:rStyle w:val="argument1"/>
          <w:sz w:val="16"/>
        </w:rPr>
        <w:t>width=</w:t>
      </w:r>
      <w:r w:rsidRPr="006E27E3">
        <w:rPr>
          <w:rStyle w:val="value1"/>
          <w:sz w:val="16"/>
        </w:rPr>
        <w:t>"100%"</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14</w:t>
      </w:r>
      <w:r w:rsidRPr="006E27E3">
        <w:rPr>
          <w:sz w:val="16"/>
        </w:rPr>
        <w:t xml:space="preserve">             </w:t>
      </w:r>
      <w:r w:rsidRPr="006E27E3">
        <w:rPr>
          <w:rStyle w:val="tag1"/>
          <w:sz w:val="16"/>
        </w:rPr>
        <w:t>&lt;tbody&gt;</w:t>
      </w:r>
    </w:p>
    <w:p w:rsidR="006E27E3" w:rsidRPr="006E27E3" w:rsidRDefault="006E27E3">
      <w:pPr>
        <w:pStyle w:val="HTMLPreformatted"/>
        <w:divId w:val="2087796251"/>
        <w:rPr>
          <w:sz w:val="16"/>
        </w:rPr>
      </w:pPr>
      <w:r w:rsidRPr="006E27E3">
        <w:rPr>
          <w:rStyle w:val="line-number1"/>
          <w:sz w:val="16"/>
        </w:rPr>
        <w:t>15</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16</w:t>
      </w:r>
      <w:r w:rsidRPr="006E27E3">
        <w:rPr>
          <w:sz w:val="16"/>
        </w:rPr>
        <w:t xml:space="preserve">                     </w:t>
      </w:r>
      <w:r w:rsidRPr="006E27E3">
        <w:rPr>
          <w:rStyle w:val="tag1"/>
          <w:sz w:val="16"/>
        </w:rPr>
        <w:t>&lt;td&gt;</w:t>
      </w:r>
      <w:r w:rsidRPr="006E27E3">
        <w:rPr>
          <w:sz w:val="16"/>
        </w:rPr>
        <w:t>Ord der ønskes forslag til:</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17</w:t>
      </w:r>
      <w:r w:rsidRPr="006E27E3">
        <w:rPr>
          <w:sz w:val="16"/>
        </w:rPr>
        <w:t xml:space="preserve">                     </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lastRenderedPageBreak/>
        <w:t>18</w:t>
      </w:r>
      <w:r w:rsidRPr="006E27E3">
        <w:rPr>
          <w:sz w:val="16"/>
        </w:rPr>
        <w:t xml:space="preserve">                         </w:t>
      </w:r>
      <w:r w:rsidRPr="006E27E3">
        <w:rPr>
          <w:rStyle w:val="tag1"/>
          <w:sz w:val="16"/>
        </w:rPr>
        <w:t>&lt;input</w:t>
      </w:r>
      <w:r w:rsidRPr="006E27E3">
        <w:rPr>
          <w:sz w:val="16"/>
        </w:rPr>
        <w:t xml:space="preserve"> </w:t>
      </w:r>
      <w:r w:rsidRPr="006E27E3">
        <w:rPr>
          <w:rStyle w:val="argument1"/>
          <w:sz w:val="16"/>
        </w:rPr>
        <w:t>wicket:id=</w:t>
      </w:r>
      <w:r w:rsidRPr="006E27E3">
        <w:rPr>
          <w:rStyle w:val="value1"/>
          <w:sz w:val="16"/>
        </w:rPr>
        <w:t>"word"</w:t>
      </w:r>
      <w:r w:rsidRPr="006E27E3">
        <w:rPr>
          <w:sz w:val="16"/>
        </w:rPr>
        <w:t xml:space="preserve"> </w:t>
      </w:r>
      <w:r w:rsidRPr="006E27E3">
        <w:rPr>
          <w:rStyle w:val="argument1"/>
          <w:sz w:val="16"/>
        </w:rPr>
        <w:t>type=</w:t>
      </w:r>
      <w:r w:rsidRPr="006E27E3">
        <w:rPr>
          <w:rStyle w:val="value1"/>
          <w:sz w:val="16"/>
        </w:rPr>
        <w:t>"text"</w:t>
      </w:r>
    </w:p>
    <w:p w:rsidR="006E27E3" w:rsidRPr="006E27E3" w:rsidRDefault="006E27E3">
      <w:pPr>
        <w:pStyle w:val="HTMLPreformatted"/>
        <w:divId w:val="2087796251"/>
        <w:rPr>
          <w:sz w:val="16"/>
        </w:rPr>
      </w:pPr>
      <w:r w:rsidRPr="006E27E3">
        <w:rPr>
          <w:rStyle w:val="line-number1"/>
          <w:sz w:val="16"/>
        </w:rPr>
        <w:t>19</w:t>
      </w:r>
      <w:r w:rsidRPr="006E27E3">
        <w:rPr>
          <w:sz w:val="16"/>
        </w:rPr>
        <w:t xml:space="preserve">                                </w:t>
      </w:r>
      <w:r w:rsidRPr="006E27E3">
        <w:rPr>
          <w:rStyle w:val="argument1"/>
          <w:sz w:val="16"/>
        </w:rPr>
        <w:t>name=</w:t>
      </w:r>
      <w:r w:rsidRPr="006E27E3">
        <w:rPr>
          <w:rStyle w:val="value1"/>
          <w:sz w:val="16"/>
        </w:rPr>
        <w:t>""</w:t>
      </w:r>
      <w:r w:rsidRPr="006E27E3">
        <w:rPr>
          <w:sz w:val="16"/>
        </w:rPr>
        <w:t xml:space="preserve"> </w:t>
      </w:r>
      <w:r w:rsidRPr="006E27E3">
        <w:rPr>
          <w:rStyle w:val="argument1"/>
          <w:sz w:val="16"/>
        </w:rPr>
        <w:t>value=</w:t>
      </w:r>
      <w:r w:rsidRPr="006E27E3">
        <w:rPr>
          <w:rStyle w:val="value1"/>
          <w:sz w:val="16"/>
        </w:rPr>
        <w:t>""</w:t>
      </w:r>
      <w:r w:rsidRPr="006E27E3">
        <w:rPr>
          <w:sz w:val="16"/>
        </w:rPr>
        <w:t xml:space="preserve"> </w:t>
      </w:r>
      <w:r w:rsidRPr="006E27E3">
        <w:rPr>
          <w:rStyle w:val="argument1"/>
          <w:sz w:val="16"/>
        </w:rPr>
        <w:t>size=</w:t>
      </w:r>
      <w:r w:rsidRPr="006E27E3">
        <w:rPr>
          <w:rStyle w:val="value1"/>
          <w:sz w:val="16"/>
        </w:rPr>
        <w:t>"50"</w:t>
      </w:r>
      <w:r w:rsidRPr="006E27E3">
        <w:rPr>
          <w:sz w:val="16"/>
        </w:rPr>
        <w:t xml:space="preserve"> </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20</w:t>
      </w:r>
      <w:r w:rsidRPr="006E27E3">
        <w:rPr>
          <w:sz w:val="16"/>
        </w:rPr>
        <w:t xml:space="preserve">                     </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21</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22</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23</w:t>
      </w:r>
      <w:r w:rsidRPr="006E27E3">
        <w:rPr>
          <w:sz w:val="16"/>
        </w:rPr>
        <w:t xml:space="preserve">                     </w:t>
      </w:r>
      <w:r w:rsidRPr="006E27E3">
        <w:rPr>
          <w:rStyle w:val="tag1"/>
          <w:sz w:val="16"/>
        </w:rPr>
        <w:t>&lt;td</w:t>
      </w:r>
      <w:r w:rsidRPr="006E27E3">
        <w:rPr>
          <w:sz w:val="16"/>
        </w:rPr>
        <w:t xml:space="preserve"> </w:t>
      </w:r>
      <w:r w:rsidRPr="006E27E3">
        <w:rPr>
          <w:rStyle w:val="argument1"/>
          <w:sz w:val="16"/>
        </w:rPr>
        <w:t>style=</w:t>
      </w:r>
      <w:r w:rsidRPr="006E27E3">
        <w:rPr>
          <w:rStyle w:val="value1"/>
          <w:sz w:val="16"/>
        </w:rPr>
        <w:t>"</w:t>
      </w:r>
      <w:r w:rsidRPr="006E27E3">
        <w:rPr>
          <w:sz w:val="16"/>
        </w:rPr>
        <w:t>vertical-align: top</w:t>
      </w:r>
      <w:r w:rsidRPr="006E27E3">
        <w:rPr>
          <w:rStyle w:val="value1"/>
          <w:sz w:val="16"/>
        </w:rPr>
        <w:t>"</w:t>
      </w:r>
      <w:r w:rsidRPr="006E27E3">
        <w:rPr>
          <w:rStyle w:val="tag1"/>
          <w:sz w:val="16"/>
        </w:rPr>
        <w:t>&gt;</w:t>
      </w:r>
      <w:r w:rsidRPr="006E27E3">
        <w:rPr>
          <w:sz w:val="16"/>
        </w:rPr>
        <w:t>Beskrivelse af ordet:</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24</w:t>
      </w:r>
      <w:r w:rsidRPr="006E27E3">
        <w:rPr>
          <w:sz w:val="16"/>
        </w:rPr>
        <w:t xml:space="preserve">                     </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25</w:t>
      </w:r>
      <w:r w:rsidRPr="006E27E3">
        <w:rPr>
          <w:sz w:val="16"/>
        </w:rPr>
        <w:t xml:space="preserve">                         </w:t>
      </w:r>
      <w:r w:rsidRPr="006E27E3">
        <w:rPr>
          <w:rStyle w:val="tag1"/>
          <w:sz w:val="16"/>
        </w:rPr>
        <w:t>&lt;textarea</w:t>
      </w:r>
      <w:r w:rsidRPr="006E27E3">
        <w:rPr>
          <w:sz w:val="16"/>
        </w:rPr>
        <w:t xml:space="preserve"> </w:t>
      </w:r>
      <w:r w:rsidRPr="006E27E3">
        <w:rPr>
          <w:rStyle w:val="argument1"/>
          <w:sz w:val="16"/>
        </w:rPr>
        <w:t>wicket:id=</w:t>
      </w:r>
      <w:r w:rsidRPr="006E27E3">
        <w:rPr>
          <w:rStyle w:val="value1"/>
          <w:sz w:val="16"/>
        </w:rPr>
        <w:t>"description"</w:t>
      </w:r>
      <w:r w:rsidRPr="006E27E3">
        <w:rPr>
          <w:sz w:val="16"/>
        </w:rPr>
        <w:t xml:space="preserve"> </w:t>
      </w:r>
      <w:r w:rsidRPr="006E27E3">
        <w:rPr>
          <w:rStyle w:val="argument1"/>
          <w:sz w:val="16"/>
        </w:rPr>
        <w:t>rows=</w:t>
      </w:r>
      <w:r w:rsidRPr="006E27E3">
        <w:rPr>
          <w:rStyle w:val="value1"/>
          <w:sz w:val="16"/>
        </w:rPr>
        <w:t>"5"</w:t>
      </w:r>
      <w:r w:rsidRPr="006E27E3">
        <w:rPr>
          <w:sz w:val="16"/>
        </w:rPr>
        <w:t xml:space="preserve"> </w:t>
      </w:r>
      <w:r w:rsidRPr="006E27E3">
        <w:rPr>
          <w:rStyle w:val="argument1"/>
          <w:sz w:val="16"/>
        </w:rPr>
        <w:t>cols=</w:t>
      </w:r>
      <w:r w:rsidRPr="006E27E3">
        <w:rPr>
          <w:rStyle w:val="value1"/>
          <w:sz w:val="16"/>
        </w:rPr>
        <w:t>"40"</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26</w:t>
      </w:r>
      <w:r w:rsidRPr="006E27E3">
        <w:rPr>
          <w:sz w:val="16"/>
        </w:rPr>
        <w:t xml:space="preserve">                         </w:t>
      </w:r>
      <w:r w:rsidRPr="006E27E3">
        <w:rPr>
          <w:rStyle w:val="tag1"/>
          <w:sz w:val="16"/>
        </w:rPr>
        <w:t>&lt;/textarea&gt;</w:t>
      </w:r>
    </w:p>
    <w:p w:rsidR="006E27E3" w:rsidRPr="006E27E3" w:rsidRDefault="006E27E3">
      <w:pPr>
        <w:pStyle w:val="HTMLPreformatted"/>
        <w:divId w:val="2087796251"/>
        <w:rPr>
          <w:sz w:val="16"/>
        </w:rPr>
      </w:pPr>
      <w:r w:rsidRPr="006E27E3">
        <w:rPr>
          <w:rStyle w:val="line-number1"/>
          <w:sz w:val="16"/>
        </w:rPr>
        <w:t>27</w:t>
      </w:r>
      <w:r w:rsidRPr="006E27E3">
        <w:rPr>
          <w:sz w:val="16"/>
        </w:rPr>
        <w:t xml:space="preserve">                     </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28</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29</w:t>
      </w:r>
      <w:r w:rsidRPr="006E27E3">
        <w:rPr>
          <w:sz w:val="16"/>
        </w:rPr>
        <w:t xml:space="preserve">             </w:t>
      </w:r>
      <w:r w:rsidRPr="006E27E3">
        <w:rPr>
          <w:rStyle w:val="tag1"/>
          <w:sz w:val="16"/>
        </w:rPr>
        <w:t>&lt;/tbody&gt;</w:t>
      </w:r>
    </w:p>
    <w:p w:rsidR="006E27E3" w:rsidRPr="006E27E3" w:rsidRDefault="006E27E3">
      <w:pPr>
        <w:pStyle w:val="HTMLPreformatted"/>
        <w:divId w:val="2087796251"/>
        <w:rPr>
          <w:sz w:val="16"/>
        </w:rPr>
      </w:pPr>
      <w:r w:rsidRPr="006E27E3">
        <w:rPr>
          <w:rStyle w:val="line-number1"/>
          <w:sz w:val="16"/>
        </w:rPr>
        <w:t>30</w:t>
      </w:r>
      <w:r w:rsidRPr="006E27E3">
        <w:rPr>
          <w:sz w:val="16"/>
        </w:rPr>
        <w:t xml:space="preserve">         </w:t>
      </w:r>
      <w:r w:rsidRPr="006E27E3">
        <w:rPr>
          <w:rStyle w:val="tag1"/>
          <w:sz w:val="16"/>
        </w:rPr>
        <w:t>&lt;/table&gt;</w:t>
      </w:r>
    </w:p>
    <w:p w:rsidR="006E27E3" w:rsidRPr="006E27E3" w:rsidRDefault="006E27E3">
      <w:pPr>
        <w:pStyle w:val="HTMLPreformatted"/>
        <w:divId w:val="2087796251"/>
        <w:rPr>
          <w:sz w:val="16"/>
        </w:rPr>
      </w:pPr>
      <w:r w:rsidRPr="006E27E3">
        <w:rPr>
          <w:rStyle w:val="line-number1"/>
          <w:sz w:val="16"/>
        </w:rPr>
        <w:t>31</w:t>
      </w:r>
      <w:r w:rsidRPr="006E27E3">
        <w:rPr>
          <w:sz w:val="16"/>
        </w:rPr>
        <w:t xml:space="preserve">         </w:t>
      </w:r>
      <w:r w:rsidRPr="006E27E3">
        <w:rPr>
          <w:rStyle w:val="tag1"/>
          <w:sz w:val="16"/>
        </w:rPr>
        <w:t>&lt;table</w:t>
      </w:r>
      <w:r w:rsidRPr="006E27E3">
        <w:rPr>
          <w:sz w:val="16"/>
        </w:rPr>
        <w:t xml:space="preserve"> </w:t>
      </w:r>
      <w:r w:rsidRPr="006E27E3">
        <w:rPr>
          <w:rStyle w:val="argument1"/>
          <w:sz w:val="16"/>
        </w:rPr>
        <w:t>border=</w:t>
      </w:r>
      <w:r w:rsidRPr="006E27E3">
        <w:rPr>
          <w:rStyle w:val="value1"/>
          <w:sz w:val="16"/>
        </w:rPr>
        <w:t>"0"</w:t>
      </w:r>
      <w:r w:rsidRPr="006E27E3">
        <w:rPr>
          <w:sz w:val="16"/>
        </w:rPr>
        <w:t xml:space="preserve"> </w:t>
      </w:r>
      <w:r w:rsidRPr="006E27E3">
        <w:rPr>
          <w:rStyle w:val="argument1"/>
          <w:sz w:val="16"/>
        </w:rPr>
        <w:t>width=</w:t>
      </w:r>
      <w:r w:rsidRPr="006E27E3">
        <w:rPr>
          <w:rStyle w:val="value1"/>
          <w:sz w:val="16"/>
        </w:rPr>
        <w:t>"100%"</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32</w:t>
      </w:r>
      <w:r w:rsidRPr="006E27E3">
        <w:rPr>
          <w:sz w:val="16"/>
        </w:rPr>
        <w:t xml:space="preserve">             </w:t>
      </w:r>
      <w:r w:rsidRPr="006E27E3">
        <w:rPr>
          <w:rStyle w:val="tag1"/>
          <w:sz w:val="16"/>
        </w:rPr>
        <w:t>&lt;tbody&gt;</w:t>
      </w:r>
    </w:p>
    <w:p w:rsidR="006E27E3" w:rsidRPr="006E27E3" w:rsidRDefault="006E27E3">
      <w:pPr>
        <w:pStyle w:val="HTMLPreformatted"/>
        <w:divId w:val="2087796251"/>
        <w:rPr>
          <w:sz w:val="16"/>
        </w:rPr>
      </w:pPr>
      <w:r w:rsidRPr="006E27E3">
        <w:rPr>
          <w:rStyle w:val="line-number1"/>
          <w:sz w:val="16"/>
        </w:rPr>
        <w:t>33</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34</w:t>
      </w:r>
      <w:r w:rsidRPr="006E27E3">
        <w:rPr>
          <w:sz w:val="16"/>
        </w:rPr>
        <w:t xml:space="preserve">                    </w:t>
      </w:r>
      <w:r w:rsidRPr="006E27E3">
        <w:rPr>
          <w:rStyle w:val="tag1"/>
          <w:sz w:val="16"/>
        </w:rPr>
        <w:t>&lt;td&gt;</w:t>
      </w:r>
      <w:r w:rsidRPr="006E27E3">
        <w:rPr>
          <w:rStyle w:val="st01"/>
          <w:sz w:val="16"/>
        </w:rPr>
        <w:t>&amp;nbsp;</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35</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36</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37</w:t>
      </w:r>
      <w:r w:rsidRPr="006E27E3">
        <w:rPr>
          <w:sz w:val="16"/>
        </w:rPr>
        <w:t xml:space="preserve">                     </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38</w:t>
      </w:r>
      <w:r w:rsidRPr="006E27E3">
        <w:rPr>
          <w:sz w:val="16"/>
        </w:rPr>
        <w:t xml:space="preserve">                         </w:t>
      </w:r>
      <w:r w:rsidRPr="006E27E3">
        <w:rPr>
          <w:rStyle w:val="tag1"/>
          <w:sz w:val="16"/>
        </w:rPr>
        <w:t>&lt;div</w:t>
      </w:r>
      <w:r w:rsidRPr="006E27E3">
        <w:rPr>
          <w:sz w:val="16"/>
        </w:rPr>
        <w:t xml:space="preserve"> </w:t>
      </w:r>
      <w:r w:rsidRPr="006E27E3">
        <w:rPr>
          <w:rStyle w:val="argument1"/>
          <w:sz w:val="16"/>
        </w:rPr>
        <w:t>style=</w:t>
      </w:r>
      <w:r w:rsidRPr="006E27E3">
        <w:rPr>
          <w:rStyle w:val="value1"/>
          <w:sz w:val="16"/>
        </w:rPr>
        <w:t>"</w:t>
      </w:r>
      <w:r w:rsidRPr="006E27E3">
        <w:rPr>
          <w:sz w:val="16"/>
        </w:rPr>
        <w:t>float:right</w:t>
      </w:r>
      <w:r w:rsidRPr="006E27E3">
        <w:rPr>
          <w:rStyle w:val="value1"/>
          <w:sz w:val="16"/>
        </w:rPr>
        <w:t>"</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39</w:t>
      </w:r>
      <w:r w:rsidRPr="006E27E3">
        <w:rPr>
          <w:sz w:val="16"/>
        </w:rPr>
        <w:t xml:space="preserve">                             </w:t>
      </w:r>
      <w:r w:rsidRPr="006E27E3">
        <w:rPr>
          <w:rStyle w:val="tag1"/>
          <w:sz w:val="16"/>
        </w:rPr>
        <w:t>&lt;input</w:t>
      </w:r>
      <w:r w:rsidRPr="006E27E3">
        <w:rPr>
          <w:sz w:val="16"/>
        </w:rPr>
        <w:t xml:space="preserve"> </w:t>
      </w:r>
      <w:r w:rsidRPr="006E27E3">
        <w:rPr>
          <w:rStyle w:val="argument1"/>
          <w:sz w:val="16"/>
        </w:rPr>
        <w:t>wicket:id=</w:t>
      </w:r>
      <w:r w:rsidRPr="006E27E3">
        <w:rPr>
          <w:rStyle w:val="value1"/>
          <w:sz w:val="16"/>
        </w:rPr>
        <w:t>"save"</w:t>
      </w:r>
      <w:r w:rsidRPr="006E27E3">
        <w:rPr>
          <w:sz w:val="16"/>
        </w:rPr>
        <w:t xml:space="preserve"> </w:t>
      </w:r>
      <w:r w:rsidRPr="006E27E3">
        <w:rPr>
          <w:rStyle w:val="argument1"/>
          <w:sz w:val="16"/>
        </w:rPr>
        <w:t>type=</w:t>
      </w:r>
      <w:r w:rsidRPr="006E27E3">
        <w:rPr>
          <w:rStyle w:val="value1"/>
          <w:sz w:val="16"/>
        </w:rPr>
        <w:t>"submit"</w:t>
      </w:r>
    </w:p>
    <w:p w:rsidR="006E27E3" w:rsidRPr="006E27E3" w:rsidRDefault="006E27E3">
      <w:pPr>
        <w:pStyle w:val="HTMLPreformatted"/>
        <w:divId w:val="2087796251"/>
        <w:rPr>
          <w:sz w:val="16"/>
        </w:rPr>
      </w:pPr>
      <w:r w:rsidRPr="006E27E3">
        <w:rPr>
          <w:rStyle w:val="line-number1"/>
          <w:sz w:val="16"/>
        </w:rPr>
        <w:t>40</w:t>
      </w:r>
      <w:r w:rsidRPr="006E27E3">
        <w:rPr>
          <w:sz w:val="16"/>
        </w:rPr>
        <w:t xml:space="preserve">                                    </w:t>
      </w:r>
      <w:r w:rsidRPr="006E27E3">
        <w:rPr>
          <w:rStyle w:val="argument1"/>
          <w:sz w:val="16"/>
        </w:rPr>
        <w:t>value=</w:t>
      </w:r>
      <w:r w:rsidRPr="006E27E3">
        <w:rPr>
          <w:rStyle w:val="value1"/>
          <w:sz w:val="16"/>
        </w:rPr>
        <w:t>"Gem"</w:t>
      </w:r>
      <w:r w:rsidRPr="006E27E3">
        <w:rPr>
          <w:sz w:val="16"/>
        </w:rPr>
        <w:t xml:space="preserve"> </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41</w:t>
      </w:r>
      <w:r w:rsidRPr="006E27E3">
        <w:rPr>
          <w:sz w:val="16"/>
        </w:rPr>
        <w:t xml:space="preserve">                             </w:t>
      </w:r>
      <w:r w:rsidRPr="006E27E3">
        <w:rPr>
          <w:rStyle w:val="st01"/>
          <w:sz w:val="16"/>
        </w:rPr>
        <w:t>&amp;nbsp;</w:t>
      </w:r>
    </w:p>
    <w:p w:rsidR="006E27E3" w:rsidRPr="006E27E3" w:rsidRDefault="006E27E3">
      <w:pPr>
        <w:pStyle w:val="HTMLPreformatted"/>
        <w:divId w:val="2087796251"/>
        <w:rPr>
          <w:sz w:val="16"/>
        </w:rPr>
      </w:pPr>
      <w:r w:rsidRPr="006E27E3">
        <w:rPr>
          <w:rStyle w:val="line-number1"/>
          <w:sz w:val="16"/>
        </w:rPr>
        <w:t>42</w:t>
      </w:r>
      <w:r w:rsidRPr="006E27E3">
        <w:rPr>
          <w:sz w:val="16"/>
        </w:rPr>
        <w:t xml:space="preserve">                             </w:t>
      </w:r>
      <w:r w:rsidRPr="006E27E3">
        <w:rPr>
          <w:rStyle w:val="tag1"/>
          <w:sz w:val="16"/>
        </w:rPr>
        <w:t>&lt;input</w:t>
      </w:r>
      <w:r w:rsidRPr="006E27E3">
        <w:rPr>
          <w:sz w:val="16"/>
        </w:rPr>
        <w:t xml:space="preserve">  </w:t>
      </w:r>
      <w:r w:rsidRPr="006E27E3">
        <w:rPr>
          <w:rStyle w:val="argument1"/>
          <w:sz w:val="16"/>
        </w:rPr>
        <w:t>type=</w:t>
      </w:r>
      <w:r w:rsidRPr="006E27E3">
        <w:rPr>
          <w:rStyle w:val="value1"/>
          <w:sz w:val="16"/>
        </w:rPr>
        <w:t>"submit"</w:t>
      </w:r>
      <w:r w:rsidRPr="006E27E3">
        <w:rPr>
          <w:sz w:val="16"/>
        </w:rPr>
        <w:t xml:space="preserve"> </w:t>
      </w:r>
      <w:r w:rsidRPr="006E27E3">
        <w:rPr>
          <w:rStyle w:val="argument1"/>
          <w:sz w:val="16"/>
        </w:rPr>
        <w:t>title=</w:t>
      </w:r>
      <w:r w:rsidRPr="006E27E3">
        <w:rPr>
          <w:rStyle w:val="value1"/>
          <w:sz w:val="16"/>
        </w:rPr>
        <w:t>"Ikke implementeret"</w:t>
      </w:r>
    </w:p>
    <w:p w:rsidR="006E27E3" w:rsidRPr="006E27E3" w:rsidRDefault="006E27E3">
      <w:pPr>
        <w:pStyle w:val="HTMLPreformatted"/>
        <w:divId w:val="2087796251"/>
        <w:rPr>
          <w:sz w:val="16"/>
        </w:rPr>
      </w:pPr>
      <w:r w:rsidRPr="006E27E3">
        <w:rPr>
          <w:rStyle w:val="line-number1"/>
          <w:sz w:val="16"/>
        </w:rPr>
        <w:t>43</w:t>
      </w:r>
      <w:r w:rsidRPr="006E27E3">
        <w:rPr>
          <w:sz w:val="16"/>
        </w:rPr>
        <w:t xml:space="preserve">                                    </w:t>
      </w:r>
      <w:r w:rsidRPr="006E27E3">
        <w:rPr>
          <w:rStyle w:val="argument1"/>
          <w:sz w:val="16"/>
        </w:rPr>
        <w:t>value=</w:t>
      </w:r>
      <w:r w:rsidRPr="006E27E3">
        <w:rPr>
          <w:rStyle w:val="value1"/>
          <w:sz w:val="16"/>
        </w:rPr>
        <w:t>"Gem og tilknyt grupper"</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44</w:t>
      </w:r>
      <w:r w:rsidRPr="006E27E3">
        <w:rPr>
          <w:sz w:val="16"/>
        </w:rPr>
        <w:t xml:space="preserve">                         </w:t>
      </w:r>
      <w:r w:rsidRPr="006E27E3">
        <w:rPr>
          <w:rStyle w:val="tag1"/>
          <w:sz w:val="16"/>
        </w:rPr>
        <w:t>&lt;/div&gt;</w:t>
      </w:r>
    </w:p>
    <w:p w:rsidR="006E27E3" w:rsidRPr="006E27E3" w:rsidRDefault="006E27E3">
      <w:pPr>
        <w:pStyle w:val="HTMLPreformatted"/>
        <w:divId w:val="2087796251"/>
        <w:rPr>
          <w:sz w:val="16"/>
        </w:rPr>
      </w:pPr>
      <w:r w:rsidRPr="006E27E3">
        <w:rPr>
          <w:rStyle w:val="line-number1"/>
          <w:sz w:val="16"/>
        </w:rPr>
        <w:t>45</w:t>
      </w:r>
      <w:r w:rsidRPr="006E27E3">
        <w:rPr>
          <w:sz w:val="16"/>
        </w:rPr>
        <w:t xml:space="preserve">                     </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46</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47</w:t>
      </w:r>
      <w:r w:rsidRPr="006E27E3">
        <w:rPr>
          <w:sz w:val="16"/>
        </w:rPr>
        <w:t xml:space="preserve">             </w:t>
      </w:r>
      <w:r w:rsidRPr="006E27E3">
        <w:rPr>
          <w:rStyle w:val="tag1"/>
          <w:sz w:val="16"/>
        </w:rPr>
        <w:t>&lt;/tbody&gt;</w:t>
      </w:r>
    </w:p>
    <w:p w:rsidR="006E27E3" w:rsidRPr="006E27E3" w:rsidRDefault="006E27E3">
      <w:pPr>
        <w:pStyle w:val="HTMLPreformatted"/>
        <w:divId w:val="2087796251"/>
        <w:rPr>
          <w:sz w:val="16"/>
        </w:rPr>
      </w:pPr>
      <w:r w:rsidRPr="006E27E3">
        <w:rPr>
          <w:rStyle w:val="line-number1"/>
          <w:sz w:val="16"/>
        </w:rPr>
        <w:t>48</w:t>
      </w:r>
      <w:r w:rsidRPr="006E27E3">
        <w:rPr>
          <w:sz w:val="16"/>
        </w:rPr>
        <w:t xml:space="preserve">         </w:t>
      </w:r>
      <w:r w:rsidRPr="006E27E3">
        <w:rPr>
          <w:rStyle w:val="tag1"/>
          <w:sz w:val="16"/>
        </w:rPr>
        <w:t>&lt;/table&gt;</w:t>
      </w:r>
    </w:p>
    <w:p w:rsidR="006E27E3" w:rsidRPr="006E27E3" w:rsidRDefault="006E27E3">
      <w:pPr>
        <w:pStyle w:val="HTMLPreformatted"/>
        <w:divId w:val="2087796251"/>
        <w:rPr>
          <w:sz w:val="16"/>
        </w:rPr>
      </w:pPr>
      <w:r w:rsidRPr="006E27E3">
        <w:rPr>
          <w:rStyle w:val="line-number1"/>
          <w:sz w:val="16"/>
        </w:rPr>
        <w:t>49</w:t>
      </w:r>
      <w:r w:rsidRPr="006E27E3">
        <w:rPr>
          <w:sz w:val="16"/>
        </w:rPr>
        <w:t xml:space="preserve">     </w:t>
      </w:r>
      <w:r w:rsidRPr="006E27E3">
        <w:rPr>
          <w:rStyle w:val="tag1"/>
          <w:sz w:val="16"/>
        </w:rPr>
        <w:t>&lt;/form&gt;</w:t>
      </w:r>
      <w:r w:rsidRPr="006E27E3">
        <w:rPr>
          <w:sz w:val="16"/>
        </w:rPr>
        <w:t xml:space="preserve">  </w:t>
      </w:r>
    </w:p>
    <w:p w:rsidR="006E27E3" w:rsidRPr="006E27E3" w:rsidRDefault="006E27E3">
      <w:pPr>
        <w:pStyle w:val="HTMLPreformatted"/>
        <w:divId w:val="2087796251"/>
        <w:rPr>
          <w:sz w:val="16"/>
        </w:rPr>
      </w:pPr>
      <w:r w:rsidRPr="006E27E3">
        <w:rPr>
          <w:rStyle w:val="line-number1"/>
          <w:sz w:val="16"/>
        </w:rPr>
        <w:t>50</w:t>
      </w:r>
      <w:r w:rsidRPr="006E27E3">
        <w:rPr>
          <w:sz w:val="16"/>
        </w:rPr>
        <w:t xml:space="preserve">     </w:t>
      </w:r>
      <w:r w:rsidRPr="006E27E3">
        <w:rPr>
          <w:rStyle w:val="tag1"/>
          <w:sz w:val="16"/>
        </w:rPr>
        <w:t>&lt;div</w:t>
      </w:r>
      <w:r w:rsidRPr="006E27E3">
        <w:rPr>
          <w:sz w:val="16"/>
        </w:rPr>
        <w:t xml:space="preserve"> </w:t>
      </w:r>
      <w:r w:rsidRPr="006E27E3">
        <w:rPr>
          <w:rStyle w:val="argument1"/>
          <w:sz w:val="16"/>
        </w:rPr>
        <w:t>id=</w:t>
      </w:r>
      <w:r w:rsidRPr="006E27E3">
        <w:rPr>
          <w:rStyle w:val="value1"/>
          <w:sz w:val="16"/>
        </w:rPr>
        <w:t>"</w:t>
      </w:r>
      <w:r w:rsidRPr="006E27E3">
        <w:rPr>
          <w:sz w:val="16"/>
        </w:rPr>
        <w:t>error</w:t>
      </w:r>
      <w:r w:rsidRPr="006E27E3">
        <w:rPr>
          <w:rStyle w:val="value1"/>
          <w:sz w:val="16"/>
        </w:rPr>
        <w:t>"</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51</w:t>
      </w:r>
      <w:r w:rsidRPr="006E27E3">
        <w:rPr>
          <w:sz w:val="16"/>
        </w:rPr>
        <w:t xml:space="preserve">         </w:t>
      </w:r>
      <w:r w:rsidRPr="006E27E3">
        <w:rPr>
          <w:rStyle w:val="tag1"/>
          <w:sz w:val="16"/>
        </w:rPr>
        <w:t>&lt;table</w:t>
      </w:r>
      <w:r w:rsidRPr="006E27E3">
        <w:rPr>
          <w:sz w:val="16"/>
        </w:rPr>
        <w:t xml:space="preserve"> </w:t>
      </w:r>
      <w:r w:rsidRPr="006E27E3">
        <w:rPr>
          <w:rStyle w:val="argument1"/>
          <w:sz w:val="16"/>
        </w:rPr>
        <w:t>align=</w:t>
      </w:r>
      <w:r w:rsidRPr="006E27E3">
        <w:rPr>
          <w:rStyle w:val="value1"/>
          <w:sz w:val="16"/>
        </w:rPr>
        <w:t>"center"</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52</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53</w:t>
      </w:r>
      <w:r w:rsidRPr="006E27E3">
        <w:rPr>
          <w:sz w:val="16"/>
        </w:rPr>
        <w:t xml:space="preserve">                 </w:t>
      </w:r>
      <w:r w:rsidRPr="006E27E3">
        <w:rPr>
          <w:rStyle w:val="tag1"/>
          <w:sz w:val="16"/>
        </w:rPr>
        <w:t>&lt;td&gt;&lt;img</w:t>
      </w:r>
      <w:r w:rsidRPr="006E27E3">
        <w:rPr>
          <w:sz w:val="16"/>
        </w:rPr>
        <w:t xml:space="preserve"> </w:t>
      </w:r>
      <w:r w:rsidRPr="006E27E3">
        <w:rPr>
          <w:rStyle w:val="argument1"/>
          <w:sz w:val="16"/>
        </w:rPr>
        <w:t>wicket:id=</w:t>
      </w:r>
      <w:r w:rsidRPr="006E27E3">
        <w:rPr>
          <w:rStyle w:val="value1"/>
          <w:sz w:val="16"/>
        </w:rPr>
        <w:t>"erroricon"</w:t>
      </w:r>
      <w:r w:rsidRPr="006E27E3">
        <w:rPr>
          <w:rStyle w:val="tag1"/>
          <w:sz w:val="16"/>
        </w:rPr>
        <w:t>/&gt;&lt;/td&gt;</w:t>
      </w:r>
    </w:p>
    <w:p w:rsidR="006E27E3" w:rsidRPr="006E27E3" w:rsidRDefault="006E27E3">
      <w:pPr>
        <w:pStyle w:val="HTMLPreformatted"/>
        <w:divId w:val="2087796251"/>
        <w:rPr>
          <w:sz w:val="16"/>
        </w:rPr>
      </w:pPr>
      <w:r w:rsidRPr="006E27E3">
        <w:rPr>
          <w:rStyle w:val="line-number1"/>
          <w:sz w:val="16"/>
        </w:rPr>
        <w:t>54</w:t>
      </w:r>
      <w:r w:rsidRPr="006E27E3">
        <w:rPr>
          <w:sz w:val="16"/>
        </w:rPr>
        <w:t xml:space="preserve">                 </w:t>
      </w:r>
      <w:r w:rsidRPr="006E27E3">
        <w:rPr>
          <w:rStyle w:val="tag1"/>
          <w:sz w:val="16"/>
        </w:rPr>
        <w:t>&lt;td&gt;&lt;span</w:t>
      </w:r>
      <w:r w:rsidRPr="006E27E3">
        <w:rPr>
          <w:sz w:val="16"/>
        </w:rPr>
        <w:t xml:space="preserve"> </w:t>
      </w:r>
      <w:r w:rsidRPr="006E27E3">
        <w:rPr>
          <w:rStyle w:val="argument1"/>
          <w:sz w:val="16"/>
        </w:rPr>
        <w:t>wicket:id=</w:t>
      </w:r>
      <w:r w:rsidRPr="006E27E3">
        <w:rPr>
          <w:rStyle w:val="value1"/>
          <w:sz w:val="16"/>
        </w:rPr>
        <w:t>"error"</w:t>
      </w:r>
      <w:r w:rsidRPr="006E27E3">
        <w:rPr>
          <w:rStyle w:val="tag1"/>
          <w:sz w:val="16"/>
        </w:rPr>
        <w:t>&gt;</w:t>
      </w:r>
      <w:r w:rsidRPr="006E27E3">
        <w:rPr>
          <w:sz w:val="16"/>
        </w:rPr>
        <w:t>Error message goes here</w:t>
      </w:r>
      <w:r w:rsidRPr="006E27E3">
        <w:rPr>
          <w:rStyle w:val="tag1"/>
          <w:sz w:val="16"/>
        </w:rPr>
        <w:t>&lt;/span&gt;&lt;/td&gt;</w:t>
      </w:r>
    </w:p>
    <w:p w:rsidR="006E27E3" w:rsidRPr="006E27E3" w:rsidRDefault="006E27E3">
      <w:pPr>
        <w:pStyle w:val="HTMLPreformatted"/>
        <w:divId w:val="2087796251"/>
        <w:rPr>
          <w:sz w:val="16"/>
        </w:rPr>
      </w:pPr>
      <w:r w:rsidRPr="006E27E3">
        <w:rPr>
          <w:rStyle w:val="line-number1"/>
          <w:sz w:val="16"/>
        </w:rPr>
        <w:t>55</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56</w:t>
      </w:r>
      <w:r w:rsidRPr="006E27E3">
        <w:rPr>
          <w:sz w:val="16"/>
        </w:rPr>
        <w:t xml:space="preserve">         </w:t>
      </w:r>
      <w:r w:rsidRPr="006E27E3">
        <w:rPr>
          <w:rStyle w:val="tag1"/>
          <w:sz w:val="16"/>
        </w:rPr>
        <w:t>&lt;/table&gt;</w:t>
      </w:r>
    </w:p>
    <w:p w:rsidR="006E27E3" w:rsidRPr="006E27E3" w:rsidRDefault="006E27E3">
      <w:pPr>
        <w:pStyle w:val="HTMLPreformatted"/>
        <w:divId w:val="2087796251"/>
        <w:rPr>
          <w:sz w:val="16"/>
        </w:rPr>
      </w:pPr>
      <w:r w:rsidRPr="006E27E3">
        <w:rPr>
          <w:rStyle w:val="line-number1"/>
          <w:sz w:val="16"/>
        </w:rPr>
        <w:t>57</w:t>
      </w:r>
      <w:r w:rsidRPr="006E27E3">
        <w:rPr>
          <w:sz w:val="16"/>
        </w:rPr>
        <w:t xml:space="preserve">     </w:t>
      </w:r>
      <w:r w:rsidRPr="006E27E3">
        <w:rPr>
          <w:rStyle w:val="tag1"/>
          <w:sz w:val="16"/>
        </w:rPr>
        <w:t>&lt;/div&gt;</w:t>
      </w:r>
    </w:p>
    <w:p w:rsidR="006E27E3" w:rsidRPr="006E27E3" w:rsidRDefault="006E27E3">
      <w:pPr>
        <w:pStyle w:val="HTMLPreformatted"/>
        <w:divId w:val="2087796251"/>
        <w:rPr>
          <w:sz w:val="16"/>
        </w:rPr>
      </w:pPr>
      <w:r w:rsidRPr="006E27E3">
        <w:rPr>
          <w:rStyle w:val="line-number1"/>
          <w:sz w:val="16"/>
        </w:rPr>
        <w:t>58</w:t>
      </w:r>
      <w:r w:rsidRPr="006E27E3">
        <w:rPr>
          <w:sz w:val="16"/>
        </w:rPr>
        <w:t xml:space="preserve"> </w:t>
      </w:r>
      <w:r w:rsidRPr="006E27E3">
        <w:rPr>
          <w:rStyle w:val="tag1"/>
          <w:sz w:val="16"/>
        </w:rPr>
        <w:t>&lt;/span&gt;</w:t>
      </w:r>
    </w:p>
    <w:p w:rsidR="006E27E3" w:rsidRPr="006E27E3" w:rsidRDefault="006E27E3">
      <w:pPr>
        <w:pStyle w:val="HTMLPreformatted"/>
        <w:divId w:val="2087796251"/>
        <w:rPr>
          <w:sz w:val="16"/>
        </w:rPr>
      </w:pPr>
      <w:r w:rsidRPr="006E27E3">
        <w:rPr>
          <w:rStyle w:val="line-number1"/>
          <w:sz w:val="16"/>
        </w:rPr>
        <w:t>59</w:t>
      </w:r>
      <w:r w:rsidRPr="006E27E3">
        <w:rPr>
          <w:sz w:val="16"/>
        </w:rPr>
        <w:t xml:space="preserve"> </w:t>
      </w:r>
      <w:r w:rsidRPr="006E27E3">
        <w:rPr>
          <w:rStyle w:val="tag1"/>
          <w:sz w:val="16"/>
        </w:rPr>
        <w:t>&lt;/wicket:extend&gt;</w:t>
      </w:r>
      <w:r w:rsidRPr="006E27E3">
        <w:rPr>
          <w:sz w:val="16"/>
        </w:rPr>
        <w:t xml:space="preserve"> </w:t>
      </w:r>
    </w:p>
    <w:p w:rsidR="006E27E3" w:rsidRPr="006E27E3" w:rsidRDefault="006E27E3">
      <w:pPr>
        <w:pStyle w:val="HTMLPreformatted"/>
        <w:divId w:val="2087796251"/>
        <w:rPr>
          <w:sz w:val="16"/>
        </w:rPr>
      </w:pPr>
      <w:r w:rsidRPr="006E27E3">
        <w:rPr>
          <w:rStyle w:val="line-number1"/>
          <w:sz w:val="16"/>
        </w:rPr>
        <w:t>60</w:t>
      </w:r>
      <w:r w:rsidRPr="006E27E3">
        <w:rPr>
          <w:sz w:val="16"/>
        </w:rPr>
        <w:t xml:space="preserve"> </w:t>
      </w:r>
      <w:r w:rsidRPr="006E27E3">
        <w:rPr>
          <w:rStyle w:val="tag1"/>
          <w:sz w:val="16"/>
        </w:rPr>
        <w:t>&lt;/body&gt;</w:t>
      </w:r>
    </w:p>
    <w:p w:rsidR="006E27E3" w:rsidRPr="006E27E3" w:rsidRDefault="006E27E3">
      <w:pPr>
        <w:pStyle w:val="HTMLPreformatted"/>
        <w:divId w:val="2087796251"/>
        <w:rPr>
          <w:sz w:val="16"/>
        </w:rPr>
      </w:pPr>
      <w:r w:rsidRPr="006E27E3">
        <w:rPr>
          <w:rStyle w:val="line-number1"/>
          <w:sz w:val="16"/>
        </w:rPr>
        <w:t>61</w:t>
      </w:r>
      <w:r w:rsidRPr="006E27E3">
        <w:rPr>
          <w:sz w:val="16"/>
        </w:rPr>
        <w:t xml:space="preserve"> </w:t>
      </w:r>
      <w:r w:rsidRPr="006E27E3">
        <w:rPr>
          <w:rStyle w:val="tag1"/>
          <w:sz w:val="16"/>
        </w:rPr>
        <w:t>&lt;/html&gt;</w:t>
      </w:r>
    </w:p>
    <w:p w:rsidR="006E27E3" w:rsidRDefault="006E27E3">
      <w:pPr>
        <w:rPr>
          <w:noProof/>
          <w:lang w:eastAsia="da-DK" w:bidi="ar-SA"/>
        </w:rPr>
      </w:pPr>
      <w:r w:rsidRPr="006E27E3">
        <w:rPr>
          <w:noProof/>
          <w:sz w:val="16"/>
          <w:lang w:eastAsia="da-DK" w:bidi="ar-SA"/>
        </w:rPr>
        <w:fldChar w:fldCharType="end"/>
      </w:r>
    </w:p>
    <w:p w:rsidR="001000CD" w:rsidRDefault="001000CD">
      <w:pPr>
        <w:rPr>
          <w:noProof/>
          <w:lang w:eastAsia="da-DK" w:bidi="ar-SA"/>
        </w:rPr>
      </w:pPr>
    </w:p>
    <w:p w:rsidR="0010657C" w:rsidRDefault="002108E7">
      <w:pPr>
        <w:rPr>
          <w:noProof/>
          <w:lang w:eastAsia="da-DK" w:bidi="ar-SA"/>
        </w:rPr>
      </w:pPr>
      <w:r>
        <w:rPr>
          <w:noProof/>
          <w:lang w:eastAsia="da-DK" w:bidi="ar-SA"/>
        </w:rPr>
        <w:t>Filen: NewRequest</w:t>
      </w:r>
      <w:r w:rsidR="001000CD" w:rsidRPr="001000CD">
        <w:rPr>
          <w:noProof/>
          <w:lang w:eastAsia="da-DK" w:bidi="ar-SA"/>
        </w:rPr>
        <w:t>.java</w:t>
      </w:r>
    </w:p>
    <w:p w:rsidR="006E27E3" w:rsidRDefault="006E27E3">
      <w:pPr>
        <w:rPr>
          <w:noProof/>
          <w:lang w:eastAsia="da-DK" w:bidi="ar-SA"/>
        </w:rPr>
      </w:pPr>
    </w:p>
    <w:p w:rsidR="002108E7" w:rsidRPr="002108E7" w:rsidRDefault="002108E7" w:rsidP="002108E7">
      <w:pPr>
        <w:divId w:val="753093014"/>
        <w:rPr>
          <w:sz w:val="16"/>
        </w:rPr>
      </w:pPr>
      <w:r w:rsidRPr="002108E7">
        <w:rPr>
          <w:noProof/>
          <w:sz w:val="16"/>
          <w:lang w:eastAsia="da-DK" w:bidi="ar-SA"/>
        </w:rPr>
        <w:fldChar w:fldCharType="begin"/>
      </w:r>
      <w:r w:rsidRPr="002108E7">
        <w:rPr>
          <w:noProof/>
          <w:sz w:val="16"/>
          <w:lang w:eastAsia="da-DK" w:bidi="ar-SA"/>
        </w:rPr>
        <w:instrText xml:space="preserve"> INCLUDETEXT "C:\\GoogleCode\\user-driven-sign-language-dictionary\\Analysis and design\\CodeInHtml\\NewRequest.html" \c HTML </w:instrText>
      </w:r>
      <w:r>
        <w:rPr>
          <w:noProof/>
          <w:sz w:val="16"/>
          <w:lang w:eastAsia="da-DK" w:bidi="ar-SA"/>
        </w:rPr>
        <w:instrText xml:space="preserve"> \* MERGEFORMAT </w:instrText>
      </w:r>
      <w:r w:rsidRPr="002108E7">
        <w:rPr>
          <w:noProof/>
          <w:sz w:val="16"/>
          <w:lang w:eastAsia="da-DK" w:bidi="ar-SA"/>
        </w:rPr>
        <w:fldChar w:fldCharType="separate"/>
      </w:r>
      <w:r w:rsidRPr="002108E7">
        <w:rPr>
          <w:rStyle w:val="line-number1"/>
          <w:sz w:val="16"/>
        </w:rPr>
        <w:t xml:space="preserve">  1</w:t>
      </w:r>
      <w:r w:rsidRPr="002108E7">
        <w:rPr>
          <w:sz w:val="16"/>
        </w:rPr>
        <w:t xml:space="preserve"> </w:t>
      </w:r>
      <w:r w:rsidRPr="002108E7">
        <w:rPr>
          <w:rStyle w:val="keyword-directive1"/>
          <w:sz w:val="16"/>
        </w:rPr>
        <w:t>package</w:t>
      </w:r>
      <w:r w:rsidRPr="002108E7">
        <w:rPr>
          <w:sz w:val="16"/>
        </w:rPr>
        <w:t xml:space="preserve"> dk.jsh.itdiplom.userdrivensignlanguagedictionary.wicket.request;</w:t>
      </w:r>
    </w:p>
    <w:p w:rsidR="002108E7" w:rsidRPr="002108E7" w:rsidRDefault="002108E7">
      <w:pPr>
        <w:pStyle w:val="HTMLPreformatted"/>
        <w:divId w:val="753093014"/>
        <w:rPr>
          <w:sz w:val="16"/>
        </w:rPr>
      </w:pPr>
      <w:r w:rsidRPr="002108E7">
        <w:rPr>
          <w:rStyle w:val="line-number1"/>
          <w:sz w:val="16"/>
        </w:rPr>
        <w:t xml:space="preserve">  2</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3</w:t>
      </w:r>
      <w:r w:rsidRPr="002108E7">
        <w:rPr>
          <w:sz w:val="16"/>
        </w:rPr>
        <w:t xml:space="preserve"> </w:t>
      </w:r>
      <w:r w:rsidRPr="002108E7">
        <w:rPr>
          <w:rStyle w:val="keyword-directive1"/>
          <w:sz w:val="16"/>
        </w:rPr>
        <w:t>import</w:t>
      </w:r>
      <w:r w:rsidRPr="002108E7">
        <w:rPr>
          <w:sz w:val="16"/>
        </w:rPr>
        <w:t xml:space="preserve"> dk.jsh.itdiplom.userdrivensignlanguagedictionary.business.WordBusiness;</w:t>
      </w:r>
    </w:p>
    <w:p w:rsidR="002108E7" w:rsidRPr="002108E7" w:rsidRDefault="002108E7">
      <w:pPr>
        <w:pStyle w:val="HTMLPreformatted"/>
        <w:divId w:val="753093014"/>
        <w:rPr>
          <w:sz w:val="16"/>
        </w:rPr>
      </w:pPr>
      <w:r w:rsidRPr="002108E7">
        <w:rPr>
          <w:rStyle w:val="line-number1"/>
          <w:sz w:val="16"/>
        </w:rPr>
        <w:t xml:space="preserve">  4</w:t>
      </w:r>
      <w:r w:rsidRPr="002108E7">
        <w:rPr>
          <w:sz w:val="16"/>
        </w:rPr>
        <w:t xml:space="preserve"> </w:t>
      </w:r>
      <w:r w:rsidRPr="002108E7">
        <w:rPr>
          <w:rStyle w:val="keyword-directive1"/>
          <w:sz w:val="16"/>
        </w:rPr>
        <w:t>import</w:t>
      </w:r>
      <w:r w:rsidRPr="002108E7">
        <w:rPr>
          <w:sz w:val="16"/>
        </w:rPr>
        <w:t xml:space="preserve"> dk.jsh.itdiplom.userdrivensignlanguagedictionary.entity.Word;</w:t>
      </w:r>
    </w:p>
    <w:p w:rsidR="002108E7" w:rsidRPr="002108E7" w:rsidRDefault="002108E7">
      <w:pPr>
        <w:pStyle w:val="HTMLPreformatted"/>
        <w:divId w:val="753093014"/>
        <w:rPr>
          <w:sz w:val="16"/>
        </w:rPr>
      </w:pPr>
      <w:r w:rsidRPr="002108E7">
        <w:rPr>
          <w:rStyle w:val="line-number1"/>
          <w:sz w:val="16"/>
        </w:rPr>
        <w:t xml:space="preserve">  5</w:t>
      </w:r>
      <w:r w:rsidRPr="002108E7">
        <w:rPr>
          <w:sz w:val="16"/>
        </w:rPr>
        <w:t xml:space="preserve"> </w:t>
      </w:r>
      <w:r w:rsidRPr="002108E7">
        <w:rPr>
          <w:rStyle w:val="keyword-directive1"/>
          <w:sz w:val="16"/>
        </w:rPr>
        <w:t>import</w:t>
      </w:r>
      <w:r w:rsidRPr="002108E7">
        <w:rPr>
          <w:sz w:val="16"/>
        </w:rPr>
        <w:t xml:space="preserve"> dk.jsh.itdiplom.userdrivensignlanguagedictionary.wicket.BasePage;</w:t>
      </w:r>
    </w:p>
    <w:p w:rsidR="002108E7" w:rsidRPr="002108E7" w:rsidRDefault="002108E7">
      <w:pPr>
        <w:pStyle w:val="HTMLPreformatted"/>
        <w:divId w:val="753093014"/>
        <w:rPr>
          <w:sz w:val="16"/>
        </w:rPr>
      </w:pPr>
      <w:r w:rsidRPr="002108E7">
        <w:rPr>
          <w:rStyle w:val="line-number1"/>
          <w:sz w:val="16"/>
        </w:rPr>
        <w:t xml:space="preserve">  6</w:t>
      </w:r>
      <w:r w:rsidRPr="002108E7">
        <w:rPr>
          <w:sz w:val="16"/>
        </w:rPr>
        <w:t xml:space="preserve"> </w:t>
      </w:r>
      <w:r w:rsidRPr="002108E7">
        <w:rPr>
          <w:rStyle w:val="keyword-directive1"/>
          <w:sz w:val="16"/>
        </w:rPr>
        <w:t>import</w:t>
      </w:r>
      <w:r w:rsidRPr="002108E7">
        <w:rPr>
          <w:sz w:val="16"/>
        </w:rPr>
        <w:t xml:space="preserve"> dk.jsh.itdiplom.userdrivensignlanguagedictionary.wicket.WicketSession;</w:t>
      </w:r>
    </w:p>
    <w:p w:rsidR="002108E7" w:rsidRPr="002108E7" w:rsidRDefault="002108E7">
      <w:pPr>
        <w:pStyle w:val="HTMLPreformatted"/>
        <w:divId w:val="753093014"/>
        <w:rPr>
          <w:sz w:val="16"/>
        </w:rPr>
      </w:pPr>
      <w:r w:rsidRPr="002108E7">
        <w:rPr>
          <w:rStyle w:val="line-number1"/>
          <w:sz w:val="16"/>
        </w:rPr>
        <w:t xml:space="preserve">  7</w:t>
      </w:r>
      <w:r w:rsidRPr="002108E7">
        <w:rPr>
          <w:sz w:val="16"/>
        </w:rPr>
        <w:t xml:space="preserve"> </w:t>
      </w:r>
      <w:r w:rsidRPr="002108E7">
        <w:rPr>
          <w:rStyle w:val="keyword-directive1"/>
          <w:sz w:val="16"/>
        </w:rPr>
        <w:t>import</w:t>
      </w:r>
      <w:r w:rsidRPr="002108E7">
        <w:rPr>
          <w:sz w:val="16"/>
        </w:rPr>
        <w:t xml:space="preserve"> dk.jsh.itdiplom.userdrivensignlanguagedictionary.wicket.homepage.MenuBorder;</w:t>
      </w:r>
    </w:p>
    <w:p w:rsidR="002108E7" w:rsidRPr="002108E7" w:rsidRDefault="002108E7">
      <w:pPr>
        <w:pStyle w:val="HTMLPreformatted"/>
        <w:divId w:val="753093014"/>
        <w:rPr>
          <w:sz w:val="16"/>
        </w:rPr>
      </w:pPr>
      <w:r w:rsidRPr="002108E7">
        <w:rPr>
          <w:rStyle w:val="line-number1"/>
          <w:sz w:val="16"/>
        </w:rPr>
        <w:t xml:space="preserve">  8</w:t>
      </w:r>
      <w:r w:rsidRPr="002108E7">
        <w:rPr>
          <w:sz w:val="16"/>
        </w:rPr>
        <w:t xml:space="preserve"> </w:t>
      </w:r>
      <w:r w:rsidRPr="002108E7">
        <w:rPr>
          <w:rStyle w:val="keyword-directive1"/>
          <w:sz w:val="16"/>
        </w:rPr>
        <w:t>import</w:t>
      </w:r>
      <w:r w:rsidRPr="002108E7">
        <w:rPr>
          <w:sz w:val="16"/>
        </w:rPr>
        <w:t xml:space="preserve"> java.util.Date;</w:t>
      </w:r>
    </w:p>
    <w:p w:rsidR="002108E7" w:rsidRPr="002108E7" w:rsidRDefault="002108E7">
      <w:pPr>
        <w:pStyle w:val="HTMLPreformatted"/>
        <w:divId w:val="753093014"/>
        <w:rPr>
          <w:sz w:val="16"/>
        </w:rPr>
      </w:pPr>
      <w:r w:rsidRPr="002108E7">
        <w:rPr>
          <w:rStyle w:val="line-number1"/>
          <w:sz w:val="16"/>
        </w:rPr>
        <w:t xml:space="preserve">  9</w:t>
      </w:r>
      <w:r w:rsidRPr="002108E7">
        <w:rPr>
          <w:sz w:val="16"/>
        </w:rPr>
        <w:t xml:space="preserve"> </w:t>
      </w:r>
      <w:r w:rsidRPr="002108E7">
        <w:rPr>
          <w:rStyle w:val="keyword-directive1"/>
          <w:sz w:val="16"/>
        </w:rPr>
        <w:t>import</w:t>
      </w:r>
      <w:r w:rsidRPr="002108E7">
        <w:rPr>
          <w:sz w:val="16"/>
        </w:rPr>
        <w:t xml:space="preserve"> org.apache.wicket.AttributeModifier;</w:t>
      </w:r>
    </w:p>
    <w:p w:rsidR="002108E7" w:rsidRPr="002108E7" w:rsidRDefault="002108E7">
      <w:pPr>
        <w:pStyle w:val="HTMLPreformatted"/>
        <w:divId w:val="753093014"/>
        <w:rPr>
          <w:sz w:val="16"/>
        </w:rPr>
      </w:pPr>
      <w:r w:rsidRPr="002108E7">
        <w:rPr>
          <w:rStyle w:val="line-number1"/>
          <w:sz w:val="16"/>
        </w:rPr>
        <w:t xml:space="preserve"> 10</w:t>
      </w:r>
      <w:r w:rsidRPr="002108E7">
        <w:rPr>
          <w:sz w:val="16"/>
        </w:rPr>
        <w:t xml:space="preserve"> </w:t>
      </w:r>
      <w:r w:rsidRPr="002108E7">
        <w:rPr>
          <w:rStyle w:val="keyword-directive1"/>
          <w:sz w:val="16"/>
        </w:rPr>
        <w:t>import</w:t>
      </w:r>
      <w:r w:rsidRPr="002108E7">
        <w:rPr>
          <w:sz w:val="16"/>
        </w:rPr>
        <w:t xml:space="preserve"> org.apache.wicket.ResourceReference;</w:t>
      </w:r>
    </w:p>
    <w:p w:rsidR="002108E7" w:rsidRPr="002108E7" w:rsidRDefault="002108E7">
      <w:pPr>
        <w:pStyle w:val="HTMLPreformatted"/>
        <w:divId w:val="753093014"/>
        <w:rPr>
          <w:sz w:val="16"/>
        </w:rPr>
      </w:pPr>
      <w:r w:rsidRPr="002108E7">
        <w:rPr>
          <w:rStyle w:val="line-number1"/>
          <w:sz w:val="16"/>
        </w:rPr>
        <w:t xml:space="preserve"> 11</w:t>
      </w:r>
      <w:r w:rsidRPr="002108E7">
        <w:rPr>
          <w:sz w:val="16"/>
        </w:rPr>
        <w:t xml:space="preserve"> </w:t>
      </w:r>
      <w:r w:rsidRPr="002108E7">
        <w:rPr>
          <w:rStyle w:val="keyword-directive1"/>
          <w:sz w:val="16"/>
        </w:rPr>
        <w:t>import</w:t>
      </w:r>
      <w:r w:rsidRPr="002108E7">
        <w:rPr>
          <w:sz w:val="16"/>
        </w:rPr>
        <w:t xml:space="preserve"> org.apache.wicket.markup.html.basic.Label;</w:t>
      </w:r>
    </w:p>
    <w:p w:rsidR="002108E7" w:rsidRPr="002108E7" w:rsidRDefault="002108E7">
      <w:pPr>
        <w:pStyle w:val="HTMLPreformatted"/>
        <w:divId w:val="753093014"/>
        <w:rPr>
          <w:sz w:val="16"/>
        </w:rPr>
      </w:pPr>
      <w:r w:rsidRPr="002108E7">
        <w:rPr>
          <w:rStyle w:val="line-number1"/>
          <w:sz w:val="16"/>
        </w:rPr>
        <w:t xml:space="preserve"> 12</w:t>
      </w:r>
      <w:r w:rsidRPr="002108E7">
        <w:rPr>
          <w:sz w:val="16"/>
        </w:rPr>
        <w:t xml:space="preserve"> </w:t>
      </w:r>
      <w:r w:rsidRPr="002108E7">
        <w:rPr>
          <w:rStyle w:val="keyword-directive1"/>
          <w:sz w:val="16"/>
        </w:rPr>
        <w:t>import</w:t>
      </w:r>
      <w:r w:rsidRPr="002108E7">
        <w:rPr>
          <w:sz w:val="16"/>
        </w:rPr>
        <w:t xml:space="preserve"> org.apache.wicket.markup.html.border.Border.BorderBodyContainer;</w:t>
      </w:r>
    </w:p>
    <w:p w:rsidR="002108E7" w:rsidRPr="002108E7" w:rsidRDefault="002108E7">
      <w:pPr>
        <w:pStyle w:val="HTMLPreformatted"/>
        <w:divId w:val="753093014"/>
        <w:rPr>
          <w:sz w:val="16"/>
        </w:rPr>
      </w:pPr>
      <w:r w:rsidRPr="002108E7">
        <w:rPr>
          <w:rStyle w:val="line-number1"/>
          <w:sz w:val="16"/>
        </w:rPr>
        <w:t xml:space="preserve"> 13</w:t>
      </w:r>
      <w:r w:rsidRPr="002108E7">
        <w:rPr>
          <w:sz w:val="16"/>
        </w:rPr>
        <w:t xml:space="preserve"> </w:t>
      </w:r>
      <w:r w:rsidRPr="002108E7">
        <w:rPr>
          <w:rStyle w:val="keyword-directive1"/>
          <w:sz w:val="16"/>
        </w:rPr>
        <w:t>import</w:t>
      </w:r>
      <w:r w:rsidRPr="002108E7">
        <w:rPr>
          <w:sz w:val="16"/>
        </w:rPr>
        <w:t xml:space="preserve"> org.apache.wicket.markup.html.form.Button;</w:t>
      </w:r>
    </w:p>
    <w:p w:rsidR="002108E7" w:rsidRPr="002108E7" w:rsidRDefault="002108E7">
      <w:pPr>
        <w:pStyle w:val="HTMLPreformatted"/>
        <w:divId w:val="753093014"/>
        <w:rPr>
          <w:sz w:val="16"/>
        </w:rPr>
      </w:pPr>
      <w:r w:rsidRPr="002108E7">
        <w:rPr>
          <w:rStyle w:val="line-number1"/>
          <w:sz w:val="16"/>
        </w:rPr>
        <w:t xml:space="preserve"> 14</w:t>
      </w:r>
      <w:r w:rsidRPr="002108E7">
        <w:rPr>
          <w:sz w:val="16"/>
        </w:rPr>
        <w:t xml:space="preserve"> </w:t>
      </w:r>
      <w:r w:rsidRPr="002108E7">
        <w:rPr>
          <w:rStyle w:val="keyword-directive1"/>
          <w:sz w:val="16"/>
        </w:rPr>
        <w:t>import</w:t>
      </w:r>
      <w:r w:rsidRPr="002108E7">
        <w:rPr>
          <w:sz w:val="16"/>
        </w:rPr>
        <w:t xml:space="preserve"> org.apache.wicket.markup.html.form.Form;</w:t>
      </w:r>
    </w:p>
    <w:p w:rsidR="002108E7" w:rsidRPr="002108E7" w:rsidRDefault="002108E7">
      <w:pPr>
        <w:pStyle w:val="HTMLPreformatted"/>
        <w:divId w:val="753093014"/>
        <w:rPr>
          <w:sz w:val="16"/>
        </w:rPr>
      </w:pPr>
      <w:r w:rsidRPr="002108E7">
        <w:rPr>
          <w:rStyle w:val="line-number1"/>
          <w:sz w:val="16"/>
        </w:rPr>
        <w:t xml:space="preserve"> 15</w:t>
      </w:r>
      <w:r w:rsidRPr="002108E7">
        <w:rPr>
          <w:sz w:val="16"/>
        </w:rPr>
        <w:t xml:space="preserve"> </w:t>
      </w:r>
      <w:r w:rsidRPr="002108E7">
        <w:rPr>
          <w:rStyle w:val="keyword-directive1"/>
          <w:sz w:val="16"/>
        </w:rPr>
        <w:t>import</w:t>
      </w:r>
      <w:r w:rsidRPr="002108E7">
        <w:rPr>
          <w:sz w:val="16"/>
        </w:rPr>
        <w:t xml:space="preserve"> org.apache.wicket.markup.html.form.TextArea;</w:t>
      </w:r>
    </w:p>
    <w:p w:rsidR="002108E7" w:rsidRPr="002108E7" w:rsidRDefault="002108E7">
      <w:pPr>
        <w:pStyle w:val="HTMLPreformatted"/>
        <w:divId w:val="753093014"/>
        <w:rPr>
          <w:sz w:val="16"/>
        </w:rPr>
      </w:pPr>
      <w:r w:rsidRPr="002108E7">
        <w:rPr>
          <w:rStyle w:val="line-number1"/>
          <w:sz w:val="16"/>
        </w:rPr>
        <w:t xml:space="preserve"> 16</w:t>
      </w:r>
      <w:r w:rsidRPr="002108E7">
        <w:rPr>
          <w:sz w:val="16"/>
        </w:rPr>
        <w:t xml:space="preserve"> </w:t>
      </w:r>
      <w:r w:rsidRPr="002108E7">
        <w:rPr>
          <w:rStyle w:val="keyword-directive1"/>
          <w:sz w:val="16"/>
        </w:rPr>
        <w:t>import</w:t>
      </w:r>
      <w:r w:rsidRPr="002108E7">
        <w:rPr>
          <w:sz w:val="16"/>
        </w:rPr>
        <w:t xml:space="preserve"> org.apache.wicket.markup.html.form.TextField;</w:t>
      </w:r>
    </w:p>
    <w:p w:rsidR="002108E7" w:rsidRPr="002108E7" w:rsidRDefault="002108E7">
      <w:pPr>
        <w:pStyle w:val="HTMLPreformatted"/>
        <w:divId w:val="753093014"/>
        <w:rPr>
          <w:sz w:val="16"/>
        </w:rPr>
      </w:pPr>
      <w:r w:rsidRPr="002108E7">
        <w:rPr>
          <w:rStyle w:val="line-number1"/>
          <w:sz w:val="16"/>
        </w:rPr>
        <w:t xml:space="preserve"> 17</w:t>
      </w:r>
      <w:r w:rsidRPr="002108E7">
        <w:rPr>
          <w:sz w:val="16"/>
        </w:rPr>
        <w:t xml:space="preserve"> </w:t>
      </w:r>
      <w:r w:rsidRPr="002108E7">
        <w:rPr>
          <w:rStyle w:val="keyword-directive1"/>
          <w:sz w:val="16"/>
        </w:rPr>
        <w:t>import</w:t>
      </w:r>
      <w:r w:rsidRPr="002108E7">
        <w:rPr>
          <w:sz w:val="16"/>
        </w:rPr>
        <w:t xml:space="preserve"> org.apache.wicket.markup.html.image.Image;</w:t>
      </w:r>
    </w:p>
    <w:p w:rsidR="002108E7" w:rsidRPr="002108E7" w:rsidRDefault="002108E7">
      <w:pPr>
        <w:pStyle w:val="HTMLPreformatted"/>
        <w:divId w:val="753093014"/>
        <w:rPr>
          <w:sz w:val="16"/>
        </w:rPr>
      </w:pPr>
      <w:r w:rsidRPr="002108E7">
        <w:rPr>
          <w:rStyle w:val="line-number1"/>
          <w:sz w:val="16"/>
        </w:rPr>
        <w:t xml:space="preserve"> 18</w:t>
      </w:r>
      <w:r w:rsidRPr="002108E7">
        <w:rPr>
          <w:sz w:val="16"/>
        </w:rPr>
        <w:t xml:space="preserve"> </w:t>
      </w:r>
      <w:r w:rsidRPr="002108E7">
        <w:rPr>
          <w:rStyle w:val="keyword-directive1"/>
          <w:sz w:val="16"/>
        </w:rPr>
        <w:t>import</w:t>
      </w:r>
      <w:r w:rsidRPr="002108E7">
        <w:rPr>
          <w:sz w:val="16"/>
        </w:rPr>
        <w:t xml:space="preserve"> org.apache.wicket.model.Model;</w:t>
      </w:r>
    </w:p>
    <w:p w:rsidR="002108E7" w:rsidRPr="002108E7" w:rsidRDefault="002108E7">
      <w:pPr>
        <w:pStyle w:val="HTMLPreformatted"/>
        <w:divId w:val="753093014"/>
        <w:rPr>
          <w:sz w:val="16"/>
        </w:rPr>
      </w:pPr>
      <w:r w:rsidRPr="002108E7">
        <w:rPr>
          <w:rStyle w:val="line-number1"/>
          <w:sz w:val="16"/>
        </w:rPr>
        <w:t xml:space="preserve"> 19</w:t>
      </w:r>
      <w:r w:rsidRPr="002108E7">
        <w:rPr>
          <w:sz w:val="16"/>
        </w:rPr>
        <w:t xml:space="preserve"> </w:t>
      </w:r>
      <w:r w:rsidRPr="002108E7">
        <w:rPr>
          <w:rStyle w:val="keyword-directive1"/>
          <w:sz w:val="16"/>
        </w:rPr>
        <w:t>import</w:t>
      </w:r>
      <w:r w:rsidRPr="002108E7">
        <w:rPr>
          <w:sz w:val="16"/>
        </w:rPr>
        <w:t xml:space="preserve"> org.apache.wicket.model.PropertyModel;</w:t>
      </w:r>
    </w:p>
    <w:p w:rsidR="002108E7" w:rsidRPr="002108E7" w:rsidRDefault="002108E7">
      <w:pPr>
        <w:pStyle w:val="HTMLPreformatted"/>
        <w:divId w:val="753093014"/>
        <w:rPr>
          <w:sz w:val="16"/>
        </w:rPr>
      </w:pPr>
      <w:r w:rsidRPr="002108E7">
        <w:rPr>
          <w:rStyle w:val="line-number1"/>
          <w:sz w:val="16"/>
        </w:rPr>
        <w:t xml:space="preserve"> 20</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21</w:t>
      </w:r>
      <w:r w:rsidRPr="002108E7">
        <w:rPr>
          <w:sz w:val="16"/>
        </w:rPr>
        <w:t xml:space="preserve"> </w:t>
      </w:r>
      <w:r w:rsidRPr="002108E7">
        <w:rPr>
          <w:rStyle w:val="comment1"/>
          <w:sz w:val="16"/>
        </w:rPr>
        <w:t>/**</w:t>
      </w:r>
    </w:p>
    <w:p w:rsidR="002108E7" w:rsidRPr="002108E7" w:rsidRDefault="002108E7">
      <w:pPr>
        <w:pStyle w:val="HTMLPreformatted"/>
        <w:divId w:val="753093014"/>
        <w:rPr>
          <w:sz w:val="16"/>
        </w:rPr>
      </w:pPr>
      <w:r w:rsidRPr="002108E7">
        <w:rPr>
          <w:rStyle w:val="line-number1"/>
          <w:sz w:val="16"/>
        </w:rPr>
        <w:t xml:space="preserve"> 22</w:t>
      </w:r>
      <w:r w:rsidRPr="002108E7">
        <w:rPr>
          <w:sz w:val="16"/>
        </w:rPr>
        <w:t xml:space="preserve"> </w:t>
      </w:r>
      <w:r w:rsidRPr="002108E7">
        <w:rPr>
          <w:rStyle w:val="comment1"/>
          <w:sz w:val="16"/>
        </w:rPr>
        <w:t xml:space="preserve"> * New</w:t>
      </w:r>
      <w:r w:rsidRPr="002108E7">
        <w:rPr>
          <w:sz w:val="16"/>
        </w:rPr>
        <w:t xml:space="preserve"> </w:t>
      </w:r>
      <w:r w:rsidRPr="002108E7">
        <w:rPr>
          <w:rStyle w:val="comment1"/>
          <w:sz w:val="16"/>
        </w:rPr>
        <w:t>request</w:t>
      </w:r>
      <w:r w:rsidRPr="002108E7">
        <w:rPr>
          <w:sz w:val="16"/>
        </w:rPr>
        <w:t xml:space="preserve"> </w:t>
      </w:r>
      <w:r w:rsidRPr="002108E7">
        <w:rPr>
          <w:rStyle w:val="comment1"/>
          <w:sz w:val="16"/>
        </w:rPr>
        <w:t>page.</w:t>
      </w:r>
    </w:p>
    <w:p w:rsidR="002108E7" w:rsidRPr="002108E7" w:rsidRDefault="002108E7">
      <w:pPr>
        <w:pStyle w:val="HTMLPreformatted"/>
        <w:divId w:val="753093014"/>
        <w:rPr>
          <w:sz w:val="16"/>
        </w:rPr>
      </w:pPr>
      <w:r w:rsidRPr="002108E7">
        <w:rPr>
          <w:rStyle w:val="line-number1"/>
          <w:sz w:val="16"/>
        </w:rPr>
        <w:t xml:space="preserve"> 23</w:t>
      </w:r>
      <w:r w:rsidRPr="002108E7">
        <w:rPr>
          <w:sz w:val="16"/>
        </w:rPr>
        <w:t xml:space="preserve"> </w:t>
      </w:r>
      <w:r w:rsidRPr="002108E7">
        <w:rPr>
          <w:rStyle w:val="comment1"/>
          <w:sz w:val="16"/>
        </w:rPr>
        <w:t xml:space="preserve"> * </w:t>
      </w:r>
    </w:p>
    <w:p w:rsidR="002108E7" w:rsidRPr="002108E7" w:rsidRDefault="002108E7">
      <w:pPr>
        <w:pStyle w:val="HTMLPreformatted"/>
        <w:divId w:val="753093014"/>
        <w:rPr>
          <w:sz w:val="16"/>
        </w:rPr>
      </w:pPr>
      <w:r w:rsidRPr="002108E7">
        <w:rPr>
          <w:rStyle w:val="line-number1"/>
          <w:sz w:val="16"/>
        </w:rPr>
        <w:t xml:space="preserve"> 24</w:t>
      </w:r>
      <w:r w:rsidRPr="002108E7">
        <w:rPr>
          <w:sz w:val="16"/>
        </w:rPr>
        <w:t xml:space="preserve"> </w:t>
      </w:r>
      <w:r w:rsidRPr="002108E7">
        <w:rPr>
          <w:rStyle w:val="comment1"/>
          <w:sz w:val="16"/>
        </w:rPr>
        <w:t xml:space="preserve"> * </w:t>
      </w:r>
      <w:r w:rsidRPr="002108E7">
        <w:rPr>
          <w:rStyle w:val="st01"/>
          <w:sz w:val="16"/>
        </w:rPr>
        <w:t>@author</w:t>
      </w:r>
      <w:r w:rsidRPr="002108E7">
        <w:rPr>
          <w:sz w:val="16"/>
        </w:rPr>
        <w:t xml:space="preserve"> </w:t>
      </w:r>
      <w:r w:rsidRPr="002108E7">
        <w:rPr>
          <w:rStyle w:val="comment1"/>
          <w:sz w:val="16"/>
        </w:rPr>
        <w:t>Jan</w:t>
      </w:r>
      <w:r w:rsidRPr="002108E7">
        <w:rPr>
          <w:sz w:val="16"/>
        </w:rPr>
        <w:t xml:space="preserve"> </w:t>
      </w:r>
      <w:r w:rsidRPr="002108E7">
        <w:rPr>
          <w:rStyle w:val="comment1"/>
          <w:sz w:val="16"/>
        </w:rPr>
        <w:t>S.</w:t>
      </w:r>
      <w:r w:rsidRPr="002108E7">
        <w:rPr>
          <w:sz w:val="16"/>
        </w:rPr>
        <w:t xml:space="preserve"> </w:t>
      </w:r>
      <w:r w:rsidRPr="002108E7">
        <w:rPr>
          <w:rStyle w:val="comment1"/>
          <w:sz w:val="16"/>
        </w:rPr>
        <w:t>Hansen</w:t>
      </w:r>
    </w:p>
    <w:p w:rsidR="002108E7" w:rsidRPr="002108E7" w:rsidRDefault="002108E7">
      <w:pPr>
        <w:pStyle w:val="HTMLPreformatted"/>
        <w:divId w:val="753093014"/>
        <w:rPr>
          <w:sz w:val="16"/>
        </w:rPr>
      </w:pPr>
      <w:r w:rsidRPr="002108E7">
        <w:rPr>
          <w:rStyle w:val="line-number1"/>
          <w:sz w:val="16"/>
        </w:rPr>
        <w:t xml:space="preserve"> 25</w:t>
      </w:r>
      <w:r w:rsidRPr="002108E7">
        <w:rPr>
          <w:sz w:val="16"/>
        </w:rPr>
        <w:t xml:space="preserve">  </w:t>
      </w:r>
      <w:r w:rsidRPr="002108E7">
        <w:rPr>
          <w:rStyle w:val="comment1"/>
          <w:sz w:val="16"/>
        </w:rPr>
        <w:t>*/</w:t>
      </w:r>
    </w:p>
    <w:p w:rsidR="002108E7" w:rsidRPr="002108E7" w:rsidRDefault="002108E7">
      <w:pPr>
        <w:pStyle w:val="HTMLPreformatted"/>
        <w:divId w:val="753093014"/>
        <w:rPr>
          <w:sz w:val="16"/>
        </w:rPr>
      </w:pPr>
      <w:r w:rsidRPr="002108E7">
        <w:rPr>
          <w:rStyle w:val="line-number1"/>
          <w:sz w:val="16"/>
        </w:rPr>
        <w:t xml:space="preserve"> 26</w:t>
      </w:r>
      <w:r w:rsidRPr="002108E7">
        <w:rPr>
          <w:sz w:val="16"/>
        </w:rPr>
        <w:t xml:space="preserve"> </w:t>
      </w:r>
      <w:r w:rsidRPr="002108E7">
        <w:rPr>
          <w:rStyle w:val="keyword-directive1"/>
          <w:sz w:val="16"/>
        </w:rPr>
        <w:t>public</w:t>
      </w:r>
      <w:r w:rsidRPr="002108E7">
        <w:rPr>
          <w:sz w:val="16"/>
        </w:rPr>
        <w:t xml:space="preserve"> </w:t>
      </w:r>
      <w:r w:rsidRPr="002108E7">
        <w:rPr>
          <w:rStyle w:val="keyword-directive1"/>
          <w:sz w:val="16"/>
        </w:rPr>
        <w:t>final</w:t>
      </w:r>
      <w:r w:rsidRPr="002108E7">
        <w:rPr>
          <w:sz w:val="16"/>
        </w:rPr>
        <w:t xml:space="preserve"> </w:t>
      </w:r>
      <w:r w:rsidRPr="002108E7">
        <w:rPr>
          <w:rStyle w:val="keyword-directive1"/>
          <w:sz w:val="16"/>
        </w:rPr>
        <w:t>class</w:t>
      </w:r>
      <w:r w:rsidRPr="002108E7">
        <w:rPr>
          <w:sz w:val="16"/>
        </w:rPr>
        <w:t xml:space="preserve"> NewRequest </w:t>
      </w:r>
      <w:r w:rsidRPr="002108E7">
        <w:rPr>
          <w:rStyle w:val="keyword-directive1"/>
          <w:sz w:val="16"/>
        </w:rPr>
        <w:t>extends</w:t>
      </w:r>
      <w:r w:rsidRPr="002108E7">
        <w:rPr>
          <w:sz w:val="16"/>
        </w:rPr>
        <w:t xml:space="preserve"> BasePage {</w:t>
      </w:r>
    </w:p>
    <w:p w:rsidR="002108E7" w:rsidRPr="002108E7" w:rsidRDefault="002108E7">
      <w:pPr>
        <w:pStyle w:val="HTMLPreformatted"/>
        <w:divId w:val="753093014"/>
        <w:rPr>
          <w:sz w:val="16"/>
        </w:rPr>
      </w:pPr>
      <w:r w:rsidRPr="002108E7">
        <w:rPr>
          <w:rStyle w:val="line-number1"/>
          <w:sz w:val="16"/>
        </w:rPr>
        <w:lastRenderedPageBreak/>
        <w:t xml:space="preserve"> 27</w:t>
      </w:r>
      <w:r w:rsidRPr="002108E7">
        <w:rPr>
          <w:sz w:val="16"/>
        </w:rPr>
        <w:t xml:space="preserve">     </w:t>
      </w:r>
      <w:r w:rsidRPr="002108E7">
        <w:rPr>
          <w:rStyle w:val="keyword-directive1"/>
          <w:sz w:val="16"/>
        </w:rPr>
        <w:t>private</w:t>
      </w:r>
      <w:r w:rsidRPr="002108E7">
        <w:rPr>
          <w:sz w:val="16"/>
        </w:rPr>
        <w:t xml:space="preserve"> String errorMessage = </w:t>
      </w:r>
      <w:r w:rsidRPr="002108E7">
        <w:rPr>
          <w:rStyle w:val="character1"/>
          <w:sz w:val="16"/>
        </w:rPr>
        <w:t>""</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28</w:t>
      </w:r>
      <w:r w:rsidRPr="002108E7">
        <w:rPr>
          <w:sz w:val="16"/>
        </w:rPr>
        <w:t xml:space="preserve">     </w:t>
      </w:r>
      <w:r w:rsidRPr="002108E7">
        <w:rPr>
          <w:rStyle w:val="keyword-directive1"/>
          <w:sz w:val="16"/>
        </w:rPr>
        <w:t>private</w:t>
      </w:r>
      <w:r w:rsidRPr="002108E7">
        <w:rPr>
          <w:sz w:val="16"/>
        </w:rPr>
        <w:t xml:space="preserve"> TextField&lt;String&gt; word;</w:t>
      </w:r>
    </w:p>
    <w:p w:rsidR="002108E7" w:rsidRPr="002108E7" w:rsidRDefault="002108E7">
      <w:pPr>
        <w:pStyle w:val="HTMLPreformatted"/>
        <w:divId w:val="753093014"/>
        <w:rPr>
          <w:sz w:val="16"/>
        </w:rPr>
      </w:pPr>
      <w:r w:rsidRPr="002108E7">
        <w:rPr>
          <w:rStyle w:val="line-number1"/>
          <w:sz w:val="16"/>
        </w:rPr>
        <w:t xml:space="preserve"> 29</w:t>
      </w:r>
      <w:r w:rsidRPr="002108E7">
        <w:rPr>
          <w:sz w:val="16"/>
        </w:rPr>
        <w:t xml:space="preserve">     </w:t>
      </w:r>
      <w:r w:rsidRPr="002108E7">
        <w:rPr>
          <w:rStyle w:val="keyword-directive1"/>
          <w:sz w:val="16"/>
        </w:rPr>
        <w:t>private</w:t>
      </w:r>
      <w:r w:rsidRPr="002108E7">
        <w:rPr>
          <w:sz w:val="16"/>
        </w:rPr>
        <w:t xml:space="preserve"> TextArea&lt;String&gt; description;</w:t>
      </w:r>
    </w:p>
    <w:p w:rsidR="002108E7" w:rsidRPr="002108E7" w:rsidRDefault="002108E7">
      <w:pPr>
        <w:pStyle w:val="HTMLPreformatted"/>
        <w:divId w:val="753093014"/>
        <w:rPr>
          <w:sz w:val="16"/>
        </w:rPr>
      </w:pPr>
      <w:r w:rsidRPr="002108E7">
        <w:rPr>
          <w:rStyle w:val="line-number1"/>
          <w:sz w:val="16"/>
        </w:rPr>
        <w:t xml:space="preserve"> 30</w:t>
      </w:r>
      <w:r w:rsidRPr="002108E7">
        <w:rPr>
          <w:sz w:val="16"/>
        </w:rPr>
        <w:t xml:space="preserve">     </w:t>
      </w:r>
      <w:r w:rsidRPr="002108E7">
        <w:rPr>
          <w:rStyle w:val="keyword-directive1"/>
          <w:sz w:val="16"/>
        </w:rPr>
        <w:t>private</w:t>
      </w:r>
      <w:r w:rsidRPr="002108E7">
        <w:rPr>
          <w:sz w:val="16"/>
        </w:rPr>
        <w:t xml:space="preserve"> Image errorIconImage = </w:t>
      </w:r>
      <w:r w:rsidRPr="002108E7">
        <w:rPr>
          <w:rStyle w:val="keyword-directive1"/>
          <w:sz w:val="16"/>
        </w:rPr>
        <w:t>new</w:t>
      </w:r>
      <w:r w:rsidRPr="002108E7">
        <w:rPr>
          <w:sz w:val="16"/>
        </w:rPr>
        <w:t xml:space="preserve"> Image(</w:t>
      </w:r>
      <w:r w:rsidRPr="002108E7">
        <w:rPr>
          <w:rStyle w:val="character1"/>
          <w:sz w:val="16"/>
        </w:rPr>
        <w:t>"erroricon"</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31</w:t>
      </w:r>
      <w:r w:rsidRPr="002108E7">
        <w:rPr>
          <w:sz w:val="16"/>
        </w:rPr>
        <w:t xml:space="preserve">             </w:t>
      </w:r>
      <w:r w:rsidRPr="002108E7">
        <w:rPr>
          <w:rStyle w:val="keyword-directive1"/>
          <w:sz w:val="16"/>
        </w:rPr>
        <w:t>new</w:t>
      </w:r>
      <w:r w:rsidRPr="002108E7">
        <w:rPr>
          <w:sz w:val="16"/>
        </w:rPr>
        <w:t xml:space="preserve"> ResourceReference(BasePage.</w:t>
      </w:r>
      <w:r w:rsidRPr="002108E7">
        <w:rPr>
          <w:rStyle w:val="keyword-directive1"/>
          <w:sz w:val="16"/>
        </w:rPr>
        <w:t>class</w:t>
      </w:r>
      <w:r w:rsidRPr="002108E7">
        <w:rPr>
          <w:sz w:val="16"/>
        </w:rPr>
        <w:t xml:space="preserve">, </w:t>
      </w:r>
      <w:r w:rsidRPr="002108E7">
        <w:rPr>
          <w:rStyle w:val="character1"/>
          <w:sz w:val="16"/>
        </w:rPr>
        <w:t>"icons/attention.png"</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32</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33</w:t>
      </w:r>
      <w:r w:rsidRPr="002108E7">
        <w:rPr>
          <w:sz w:val="16"/>
        </w:rPr>
        <w:t xml:space="preserve">     </w:t>
      </w:r>
      <w:r w:rsidRPr="002108E7">
        <w:rPr>
          <w:rStyle w:val="keyword-directive1"/>
          <w:sz w:val="16"/>
        </w:rPr>
        <w:t>public</w:t>
      </w:r>
      <w:r w:rsidRPr="002108E7">
        <w:rPr>
          <w:sz w:val="16"/>
        </w:rPr>
        <w:t xml:space="preserve"> NewRequest() {</w:t>
      </w:r>
    </w:p>
    <w:p w:rsidR="002108E7" w:rsidRPr="002108E7" w:rsidRDefault="002108E7">
      <w:pPr>
        <w:pStyle w:val="HTMLPreformatted"/>
        <w:divId w:val="753093014"/>
        <w:rPr>
          <w:sz w:val="16"/>
        </w:rPr>
      </w:pPr>
      <w:r w:rsidRPr="002108E7">
        <w:rPr>
          <w:rStyle w:val="line-number1"/>
          <w:sz w:val="16"/>
        </w:rPr>
        <w:t xml:space="preserve"> 34</w:t>
      </w:r>
      <w:r w:rsidRPr="002108E7">
        <w:rPr>
          <w:sz w:val="16"/>
        </w:rPr>
        <w:t xml:space="preserve">         MenuBorder menuBorder = </w:t>
      </w:r>
      <w:r w:rsidRPr="002108E7">
        <w:rPr>
          <w:rStyle w:val="keyword-directive1"/>
          <w:sz w:val="16"/>
        </w:rPr>
        <w:t>new</w:t>
      </w:r>
      <w:r w:rsidRPr="002108E7">
        <w:rPr>
          <w:sz w:val="16"/>
        </w:rPr>
        <w:t xml:space="preserve"> MenuBorder(</w:t>
      </w:r>
      <w:r w:rsidRPr="002108E7">
        <w:rPr>
          <w:rStyle w:val="character1"/>
          <w:sz w:val="16"/>
        </w:rPr>
        <w:t>"mainNavigation"</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35</w:t>
      </w:r>
      <w:r w:rsidRPr="002108E7">
        <w:rPr>
          <w:sz w:val="16"/>
        </w:rPr>
        <w:t xml:space="preserve">         add(menuBorder);</w:t>
      </w:r>
    </w:p>
    <w:p w:rsidR="002108E7" w:rsidRPr="002108E7" w:rsidRDefault="002108E7">
      <w:pPr>
        <w:pStyle w:val="HTMLPreformatted"/>
        <w:divId w:val="753093014"/>
        <w:rPr>
          <w:sz w:val="16"/>
        </w:rPr>
      </w:pPr>
      <w:r w:rsidRPr="002108E7">
        <w:rPr>
          <w:rStyle w:val="line-number1"/>
          <w:sz w:val="16"/>
        </w:rPr>
        <w:t xml:space="preserve"> 36</w:t>
      </w:r>
      <w:r w:rsidRPr="002108E7">
        <w:rPr>
          <w:sz w:val="16"/>
        </w:rPr>
        <w:t xml:space="preserve">         BorderBodyContainer borderBodyContainer = menuBorder.getBodyContainer();</w:t>
      </w:r>
    </w:p>
    <w:p w:rsidR="002108E7" w:rsidRPr="002108E7" w:rsidRDefault="002108E7">
      <w:pPr>
        <w:pStyle w:val="HTMLPreformatted"/>
        <w:divId w:val="753093014"/>
        <w:rPr>
          <w:sz w:val="16"/>
        </w:rPr>
      </w:pPr>
      <w:r w:rsidRPr="002108E7">
        <w:rPr>
          <w:rStyle w:val="line-number1"/>
          <w:sz w:val="16"/>
        </w:rPr>
        <w:t xml:space="preserve"> 37</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38</w:t>
      </w:r>
      <w:r w:rsidRPr="002108E7">
        <w:rPr>
          <w:sz w:val="16"/>
        </w:rPr>
        <w:t xml:space="preserve">         Form form = </w:t>
      </w:r>
      <w:r w:rsidRPr="002108E7">
        <w:rPr>
          <w:rStyle w:val="keyword-directive1"/>
          <w:sz w:val="16"/>
        </w:rPr>
        <w:t>new</w:t>
      </w:r>
      <w:r w:rsidRPr="002108E7">
        <w:rPr>
          <w:sz w:val="16"/>
        </w:rPr>
        <w:t xml:space="preserve"> Form(</w:t>
      </w:r>
      <w:r w:rsidRPr="002108E7">
        <w:rPr>
          <w:rStyle w:val="character1"/>
          <w:sz w:val="16"/>
        </w:rPr>
        <w:t>"form"</w:t>
      </w:r>
      <w:r w:rsidRPr="002108E7">
        <w:rPr>
          <w:sz w:val="16"/>
        </w:rPr>
        <w:t>) {</w:t>
      </w:r>
    </w:p>
    <w:p w:rsidR="002108E7" w:rsidRPr="002108E7" w:rsidRDefault="002108E7">
      <w:pPr>
        <w:pStyle w:val="HTMLPreformatted"/>
        <w:divId w:val="753093014"/>
        <w:rPr>
          <w:sz w:val="16"/>
        </w:rPr>
      </w:pPr>
      <w:r w:rsidRPr="002108E7">
        <w:rPr>
          <w:rStyle w:val="line-number1"/>
          <w:sz w:val="16"/>
        </w:rPr>
        <w:t xml:space="preserve"> 39</w:t>
      </w:r>
      <w:r w:rsidRPr="002108E7">
        <w:rPr>
          <w:sz w:val="16"/>
        </w:rPr>
        <w:t xml:space="preserve">             </w:t>
      </w:r>
      <w:r w:rsidRPr="002108E7">
        <w:rPr>
          <w:rStyle w:val="comment1"/>
          <w:sz w:val="16"/>
        </w:rPr>
        <w:t>//Handles required fields error.</w:t>
      </w:r>
    </w:p>
    <w:p w:rsidR="002108E7" w:rsidRPr="002108E7" w:rsidRDefault="002108E7">
      <w:pPr>
        <w:pStyle w:val="HTMLPreformatted"/>
        <w:divId w:val="753093014"/>
        <w:rPr>
          <w:sz w:val="16"/>
        </w:rPr>
      </w:pPr>
      <w:r w:rsidRPr="002108E7">
        <w:rPr>
          <w:rStyle w:val="line-number1"/>
          <w:sz w:val="16"/>
        </w:rPr>
        <w:t xml:space="preserve"> 40</w:t>
      </w:r>
      <w:r w:rsidRPr="002108E7">
        <w:rPr>
          <w:sz w:val="16"/>
        </w:rPr>
        <w:t xml:space="preserve">             @Override</w:t>
      </w:r>
    </w:p>
    <w:p w:rsidR="002108E7" w:rsidRPr="002108E7" w:rsidRDefault="002108E7">
      <w:pPr>
        <w:pStyle w:val="HTMLPreformatted"/>
        <w:divId w:val="753093014"/>
        <w:rPr>
          <w:sz w:val="16"/>
        </w:rPr>
      </w:pPr>
      <w:r w:rsidRPr="002108E7">
        <w:rPr>
          <w:rStyle w:val="line-number1"/>
          <w:sz w:val="16"/>
        </w:rPr>
        <w:t xml:space="preserve"> 41</w:t>
      </w:r>
      <w:r w:rsidRPr="002108E7">
        <w:rPr>
          <w:sz w:val="16"/>
        </w:rPr>
        <w:t xml:space="preserve">             </w:t>
      </w:r>
      <w:r w:rsidRPr="002108E7">
        <w:rPr>
          <w:rStyle w:val="keyword-directive1"/>
          <w:sz w:val="16"/>
        </w:rPr>
        <w:t>protected</w:t>
      </w:r>
      <w:r w:rsidRPr="002108E7">
        <w:rPr>
          <w:sz w:val="16"/>
        </w:rPr>
        <w:t xml:space="preserve"> </w:t>
      </w:r>
      <w:r w:rsidRPr="002108E7">
        <w:rPr>
          <w:rStyle w:val="keyword-directive1"/>
          <w:sz w:val="16"/>
        </w:rPr>
        <w:t>void</w:t>
      </w:r>
      <w:r w:rsidRPr="002108E7">
        <w:rPr>
          <w:sz w:val="16"/>
        </w:rPr>
        <w:t xml:space="preserve"> onError() {</w:t>
      </w:r>
    </w:p>
    <w:p w:rsidR="002108E7" w:rsidRPr="002108E7" w:rsidRDefault="002108E7">
      <w:pPr>
        <w:pStyle w:val="HTMLPreformatted"/>
        <w:divId w:val="753093014"/>
        <w:rPr>
          <w:sz w:val="16"/>
        </w:rPr>
      </w:pPr>
      <w:r w:rsidRPr="002108E7">
        <w:rPr>
          <w:rStyle w:val="line-number1"/>
          <w:sz w:val="16"/>
        </w:rPr>
        <w:t xml:space="preserve"> 42</w:t>
      </w:r>
      <w:r w:rsidRPr="002108E7">
        <w:rPr>
          <w:sz w:val="16"/>
        </w:rPr>
        <w:t xml:space="preserve">                 </w:t>
      </w:r>
      <w:r w:rsidRPr="002108E7">
        <w:rPr>
          <w:rStyle w:val="keyword-directive1"/>
          <w:sz w:val="16"/>
        </w:rPr>
        <w:t>if</w:t>
      </w:r>
      <w:r w:rsidRPr="002108E7">
        <w:rPr>
          <w:sz w:val="16"/>
        </w:rPr>
        <w:t xml:space="preserve"> (emptyRequiredFields()) {</w:t>
      </w:r>
    </w:p>
    <w:p w:rsidR="002108E7" w:rsidRPr="002108E7" w:rsidRDefault="002108E7">
      <w:pPr>
        <w:pStyle w:val="HTMLPreformatted"/>
        <w:divId w:val="753093014"/>
        <w:rPr>
          <w:sz w:val="16"/>
        </w:rPr>
      </w:pPr>
      <w:r w:rsidRPr="002108E7">
        <w:rPr>
          <w:rStyle w:val="line-number1"/>
          <w:sz w:val="16"/>
        </w:rPr>
        <w:t xml:space="preserve"> 43</w:t>
      </w:r>
      <w:r w:rsidRPr="002108E7">
        <w:rPr>
          <w:sz w:val="16"/>
        </w:rPr>
        <w:t xml:space="preserve">                     setErrorMessage(</w:t>
      </w:r>
      <w:r w:rsidRPr="002108E7">
        <w:rPr>
          <w:rStyle w:val="character1"/>
          <w:sz w:val="16"/>
        </w:rPr>
        <w:t>"Alle felter skal udfyldes."</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44</w:t>
      </w:r>
      <w:r w:rsidRPr="002108E7">
        <w:rPr>
          <w:sz w:val="16"/>
        </w:rPr>
        <w:t xml:space="preserve">                     </w:t>
      </w:r>
      <w:r w:rsidRPr="002108E7">
        <w:rPr>
          <w:rStyle w:val="keyword-directive1"/>
          <w:sz w:val="16"/>
        </w:rPr>
        <w:t>return</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45</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46</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47</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48</w:t>
      </w:r>
      <w:r w:rsidRPr="002108E7">
        <w:rPr>
          <w:sz w:val="16"/>
        </w:rPr>
        <w:t xml:space="preserve">             </w:t>
      </w:r>
      <w:r w:rsidRPr="002108E7">
        <w:rPr>
          <w:rStyle w:val="keyword-directive1"/>
          <w:sz w:val="16"/>
        </w:rPr>
        <w:t>private</w:t>
      </w:r>
      <w:r w:rsidRPr="002108E7">
        <w:rPr>
          <w:sz w:val="16"/>
        </w:rPr>
        <w:t xml:space="preserve"> </w:t>
      </w:r>
      <w:r w:rsidRPr="002108E7">
        <w:rPr>
          <w:rStyle w:val="keyword-directive1"/>
          <w:sz w:val="16"/>
        </w:rPr>
        <w:t>boolean</w:t>
      </w:r>
      <w:r w:rsidRPr="002108E7">
        <w:rPr>
          <w:sz w:val="16"/>
        </w:rPr>
        <w:t xml:space="preserve"> emptyRequiredFields() {</w:t>
      </w:r>
    </w:p>
    <w:p w:rsidR="002108E7" w:rsidRPr="002108E7" w:rsidRDefault="002108E7">
      <w:pPr>
        <w:pStyle w:val="HTMLPreformatted"/>
        <w:divId w:val="753093014"/>
        <w:rPr>
          <w:sz w:val="16"/>
        </w:rPr>
      </w:pPr>
      <w:r w:rsidRPr="002108E7">
        <w:rPr>
          <w:rStyle w:val="line-number1"/>
          <w:sz w:val="16"/>
        </w:rPr>
        <w:t xml:space="preserve"> 49</w:t>
      </w:r>
      <w:r w:rsidRPr="002108E7">
        <w:rPr>
          <w:sz w:val="16"/>
        </w:rPr>
        <w:t xml:space="preserve">                 </w:t>
      </w:r>
      <w:r w:rsidRPr="002108E7">
        <w:rPr>
          <w:rStyle w:val="comment1"/>
          <w:sz w:val="16"/>
        </w:rPr>
        <w:t>//Test for empty/required fields</w:t>
      </w:r>
    </w:p>
    <w:p w:rsidR="002108E7" w:rsidRPr="002108E7" w:rsidRDefault="002108E7">
      <w:pPr>
        <w:pStyle w:val="HTMLPreformatted"/>
        <w:divId w:val="753093014"/>
        <w:rPr>
          <w:sz w:val="16"/>
        </w:rPr>
      </w:pPr>
      <w:r w:rsidRPr="002108E7">
        <w:rPr>
          <w:rStyle w:val="line-number1"/>
          <w:sz w:val="16"/>
        </w:rPr>
        <w:t xml:space="preserve"> 50</w:t>
      </w:r>
      <w:r w:rsidRPr="002108E7">
        <w:rPr>
          <w:sz w:val="16"/>
        </w:rPr>
        <w:t xml:space="preserve">                 </w:t>
      </w:r>
      <w:r w:rsidRPr="002108E7">
        <w:rPr>
          <w:rStyle w:val="keyword-directive1"/>
          <w:sz w:val="16"/>
        </w:rPr>
        <w:t>boolean</w:t>
      </w:r>
      <w:r w:rsidRPr="002108E7">
        <w:rPr>
          <w:sz w:val="16"/>
        </w:rPr>
        <w:t xml:space="preserve"> emptyFields = </w:t>
      </w:r>
      <w:r w:rsidRPr="002108E7">
        <w:rPr>
          <w:rStyle w:val="keyword-directive1"/>
          <w:sz w:val="16"/>
        </w:rPr>
        <w:t>false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51</w:t>
      </w:r>
      <w:r w:rsidRPr="002108E7">
        <w:rPr>
          <w:sz w:val="16"/>
        </w:rPr>
        <w:t xml:space="preserve">                 </w:t>
      </w:r>
      <w:r w:rsidRPr="002108E7">
        <w:rPr>
          <w:rStyle w:val="keyword-directive1"/>
          <w:sz w:val="16"/>
        </w:rPr>
        <w:t>if</w:t>
      </w:r>
      <w:r w:rsidRPr="002108E7">
        <w:rPr>
          <w:sz w:val="16"/>
        </w:rPr>
        <w:t xml:space="preserve"> (!word.checkRequired()) {</w:t>
      </w:r>
    </w:p>
    <w:p w:rsidR="002108E7" w:rsidRPr="002108E7" w:rsidRDefault="002108E7">
      <w:pPr>
        <w:pStyle w:val="HTMLPreformatted"/>
        <w:divId w:val="753093014"/>
        <w:rPr>
          <w:sz w:val="16"/>
        </w:rPr>
      </w:pPr>
      <w:r w:rsidRPr="002108E7">
        <w:rPr>
          <w:rStyle w:val="line-number1"/>
          <w:sz w:val="16"/>
        </w:rPr>
        <w:t xml:space="preserve"> 52</w:t>
      </w:r>
      <w:r w:rsidRPr="002108E7">
        <w:rPr>
          <w:sz w:val="16"/>
        </w:rPr>
        <w:t xml:space="preserve">                     emptyFields = </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53</w:t>
      </w:r>
      <w:r w:rsidRPr="002108E7">
        <w:rPr>
          <w:sz w:val="16"/>
        </w:rPr>
        <w:t xml:space="preserve">                     word.add(</w:t>
      </w:r>
      <w:r w:rsidRPr="002108E7">
        <w:rPr>
          <w:rStyle w:val="keyword-directive1"/>
          <w:sz w:val="16"/>
        </w:rPr>
        <w:t>new</w:t>
      </w:r>
      <w:r w:rsidRPr="002108E7">
        <w:rPr>
          <w:sz w:val="16"/>
        </w:rPr>
        <w:t xml:space="preserve"> AttributeModifier(</w:t>
      </w:r>
      <w:r w:rsidRPr="002108E7">
        <w:rPr>
          <w:rStyle w:val="character1"/>
          <w:sz w:val="16"/>
        </w:rPr>
        <w:t>"style"</w:t>
      </w:r>
      <w:r w:rsidRPr="002108E7">
        <w:rPr>
          <w:sz w:val="16"/>
        </w:rPr>
        <w:t xml:space="preserve">, </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54</w:t>
      </w:r>
      <w:r w:rsidRPr="002108E7">
        <w:rPr>
          <w:sz w:val="16"/>
        </w:rPr>
        <w:t xml:space="preserve">                             </w:t>
      </w:r>
      <w:r w:rsidRPr="002108E7">
        <w:rPr>
          <w:rStyle w:val="keyword-directive1"/>
          <w:sz w:val="16"/>
        </w:rPr>
        <w:t>new</w:t>
      </w:r>
      <w:r w:rsidRPr="002108E7">
        <w:rPr>
          <w:sz w:val="16"/>
        </w:rPr>
        <w:t xml:space="preserve"> Model(</w:t>
      </w:r>
      <w:r w:rsidRPr="002108E7">
        <w:rPr>
          <w:rStyle w:val="character1"/>
          <w:sz w:val="16"/>
        </w:rPr>
        <w:t>"border-color:red;"</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55</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56</w:t>
      </w:r>
      <w:r w:rsidRPr="002108E7">
        <w:rPr>
          <w:sz w:val="16"/>
        </w:rPr>
        <w:t xml:space="preserve">                 </w:t>
      </w:r>
      <w:r w:rsidRPr="002108E7">
        <w:rPr>
          <w:rStyle w:val="keyword-directive1"/>
          <w:sz w:val="16"/>
        </w:rPr>
        <w:t>else</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57</w:t>
      </w:r>
      <w:r w:rsidRPr="002108E7">
        <w:rPr>
          <w:sz w:val="16"/>
        </w:rPr>
        <w:t xml:space="preserve">                     word.add(</w:t>
      </w:r>
      <w:r w:rsidRPr="002108E7">
        <w:rPr>
          <w:rStyle w:val="keyword-directive1"/>
          <w:sz w:val="16"/>
        </w:rPr>
        <w:t>new</w:t>
      </w:r>
      <w:r w:rsidRPr="002108E7">
        <w:rPr>
          <w:sz w:val="16"/>
        </w:rPr>
        <w:t xml:space="preserve"> AttributeModifier(</w:t>
      </w:r>
      <w:r w:rsidRPr="002108E7">
        <w:rPr>
          <w:rStyle w:val="character1"/>
          <w:sz w:val="16"/>
        </w:rPr>
        <w:t>"style"</w:t>
      </w:r>
      <w:r w:rsidRPr="002108E7">
        <w:rPr>
          <w:sz w:val="16"/>
        </w:rPr>
        <w:t xml:space="preserve">, </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58</w:t>
      </w:r>
      <w:r w:rsidRPr="002108E7">
        <w:rPr>
          <w:sz w:val="16"/>
        </w:rPr>
        <w:t xml:space="preserve">                             </w:t>
      </w:r>
      <w:r w:rsidRPr="002108E7">
        <w:rPr>
          <w:rStyle w:val="keyword-directive1"/>
          <w:sz w:val="16"/>
        </w:rPr>
        <w:t>new</w:t>
      </w:r>
      <w:r w:rsidRPr="002108E7">
        <w:rPr>
          <w:sz w:val="16"/>
        </w:rPr>
        <w:t xml:space="preserve"> Model(</w:t>
      </w:r>
      <w:r w:rsidRPr="002108E7">
        <w:rPr>
          <w:rStyle w:val="character1"/>
          <w:sz w:val="16"/>
        </w:rPr>
        <w:t>"border-color:default;"</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59</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60</w:t>
      </w:r>
      <w:r w:rsidRPr="002108E7">
        <w:rPr>
          <w:sz w:val="16"/>
        </w:rPr>
        <w:t xml:space="preserve">                 </w:t>
      </w:r>
      <w:r w:rsidRPr="002108E7">
        <w:rPr>
          <w:rStyle w:val="keyword-directive1"/>
          <w:sz w:val="16"/>
        </w:rPr>
        <w:t>if</w:t>
      </w:r>
      <w:r w:rsidRPr="002108E7">
        <w:rPr>
          <w:sz w:val="16"/>
        </w:rPr>
        <w:t xml:space="preserve"> (!description.checkRequired()) {</w:t>
      </w:r>
    </w:p>
    <w:p w:rsidR="002108E7" w:rsidRPr="002108E7" w:rsidRDefault="002108E7">
      <w:pPr>
        <w:pStyle w:val="HTMLPreformatted"/>
        <w:divId w:val="753093014"/>
        <w:rPr>
          <w:sz w:val="16"/>
        </w:rPr>
      </w:pPr>
      <w:r w:rsidRPr="002108E7">
        <w:rPr>
          <w:rStyle w:val="line-number1"/>
          <w:sz w:val="16"/>
        </w:rPr>
        <w:t xml:space="preserve"> 61</w:t>
      </w:r>
      <w:r w:rsidRPr="002108E7">
        <w:rPr>
          <w:sz w:val="16"/>
        </w:rPr>
        <w:t xml:space="preserve">                     emptyFields = </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62</w:t>
      </w:r>
      <w:r w:rsidRPr="002108E7">
        <w:rPr>
          <w:sz w:val="16"/>
        </w:rPr>
        <w:t xml:space="preserve">                     description.add(</w:t>
      </w:r>
      <w:r w:rsidRPr="002108E7">
        <w:rPr>
          <w:rStyle w:val="keyword-directive1"/>
          <w:sz w:val="16"/>
        </w:rPr>
        <w:t>new</w:t>
      </w:r>
      <w:r w:rsidRPr="002108E7">
        <w:rPr>
          <w:sz w:val="16"/>
        </w:rPr>
        <w:t xml:space="preserve"> AttributeModifier(</w:t>
      </w:r>
      <w:r w:rsidRPr="002108E7">
        <w:rPr>
          <w:rStyle w:val="character1"/>
          <w:sz w:val="16"/>
        </w:rPr>
        <w:t>"style"</w:t>
      </w:r>
      <w:r w:rsidRPr="002108E7">
        <w:rPr>
          <w:sz w:val="16"/>
        </w:rPr>
        <w:t xml:space="preserve">, </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63</w:t>
      </w:r>
      <w:r w:rsidRPr="002108E7">
        <w:rPr>
          <w:sz w:val="16"/>
        </w:rPr>
        <w:t xml:space="preserve">                             </w:t>
      </w:r>
      <w:r w:rsidRPr="002108E7">
        <w:rPr>
          <w:rStyle w:val="keyword-directive1"/>
          <w:sz w:val="16"/>
        </w:rPr>
        <w:t>new</w:t>
      </w:r>
      <w:r w:rsidRPr="002108E7">
        <w:rPr>
          <w:sz w:val="16"/>
        </w:rPr>
        <w:t xml:space="preserve"> Model(</w:t>
      </w:r>
      <w:r w:rsidRPr="002108E7">
        <w:rPr>
          <w:rStyle w:val="character1"/>
          <w:sz w:val="16"/>
        </w:rPr>
        <w:t>"border-color:red;"</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64</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65</w:t>
      </w:r>
      <w:r w:rsidRPr="002108E7">
        <w:rPr>
          <w:sz w:val="16"/>
        </w:rPr>
        <w:t xml:space="preserve">                 </w:t>
      </w:r>
      <w:r w:rsidRPr="002108E7">
        <w:rPr>
          <w:rStyle w:val="keyword-directive1"/>
          <w:sz w:val="16"/>
        </w:rPr>
        <w:t>else</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66</w:t>
      </w:r>
      <w:r w:rsidRPr="002108E7">
        <w:rPr>
          <w:sz w:val="16"/>
        </w:rPr>
        <w:t xml:space="preserve">                     description.add(</w:t>
      </w:r>
      <w:r w:rsidRPr="002108E7">
        <w:rPr>
          <w:rStyle w:val="keyword-directive1"/>
          <w:sz w:val="16"/>
        </w:rPr>
        <w:t>new</w:t>
      </w:r>
      <w:r w:rsidRPr="002108E7">
        <w:rPr>
          <w:sz w:val="16"/>
        </w:rPr>
        <w:t xml:space="preserve"> AttributeModifier(</w:t>
      </w:r>
      <w:r w:rsidRPr="002108E7">
        <w:rPr>
          <w:rStyle w:val="character1"/>
          <w:sz w:val="16"/>
        </w:rPr>
        <w:t>"style"</w:t>
      </w:r>
      <w:r w:rsidRPr="002108E7">
        <w:rPr>
          <w:sz w:val="16"/>
        </w:rPr>
        <w:t xml:space="preserve">, </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67</w:t>
      </w:r>
      <w:r w:rsidRPr="002108E7">
        <w:rPr>
          <w:sz w:val="16"/>
        </w:rPr>
        <w:t xml:space="preserve">                             </w:t>
      </w:r>
      <w:r w:rsidRPr="002108E7">
        <w:rPr>
          <w:rStyle w:val="keyword-directive1"/>
          <w:sz w:val="16"/>
        </w:rPr>
        <w:t>new</w:t>
      </w:r>
      <w:r w:rsidRPr="002108E7">
        <w:rPr>
          <w:sz w:val="16"/>
        </w:rPr>
        <w:t xml:space="preserve"> Model(</w:t>
      </w:r>
      <w:r w:rsidRPr="002108E7">
        <w:rPr>
          <w:rStyle w:val="character1"/>
          <w:sz w:val="16"/>
        </w:rPr>
        <w:t>"border-color:default;"</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68</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69</w:t>
      </w:r>
      <w:r w:rsidRPr="002108E7">
        <w:rPr>
          <w:sz w:val="16"/>
        </w:rPr>
        <w:t xml:space="preserve">                 </w:t>
      </w:r>
      <w:r w:rsidRPr="002108E7">
        <w:rPr>
          <w:rStyle w:val="keyword-directive1"/>
          <w:sz w:val="16"/>
        </w:rPr>
        <w:t>return</w:t>
      </w:r>
      <w:r w:rsidRPr="002108E7">
        <w:rPr>
          <w:sz w:val="16"/>
        </w:rPr>
        <w:t xml:space="preserve"> emptyFields;</w:t>
      </w:r>
    </w:p>
    <w:p w:rsidR="002108E7" w:rsidRPr="002108E7" w:rsidRDefault="002108E7">
      <w:pPr>
        <w:pStyle w:val="HTMLPreformatted"/>
        <w:divId w:val="753093014"/>
        <w:rPr>
          <w:sz w:val="16"/>
        </w:rPr>
      </w:pPr>
      <w:r w:rsidRPr="002108E7">
        <w:rPr>
          <w:rStyle w:val="line-number1"/>
          <w:sz w:val="16"/>
        </w:rPr>
        <w:t xml:space="preserve"> 70</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71</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72</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73</w:t>
      </w:r>
      <w:r w:rsidRPr="002108E7">
        <w:rPr>
          <w:sz w:val="16"/>
        </w:rPr>
        <w:t xml:space="preserve">         borderBodyContainer.add(form);</w:t>
      </w:r>
    </w:p>
    <w:p w:rsidR="002108E7" w:rsidRPr="002108E7" w:rsidRDefault="002108E7">
      <w:pPr>
        <w:pStyle w:val="HTMLPreformatted"/>
        <w:divId w:val="753093014"/>
        <w:rPr>
          <w:sz w:val="16"/>
        </w:rPr>
      </w:pPr>
      <w:r w:rsidRPr="002108E7">
        <w:rPr>
          <w:rStyle w:val="line-number1"/>
          <w:sz w:val="16"/>
        </w:rPr>
        <w:t xml:space="preserve"> 74</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75</w:t>
      </w:r>
      <w:r w:rsidRPr="002108E7">
        <w:rPr>
          <w:sz w:val="16"/>
        </w:rPr>
        <w:t xml:space="preserve">         </w:t>
      </w:r>
      <w:r w:rsidRPr="002108E7">
        <w:rPr>
          <w:rStyle w:val="comment1"/>
          <w:sz w:val="16"/>
        </w:rPr>
        <w:t>//Add fields to the form.</w:t>
      </w:r>
    </w:p>
    <w:p w:rsidR="002108E7" w:rsidRPr="002108E7" w:rsidRDefault="002108E7">
      <w:pPr>
        <w:pStyle w:val="HTMLPreformatted"/>
        <w:divId w:val="753093014"/>
        <w:rPr>
          <w:sz w:val="16"/>
        </w:rPr>
      </w:pPr>
      <w:r w:rsidRPr="002108E7">
        <w:rPr>
          <w:rStyle w:val="line-number1"/>
          <w:sz w:val="16"/>
        </w:rPr>
        <w:t xml:space="preserve"> 76</w:t>
      </w:r>
      <w:r w:rsidRPr="002108E7">
        <w:rPr>
          <w:sz w:val="16"/>
        </w:rPr>
        <w:t xml:space="preserve">         word = </w:t>
      </w:r>
      <w:r w:rsidRPr="002108E7">
        <w:rPr>
          <w:rStyle w:val="keyword-directive1"/>
          <w:sz w:val="16"/>
        </w:rPr>
        <w:t>new</w:t>
      </w:r>
      <w:r w:rsidRPr="002108E7">
        <w:rPr>
          <w:sz w:val="16"/>
        </w:rPr>
        <w:t xml:space="preserve"> TextField(</w:t>
      </w:r>
      <w:r w:rsidRPr="002108E7">
        <w:rPr>
          <w:rStyle w:val="character1"/>
          <w:sz w:val="16"/>
        </w:rPr>
        <w:t>"word"</w:t>
      </w:r>
      <w:r w:rsidRPr="002108E7">
        <w:rPr>
          <w:sz w:val="16"/>
        </w:rPr>
        <w:t xml:space="preserve">, </w:t>
      </w:r>
      <w:r w:rsidRPr="002108E7">
        <w:rPr>
          <w:rStyle w:val="keyword-directive1"/>
          <w:sz w:val="16"/>
        </w:rPr>
        <w:t>new</w:t>
      </w:r>
      <w:r w:rsidRPr="002108E7">
        <w:rPr>
          <w:sz w:val="16"/>
        </w:rPr>
        <w:t xml:space="preserve"> Model(</w:t>
      </w:r>
      <w:r w:rsidRPr="002108E7">
        <w:rPr>
          <w:rStyle w:val="character1"/>
          <w:sz w:val="16"/>
        </w:rPr>
        <w:t>""</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77</w:t>
      </w:r>
      <w:r w:rsidRPr="002108E7">
        <w:rPr>
          <w:sz w:val="16"/>
        </w:rPr>
        <w:t xml:space="preserve">         word.setRequired(</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78</w:t>
      </w:r>
      <w:r w:rsidRPr="002108E7">
        <w:rPr>
          <w:sz w:val="16"/>
        </w:rPr>
        <w:t xml:space="preserve">         form.add(word);</w:t>
      </w:r>
    </w:p>
    <w:p w:rsidR="002108E7" w:rsidRPr="002108E7" w:rsidRDefault="002108E7">
      <w:pPr>
        <w:pStyle w:val="HTMLPreformatted"/>
        <w:divId w:val="753093014"/>
        <w:rPr>
          <w:sz w:val="16"/>
        </w:rPr>
      </w:pPr>
      <w:r w:rsidRPr="002108E7">
        <w:rPr>
          <w:rStyle w:val="line-number1"/>
          <w:sz w:val="16"/>
        </w:rPr>
        <w:t xml:space="preserve"> 79</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80</w:t>
      </w:r>
      <w:r w:rsidRPr="002108E7">
        <w:rPr>
          <w:sz w:val="16"/>
        </w:rPr>
        <w:t xml:space="preserve">         description = </w:t>
      </w:r>
      <w:r w:rsidRPr="002108E7">
        <w:rPr>
          <w:rStyle w:val="keyword-directive1"/>
          <w:sz w:val="16"/>
        </w:rPr>
        <w:t>new</w:t>
      </w:r>
      <w:r w:rsidRPr="002108E7">
        <w:rPr>
          <w:sz w:val="16"/>
        </w:rPr>
        <w:t xml:space="preserve"> TextArea(</w:t>
      </w:r>
      <w:r w:rsidRPr="002108E7">
        <w:rPr>
          <w:rStyle w:val="character1"/>
          <w:sz w:val="16"/>
        </w:rPr>
        <w:t>"description"</w:t>
      </w:r>
      <w:r w:rsidRPr="002108E7">
        <w:rPr>
          <w:sz w:val="16"/>
        </w:rPr>
        <w:t xml:space="preserve">, </w:t>
      </w:r>
      <w:r w:rsidRPr="002108E7">
        <w:rPr>
          <w:rStyle w:val="keyword-directive1"/>
          <w:sz w:val="16"/>
        </w:rPr>
        <w:t>new</w:t>
      </w:r>
      <w:r w:rsidRPr="002108E7">
        <w:rPr>
          <w:sz w:val="16"/>
        </w:rPr>
        <w:t xml:space="preserve"> Model(</w:t>
      </w:r>
      <w:r w:rsidRPr="002108E7">
        <w:rPr>
          <w:rStyle w:val="character1"/>
          <w:sz w:val="16"/>
        </w:rPr>
        <w:t>""</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81</w:t>
      </w:r>
      <w:r w:rsidRPr="002108E7">
        <w:rPr>
          <w:sz w:val="16"/>
        </w:rPr>
        <w:t xml:space="preserve">         description.setRequired(</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82</w:t>
      </w:r>
      <w:r w:rsidRPr="002108E7">
        <w:rPr>
          <w:sz w:val="16"/>
        </w:rPr>
        <w:t xml:space="preserve">         form.add(description);</w:t>
      </w:r>
    </w:p>
    <w:p w:rsidR="002108E7" w:rsidRPr="002108E7" w:rsidRDefault="002108E7">
      <w:pPr>
        <w:pStyle w:val="HTMLPreformatted"/>
        <w:divId w:val="753093014"/>
        <w:rPr>
          <w:sz w:val="16"/>
        </w:rPr>
      </w:pPr>
      <w:r w:rsidRPr="002108E7">
        <w:rPr>
          <w:rStyle w:val="line-number1"/>
          <w:sz w:val="16"/>
        </w:rPr>
        <w:t xml:space="preserve"> 83</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84</w:t>
      </w:r>
      <w:r w:rsidRPr="002108E7">
        <w:rPr>
          <w:sz w:val="16"/>
        </w:rPr>
        <w:t xml:space="preserve">         </w:t>
      </w:r>
      <w:r w:rsidRPr="002108E7">
        <w:rPr>
          <w:rStyle w:val="comment1"/>
          <w:sz w:val="16"/>
        </w:rPr>
        <w:t>//Add buttons to the form.</w:t>
      </w:r>
    </w:p>
    <w:p w:rsidR="002108E7" w:rsidRPr="002108E7" w:rsidRDefault="002108E7">
      <w:pPr>
        <w:pStyle w:val="HTMLPreformatted"/>
        <w:divId w:val="753093014"/>
        <w:rPr>
          <w:sz w:val="16"/>
        </w:rPr>
      </w:pPr>
      <w:r w:rsidRPr="002108E7">
        <w:rPr>
          <w:rStyle w:val="line-number1"/>
          <w:sz w:val="16"/>
        </w:rPr>
        <w:t xml:space="preserve"> 85</w:t>
      </w:r>
      <w:r w:rsidRPr="002108E7">
        <w:rPr>
          <w:sz w:val="16"/>
        </w:rPr>
        <w:t xml:space="preserve">         form.add(</w:t>
      </w:r>
      <w:r w:rsidRPr="002108E7">
        <w:rPr>
          <w:rStyle w:val="keyword-directive1"/>
          <w:sz w:val="16"/>
        </w:rPr>
        <w:t>new</w:t>
      </w:r>
      <w:r w:rsidRPr="002108E7">
        <w:rPr>
          <w:sz w:val="16"/>
        </w:rPr>
        <w:t xml:space="preserve"> Button(</w:t>
      </w:r>
      <w:r w:rsidRPr="002108E7">
        <w:rPr>
          <w:rStyle w:val="character1"/>
          <w:sz w:val="16"/>
        </w:rPr>
        <w:t>"save"</w:t>
      </w:r>
      <w:r w:rsidRPr="002108E7">
        <w:rPr>
          <w:sz w:val="16"/>
        </w:rPr>
        <w:t>) {</w:t>
      </w:r>
    </w:p>
    <w:p w:rsidR="002108E7" w:rsidRPr="002108E7" w:rsidRDefault="002108E7">
      <w:pPr>
        <w:pStyle w:val="HTMLPreformatted"/>
        <w:divId w:val="753093014"/>
        <w:rPr>
          <w:sz w:val="16"/>
        </w:rPr>
      </w:pPr>
      <w:r w:rsidRPr="002108E7">
        <w:rPr>
          <w:rStyle w:val="line-number1"/>
          <w:sz w:val="16"/>
        </w:rPr>
        <w:t xml:space="preserve"> 86</w:t>
      </w:r>
      <w:r w:rsidRPr="002108E7">
        <w:rPr>
          <w:sz w:val="16"/>
        </w:rPr>
        <w:t xml:space="preserve">             @Override</w:t>
      </w:r>
    </w:p>
    <w:p w:rsidR="002108E7" w:rsidRPr="002108E7" w:rsidRDefault="002108E7">
      <w:pPr>
        <w:pStyle w:val="HTMLPreformatted"/>
        <w:divId w:val="753093014"/>
        <w:rPr>
          <w:sz w:val="16"/>
        </w:rPr>
      </w:pPr>
      <w:r w:rsidRPr="002108E7">
        <w:rPr>
          <w:rStyle w:val="line-number1"/>
          <w:sz w:val="16"/>
        </w:rPr>
        <w:t xml:space="preserve"> 87</w:t>
      </w:r>
      <w:r w:rsidRPr="002108E7">
        <w:rPr>
          <w:sz w:val="16"/>
        </w:rPr>
        <w:t xml:space="preserve">             </w:t>
      </w:r>
      <w:r w:rsidRPr="002108E7">
        <w:rPr>
          <w:rStyle w:val="keyword-directive1"/>
          <w:sz w:val="16"/>
        </w:rPr>
        <w:t>public</w:t>
      </w:r>
      <w:r w:rsidRPr="002108E7">
        <w:rPr>
          <w:sz w:val="16"/>
        </w:rPr>
        <w:t xml:space="preserve"> </w:t>
      </w:r>
      <w:r w:rsidRPr="002108E7">
        <w:rPr>
          <w:rStyle w:val="keyword-directive1"/>
          <w:sz w:val="16"/>
        </w:rPr>
        <w:t>void</w:t>
      </w:r>
      <w:r w:rsidRPr="002108E7">
        <w:rPr>
          <w:sz w:val="16"/>
        </w:rPr>
        <w:t xml:space="preserve"> onSubmit() {</w:t>
      </w:r>
    </w:p>
    <w:p w:rsidR="002108E7" w:rsidRPr="002108E7" w:rsidRDefault="002108E7">
      <w:pPr>
        <w:pStyle w:val="HTMLPreformatted"/>
        <w:divId w:val="753093014"/>
        <w:rPr>
          <w:sz w:val="16"/>
        </w:rPr>
      </w:pPr>
      <w:r w:rsidRPr="002108E7">
        <w:rPr>
          <w:rStyle w:val="line-number1"/>
          <w:sz w:val="16"/>
        </w:rPr>
        <w:t xml:space="preserve"> 88</w:t>
      </w:r>
      <w:r w:rsidRPr="002108E7">
        <w:rPr>
          <w:sz w:val="16"/>
        </w:rPr>
        <w:t xml:space="preserve">                 </w:t>
      </w:r>
      <w:r w:rsidRPr="002108E7">
        <w:rPr>
          <w:rStyle w:val="comment1"/>
          <w:sz w:val="16"/>
        </w:rPr>
        <w:t>//Test if word exists</w:t>
      </w:r>
    </w:p>
    <w:p w:rsidR="002108E7" w:rsidRPr="002108E7" w:rsidRDefault="002108E7">
      <w:pPr>
        <w:pStyle w:val="HTMLPreformatted"/>
        <w:divId w:val="753093014"/>
        <w:rPr>
          <w:sz w:val="16"/>
        </w:rPr>
      </w:pPr>
      <w:r w:rsidRPr="002108E7">
        <w:rPr>
          <w:rStyle w:val="line-number1"/>
          <w:sz w:val="16"/>
        </w:rPr>
        <w:t xml:space="preserve"> 89</w:t>
      </w:r>
      <w:r w:rsidRPr="002108E7">
        <w:rPr>
          <w:sz w:val="16"/>
        </w:rPr>
        <w:t xml:space="preserve">                 </w:t>
      </w:r>
      <w:r w:rsidRPr="002108E7">
        <w:rPr>
          <w:rStyle w:val="keyword-directive1"/>
          <w:sz w:val="16"/>
        </w:rPr>
        <w:t>if</w:t>
      </w:r>
      <w:r w:rsidRPr="002108E7">
        <w:rPr>
          <w:sz w:val="16"/>
        </w:rPr>
        <w:t xml:space="preserve"> (WordBusiness.isWordInUse(word.getModelObject())) {</w:t>
      </w:r>
    </w:p>
    <w:p w:rsidR="002108E7" w:rsidRPr="002108E7" w:rsidRDefault="002108E7">
      <w:pPr>
        <w:pStyle w:val="HTMLPreformatted"/>
        <w:divId w:val="753093014"/>
        <w:rPr>
          <w:sz w:val="16"/>
        </w:rPr>
      </w:pPr>
      <w:r w:rsidRPr="002108E7">
        <w:rPr>
          <w:rStyle w:val="line-number1"/>
          <w:sz w:val="16"/>
        </w:rPr>
        <w:t xml:space="preserve"> 90</w:t>
      </w:r>
      <w:r w:rsidRPr="002108E7">
        <w:rPr>
          <w:sz w:val="16"/>
        </w:rPr>
        <w:t xml:space="preserve">                     setErrorMessage(</w:t>
      </w:r>
      <w:r w:rsidRPr="002108E7">
        <w:rPr>
          <w:rStyle w:val="character1"/>
          <w:sz w:val="16"/>
        </w:rPr>
        <w:t>"Ordet findes i forvejen."</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91</w:t>
      </w:r>
      <w:r w:rsidRPr="002108E7">
        <w:rPr>
          <w:sz w:val="16"/>
        </w:rPr>
        <w:t xml:space="preserve">                     word.add(</w:t>
      </w:r>
      <w:r w:rsidRPr="002108E7">
        <w:rPr>
          <w:rStyle w:val="keyword-directive1"/>
          <w:sz w:val="16"/>
        </w:rPr>
        <w:t>new</w:t>
      </w:r>
      <w:r w:rsidRPr="002108E7">
        <w:rPr>
          <w:sz w:val="16"/>
        </w:rPr>
        <w:t xml:space="preserve"> AttributeModifier(</w:t>
      </w:r>
      <w:r w:rsidRPr="002108E7">
        <w:rPr>
          <w:rStyle w:val="character1"/>
          <w:sz w:val="16"/>
        </w:rPr>
        <w:t>"style"</w:t>
      </w:r>
      <w:r w:rsidRPr="002108E7">
        <w:rPr>
          <w:sz w:val="16"/>
        </w:rPr>
        <w:t xml:space="preserve">, </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92</w:t>
      </w:r>
      <w:r w:rsidRPr="002108E7">
        <w:rPr>
          <w:sz w:val="16"/>
        </w:rPr>
        <w:t xml:space="preserve">                             </w:t>
      </w:r>
      <w:r w:rsidRPr="002108E7">
        <w:rPr>
          <w:rStyle w:val="keyword-directive1"/>
          <w:sz w:val="16"/>
        </w:rPr>
        <w:t>new</w:t>
      </w:r>
      <w:r w:rsidRPr="002108E7">
        <w:rPr>
          <w:sz w:val="16"/>
        </w:rPr>
        <w:t xml:space="preserve"> Model(</w:t>
      </w:r>
      <w:r w:rsidRPr="002108E7">
        <w:rPr>
          <w:rStyle w:val="character1"/>
          <w:sz w:val="16"/>
        </w:rPr>
        <w:t>"border-color:red;"</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93</w:t>
      </w:r>
      <w:r w:rsidRPr="002108E7">
        <w:rPr>
          <w:sz w:val="16"/>
        </w:rPr>
        <w:t xml:space="preserve">                     </w:t>
      </w:r>
      <w:r w:rsidRPr="002108E7">
        <w:rPr>
          <w:rStyle w:val="keyword-directive1"/>
          <w:sz w:val="16"/>
        </w:rPr>
        <w:t>return</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94</w:t>
      </w:r>
      <w:r w:rsidRPr="002108E7">
        <w:rPr>
          <w:sz w:val="16"/>
        </w:rPr>
        <w:t xml:space="preserve">                 } </w:t>
      </w:r>
    </w:p>
    <w:p w:rsidR="002108E7" w:rsidRPr="002108E7" w:rsidRDefault="002108E7">
      <w:pPr>
        <w:pStyle w:val="HTMLPreformatted"/>
        <w:divId w:val="753093014"/>
        <w:rPr>
          <w:sz w:val="16"/>
        </w:rPr>
      </w:pPr>
      <w:r w:rsidRPr="002108E7">
        <w:rPr>
          <w:rStyle w:val="line-number1"/>
          <w:sz w:val="16"/>
        </w:rPr>
        <w:t xml:space="preserve"> 95</w:t>
      </w:r>
      <w:r w:rsidRPr="002108E7">
        <w:rPr>
          <w:sz w:val="16"/>
        </w:rPr>
        <w:t xml:space="preserve">                 </w:t>
      </w:r>
      <w:r w:rsidRPr="002108E7">
        <w:rPr>
          <w:rStyle w:val="keyword-directive1"/>
          <w:sz w:val="16"/>
        </w:rPr>
        <w:t>else</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96</w:t>
      </w:r>
      <w:r w:rsidRPr="002108E7">
        <w:rPr>
          <w:sz w:val="16"/>
        </w:rPr>
        <w:t xml:space="preserve">                     word.add(</w:t>
      </w:r>
      <w:r w:rsidRPr="002108E7">
        <w:rPr>
          <w:rStyle w:val="keyword-directive1"/>
          <w:sz w:val="16"/>
        </w:rPr>
        <w:t>new</w:t>
      </w:r>
      <w:r w:rsidRPr="002108E7">
        <w:rPr>
          <w:sz w:val="16"/>
        </w:rPr>
        <w:t xml:space="preserve"> AttributeModifier(</w:t>
      </w:r>
      <w:r w:rsidRPr="002108E7">
        <w:rPr>
          <w:rStyle w:val="character1"/>
          <w:sz w:val="16"/>
        </w:rPr>
        <w:t>"style"</w:t>
      </w:r>
      <w:r w:rsidRPr="002108E7">
        <w:rPr>
          <w:sz w:val="16"/>
        </w:rPr>
        <w:t xml:space="preserve">, </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97</w:t>
      </w:r>
      <w:r w:rsidRPr="002108E7">
        <w:rPr>
          <w:sz w:val="16"/>
        </w:rPr>
        <w:t xml:space="preserve">                             </w:t>
      </w:r>
      <w:r w:rsidRPr="002108E7">
        <w:rPr>
          <w:rStyle w:val="keyword-directive1"/>
          <w:sz w:val="16"/>
        </w:rPr>
        <w:t>new</w:t>
      </w:r>
      <w:r w:rsidRPr="002108E7">
        <w:rPr>
          <w:sz w:val="16"/>
        </w:rPr>
        <w:t xml:space="preserve"> Model(</w:t>
      </w:r>
      <w:r w:rsidRPr="002108E7">
        <w:rPr>
          <w:rStyle w:val="character1"/>
          <w:sz w:val="16"/>
        </w:rPr>
        <w:t>"border-color:default;"</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98</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99</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100</w:t>
      </w:r>
      <w:r w:rsidRPr="002108E7">
        <w:rPr>
          <w:sz w:val="16"/>
        </w:rPr>
        <w:t xml:space="preserve">                 </w:t>
      </w:r>
      <w:r w:rsidRPr="002108E7">
        <w:rPr>
          <w:rStyle w:val="comment1"/>
          <w:sz w:val="16"/>
        </w:rPr>
        <w:t>//Save</w:t>
      </w:r>
    </w:p>
    <w:p w:rsidR="002108E7" w:rsidRPr="002108E7" w:rsidRDefault="002108E7">
      <w:pPr>
        <w:pStyle w:val="HTMLPreformatted"/>
        <w:divId w:val="753093014"/>
        <w:rPr>
          <w:sz w:val="16"/>
        </w:rPr>
      </w:pPr>
      <w:r w:rsidRPr="002108E7">
        <w:rPr>
          <w:rStyle w:val="line-number1"/>
          <w:sz w:val="16"/>
        </w:rPr>
        <w:t>101</w:t>
      </w:r>
      <w:r w:rsidRPr="002108E7">
        <w:rPr>
          <w:sz w:val="16"/>
        </w:rPr>
        <w:t xml:space="preserve">                 WicketSession session = WicketSession.get();</w:t>
      </w:r>
    </w:p>
    <w:p w:rsidR="002108E7" w:rsidRPr="002108E7" w:rsidRDefault="002108E7">
      <w:pPr>
        <w:pStyle w:val="HTMLPreformatted"/>
        <w:divId w:val="753093014"/>
        <w:rPr>
          <w:sz w:val="16"/>
        </w:rPr>
      </w:pPr>
      <w:r w:rsidRPr="002108E7">
        <w:rPr>
          <w:rStyle w:val="line-number1"/>
          <w:sz w:val="16"/>
        </w:rPr>
        <w:lastRenderedPageBreak/>
        <w:t>102</w:t>
      </w:r>
      <w:r w:rsidRPr="002108E7">
        <w:rPr>
          <w:sz w:val="16"/>
        </w:rPr>
        <w:t xml:space="preserve">                 Word newWord = </w:t>
      </w:r>
      <w:r w:rsidRPr="002108E7">
        <w:rPr>
          <w:rStyle w:val="keyword-directive1"/>
          <w:sz w:val="16"/>
        </w:rPr>
        <w:t>new</w:t>
      </w:r>
      <w:r w:rsidRPr="002108E7">
        <w:rPr>
          <w:sz w:val="16"/>
        </w:rPr>
        <w:t xml:space="preserve"> Word(word.getModelObject(), </w:t>
      </w:r>
    </w:p>
    <w:p w:rsidR="002108E7" w:rsidRPr="002108E7" w:rsidRDefault="002108E7">
      <w:pPr>
        <w:pStyle w:val="HTMLPreformatted"/>
        <w:divId w:val="753093014"/>
        <w:rPr>
          <w:sz w:val="16"/>
        </w:rPr>
      </w:pPr>
      <w:r w:rsidRPr="002108E7">
        <w:rPr>
          <w:rStyle w:val="line-number1"/>
          <w:sz w:val="16"/>
        </w:rPr>
        <w:t>103</w:t>
      </w:r>
      <w:r w:rsidRPr="002108E7">
        <w:rPr>
          <w:sz w:val="16"/>
        </w:rPr>
        <w:t xml:space="preserve">                         description.getModelObject(), </w:t>
      </w:r>
      <w:r w:rsidRPr="002108E7">
        <w:rPr>
          <w:rStyle w:val="keyword-directive1"/>
          <w:sz w:val="16"/>
        </w:rPr>
        <w:t>new</w:t>
      </w:r>
      <w:r w:rsidRPr="002108E7">
        <w:rPr>
          <w:sz w:val="16"/>
        </w:rPr>
        <w:t xml:space="preserve"> Date(), </w:t>
      </w:r>
    </w:p>
    <w:p w:rsidR="002108E7" w:rsidRPr="002108E7" w:rsidRDefault="002108E7">
      <w:pPr>
        <w:pStyle w:val="HTMLPreformatted"/>
        <w:divId w:val="753093014"/>
        <w:rPr>
          <w:sz w:val="16"/>
        </w:rPr>
      </w:pPr>
      <w:r w:rsidRPr="002108E7">
        <w:rPr>
          <w:rStyle w:val="line-number1"/>
          <w:sz w:val="16"/>
        </w:rPr>
        <w:t>104</w:t>
      </w:r>
      <w:r w:rsidRPr="002108E7">
        <w:rPr>
          <w:sz w:val="16"/>
        </w:rPr>
        <w:t xml:space="preserve">                         session.getApplicationUser());</w:t>
      </w:r>
    </w:p>
    <w:p w:rsidR="002108E7" w:rsidRPr="002108E7" w:rsidRDefault="002108E7">
      <w:pPr>
        <w:pStyle w:val="HTMLPreformatted"/>
        <w:divId w:val="753093014"/>
        <w:rPr>
          <w:sz w:val="16"/>
        </w:rPr>
      </w:pPr>
      <w:r w:rsidRPr="002108E7">
        <w:rPr>
          <w:rStyle w:val="line-number1"/>
          <w:sz w:val="16"/>
        </w:rPr>
        <w:t>105</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106</w:t>
      </w:r>
      <w:r w:rsidRPr="002108E7">
        <w:rPr>
          <w:sz w:val="16"/>
        </w:rPr>
        <w:t xml:space="preserve">                 WordBusiness.saveNew(newWord);</w:t>
      </w:r>
    </w:p>
    <w:p w:rsidR="002108E7" w:rsidRPr="002108E7" w:rsidRDefault="002108E7">
      <w:pPr>
        <w:pStyle w:val="HTMLPreformatted"/>
        <w:divId w:val="753093014"/>
        <w:rPr>
          <w:sz w:val="16"/>
        </w:rPr>
      </w:pPr>
      <w:r w:rsidRPr="002108E7">
        <w:rPr>
          <w:rStyle w:val="line-number1"/>
          <w:sz w:val="16"/>
        </w:rPr>
        <w:t>107</w:t>
      </w:r>
      <w:r w:rsidRPr="002108E7">
        <w:rPr>
          <w:sz w:val="16"/>
        </w:rPr>
        <w:t xml:space="preserve">                 setResponsePage(Request.</w:t>
      </w:r>
      <w:r w:rsidRPr="002108E7">
        <w:rPr>
          <w:rStyle w:val="keyword-directive1"/>
          <w:sz w:val="16"/>
        </w:rPr>
        <w:t>class</w:t>
      </w:r>
      <w:r w:rsidRPr="002108E7">
        <w:rPr>
          <w:sz w:val="16"/>
        </w:rPr>
        <w:t>);</w:t>
      </w:r>
    </w:p>
    <w:p w:rsidR="002108E7" w:rsidRPr="002108E7" w:rsidRDefault="002108E7">
      <w:pPr>
        <w:pStyle w:val="HTMLPreformatted"/>
        <w:divId w:val="753093014"/>
        <w:rPr>
          <w:sz w:val="16"/>
        </w:rPr>
      </w:pPr>
      <w:r w:rsidRPr="002108E7">
        <w:rPr>
          <w:rStyle w:val="line-number1"/>
          <w:sz w:val="16"/>
        </w:rPr>
        <w:t>108</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109</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110</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111</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112</w:t>
      </w:r>
      <w:r w:rsidRPr="002108E7">
        <w:rPr>
          <w:sz w:val="16"/>
        </w:rPr>
        <w:t xml:space="preserve">         </w:t>
      </w:r>
      <w:r w:rsidRPr="002108E7">
        <w:rPr>
          <w:rStyle w:val="comment1"/>
          <w:sz w:val="16"/>
        </w:rPr>
        <w:t>//Add error items</w:t>
      </w:r>
    </w:p>
    <w:p w:rsidR="002108E7" w:rsidRPr="002108E7" w:rsidRDefault="002108E7">
      <w:pPr>
        <w:pStyle w:val="HTMLPreformatted"/>
        <w:divId w:val="753093014"/>
        <w:rPr>
          <w:sz w:val="16"/>
        </w:rPr>
      </w:pPr>
      <w:r w:rsidRPr="002108E7">
        <w:rPr>
          <w:rStyle w:val="line-number1"/>
          <w:sz w:val="16"/>
        </w:rPr>
        <w:t>113</w:t>
      </w:r>
      <w:r w:rsidRPr="002108E7">
        <w:rPr>
          <w:sz w:val="16"/>
        </w:rPr>
        <w:t xml:space="preserve">         PropertyModel errorMessageModel =</w:t>
      </w:r>
    </w:p>
    <w:p w:rsidR="002108E7" w:rsidRPr="002108E7" w:rsidRDefault="002108E7">
      <w:pPr>
        <w:pStyle w:val="HTMLPreformatted"/>
        <w:divId w:val="753093014"/>
        <w:rPr>
          <w:sz w:val="16"/>
        </w:rPr>
      </w:pPr>
      <w:r w:rsidRPr="002108E7">
        <w:rPr>
          <w:rStyle w:val="line-number1"/>
          <w:sz w:val="16"/>
        </w:rPr>
        <w:t>114</w:t>
      </w:r>
      <w:r w:rsidRPr="002108E7">
        <w:rPr>
          <w:sz w:val="16"/>
        </w:rPr>
        <w:t xml:space="preserve">                 </w:t>
      </w:r>
      <w:r w:rsidRPr="002108E7">
        <w:rPr>
          <w:rStyle w:val="keyword-directive1"/>
          <w:sz w:val="16"/>
        </w:rPr>
        <w:t>new</w:t>
      </w:r>
      <w:r w:rsidRPr="002108E7">
        <w:rPr>
          <w:sz w:val="16"/>
        </w:rPr>
        <w:t xml:space="preserve"> PropertyModel(</w:t>
      </w:r>
      <w:r w:rsidRPr="002108E7">
        <w:rPr>
          <w:rStyle w:val="keyword-directive1"/>
          <w:sz w:val="16"/>
        </w:rPr>
        <w:t>this</w:t>
      </w:r>
      <w:r w:rsidRPr="002108E7">
        <w:rPr>
          <w:sz w:val="16"/>
        </w:rPr>
        <w:t xml:space="preserve">, </w:t>
      </w:r>
      <w:r w:rsidRPr="002108E7">
        <w:rPr>
          <w:rStyle w:val="character1"/>
          <w:sz w:val="16"/>
        </w:rPr>
        <w:t>"errorMessage"</w:t>
      </w:r>
      <w:r w:rsidRPr="002108E7">
        <w:rPr>
          <w:sz w:val="16"/>
        </w:rPr>
        <w:t>);</w:t>
      </w:r>
    </w:p>
    <w:p w:rsidR="002108E7" w:rsidRPr="002108E7" w:rsidRDefault="002108E7">
      <w:pPr>
        <w:pStyle w:val="HTMLPreformatted"/>
        <w:divId w:val="753093014"/>
        <w:rPr>
          <w:sz w:val="16"/>
        </w:rPr>
      </w:pPr>
      <w:r w:rsidRPr="002108E7">
        <w:rPr>
          <w:rStyle w:val="line-number1"/>
          <w:sz w:val="16"/>
        </w:rPr>
        <w:t>115</w:t>
      </w:r>
      <w:r w:rsidRPr="002108E7">
        <w:rPr>
          <w:sz w:val="16"/>
        </w:rPr>
        <w:t xml:space="preserve">         borderBodyContainer.add(</w:t>
      </w:r>
      <w:r w:rsidRPr="002108E7">
        <w:rPr>
          <w:rStyle w:val="keyword-directive1"/>
          <w:sz w:val="16"/>
        </w:rPr>
        <w:t>new</w:t>
      </w:r>
      <w:r w:rsidRPr="002108E7">
        <w:rPr>
          <w:sz w:val="16"/>
        </w:rPr>
        <w:t xml:space="preserve"> Label(</w:t>
      </w:r>
      <w:r w:rsidRPr="002108E7">
        <w:rPr>
          <w:rStyle w:val="character1"/>
          <w:sz w:val="16"/>
        </w:rPr>
        <w:t>"error"</w:t>
      </w:r>
      <w:r w:rsidRPr="002108E7">
        <w:rPr>
          <w:sz w:val="16"/>
        </w:rPr>
        <w:t>, errorMessageModel));</w:t>
      </w:r>
    </w:p>
    <w:p w:rsidR="002108E7" w:rsidRPr="002108E7" w:rsidRDefault="002108E7">
      <w:pPr>
        <w:pStyle w:val="HTMLPreformatted"/>
        <w:divId w:val="753093014"/>
        <w:rPr>
          <w:sz w:val="16"/>
        </w:rPr>
      </w:pPr>
      <w:r w:rsidRPr="002108E7">
        <w:rPr>
          <w:rStyle w:val="line-number1"/>
          <w:sz w:val="16"/>
        </w:rPr>
        <w:t>116</w:t>
      </w:r>
      <w:r w:rsidRPr="002108E7">
        <w:rPr>
          <w:sz w:val="16"/>
        </w:rPr>
        <w:t xml:space="preserve">         errorIconImage.setVisible(</w:t>
      </w:r>
      <w:r w:rsidRPr="002108E7">
        <w:rPr>
          <w:rStyle w:val="keyword-directive1"/>
          <w:sz w:val="16"/>
        </w:rPr>
        <w:t>false</w:t>
      </w:r>
      <w:r w:rsidRPr="002108E7">
        <w:rPr>
          <w:sz w:val="16"/>
        </w:rPr>
        <w:t>);</w:t>
      </w:r>
    </w:p>
    <w:p w:rsidR="002108E7" w:rsidRPr="002108E7" w:rsidRDefault="002108E7">
      <w:pPr>
        <w:pStyle w:val="HTMLPreformatted"/>
        <w:divId w:val="753093014"/>
        <w:rPr>
          <w:sz w:val="16"/>
        </w:rPr>
      </w:pPr>
      <w:r w:rsidRPr="002108E7">
        <w:rPr>
          <w:rStyle w:val="line-number1"/>
          <w:sz w:val="16"/>
        </w:rPr>
        <w:t>117</w:t>
      </w:r>
      <w:r w:rsidRPr="002108E7">
        <w:rPr>
          <w:sz w:val="16"/>
        </w:rPr>
        <w:t xml:space="preserve">         borderBodyContainer.add(errorIconImage);</w:t>
      </w:r>
    </w:p>
    <w:p w:rsidR="002108E7" w:rsidRPr="002108E7" w:rsidRDefault="002108E7">
      <w:pPr>
        <w:pStyle w:val="HTMLPreformatted"/>
        <w:divId w:val="753093014"/>
        <w:rPr>
          <w:sz w:val="16"/>
        </w:rPr>
      </w:pPr>
      <w:r w:rsidRPr="002108E7">
        <w:rPr>
          <w:rStyle w:val="line-number1"/>
          <w:sz w:val="16"/>
        </w:rPr>
        <w:t>118</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119</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120</w:t>
      </w:r>
      <w:r w:rsidRPr="002108E7">
        <w:rPr>
          <w:sz w:val="16"/>
        </w:rPr>
        <w:t xml:space="preserve">     </w:t>
      </w:r>
      <w:r w:rsidRPr="002108E7">
        <w:rPr>
          <w:rStyle w:val="comment1"/>
          <w:sz w:val="16"/>
        </w:rPr>
        <w:t>/**</w:t>
      </w:r>
    </w:p>
    <w:p w:rsidR="002108E7" w:rsidRPr="002108E7" w:rsidRDefault="002108E7">
      <w:pPr>
        <w:pStyle w:val="HTMLPreformatted"/>
        <w:divId w:val="753093014"/>
        <w:rPr>
          <w:sz w:val="16"/>
        </w:rPr>
      </w:pPr>
      <w:r w:rsidRPr="002108E7">
        <w:rPr>
          <w:rStyle w:val="line-number1"/>
          <w:sz w:val="16"/>
        </w:rPr>
        <w:t>121</w:t>
      </w:r>
      <w:r w:rsidRPr="002108E7">
        <w:rPr>
          <w:sz w:val="16"/>
        </w:rPr>
        <w:t xml:space="preserve"> </w:t>
      </w:r>
      <w:r w:rsidRPr="002108E7">
        <w:rPr>
          <w:rStyle w:val="comment1"/>
          <w:sz w:val="16"/>
        </w:rPr>
        <w:t xml:space="preserve">     * Set</w:t>
      </w:r>
      <w:r w:rsidRPr="002108E7">
        <w:rPr>
          <w:sz w:val="16"/>
        </w:rPr>
        <w:t xml:space="preserve"> </w:t>
      </w:r>
      <w:r w:rsidRPr="002108E7">
        <w:rPr>
          <w:rStyle w:val="comment1"/>
          <w:sz w:val="16"/>
        </w:rPr>
        <w:t>error</w:t>
      </w:r>
      <w:r w:rsidRPr="002108E7">
        <w:rPr>
          <w:sz w:val="16"/>
        </w:rPr>
        <w:t xml:space="preserve"> </w:t>
      </w:r>
      <w:r w:rsidRPr="002108E7">
        <w:rPr>
          <w:rStyle w:val="comment1"/>
          <w:sz w:val="16"/>
        </w:rPr>
        <w:t>message.</w:t>
      </w:r>
    </w:p>
    <w:p w:rsidR="002108E7" w:rsidRPr="002108E7" w:rsidRDefault="002108E7">
      <w:pPr>
        <w:pStyle w:val="HTMLPreformatted"/>
        <w:divId w:val="753093014"/>
        <w:rPr>
          <w:sz w:val="16"/>
        </w:rPr>
      </w:pPr>
      <w:r w:rsidRPr="002108E7">
        <w:rPr>
          <w:rStyle w:val="line-number1"/>
          <w:sz w:val="16"/>
        </w:rPr>
        <w:t>122</w:t>
      </w:r>
      <w:r w:rsidRPr="002108E7">
        <w:rPr>
          <w:sz w:val="16"/>
        </w:rPr>
        <w:t xml:space="preserve">      </w:t>
      </w:r>
      <w:r w:rsidRPr="002108E7">
        <w:rPr>
          <w:rStyle w:val="comment1"/>
          <w:sz w:val="16"/>
        </w:rPr>
        <w:t>*/</w:t>
      </w:r>
    </w:p>
    <w:p w:rsidR="002108E7" w:rsidRPr="002108E7" w:rsidRDefault="002108E7">
      <w:pPr>
        <w:pStyle w:val="HTMLPreformatted"/>
        <w:divId w:val="753093014"/>
        <w:rPr>
          <w:sz w:val="16"/>
        </w:rPr>
      </w:pPr>
      <w:r w:rsidRPr="002108E7">
        <w:rPr>
          <w:rStyle w:val="line-number1"/>
          <w:sz w:val="16"/>
        </w:rPr>
        <w:t>123</w:t>
      </w:r>
      <w:r w:rsidRPr="002108E7">
        <w:rPr>
          <w:sz w:val="16"/>
        </w:rPr>
        <w:t xml:space="preserve">     </w:t>
      </w:r>
      <w:r w:rsidRPr="002108E7">
        <w:rPr>
          <w:rStyle w:val="keyword-directive1"/>
          <w:sz w:val="16"/>
        </w:rPr>
        <w:t>public</w:t>
      </w:r>
      <w:r w:rsidRPr="002108E7">
        <w:rPr>
          <w:sz w:val="16"/>
        </w:rPr>
        <w:t xml:space="preserve"> </w:t>
      </w:r>
      <w:r w:rsidRPr="002108E7">
        <w:rPr>
          <w:rStyle w:val="keyword-directive1"/>
          <w:sz w:val="16"/>
        </w:rPr>
        <w:t>void</w:t>
      </w:r>
      <w:r w:rsidRPr="002108E7">
        <w:rPr>
          <w:sz w:val="16"/>
        </w:rPr>
        <w:t xml:space="preserve"> setErrorMessage(String errorMessage) {</w:t>
      </w:r>
    </w:p>
    <w:p w:rsidR="002108E7" w:rsidRPr="002108E7" w:rsidRDefault="002108E7">
      <w:pPr>
        <w:pStyle w:val="HTMLPreformatted"/>
        <w:divId w:val="753093014"/>
        <w:rPr>
          <w:sz w:val="16"/>
        </w:rPr>
      </w:pPr>
      <w:r w:rsidRPr="002108E7">
        <w:rPr>
          <w:rStyle w:val="line-number1"/>
          <w:sz w:val="16"/>
        </w:rPr>
        <w:t>124</w:t>
      </w:r>
      <w:r w:rsidRPr="002108E7">
        <w:rPr>
          <w:sz w:val="16"/>
        </w:rPr>
        <w:t xml:space="preserve">         </w:t>
      </w:r>
      <w:r w:rsidRPr="002108E7">
        <w:rPr>
          <w:rStyle w:val="keyword-directive1"/>
          <w:sz w:val="16"/>
        </w:rPr>
        <w:t>this</w:t>
      </w:r>
      <w:r w:rsidRPr="002108E7">
        <w:rPr>
          <w:sz w:val="16"/>
        </w:rPr>
        <w:t>.errorMessage = errorMessage;</w:t>
      </w:r>
    </w:p>
    <w:p w:rsidR="002108E7" w:rsidRPr="002108E7" w:rsidRDefault="002108E7">
      <w:pPr>
        <w:pStyle w:val="HTMLPreformatted"/>
        <w:divId w:val="753093014"/>
        <w:rPr>
          <w:sz w:val="16"/>
        </w:rPr>
      </w:pPr>
      <w:r w:rsidRPr="002108E7">
        <w:rPr>
          <w:rStyle w:val="line-number1"/>
          <w:sz w:val="16"/>
        </w:rPr>
        <w:t>125</w:t>
      </w:r>
      <w:r w:rsidRPr="002108E7">
        <w:rPr>
          <w:sz w:val="16"/>
        </w:rPr>
        <w:t xml:space="preserve">         errorIconImage.setVisible(</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126</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127</w:t>
      </w:r>
      <w:r w:rsidRPr="002108E7">
        <w:rPr>
          <w:sz w:val="16"/>
        </w:rPr>
        <w:t xml:space="preserve"> }</w:t>
      </w:r>
    </w:p>
    <w:p w:rsidR="002108E7" w:rsidRPr="002108E7" w:rsidRDefault="002108E7">
      <w:pPr>
        <w:pStyle w:val="HTMLPreformatted"/>
        <w:divId w:val="753093014"/>
        <w:rPr>
          <w:sz w:val="16"/>
        </w:rPr>
      </w:pPr>
    </w:p>
    <w:p w:rsidR="006E27E3" w:rsidRDefault="002108E7">
      <w:pPr>
        <w:rPr>
          <w:noProof/>
          <w:lang w:eastAsia="da-DK" w:bidi="ar-SA"/>
        </w:rPr>
      </w:pPr>
      <w:r w:rsidRPr="002108E7">
        <w:rPr>
          <w:noProof/>
          <w:sz w:val="16"/>
          <w:lang w:eastAsia="da-DK" w:bidi="ar-SA"/>
        </w:rPr>
        <w:fldChar w:fldCharType="end"/>
      </w:r>
    </w:p>
    <w:p w:rsidR="006E27E3" w:rsidRDefault="00C54323">
      <w:pPr>
        <w:rPr>
          <w:noProof/>
          <w:lang w:eastAsia="da-DK" w:bidi="ar-SA"/>
        </w:rPr>
      </w:pPr>
      <w:r>
        <w:rPr>
          <w:noProof/>
          <w:lang w:eastAsia="da-DK" w:bidi="ar-SA"/>
        </w:rPr>
        <w:t>Filen: Request.html</w:t>
      </w:r>
    </w:p>
    <w:p w:rsidR="002108E7" w:rsidRDefault="002108E7">
      <w:pPr>
        <w:rPr>
          <w:noProof/>
          <w:lang w:eastAsia="da-DK" w:bidi="ar-SA"/>
        </w:rPr>
      </w:pPr>
    </w:p>
    <w:p w:rsidR="00C54323" w:rsidRPr="00C54323" w:rsidRDefault="00C54323" w:rsidP="00C54323">
      <w:pPr>
        <w:divId w:val="1191185471"/>
        <w:rPr>
          <w:sz w:val="16"/>
        </w:rPr>
      </w:pPr>
      <w:r w:rsidRPr="00C54323">
        <w:rPr>
          <w:noProof/>
          <w:sz w:val="16"/>
          <w:lang w:eastAsia="da-DK" w:bidi="ar-SA"/>
        </w:rPr>
        <w:fldChar w:fldCharType="begin"/>
      </w:r>
      <w:r w:rsidRPr="00C54323">
        <w:rPr>
          <w:noProof/>
          <w:sz w:val="16"/>
          <w:lang w:eastAsia="da-DK" w:bidi="ar-SA"/>
        </w:rPr>
        <w:instrText xml:space="preserve"> INCLUDETEXT "C:\\GoogleCode\\user-driven-sign-language-dictionary\\Analysis and design\\CodeInHtml\\_Request.html" \c HTML </w:instrText>
      </w:r>
      <w:r>
        <w:rPr>
          <w:noProof/>
          <w:sz w:val="16"/>
          <w:lang w:eastAsia="da-DK" w:bidi="ar-SA"/>
        </w:rPr>
        <w:instrText xml:space="preserve"> \* MERGEFORMAT </w:instrText>
      </w:r>
      <w:r w:rsidRPr="00C54323">
        <w:rPr>
          <w:noProof/>
          <w:sz w:val="16"/>
          <w:lang w:eastAsia="da-DK" w:bidi="ar-SA"/>
        </w:rPr>
        <w:fldChar w:fldCharType="separate"/>
      </w:r>
      <w:r w:rsidRPr="00C54323">
        <w:rPr>
          <w:rStyle w:val="line-number1"/>
          <w:sz w:val="16"/>
        </w:rPr>
        <w:t xml:space="preserve"> 1</w:t>
      </w:r>
      <w:r w:rsidRPr="00C54323">
        <w:rPr>
          <w:sz w:val="16"/>
        </w:rPr>
        <w:t xml:space="preserve"> &lt;?xml version="1.0" encoding="UTF-8"?&gt;</w:t>
      </w:r>
    </w:p>
    <w:p w:rsidR="00C54323" w:rsidRPr="00C54323" w:rsidRDefault="00C54323">
      <w:pPr>
        <w:pStyle w:val="HTMLPreformatted"/>
        <w:divId w:val="1191185471"/>
        <w:rPr>
          <w:sz w:val="16"/>
        </w:rPr>
      </w:pPr>
      <w:r w:rsidRPr="00C54323">
        <w:rPr>
          <w:rStyle w:val="line-number1"/>
          <w:sz w:val="16"/>
        </w:rPr>
        <w:t xml:space="preserve"> 2</w:t>
      </w:r>
      <w:r w:rsidRPr="00C54323">
        <w:rPr>
          <w:sz w:val="16"/>
        </w:rPr>
        <w:t xml:space="preserve"> </w:t>
      </w:r>
      <w:r w:rsidRPr="00C54323">
        <w:rPr>
          <w:rStyle w:val="sgml-declaration1"/>
          <w:sz w:val="16"/>
        </w:rPr>
        <w:t>&lt;!DOCTYPE</w:t>
      </w:r>
      <w:r w:rsidRPr="00C54323">
        <w:rPr>
          <w:sz w:val="16"/>
        </w:rPr>
        <w:t xml:space="preserve"> </w:t>
      </w:r>
      <w:r w:rsidRPr="00C54323">
        <w:rPr>
          <w:rStyle w:val="sgml-declaration1"/>
          <w:sz w:val="16"/>
        </w:rPr>
        <w:t>html</w:t>
      </w:r>
      <w:r w:rsidRPr="00C54323">
        <w:rPr>
          <w:sz w:val="16"/>
        </w:rPr>
        <w:t xml:space="preserve"> </w:t>
      </w:r>
      <w:r w:rsidRPr="00C54323">
        <w:rPr>
          <w:rStyle w:val="sgml-declaration1"/>
          <w:sz w:val="16"/>
        </w:rPr>
        <w:t>PUBLIC</w:t>
      </w:r>
      <w:r w:rsidRPr="00C54323">
        <w:rPr>
          <w:sz w:val="16"/>
        </w:rPr>
        <w:t xml:space="preserve"> </w:t>
      </w:r>
      <w:r w:rsidRPr="00C54323">
        <w:rPr>
          <w:rStyle w:val="sgml-declaration1"/>
          <w:sz w:val="16"/>
        </w:rPr>
        <w:t>"-//W3C//DTD</w:t>
      </w:r>
      <w:r w:rsidRPr="00C54323">
        <w:rPr>
          <w:sz w:val="16"/>
        </w:rPr>
        <w:t xml:space="preserve"> </w:t>
      </w:r>
      <w:r w:rsidRPr="00C54323">
        <w:rPr>
          <w:rStyle w:val="sgml-declaration1"/>
          <w:sz w:val="16"/>
        </w:rPr>
        <w:t>XHTML</w:t>
      </w:r>
      <w:r w:rsidRPr="00C54323">
        <w:rPr>
          <w:sz w:val="16"/>
        </w:rPr>
        <w:t xml:space="preserve"> </w:t>
      </w:r>
      <w:r w:rsidRPr="00C54323">
        <w:rPr>
          <w:rStyle w:val="sgml-declaration1"/>
          <w:sz w:val="16"/>
        </w:rPr>
        <w:t>1.0</w:t>
      </w:r>
      <w:r w:rsidRPr="00C54323">
        <w:rPr>
          <w:sz w:val="16"/>
        </w:rPr>
        <w:t xml:space="preserve"> </w:t>
      </w:r>
      <w:r w:rsidRPr="00C54323">
        <w:rPr>
          <w:rStyle w:val="sgml-declaration1"/>
          <w:sz w:val="16"/>
        </w:rPr>
        <w:t>Transitional//EN"</w:t>
      </w:r>
      <w:r w:rsidRPr="00C54323">
        <w:rPr>
          <w:sz w:val="16"/>
        </w:rPr>
        <w:t xml:space="preserve"> </w:t>
      </w:r>
      <w:r w:rsidRPr="00C54323">
        <w:rPr>
          <w:rStyle w:val="sgml-declaration1"/>
          <w:sz w:val="16"/>
        </w:rPr>
        <w:t>"http://www.w3.org/TR/xhtml1/DTD/xhtml1-transitional.dtd"&gt;</w:t>
      </w:r>
    </w:p>
    <w:p w:rsidR="00C54323" w:rsidRPr="00C54323" w:rsidRDefault="00C54323">
      <w:pPr>
        <w:pStyle w:val="HTMLPreformatted"/>
        <w:divId w:val="1191185471"/>
        <w:rPr>
          <w:sz w:val="16"/>
        </w:rPr>
      </w:pPr>
      <w:r w:rsidRPr="00C54323">
        <w:rPr>
          <w:rStyle w:val="line-number1"/>
          <w:sz w:val="16"/>
        </w:rPr>
        <w:t xml:space="preserve"> 3</w:t>
      </w:r>
      <w:r w:rsidRPr="00C54323">
        <w:rPr>
          <w:sz w:val="16"/>
        </w:rPr>
        <w:t xml:space="preserve"> </w:t>
      </w:r>
      <w:r w:rsidRPr="00C54323">
        <w:rPr>
          <w:rStyle w:val="tag1"/>
          <w:sz w:val="16"/>
        </w:rPr>
        <w:t>&lt;html</w:t>
      </w:r>
      <w:r w:rsidRPr="00C54323">
        <w:rPr>
          <w:sz w:val="16"/>
        </w:rPr>
        <w:t xml:space="preserve"> </w:t>
      </w:r>
      <w:r w:rsidRPr="00C54323">
        <w:rPr>
          <w:rStyle w:val="argument1"/>
          <w:sz w:val="16"/>
        </w:rPr>
        <w:t>xmlns:wicket=</w:t>
      </w:r>
      <w:r w:rsidRPr="00C54323">
        <w:rPr>
          <w:rStyle w:val="value1"/>
          <w:sz w:val="16"/>
        </w:rPr>
        <w:t>"http://wicket.apache.org"</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 xml:space="preserve"> 4</w:t>
      </w:r>
      <w:r w:rsidRPr="00C54323">
        <w:rPr>
          <w:sz w:val="16"/>
        </w:rPr>
        <w:t xml:space="preserve"> </w:t>
      </w:r>
      <w:r w:rsidRPr="00C54323">
        <w:rPr>
          <w:rStyle w:val="tag1"/>
          <w:sz w:val="16"/>
        </w:rPr>
        <w:t>&lt;head&gt;</w:t>
      </w:r>
    </w:p>
    <w:p w:rsidR="00C54323" w:rsidRPr="00C54323" w:rsidRDefault="00C54323">
      <w:pPr>
        <w:pStyle w:val="HTMLPreformatted"/>
        <w:divId w:val="1191185471"/>
        <w:rPr>
          <w:sz w:val="16"/>
        </w:rPr>
      </w:pPr>
      <w:r w:rsidRPr="00C54323">
        <w:rPr>
          <w:rStyle w:val="line-number1"/>
          <w:sz w:val="16"/>
        </w:rPr>
        <w:t xml:space="preserve"> 5</w:t>
      </w:r>
      <w:r w:rsidRPr="00C54323">
        <w:rPr>
          <w:sz w:val="16"/>
        </w:rPr>
        <w:t xml:space="preserve">     </w:t>
      </w:r>
      <w:r w:rsidRPr="00C54323">
        <w:rPr>
          <w:rStyle w:val="tag1"/>
          <w:sz w:val="16"/>
        </w:rPr>
        <w:t>&lt;meta</w:t>
      </w:r>
      <w:r w:rsidRPr="00C54323">
        <w:rPr>
          <w:sz w:val="16"/>
        </w:rPr>
        <w:t xml:space="preserve"> </w:t>
      </w:r>
      <w:r w:rsidRPr="00C54323">
        <w:rPr>
          <w:rStyle w:val="argument1"/>
          <w:sz w:val="16"/>
        </w:rPr>
        <w:t>http-equiv=</w:t>
      </w:r>
      <w:r w:rsidRPr="00C54323">
        <w:rPr>
          <w:rStyle w:val="value1"/>
          <w:sz w:val="16"/>
        </w:rPr>
        <w:t>"Content-Type"</w:t>
      </w:r>
      <w:r w:rsidRPr="00C54323">
        <w:rPr>
          <w:sz w:val="16"/>
        </w:rPr>
        <w:t xml:space="preserve"> </w:t>
      </w:r>
      <w:r w:rsidRPr="00C54323">
        <w:rPr>
          <w:rStyle w:val="argument1"/>
          <w:sz w:val="16"/>
        </w:rPr>
        <w:t>content=</w:t>
      </w:r>
      <w:r w:rsidRPr="00C54323">
        <w:rPr>
          <w:rStyle w:val="value1"/>
          <w:sz w:val="16"/>
        </w:rPr>
        <w:t>"text/html; charset=UTF-8"</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 xml:space="preserve"> 6</w:t>
      </w:r>
      <w:r w:rsidRPr="00C54323">
        <w:rPr>
          <w:sz w:val="16"/>
        </w:rPr>
        <w:t xml:space="preserve">     </w:t>
      </w:r>
      <w:r w:rsidRPr="00C54323">
        <w:rPr>
          <w:rStyle w:val="tag1"/>
          <w:sz w:val="16"/>
        </w:rPr>
        <w:t>&lt;link</w:t>
      </w:r>
      <w:r w:rsidRPr="00C54323">
        <w:rPr>
          <w:sz w:val="16"/>
        </w:rPr>
        <w:t xml:space="preserve"> </w:t>
      </w:r>
      <w:r w:rsidRPr="00C54323">
        <w:rPr>
          <w:rStyle w:val="argument1"/>
          <w:sz w:val="16"/>
        </w:rPr>
        <w:t>rel=</w:t>
      </w:r>
      <w:r w:rsidRPr="00C54323">
        <w:rPr>
          <w:rStyle w:val="value1"/>
          <w:sz w:val="16"/>
        </w:rPr>
        <w:t>"stylesheet"</w:t>
      </w:r>
      <w:r w:rsidRPr="00C54323">
        <w:rPr>
          <w:sz w:val="16"/>
        </w:rPr>
        <w:t xml:space="preserve"> </w:t>
      </w:r>
      <w:r w:rsidRPr="00C54323">
        <w:rPr>
          <w:rStyle w:val="argument1"/>
          <w:sz w:val="16"/>
        </w:rPr>
        <w:t>type=</w:t>
      </w:r>
      <w:r w:rsidRPr="00C54323">
        <w:rPr>
          <w:rStyle w:val="value1"/>
          <w:sz w:val="16"/>
        </w:rPr>
        <w:t>"text/css"</w:t>
      </w:r>
      <w:r w:rsidRPr="00C54323">
        <w:rPr>
          <w:sz w:val="16"/>
        </w:rPr>
        <w:t xml:space="preserve"> </w:t>
      </w:r>
      <w:r w:rsidRPr="00C54323">
        <w:rPr>
          <w:rStyle w:val="argument1"/>
          <w:sz w:val="16"/>
        </w:rPr>
        <w:t>href=</w:t>
      </w:r>
      <w:r w:rsidRPr="00C54323">
        <w:rPr>
          <w:rStyle w:val="value1"/>
          <w:sz w:val="16"/>
        </w:rPr>
        <w:t>"style.css"</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 xml:space="preserve"> 7</w:t>
      </w:r>
      <w:r w:rsidRPr="00C54323">
        <w:rPr>
          <w:sz w:val="16"/>
        </w:rPr>
        <w:t xml:space="preserve"> </w:t>
      </w:r>
      <w:r w:rsidRPr="00C54323">
        <w:rPr>
          <w:rStyle w:val="tag1"/>
          <w:sz w:val="16"/>
        </w:rPr>
        <w:t>&lt;/head&gt;</w:t>
      </w:r>
    </w:p>
    <w:p w:rsidR="00C54323" w:rsidRPr="00C54323" w:rsidRDefault="00C54323">
      <w:pPr>
        <w:pStyle w:val="HTMLPreformatted"/>
        <w:divId w:val="1191185471"/>
        <w:rPr>
          <w:sz w:val="16"/>
        </w:rPr>
      </w:pPr>
      <w:r w:rsidRPr="00C54323">
        <w:rPr>
          <w:rStyle w:val="line-number1"/>
          <w:sz w:val="16"/>
        </w:rPr>
        <w:t xml:space="preserve"> 8</w:t>
      </w:r>
      <w:r w:rsidRPr="00C54323">
        <w:rPr>
          <w:sz w:val="16"/>
        </w:rPr>
        <w:t xml:space="preserve"> </w:t>
      </w:r>
      <w:r w:rsidRPr="00C54323">
        <w:rPr>
          <w:rStyle w:val="tag1"/>
          <w:sz w:val="16"/>
        </w:rPr>
        <w:t>&lt;body&gt;</w:t>
      </w:r>
    </w:p>
    <w:p w:rsidR="00C54323" w:rsidRPr="00C54323" w:rsidRDefault="00C54323">
      <w:pPr>
        <w:pStyle w:val="HTMLPreformatted"/>
        <w:divId w:val="1191185471"/>
        <w:rPr>
          <w:sz w:val="16"/>
        </w:rPr>
      </w:pPr>
      <w:r w:rsidRPr="00C54323">
        <w:rPr>
          <w:rStyle w:val="line-number1"/>
          <w:sz w:val="16"/>
        </w:rPr>
        <w:t xml:space="preserve"> 9</w:t>
      </w:r>
      <w:r w:rsidRPr="00C54323">
        <w:rPr>
          <w:sz w:val="16"/>
        </w:rPr>
        <w:t xml:space="preserve"> </w:t>
      </w:r>
      <w:r w:rsidRPr="00C54323">
        <w:rPr>
          <w:rStyle w:val="tag1"/>
          <w:sz w:val="16"/>
        </w:rPr>
        <w:t>&lt;wicket:extend&gt;</w:t>
      </w:r>
      <w:r w:rsidRPr="00C54323">
        <w:rPr>
          <w:sz w:val="16"/>
        </w:rPr>
        <w:t xml:space="preserve"> </w:t>
      </w:r>
    </w:p>
    <w:p w:rsidR="00C54323" w:rsidRPr="00C54323" w:rsidRDefault="00C54323">
      <w:pPr>
        <w:pStyle w:val="HTMLPreformatted"/>
        <w:divId w:val="1191185471"/>
        <w:rPr>
          <w:sz w:val="16"/>
        </w:rPr>
      </w:pPr>
      <w:r w:rsidRPr="00C54323">
        <w:rPr>
          <w:rStyle w:val="line-number1"/>
          <w:sz w:val="16"/>
        </w:rPr>
        <w:t>10</w:t>
      </w:r>
      <w:r w:rsidRPr="00C54323">
        <w:rPr>
          <w:sz w:val="16"/>
        </w:rPr>
        <w:t xml:space="preserve"> </w:t>
      </w:r>
      <w:r w:rsidRPr="00C54323">
        <w:rPr>
          <w:rStyle w:val="tag1"/>
          <w:sz w:val="16"/>
        </w:rPr>
        <w:t>&lt;span</w:t>
      </w:r>
      <w:r w:rsidRPr="00C54323">
        <w:rPr>
          <w:sz w:val="16"/>
        </w:rPr>
        <w:t xml:space="preserve"> </w:t>
      </w:r>
      <w:r w:rsidRPr="00C54323">
        <w:rPr>
          <w:rStyle w:val="argument1"/>
          <w:sz w:val="16"/>
        </w:rPr>
        <w:t>wicket:id</w:t>
      </w:r>
      <w:r w:rsidRPr="00C54323">
        <w:rPr>
          <w:sz w:val="16"/>
        </w:rPr>
        <w:t xml:space="preserve"> </w:t>
      </w:r>
      <w:r w:rsidRPr="00C54323">
        <w:rPr>
          <w:rStyle w:val="argument1"/>
          <w:sz w:val="16"/>
        </w:rPr>
        <w:t>=</w:t>
      </w:r>
      <w:r w:rsidRPr="00C54323">
        <w:rPr>
          <w:sz w:val="16"/>
        </w:rPr>
        <w:t xml:space="preserve"> </w:t>
      </w:r>
      <w:r w:rsidRPr="00C54323">
        <w:rPr>
          <w:rStyle w:val="value1"/>
          <w:sz w:val="16"/>
        </w:rPr>
        <w:t>"mainNavigation"</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11</w:t>
      </w:r>
      <w:r w:rsidRPr="00C54323">
        <w:rPr>
          <w:sz w:val="16"/>
        </w:rPr>
        <w:t xml:space="preserve">     </w:t>
      </w:r>
      <w:r w:rsidRPr="00C54323">
        <w:rPr>
          <w:rStyle w:val="tag1"/>
          <w:sz w:val="16"/>
        </w:rPr>
        <w:t>&lt;h2&gt;</w:t>
      </w:r>
      <w:r w:rsidRPr="00C54323">
        <w:rPr>
          <w:sz w:val="16"/>
        </w:rPr>
        <w:t>Mine foresp</w:t>
      </w:r>
      <w:r w:rsidRPr="00C54323">
        <w:rPr>
          <w:rStyle w:val="st01"/>
          <w:sz w:val="16"/>
        </w:rPr>
        <w:t>&amp;oslash;</w:t>
      </w:r>
      <w:r w:rsidRPr="00C54323">
        <w:rPr>
          <w:sz w:val="16"/>
        </w:rPr>
        <w:t>rgsler</w:t>
      </w:r>
      <w:r w:rsidRPr="00C54323">
        <w:rPr>
          <w:rStyle w:val="tag1"/>
          <w:sz w:val="16"/>
        </w:rPr>
        <w:t>&lt;/h2&gt;</w:t>
      </w:r>
    </w:p>
    <w:p w:rsidR="00C54323" w:rsidRPr="00C54323" w:rsidRDefault="00C54323">
      <w:pPr>
        <w:pStyle w:val="HTMLPreformatted"/>
        <w:divId w:val="1191185471"/>
        <w:rPr>
          <w:sz w:val="16"/>
        </w:rPr>
      </w:pPr>
      <w:r w:rsidRPr="00C54323">
        <w:rPr>
          <w:rStyle w:val="line-number1"/>
          <w:sz w:val="16"/>
        </w:rPr>
        <w:t>12</w:t>
      </w:r>
      <w:r w:rsidRPr="00C54323">
        <w:rPr>
          <w:sz w:val="16"/>
        </w:rPr>
        <w:t xml:space="preserve">     </w:t>
      </w:r>
      <w:r w:rsidRPr="00C54323">
        <w:rPr>
          <w:rStyle w:val="tag1"/>
          <w:sz w:val="16"/>
        </w:rPr>
        <w:t>&lt;table</w:t>
      </w:r>
      <w:r w:rsidRPr="00C54323">
        <w:rPr>
          <w:sz w:val="16"/>
        </w:rPr>
        <w:t xml:space="preserve"> </w:t>
      </w:r>
      <w:r w:rsidRPr="00C54323">
        <w:rPr>
          <w:rStyle w:val="argument1"/>
          <w:sz w:val="16"/>
        </w:rPr>
        <w:t>border=</w:t>
      </w:r>
      <w:r w:rsidRPr="00C54323">
        <w:rPr>
          <w:rStyle w:val="value1"/>
          <w:sz w:val="16"/>
        </w:rPr>
        <w:t>"0"</w:t>
      </w:r>
      <w:r w:rsidRPr="00C54323">
        <w:rPr>
          <w:sz w:val="16"/>
        </w:rPr>
        <w:t xml:space="preserve"> </w:t>
      </w:r>
      <w:r w:rsidRPr="00C54323">
        <w:rPr>
          <w:rStyle w:val="argument1"/>
          <w:sz w:val="16"/>
        </w:rPr>
        <w:t>width=</w:t>
      </w:r>
      <w:r w:rsidRPr="00C54323">
        <w:rPr>
          <w:rStyle w:val="value1"/>
          <w:sz w:val="16"/>
        </w:rPr>
        <w:t>"100%"</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13</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14</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15</w:t>
      </w:r>
      <w:r w:rsidRPr="00C54323">
        <w:rPr>
          <w:sz w:val="16"/>
        </w:rPr>
        <w:t xml:space="preserve">                 </w:t>
      </w:r>
      <w:r w:rsidRPr="00C54323">
        <w:rPr>
          <w:rStyle w:val="tag1"/>
          <w:sz w:val="16"/>
        </w:rPr>
        <w:t>&lt;div</w:t>
      </w:r>
      <w:r w:rsidRPr="00C54323">
        <w:rPr>
          <w:sz w:val="16"/>
        </w:rPr>
        <w:t xml:space="preserve"> </w:t>
      </w:r>
      <w:r w:rsidRPr="00C54323">
        <w:rPr>
          <w:rStyle w:val="argument1"/>
          <w:sz w:val="16"/>
        </w:rPr>
        <w:t>style=</w:t>
      </w:r>
      <w:r w:rsidRPr="00C54323">
        <w:rPr>
          <w:rStyle w:val="value1"/>
          <w:sz w:val="16"/>
        </w:rPr>
        <w:t>"</w:t>
      </w:r>
      <w:r w:rsidRPr="00C54323">
        <w:rPr>
          <w:sz w:val="16"/>
        </w:rPr>
        <w:t>float:right</w:t>
      </w:r>
      <w:r w:rsidRPr="00C54323">
        <w:rPr>
          <w:rStyle w:val="value1"/>
          <w:sz w:val="16"/>
        </w:rPr>
        <w:t>"</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16</w:t>
      </w:r>
      <w:r w:rsidRPr="00C54323">
        <w:rPr>
          <w:sz w:val="16"/>
        </w:rPr>
        <w:t xml:space="preserve">                     </w:t>
      </w:r>
      <w:r w:rsidRPr="00C54323">
        <w:rPr>
          <w:rStyle w:val="tag1"/>
          <w:sz w:val="16"/>
        </w:rPr>
        <w:t>&lt;a</w:t>
      </w:r>
      <w:r w:rsidRPr="00C54323">
        <w:rPr>
          <w:sz w:val="16"/>
        </w:rPr>
        <w:t xml:space="preserve"> </w:t>
      </w:r>
      <w:r w:rsidRPr="00C54323">
        <w:rPr>
          <w:rStyle w:val="argument1"/>
          <w:sz w:val="16"/>
        </w:rPr>
        <w:t>href=</w:t>
      </w:r>
      <w:r w:rsidRPr="00C54323">
        <w:rPr>
          <w:rStyle w:val="value1"/>
          <w:sz w:val="16"/>
        </w:rPr>
        <w:t>"#"</w:t>
      </w:r>
      <w:r w:rsidRPr="00C54323">
        <w:rPr>
          <w:sz w:val="16"/>
        </w:rPr>
        <w:t xml:space="preserve"> </w:t>
      </w:r>
      <w:r w:rsidRPr="00C54323">
        <w:rPr>
          <w:rStyle w:val="argument1"/>
          <w:sz w:val="16"/>
        </w:rPr>
        <w:t>wicket:id=</w:t>
      </w:r>
      <w:r w:rsidRPr="00C54323">
        <w:rPr>
          <w:rStyle w:val="value1"/>
          <w:sz w:val="16"/>
        </w:rPr>
        <w:t>"createLink"</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17</w:t>
      </w:r>
      <w:r w:rsidRPr="00C54323">
        <w:rPr>
          <w:sz w:val="16"/>
        </w:rPr>
        <w:t xml:space="preserve">                         Opret ny foresp</w:t>
      </w:r>
      <w:r w:rsidRPr="00C54323">
        <w:rPr>
          <w:rStyle w:val="st01"/>
          <w:sz w:val="16"/>
        </w:rPr>
        <w:t>&amp;oslash;</w:t>
      </w:r>
      <w:r w:rsidRPr="00C54323">
        <w:rPr>
          <w:sz w:val="16"/>
        </w:rPr>
        <w:t>rgsel</w:t>
      </w:r>
    </w:p>
    <w:p w:rsidR="00C54323" w:rsidRPr="00C54323" w:rsidRDefault="00C54323">
      <w:pPr>
        <w:pStyle w:val="HTMLPreformatted"/>
        <w:divId w:val="1191185471"/>
        <w:rPr>
          <w:sz w:val="16"/>
        </w:rPr>
      </w:pPr>
      <w:r w:rsidRPr="00C54323">
        <w:rPr>
          <w:rStyle w:val="line-number1"/>
          <w:sz w:val="16"/>
        </w:rPr>
        <w:t>18</w:t>
      </w:r>
      <w:r w:rsidRPr="00C54323">
        <w:rPr>
          <w:sz w:val="16"/>
        </w:rPr>
        <w:t xml:space="preserve">                     </w:t>
      </w:r>
      <w:r w:rsidRPr="00C54323">
        <w:rPr>
          <w:rStyle w:val="tag1"/>
          <w:sz w:val="16"/>
        </w:rPr>
        <w:t>&lt;/a&gt;</w:t>
      </w:r>
    </w:p>
    <w:p w:rsidR="00C54323" w:rsidRPr="00C54323" w:rsidRDefault="00C54323">
      <w:pPr>
        <w:pStyle w:val="HTMLPreformatted"/>
        <w:divId w:val="1191185471"/>
        <w:rPr>
          <w:sz w:val="16"/>
        </w:rPr>
      </w:pPr>
      <w:r w:rsidRPr="00C54323">
        <w:rPr>
          <w:rStyle w:val="line-number1"/>
          <w:sz w:val="16"/>
        </w:rPr>
        <w:t>19</w:t>
      </w:r>
      <w:r w:rsidRPr="00C54323">
        <w:rPr>
          <w:sz w:val="16"/>
        </w:rPr>
        <w:t xml:space="preserve">                 </w:t>
      </w:r>
      <w:r w:rsidRPr="00C54323">
        <w:rPr>
          <w:rStyle w:val="tag1"/>
          <w:sz w:val="16"/>
        </w:rPr>
        <w:t>&lt;/div&gt;</w:t>
      </w:r>
    </w:p>
    <w:p w:rsidR="00C54323" w:rsidRPr="00C54323" w:rsidRDefault="00C54323">
      <w:pPr>
        <w:pStyle w:val="HTMLPreformatted"/>
        <w:divId w:val="1191185471"/>
        <w:rPr>
          <w:sz w:val="16"/>
        </w:rPr>
      </w:pPr>
      <w:r w:rsidRPr="00C54323">
        <w:rPr>
          <w:rStyle w:val="line-number1"/>
          <w:sz w:val="16"/>
        </w:rPr>
        <w:t>20</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21</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22</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23</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24</w:t>
      </w:r>
      <w:r w:rsidRPr="00C54323">
        <w:rPr>
          <w:sz w:val="16"/>
        </w:rPr>
        <w:t xml:space="preserve">                 </w:t>
      </w:r>
      <w:r w:rsidRPr="00C54323">
        <w:rPr>
          <w:rStyle w:val="tag1"/>
          <w:sz w:val="16"/>
        </w:rPr>
        <w:t>&lt;fieldset&gt;</w:t>
      </w:r>
    </w:p>
    <w:p w:rsidR="00C54323" w:rsidRPr="00C54323" w:rsidRDefault="00C54323">
      <w:pPr>
        <w:pStyle w:val="HTMLPreformatted"/>
        <w:divId w:val="1191185471"/>
        <w:rPr>
          <w:sz w:val="16"/>
        </w:rPr>
      </w:pPr>
      <w:r w:rsidRPr="00C54323">
        <w:rPr>
          <w:rStyle w:val="line-number1"/>
          <w:sz w:val="16"/>
        </w:rPr>
        <w:t>25</w:t>
      </w:r>
      <w:r w:rsidRPr="00C54323">
        <w:rPr>
          <w:sz w:val="16"/>
        </w:rPr>
        <w:t xml:space="preserve">                     </w:t>
      </w:r>
      <w:r w:rsidRPr="00C54323">
        <w:rPr>
          <w:rStyle w:val="tag1"/>
          <w:sz w:val="16"/>
        </w:rPr>
        <w:t>&lt;legend&gt;</w:t>
      </w:r>
      <w:r w:rsidRPr="00C54323">
        <w:rPr>
          <w:sz w:val="16"/>
        </w:rPr>
        <w:t>Mine foresp</w:t>
      </w:r>
      <w:r w:rsidRPr="00C54323">
        <w:rPr>
          <w:rStyle w:val="st01"/>
          <w:sz w:val="16"/>
        </w:rPr>
        <w:t>&amp;oslash;</w:t>
      </w:r>
      <w:r w:rsidRPr="00C54323">
        <w:rPr>
          <w:sz w:val="16"/>
        </w:rPr>
        <w:t>rgsler</w:t>
      </w:r>
      <w:r w:rsidRPr="00C54323">
        <w:rPr>
          <w:rStyle w:val="tag1"/>
          <w:sz w:val="16"/>
        </w:rPr>
        <w:t>&lt;/legend&gt;</w:t>
      </w:r>
    </w:p>
    <w:p w:rsidR="00C54323" w:rsidRPr="00C54323" w:rsidRDefault="00C54323">
      <w:pPr>
        <w:pStyle w:val="HTMLPreformatted"/>
        <w:divId w:val="1191185471"/>
        <w:rPr>
          <w:sz w:val="16"/>
        </w:rPr>
      </w:pPr>
      <w:r w:rsidRPr="00C54323">
        <w:rPr>
          <w:rStyle w:val="line-number1"/>
          <w:sz w:val="16"/>
        </w:rPr>
        <w:t>26</w:t>
      </w:r>
      <w:r w:rsidRPr="00C54323">
        <w:rPr>
          <w:sz w:val="16"/>
        </w:rPr>
        <w:t xml:space="preserve">                     </w:t>
      </w:r>
      <w:r w:rsidRPr="00C54323">
        <w:rPr>
          <w:rStyle w:val="tag1"/>
          <w:sz w:val="16"/>
        </w:rPr>
        <w:t>&lt;div</w:t>
      </w:r>
      <w:r w:rsidRPr="00C54323">
        <w:rPr>
          <w:sz w:val="16"/>
        </w:rPr>
        <w:t xml:space="preserve"> </w:t>
      </w:r>
      <w:r w:rsidRPr="00C54323">
        <w:rPr>
          <w:rStyle w:val="argument1"/>
          <w:sz w:val="16"/>
        </w:rPr>
        <w:t>wicket:id=</w:t>
      </w:r>
      <w:r w:rsidRPr="00C54323">
        <w:rPr>
          <w:rStyle w:val="value1"/>
          <w:sz w:val="16"/>
        </w:rPr>
        <w:t>"feedback"</w:t>
      </w:r>
      <w:r w:rsidRPr="00C54323">
        <w:rPr>
          <w:rStyle w:val="tag1"/>
          <w:sz w:val="16"/>
        </w:rPr>
        <w:t>&gt;&lt;/div&gt;</w:t>
      </w:r>
    </w:p>
    <w:p w:rsidR="00C54323" w:rsidRPr="00C54323" w:rsidRDefault="00C54323">
      <w:pPr>
        <w:pStyle w:val="HTMLPreformatted"/>
        <w:divId w:val="1191185471"/>
        <w:rPr>
          <w:sz w:val="16"/>
        </w:rPr>
      </w:pPr>
      <w:r w:rsidRPr="00C54323">
        <w:rPr>
          <w:rStyle w:val="line-number1"/>
          <w:sz w:val="16"/>
        </w:rPr>
        <w:t>27</w:t>
      </w:r>
      <w:r w:rsidRPr="00C54323">
        <w:rPr>
          <w:sz w:val="16"/>
        </w:rPr>
        <w:t xml:space="preserve">                     </w:t>
      </w:r>
      <w:r w:rsidRPr="00C54323">
        <w:rPr>
          <w:rStyle w:val="tag1"/>
          <w:sz w:val="16"/>
        </w:rPr>
        <w:t>&lt;div</w:t>
      </w:r>
      <w:r w:rsidRPr="00C54323">
        <w:rPr>
          <w:sz w:val="16"/>
        </w:rPr>
        <w:t xml:space="preserve"> </w:t>
      </w:r>
      <w:r w:rsidRPr="00C54323">
        <w:rPr>
          <w:rStyle w:val="argument1"/>
          <w:sz w:val="16"/>
        </w:rPr>
        <w:t>wicket:id=</w:t>
      </w:r>
      <w:r w:rsidRPr="00C54323">
        <w:rPr>
          <w:rStyle w:val="value1"/>
          <w:sz w:val="16"/>
        </w:rPr>
        <w:t>"pageable"</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28</w:t>
      </w:r>
      <w:r w:rsidRPr="00C54323">
        <w:rPr>
          <w:sz w:val="16"/>
        </w:rPr>
        <w:t xml:space="preserve">                         </w:t>
      </w:r>
      <w:r w:rsidRPr="00C54323">
        <w:rPr>
          <w:rStyle w:val="tag1"/>
          <w:sz w:val="16"/>
        </w:rPr>
        <w:t>&lt;table</w:t>
      </w:r>
      <w:r w:rsidRPr="00C54323">
        <w:rPr>
          <w:sz w:val="16"/>
        </w:rPr>
        <w:t xml:space="preserve"> </w:t>
      </w:r>
      <w:r w:rsidRPr="00C54323">
        <w:rPr>
          <w:rStyle w:val="argument1"/>
          <w:sz w:val="16"/>
        </w:rPr>
        <w:t>border=</w:t>
      </w:r>
      <w:r w:rsidRPr="00C54323">
        <w:rPr>
          <w:rStyle w:val="value1"/>
          <w:sz w:val="16"/>
        </w:rPr>
        <w:t>"0"</w:t>
      </w:r>
      <w:r w:rsidRPr="00C54323">
        <w:rPr>
          <w:sz w:val="16"/>
        </w:rPr>
        <w:t xml:space="preserve"> </w:t>
      </w:r>
      <w:r w:rsidRPr="00C54323">
        <w:rPr>
          <w:rStyle w:val="argument1"/>
          <w:sz w:val="16"/>
        </w:rPr>
        <w:t>width=</w:t>
      </w:r>
      <w:r w:rsidRPr="00C54323">
        <w:rPr>
          <w:rStyle w:val="value1"/>
          <w:sz w:val="16"/>
        </w:rPr>
        <w:t>"100%"</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29</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30</w:t>
      </w:r>
      <w:r w:rsidRPr="00C54323">
        <w:rPr>
          <w:sz w:val="16"/>
        </w:rPr>
        <w:t xml:space="preserve">                                 </w:t>
      </w:r>
      <w:r w:rsidRPr="00C54323">
        <w:rPr>
          <w:rStyle w:val="tag1"/>
          <w:sz w:val="16"/>
        </w:rPr>
        <w:t>&lt;td</w:t>
      </w:r>
      <w:r w:rsidRPr="00C54323">
        <w:rPr>
          <w:sz w:val="16"/>
        </w:rPr>
        <w:t xml:space="preserve"> </w:t>
      </w:r>
      <w:r w:rsidRPr="00C54323">
        <w:rPr>
          <w:rStyle w:val="argument1"/>
          <w:sz w:val="16"/>
        </w:rPr>
        <w:t>colspan=</w:t>
      </w:r>
      <w:r w:rsidRPr="00C54323">
        <w:rPr>
          <w:rStyle w:val="value1"/>
          <w:sz w:val="16"/>
        </w:rPr>
        <w:t>"3"</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31</w:t>
      </w:r>
      <w:r w:rsidRPr="00C54323">
        <w:rPr>
          <w:sz w:val="16"/>
        </w:rPr>
        <w:t xml:space="preserve">                                     </w:t>
      </w:r>
      <w:r w:rsidRPr="00C54323">
        <w:rPr>
          <w:rStyle w:val="tag1"/>
          <w:sz w:val="16"/>
        </w:rPr>
        <w:t>&lt;a</w:t>
      </w:r>
      <w:r w:rsidRPr="00C54323">
        <w:rPr>
          <w:sz w:val="16"/>
        </w:rPr>
        <w:t xml:space="preserve"> </w:t>
      </w:r>
      <w:r w:rsidRPr="00C54323">
        <w:rPr>
          <w:rStyle w:val="argument1"/>
          <w:sz w:val="16"/>
        </w:rPr>
        <w:t>href=</w:t>
      </w:r>
      <w:r w:rsidRPr="00C54323">
        <w:rPr>
          <w:rStyle w:val="value1"/>
          <w:sz w:val="16"/>
        </w:rPr>
        <w:t>"#"</w:t>
      </w:r>
      <w:r w:rsidRPr="00C54323">
        <w:rPr>
          <w:sz w:val="16"/>
        </w:rPr>
        <w:t xml:space="preserve"> </w:t>
      </w:r>
      <w:r w:rsidRPr="00C54323">
        <w:rPr>
          <w:rStyle w:val="argument1"/>
          <w:sz w:val="16"/>
        </w:rPr>
        <w:t>wicket:id=</w:t>
      </w:r>
      <w:r w:rsidRPr="00C54323">
        <w:rPr>
          <w:rStyle w:val="value1"/>
          <w:sz w:val="16"/>
        </w:rPr>
        <w:t>"wordLink"</w:t>
      </w:r>
      <w:r w:rsidRPr="00C54323">
        <w:rPr>
          <w:sz w:val="16"/>
        </w:rPr>
        <w:t xml:space="preserve"> </w:t>
      </w:r>
      <w:r w:rsidRPr="00C54323">
        <w:rPr>
          <w:rStyle w:val="argument1"/>
          <w:sz w:val="16"/>
        </w:rPr>
        <w:t>title=</w:t>
      </w:r>
      <w:r w:rsidRPr="00C54323">
        <w:rPr>
          <w:rStyle w:val="value1"/>
          <w:sz w:val="16"/>
        </w:rPr>
        <w:t>"Vis forslag"</w:t>
      </w:r>
      <w:r w:rsidRPr="00C54323">
        <w:rPr>
          <w:rStyle w:val="tag1"/>
          <w:sz w:val="16"/>
        </w:rPr>
        <w:t>&gt;</w:t>
      </w:r>
      <w:r w:rsidRPr="00C54323">
        <w:rPr>
          <w:sz w:val="16"/>
        </w:rPr>
        <w:t xml:space="preserve"> </w:t>
      </w:r>
    </w:p>
    <w:p w:rsidR="00C54323" w:rsidRPr="00C54323" w:rsidRDefault="00C54323">
      <w:pPr>
        <w:pStyle w:val="HTMLPreformatted"/>
        <w:divId w:val="1191185471"/>
        <w:rPr>
          <w:sz w:val="16"/>
        </w:rPr>
      </w:pPr>
      <w:r w:rsidRPr="00C54323">
        <w:rPr>
          <w:rStyle w:val="line-number1"/>
          <w:sz w:val="16"/>
        </w:rPr>
        <w:t>32</w:t>
      </w:r>
      <w:r w:rsidRPr="00C54323">
        <w:rPr>
          <w:sz w:val="16"/>
        </w:rPr>
        <w:t xml:space="preserve">                                         </w:t>
      </w:r>
      <w:r w:rsidRPr="00C54323">
        <w:rPr>
          <w:rStyle w:val="tag1"/>
          <w:sz w:val="16"/>
        </w:rPr>
        <w:t>&lt;span</w:t>
      </w:r>
      <w:r w:rsidRPr="00C54323">
        <w:rPr>
          <w:sz w:val="16"/>
        </w:rPr>
        <w:t xml:space="preserve"> </w:t>
      </w:r>
      <w:r w:rsidRPr="00C54323">
        <w:rPr>
          <w:rStyle w:val="argument1"/>
          <w:sz w:val="16"/>
        </w:rPr>
        <w:t>wicket:id=</w:t>
      </w:r>
      <w:r w:rsidRPr="00C54323">
        <w:rPr>
          <w:rStyle w:val="value1"/>
          <w:sz w:val="16"/>
        </w:rPr>
        <w:t>"word"</w:t>
      </w:r>
      <w:r w:rsidRPr="00C54323">
        <w:rPr>
          <w:rStyle w:val="tag1"/>
          <w:sz w:val="16"/>
        </w:rPr>
        <w:t>&gt;</w:t>
      </w:r>
      <w:r w:rsidRPr="00C54323">
        <w:rPr>
          <w:sz w:val="16"/>
        </w:rPr>
        <w:t>Ord</w:t>
      </w:r>
      <w:r w:rsidRPr="00C54323">
        <w:rPr>
          <w:rStyle w:val="tag1"/>
          <w:sz w:val="16"/>
        </w:rPr>
        <w:t>&lt;/span&gt;</w:t>
      </w:r>
    </w:p>
    <w:p w:rsidR="00C54323" w:rsidRPr="00C54323" w:rsidRDefault="00C54323">
      <w:pPr>
        <w:pStyle w:val="HTMLPreformatted"/>
        <w:divId w:val="1191185471"/>
        <w:rPr>
          <w:sz w:val="16"/>
        </w:rPr>
      </w:pPr>
      <w:r w:rsidRPr="00C54323">
        <w:rPr>
          <w:rStyle w:val="line-number1"/>
          <w:sz w:val="16"/>
        </w:rPr>
        <w:t>33</w:t>
      </w:r>
      <w:r w:rsidRPr="00C54323">
        <w:rPr>
          <w:sz w:val="16"/>
        </w:rPr>
        <w:t xml:space="preserve">                                     </w:t>
      </w:r>
      <w:r w:rsidRPr="00C54323">
        <w:rPr>
          <w:rStyle w:val="tag1"/>
          <w:sz w:val="16"/>
        </w:rPr>
        <w:t>&lt;/a&gt;</w:t>
      </w:r>
    </w:p>
    <w:p w:rsidR="00C54323" w:rsidRPr="00C54323" w:rsidRDefault="00C54323">
      <w:pPr>
        <w:pStyle w:val="HTMLPreformatted"/>
        <w:divId w:val="1191185471"/>
        <w:rPr>
          <w:sz w:val="16"/>
        </w:rPr>
      </w:pPr>
      <w:r w:rsidRPr="00C54323">
        <w:rPr>
          <w:rStyle w:val="line-number1"/>
          <w:sz w:val="16"/>
        </w:rPr>
        <w:t>34</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35</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36</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37</w:t>
      </w:r>
      <w:r w:rsidRPr="00C54323">
        <w:rPr>
          <w:sz w:val="16"/>
        </w:rPr>
        <w:t xml:space="preserve">                                 </w:t>
      </w:r>
      <w:r w:rsidRPr="00C54323">
        <w:rPr>
          <w:rStyle w:val="tag1"/>
          <w:sz w:val="16"/>
        </w:rPr>
        <w:t>&lt;td&gt;</w:t>
      </w:r>
      <w:r w:rsidRPr="00C54323">
        <w:rPr>
          <w:rStyle w:val="st01"/>
          <w:sz w:val="16"/>
        </w:rPr>
        <w:t>&amp;nbsp;</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38</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39</w:t>
      </w:r>
      <w:r w:rsidRPr="00C54323">
        <w:rPr>
          <w:sz w:val="16"/>
        </w:rPr>
        <w:t xml:space="preserve">                                     Oprettet den </w:t>
      </w:r>
      <w:r w:rsidRPr="00C54323">
        <w:rPr>
          <w:rStyle w:val="tag1"/>
          <w:sz w:val="16"/>
        </w:rPr>
        <w:t>&lt;span</w:t>
      </w:r>
      <w:r w:rsidRPr="00C54323">
        <w:rPr>
          <w:sz w:val="16"/>
        </w:rPr>
        <w:t xml:space="preserve"> </w:t>
      </w:r>
      <w:r w:rsidRPr="00C54323">
        <w:rPr>
          <w:rStyle w:val="argument1"/>
          <w:sz w:val="16"/>
        </w:rPr>
        <w:t>wicket:id=</w:t>
      </w:r>
      <w:r w:rsidRPr="00C54323">
        <w:rPr>
          <w:rStyle w:val="value1"/>
          <w:sz w:val="16"/>
        </w:rPr>
        <w:t>"created"</w:t>
      </w:r>
      <w:r w:rsidRPr="00C54323">
        <w:rPr>
          <w:rStyle w:val="tag1"/>
          <w:sz w:val="16"/>
        </w:rPr>
        <w:t>&gt;&lt;/span&gt;</w:t>
      </w:r>
    </w:p>
    <w:p w:rsidR="00C54323" w:rsidRPr="00C54323" w:rsidRDefault="00C54323">
      <w:pPr>
        <w:pStyle w:val="HTMLPreformatted"/>
        <w:divId w:val="1191185471"/>
        <w:rPr>
          <w:sz w:val="16"/>
        </w:rPr>
      </w:pPr>
      <w:r w:rsidRPr="00C54323">
        <w:rPr>
          <w:rStyle w:val="line-number1"/>
          <w:sz w:val="16"/>
        </w:rPr>
        <w:t>40</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41</w:t>
      </w:r>
      <w:r w:rsidRPr="00C54323">
        <w:rPr>
          <w:sz w:val="16"/>
        </w:rPr>
        <w:t xml:space="preserve">                                 </w:t>
      </w:r>
      <w:r w:rsidRPr="00C54323">
        <w:rPr>
          <w:rStyle w:val="tag1"/>
          <w:sz w:val="16"/>
        </w:rPr>
        <w:t>&lt;td&gt;</w:t>
      </w:r>
      <w:r w:rsidRPr="00C54323">
        <w:rPr>
          <w:rStyle w:val="st01"/>
          <w:sz w:val="16"/>
        </w:rPr>
        <w:t>&amp;nbsp;</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42</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43</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lastRenderedPageBreak/>
        <w:t>44</w:t>
      </w:r>
      <w:r w:rsidRPr="00C54323">
        <w:rPr>
          <w:sz w:val="16"/>
        </w:rPr>
        <w:t xml:space="preserve">                                 </w:t>
      </w:r>
      <w:r w:rsidRPr="00C54323">
        <w:rPr>
          <w:rStyle w:val="tag1"/>
          <w:sz w:val="16"/>
        </w:rPr>
        <w:t>&lt;td&gt;</w:t>
      </w:r>
      <w:r w:rsidRPr="00C54323">
        <w:rPr>
          <w:rStyle w:val="st01"/>
          <w:sz w:val="16"/>
        </w:rPr>
        <w:t>&amp;nbsp;</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45</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46</w:t>
      </w:r>
      <w:r w:rsidRPr="00C54323">
        <w:rPr>
          <w:sz w:val="16"/>
        </w:rPr>
        <w:t xml:space="preserve">                                     Grupper: </w:t>
      </w:r>
      <w:r w:rsidRPr="00C54323">
        <w:rPr>
          <w:rStyle w:val="tag1"/>
          <w:sz w:val="16"/>
        </w:rPr>
        <w:t>&lt;span</w:t>
      </w:r>
      <w:r w:rsidRPr="00C54323">
        <w:rPr>
          <w:sz w:val="16"/>
        </w:rPr>
        <w:t xml:space="preserve"> </w:t>
      </w:r>
      <w:r w:rsidRPr="00C54323">
        <w:rPr>
          <w:rStyle w:val="argument1"/>
          <w:sz w:val="16"/>
        </w:rPr>
        <w:t>wicket:id=</w:t>
      </w:r>
      <w:r w:rsidRPr="00C54323">
        <w:rPr>
          <w:rStyle w:val="value1"/>
          <w:sz w:val="16"/>
        </w:rPr>
        <w:t>"groups"</w:t>
      </w:r>
      <w:r w:rsidRPr="00C54323">
        <w:rPr>
          <w:rStyle w:val="tag1"/>
          <w:sz w:val="16"/>
        </w:rPr>
        <w:t>&gt;&lt;/span&gt;</w:t>
      </w:r>
    </w:p>
    <w:p w:rsidR="00C54323" w:rsidRPr="00C54323" w:rsidRDefault="00C54323">
      <w:pPr>
        <w:pStyle w:val="HTMLPreformatted"/>
        <w:divId w:val="1191185471"/>
        <w:rPr>
          <w:sz w:val="16"/>
        </w:rPr>
      </w:pPr>
      <w:r w:rsidRPr="00C54323">
        <w:rPr>
          <w:rStyle w:val="line-number1"/>
          <w:sz w:val="16"/>
        </w:rPr>
        <w:t>47</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48</w:t>
      </w:r>
      <w:r w:rsidRPr="00C54323">
        <w:rPr>
          <w:sz w:val="16"/>
        </w:rPr>
        <w:t xml:space="preserve">                                 </w:t>
      </w:r>
      <w:r w:rsidRPr="00C54323">
        <w:rPr>
          <w:rStyle w:val="tag1"/>
          <w:sz w:val="16"/>
        </w:rPr>
        <w:t>&lt;td</w:t>
      </w:r>
      <w:r w:rsidRPr="00C54323">
        <w:rPr>
          <w:sz w:val="16"/>
        </w:rPr>
        <w:t xml:space="preserve"> </w:t>
      </w:r>
      <w:r w:rsidRPr="00C54323">
        <w:rPr>
          <w:rStyle w:val="argument1"/>
          <w:sz w:val="16"/>
        </w:rPr>
        <w:t>align=</w:t>
      </w:r>
      <w:r w:rsidRPr="00C54323">
        <w:rPr>
          <w:rStyle w:val="value1"/>
          <w:sz w:val="16"/>
        </w:rPr>
        <w:t>"right"</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49</w:t>
      </w:r>
      <w:r w:rsidRPr="00C54323">
        <w:rPr>
          <w:sz w:val="16"/>
        </w:rPr>
        <w:t xml:space="preserve">                                     </w:t>
      </w:r>
      <w:r w:rsidRPr="00C54323">
        <w:rPr>
          <w:rStyle w:val="tag1"/>
          <w:sz w:val="16"/>
        </w:rPr>
        <w:t>&lt;a</w:t>
      </w:r>
      <w:r w:rsidRPr="00C54323">
        <w:rPr>
          <w:sz w:val="16"/>
        </w:rPr>
        <w:t xml:space="preserve"> </w:t>
      </w:r>
      <w:r w:rsidRPr="00C54323">
        <w:rPr>
          <w:rStyle w:val="argument1"/>
          <w:sz w:val="16"/>
        </w:rPr>
        <w:t>href=</w:t>
      </w:r>
      <w:r w:rsidRPr="00C54323">
        <w:rPr>
          <w:rStyle w:val="value1"/>
          <w:sz w:val="16"/>
        </w:rPr>
        <w:t>"#"</w:t>
      </w:r>
      <w:r w:rsidRPr="00C54323">
        <w:rPr>
          <w:sz w:val="16"/>
        </w:rPr>
        <w:t xml:space="preserve"> </w:t>
      </w:r>
      <w:r w:rsidRPr="00C54323">
        <w:rPr>
          <w:rStyle w:val="argument1"/>
          <w:sz w:val="16"/>
        </w:rPr>
        <w:t>title=</w:t>
      </w:r>
      <w:r w:rsidRPr="00C54323">
        <w:rPr>
          <w:rStyle w:val="value1"/>
          <w:sz w:val="16"/>
        </w:rPr>
        <w:t>"Ikke implementeret"</w:t>
      </w:r>
      <w:r w:rsidRPr="00C54323">
        <w:rPr>
          <w:rStyle w:val="tag1"/>
          <w:sz w:val="16"/>
        </w:rPr>
        <w:t>&gt;</w:t>
      </w:r>
      <w:r w:rsidRPr="00C54323">
        <w:rPr>
          <w:sz w:val="16"/>
        </w:rPr>
        <w:t>Ret</w:t>
      </w:r>
      <w:r w:rsidRPr="00C54323">
        <w:rPr>
          <w:rStyle w:val="tag1"/>
          <w:sz w:val="16"/>
        </w:rPr>
        <w:t>&lt;/a&gt;</w:t>
      </w:r>
    </w:p>
    <w:p w:rsidR="00C54323" w:rsidRPr="00C54323" w:rsidRDefault="00C54323">
      <w:pPr>
        <w:pStyle w:val="HTMLPreformatted"/>
        <w:divId w:val="1191185471"/>
        <w:rPr>
          <w:sz w:val="16"/>
        </w:rPr>
      </w:pPr>
      <w:r w:rsidRPr="00C54323">
        <w:rPr>
          <w:rStyle w:val="line-number1"/>
          <w:sz w:val="16"/>
        </w:rPr>
        <w:t>50</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51</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52</w:t>
      </w:r>
      <w:r w:rsidRPr="00C54323">
        <w:rPr>
          <w:sz w:val="16"/>
        </w:rPr>
        <w:t xml:space="preserve">                         </w:t>
      </w:r>
      <w:r w:rsidRPr="00C54323">
        <w:rPr>
          <w:rStyle w:val="tag1"/>
          <w:sz w:val="16"/>
        </w:rPr>
        <w:t>&lt;/table&gt;</w:t>
      </w:r>
    </w:p>
    <w:p w:rsidR="00C54323" w:rsidRPr="00C54323" w:rsidRDefault="00C54323">
      <w:pPr>
        <w:pStyle w:val="HTMLPreformatted"/>
        <w:divId w:val="1191185471"/>
        <w:rPr>
          <w:sz w:val="16"/>
        </w:rPr>
      </w:pPr>
      <w:r w:rsidRPr="00C54323">
        <w:rPr>
          <w:rStyle w:val="line-number1"/>
          <w:sz w:val="16"/>
        </w:rPr>
        <w:t>53</w:t>
      </w:r>
      <w:r w:rsidRPr="00C54323">
        <w:rPr>
          <w:sz w:val="16"/>
        </w:rPr>
        <w:t xml:space="preserve">                     </w:t>
      </w:r>
      <w:r w:rsidRPr="00C54323">
        <w:rPr>
          <w:rStyle w:val="tag1"/>
          <w:sz w:val="16"/>
        </w:rPr>
        <w:t>&lt;/div&gt;</w:t>
      </w:r>
    </w:p>
    <w:p w:rsidR="00C54323" w:rsidRPr="00C54323" w:rsidRDefault="00C54323">
      <w:pPr>
        <w:pStyle w:val="HTMLPreformatted"/>
        <w:divId w:val="1191185471"/>
        <w:rPr>
          <w:sz w:val="16"/>
        </w:rPr>
      </w:pPr>
      <w:r w:rsidRPr="00C54323">
        <w:rPr>
          <w:rStyle w:val="line-number1"/>
          <w:sz w:val="16"/>
        </w:rPr>
        <w:t>54</w:t>
      </w:r>
      <w:r w:rsidRPr="00C54323">
        <w:rPr>
          <w:sz w:val="16"/>
        </w:rPr>
        <w:t xml:space="preserve">                </w:t>
      </w:r>
      <w:r w:rsidRPr="00C54323">
        <w:rPr>
          <w:rStyle w:val="tag1"/>
          <w:sz w:val="16"/>
        </w:rPr>
        <w:t>&lt;/fieldset&gt;</w:t>
      </w:r>
    </w:p>
    <w:p w:rsidR="00C54323" w:rsidRPr="00C54323" w:rsidRDefault="00C54323">
      <w:pPr>
        <w:pStyle w:val="HTMLPreformatted"/>
        <w:divId w:val="1191185471"/>
        <w:rPr>
          <w:sz w:val="16"/>
        </w:rPr>
      </w:pPr>
      <w:r w:rsidRPr="00C54323">
        <w:rPr>
          <w:rStyle w:val="line-number1"/>
          <w:sz w:val="16"/>
        </w:rPr>
        <w:t>55</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56</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57</w:t>
      </w:r>
      <w:r w:rsidRPr="00C54323">
        <w:rPr>
          <w:sz w:val="16"/>
        </w:rPr>
        <w:t xml:space="preserve">     </w:t>
      </w:r>
      <w:r w:rsidRPr="00C54323">
        <w:rPr>
          <w:rStyle w:val="tag1"/>
          <w:sz w:val="16"/>
        </w:rPr>
        <w:t>&lt;/table&gt;</w:t>
      </w:r>
    </w:p>
    <w:p w:rsidR="00C54323" w:rsidRPr="00C54323" w:rsidRDefault="00C54323">
      <w:pPr>
        <w:pStyle w:val="HTMLPreformatted"/>
        <w:divId w:val="1191185471"/>
        <w:rPr>
          <w:sz w:val="16"/>
        </w:rPr>
      </w:pPr>
      <w:r w:rsidRPr="00C54323">
        <w:rPr>
          <w:rStyle w:val="line-number1"/>
          <w:sz w:val="16"/>
        </w:rPr>
        <w:t>58</w:t>
      </w:r>
      <w:r w:rsidRPr="00C54323">
        <w:rPr>
          <w:sz w:val="16"/>
        </w:rPr>
        <w:t xml:space="preserve">     </w:t>
      </w:r>
      <w:r w:rsidRPr="00C54323">
        <w:rPr>
          <w:rStyle w:val="tag1"/>
          <w:sz w:val="16"/>
        </w:rPr>
        <w:t>&lt;div</w:t>
      </w:r>
      <w:r w:rsidRPr="00C54323">
        <w:rPr>
          <w:sz w:val="16"/>
        </w:rPr>
        <w:t xml:space="preserve"> </w:t>
      </w:r>
      <w:r w:rsidRPr="00C54323">
        <w:rPr>
          <w:rStyle w:val="argument1"/>
          <w:sz w:val="16"/>
        </w:rPr>
        <w:t>style=</w:t>
      </w:r>
      <w:r w:rsidRPr="00C54323">
        <w:rPr>
          <w:rStyle w:val="value1"/>
          <w:sz w:val="16"/>
        </w:rPr>
        <w:t>"</w:t>
      </w:r>
      <w:r w:rsidRPr="00C54323">
        <w:rPr>
          <w:sz w:val="16"/>
        </w:rPr>
        <w:t>float:right</w:t>
      </w:r>
      <w:r w:rsidRPr="00C54323">
        <w:rPr>
          <w:rStyle w:val="value1"/>
          <w:sz w:val="16"/>
        </w:rPr>
        <w:t>"</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59</w:t>
      </w:r>
      <w:r w:rsidRPr="00C54323">
        <w:rPr>
          <w:sz w:val="16"/>
        </w:rPr>
        <w:t xml:space="preserve">         </w:t>
      </w:r>
      <w:r w:rsidRPr="00C54323">
        <w:rPr>
          <w:rStyle w:val="tag1"/>
          <w:sz w:val="16"/>
        </w:rPr>
        <w:t>&lt;span</w:t>
      </w:r>
      <w:r w:rsidRPr="00C54323">
        <w:rPr>
          <w:sz w:val="16"/>
        </w:rPr>
        <w:t xml:space="preserve"> </w:t>
      </w:r>
      <w:r w:rsidRPr="00C54323">
        <w:rPr>
          <w:rStyle w:val="argument1"/>
          <w:sz w:val="16"/>
        </w:rPr>
        <w:t>wicket:id=</w:t>
      </w:r>
      <w:r w:rsidRPr="00C54323">
        <w:rPr>
          <w:rStyle w:val="value1"/>
          <w:sz w:val="16"/>
        </w:rPr>
        <w:t>"navigator"</w:t>
      </w:r>
      <w:r w:rsidRPr="00C54323">
        <w:rPr>
          <w:rStyle w:val="tag1"/>
          <w:sz w:val="16"/>
        </w:rPr>
        <w:t>&gt;</w:t>
      </w:r>
      <w:r w:rsidRPr="00C54323">
        <w:rPr>
          <w:sz w:val="16"/>
        </w:rPr>
        <w:t>[dataview navigator]</w:t>
      </w:r>
      <w:r w:rsidRPr="00C54323">
        <w:rPr>
          <w:rStyle w:val="tag1"/>
          <w:sz w:val="16"/>
        </w:rPr>
        <w:t>&lt;/span&gt;</w:t>
      </w:r>
    </w:p>
    <w:p w:rsidR="00C54323" w:rsidRPr="00C54323" w:rsidRDefault="00C54323">
      <w:pPr>
        <w:pStyle w:val="HTMLPreformatted"/>
        <w:divId w:val="1191185471"/>
        <w:rPr>
          <w:sz w:val="16"/>
        </w:rPr>
      </w:pPr>
      <w:r w:rsidRPr="00C54323">
        <w:rPr>
          <w:rStyle w:val="line-number1"/>
          <w:sz w:val="16"/>
        </w:rPr>
        <w:t>60</w:t>
      </w:r>
      <w:r w:rsidRPr="00C54323">
        <w:rPr>
          <w:sz w:val="16"/>
        </w:rPr>
        <w:t xml:space="preserve">     </w:t>
      </w:r>
      <w:r w:rsidRPr="00C54323">
        <w:rPr>
          <w:rStyle w:val="tag1"/>
          <w:sz w:val="16"/>
        </w:rPr>
        <w:t>&lt;/div&gt;</w:t>
      </w:r>
    </w:p>
    <w:p w:rsidR="00C54323" w:rsidRPr="00C54323" w:rsidRDefault="00C54323">
      <w:pPr>
        <w:pStyle w:val="HTMLPreformatted"/>
        <w:divId w:val="1191185471"/>
        <w:rPr>
          <w:sz w:val="16"/>
        </w:rPr>
      </w:pPr>
      <w:r w:rsidRPr="00C54323">
        <w:rPr>
          <w:rStyle w:val="line-number1"/>
          <w:sz w:val="16"/>
        </w:rPr>
        <w:t>61</w:t>
      </w:r>
      <w:r w:rsidRPr="00C54323">
        <w:rPr>
          <w:sz w:val="16"/>
        </w:rPr>
        <w:t xml:space="preserve"> </w:t>
      </w:r>
      <w:r w:rsidRPr="00C54323">
        <w:rPr>
          <w:rStyle w:val="tag1"/>
          <w:sz w:val="16"/>
        </w:rPr>
        <w:t>&lt;/span&gt;</w:t>
      </w:r>
    </w:p>
    <w:p w:rsidR="00C54323" w:rsidRPr="00C54323" w:rsidRDefault="00C54323">
      <w:pPr>
        <w:pStyle w:val="HTMLPreformatted"/>
        <w:divId w:val="1191185471"/>
        <w:rPr>
          <w:sz w:val="16"/>
        </w:rPr>
      </w:pPr>
      <w:r w:rsidRPr="00C54323">
        <w:rPr>
          <w:rStyle w:val="line-number1"/>
          <w:sz w:val="16"/>
        </w:rPr>
        <w:t>62</w:t>
      </w:r>
      <w:r w:rsidRPr="00C54323">
        <w:rPr>
          <w:sz w:val="16"/>
        </w:rPr>
        <w:t xml:space="preserve"> </w:t>
      </w:r>
      <w:r w:rsidRPr="00C54323">
        <w:rPr>
          <w:rStyle w:val="tag1"/>
          <w:sz w:val="16"/>
        </w:rPr>
        <w:t>&lt;/wicket:extend&gt;</w:t>
      </w:r>
      <w:r w:rsidRPr="00C54323">
        <w:rPr>
          <w:sz w:val="16"/>
        </w:rPr>
        <w:t xml:space="preserve"> </w:t>
      </w:r>
    </w:p>
    <w:p w:rsidR="00C54323" w:rsidRPr="00C54323" w:rsidRDefault="00C54323">
      <w:pPr>
        <w:pStyle w:val="HTMLPreformatted"/>
        <w:divId w:val="1191185471"/>
        <w:rPr>
          <w:sz w:val="16"/>
        </w:rPr>
      </w:pPr>
      <w:r w:rsidRPr="00C54323">
        <w:rPr>
          <w:rStyle w:val="line-number1"/>
          <w:sz w:val="16"/>
        </w:rPr>
        <w:t>63</w:t>
      </w:r>
      <w:r w:rsidRPr="00C54323">
        <w:rPr>
          <w:sz w:val="16"/>
        </w:rPr>
        <w:t xml:space="preserve"> </w:t>
      </w:r>
      <w:r w:rsidRPr="00C54323">
        <w:rPr>
          <w:rStyle w:val="tag1"/>
          <w:sz w:val="16"/>
        </w:rPr>
        <w:t>&lt;/body&gt;</w:t>
      </w:r>
    </w:p>
    <w:p w:rsidR="00C54323" w:rsidRPr="00C54323" w:rsidRDefault="00C54323">
      <w:pPr>
        <w:pStyle w:val="HTMLPreformatted"/>
        <w:divId w:val="1191185471"/>
        <w:rPr>
          <w:sz w:val="16"/>
        </w:rPr>
      </w:pPr>
      <w:r w:rsidRPr="00C54323">
        <w:rPr>
          <w:rStyle w:val="line-number1"/>
          <w:sz w:val="16"/>
        </w:rPr>
        <w:t>64</w:t>
      </w:r>
      <w:r w:rsidRPr="00C54323">
        <w:rPr>
          <w:sz w:val="16"/>
        </w:rPr>
        <w:t xml:space="preserve"> </w:t>
      </w:r>
      <w:r w:rsidRPr="00C54323">
        <w:rPr>
          <w:rStyle w:val="tag1"/>
          <w:sz w:val="16"/>
        </w:rPr>
        <w:t>&lt;/html&gt;</w:t>
      </w:r>
    </w:p>
    <w:p w:rsidR="00C54323" w:rsidRDefault="00C54323">
      <w:pPr>
        <w:rPr>
          <w:noProof/>
          <w:lang w:eastAsia="da-DK" w:bidi="ar-SA"/>
        </w:rPr>
      </w:pPr>
      <w:r w:rsidRPr="00C54323">
        <w:rPr>
          <w:noProof/>
          <w:sz w:val="16"/>
          <w:lang w:eastAsia="da-DK" w:bidi="ar-SA"/>
        </w:rPr>
        <w:fldChar w:fldCharType="end"/>
      </w:r>
    </w:p>
    <w:p w:rsidR="002108E7" w:rsidRDefault="002108E7">
      <w:pPr>
        <w:rPr>
          <w:noProof/>
          <w:lang w:eastAsia="da-DK" w:bidi="ar-SA"/>
        </w:rPr>
      </w:pPr>
    </w:p>
    <w:p w:rsidR="002108E7" w:rsidRDefault="00C54323">
      <w:pPr>
        <w:rPr>
          <w:noProof/>
          <w:lang w:eastAsia="da-DK" w:bidi="ar-SA"/>
        </w:rPr>
      </w:pPr>
      <w:r>
        <w:rPr>
          <w:noProof/>
          <w:lang w:eastAsia="da-DK" w:bidi="ar-SA"/>
        </w:rPr>
        <w:t>Filen: Request</w:t>
      </w:r>
      <w:r w:rsidR="002108E7" w:rsidRPr="002108E7">
        <w:rPr>
          <w:noProof/>
          <w:lang w:eastAsia="da-DK" w:bidi="ar-SA"/>
        </w:rPr>
        <w:t>.java</w:t>
      </w:r>
    </w:p>
    <w:p w:rsidR="00C54323" w:rsidRDefault="00C54323">
      <w:pPr>
        <w:rPr>
          <w:noProof/>
          <w:lang w:eastAsia="da-DK" w:bidi="ar-SA"/>
        </w:rPr>
      </w:pPr>
    </w:p>
    <w:p w:rsidR="00C54323" w:rsidRPr="00C54323" w:rsidRDefault="00C54323" w:rsidP="00C54323">
      <w:pPr>
        <w:divId w:val="560752476"/>
        <w:rPr>
          <w:sz w:val="16"/>
        </w:rPr>
      </w:pPr>
      <w:r w:rsidRPr="00C54323">
        <w:rPr>
          <w:noProof/>
          <w:sz w:val="16"/>
          <w:lang w:eastAsia="da-DK" w:bidi="ar-SA"/>
        </w:rPr>
        <w:fldChar w:fldCharType="begin"/>
      </w:r>
      <w:r w:rsidRPr="00C54323">
        <w:rPr>
          <w:noProof/>
          <w:sz w:val="16"/>
          <w:lang w:eastAsia="da-DK" w:bidi="ar-SA"/>
        </w:rPr>
        <w:instrText xml:space="preserve"> INCLUDETEXT "C:\\GoogleCode\\user-driven-sign-language-dictionary\\Analysis and design\\CodeInHtml\\Request.html" \c HTML </w:instrText>
      </w:r>
      <w:r>
        <w:rPr>
          <w:noProof/>
          <w:sz w:val="16"/>
          <w:lang w:eastAsia="da-DK" w:bidi="ar-SA"/>
        </w:rPr>
        <w:instrText xml:space="preserve"> \* MERGEFORMAT </w:instrText>
      </w:r>
      <w:r w:rsidRPr="00C54323">
        <w:rPr>
          <w:noProof/>
          <w:sz w:val="16"/>
          <w:lang w:eastAsia="da-DK" w:bidi="ar-SA"/>
        </w:rPr>
        <w:fldChar w:fldCharType="separate"/>
      </w:r>
      <w:r w:rsidRPr="00C54323">
        <w:rPr>
          <w:rStyle w:val="line-number1"/>
          <w:sz w:val="16"/>
        </w:rPr>
        <w:t xml:space="preserve"> 1</w:t>
      </w:r>
      <w:r w:rsidRPr="00C54323">
        <w:rPr>
          <w:sz w:val="16"/>
        </w:rPr>
        <w:t xml:space="preserve"> </w:t>
      </w:r>
      <w:r w:rsidRPr="00C54323">
        <w:rPr>
          <w:rStyle w:val="keyword-directive1"/>
          <w:sz w:val="16"/>
        </w:rPr>
        <w:t>package</w:t>
      </w:r>
      <w:r w:rsidRPr="00C54323">
        <w:rPr>
          <w:sz w:val="16"/>
        </w:rPr>
        <w:t xml:space="preserve"> dk.jsh.itdiplom.userdrivensignlanguagedictionary.wicket.request;</w:t>
      </w:r>
    </w:p>
    <w:p w:rsidR="00C54323" w:rsidRPr="00C54323" w:rsidRDefault="00C54323">
      <w:pPr>
        <w:pStyle w:val="HTMLPreformatted"/>
        <w:divId w:val="560752476"/>
        <w:rPr>
          <w:sz w:val="16"/>
        </w:rPr>
      </w:pPr>
      <w:r w:rsidRPr="00C54323">
        <w:rPr>
          <w:rStyle w:val="line-number1"/>
          <w:sz w:val="16"/>
        </w:rPr>
        <w:t xml:space="preserve"> 2</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 xml:space="preserve"> 3</w:t>
      </w:r>
      <w:r w:rsidRPr="00C54323">
        <w:rPr>
          <w:sz w:val="16"/>
        </w:rPr>
        <w:t xml:space="preserve"> </w:t>
      </w:r>
      <w:r w:rsidRPr="00C54323">
        <w:rPr>
          <w:rStyle w:val="keyword-directive1"/>
          <w:sz w:val="16"/>
        </w:rPr>
        <w:t>import</w:t>
      </w:r>
      <w:r w:rsidRPr="00C54323">
        <w:rPr>
          <w:sz w:val="16"/>
        </w:rPr>
        <w:t xml:space="preserve"> dk.jsh.itdiplom.userdrivensignlanguagedictionary.business.WordBusiness;</w:t>
      </w:r>
    </w:p>
    <w:p w:rsidR="00C54323" w:rsidRPr="00C54323" w:rsidRDefault="00C54323">
      <w:pPr>
        <w:pStyle w:val="HTMLPreformatted"/>
        <w:divId w:val="560752476"/>
        <w:rPr>
          <w:sz w:val="16"/>
        </w:rPr>
      </w:pPr>
      <w:r w:rsidRPr="00C54323">
        <w:rPr>
          <w:rStyle w:val="line-number1"/>
          <w:sz w:val="16"/>
        </w:rPr>
        <w:t xml:space="preserve"> 4</w:t>
      </w:r>
      <w:r w:rsidRPr="00C54323">
        <w:rPr>
          <w:sz w:val="16"/>
        </w:rPr>
        <w:t xml:space="preserve"> </w:t>
      </w:r>
      <w:r w:rsidRPr="00C54323">
        <w:rPr>
          <w:rStyle w:val="keyword-directive1"/>
          <w:sz w:val="16"/>
        </w:rPr>
        <w:t>import</w:t>
      </w:r>
      <w:r w:rsidRPr="00C54323">
        <w:rPr>
          <w:sz w:val="16"/>
        </w:rPr>
        <w:t xml:space="preserve"> dk.jsh.itdiplom.userdrivensignlanguagedictionary.entity.Word;</w:t>
      </w:r>
    </w:p>
    <w:p w:rsidR="00C54323" w:rsidRPr="00C54323" w:rsidRDefault="00C54323">
      <w:pPr>
        <w:pStyle w:val="HTMLPreformatted"/>
        <w:divId w:val="560752476"/>
        <w:rPr>
          <w:sz w:val="16"/>
        </w:rPr>
      </w:pPr>
      <w:r w:rsidRPr="00C54323">
        <w:rPr>
          <w:rStyle w:val="line-number1"/>
          <w:sz w:val="16"/>
        </w:rPr>
        <w:t xml:space="preserve"> 5</w:t>
      </w:r>
      <w:r w:rsidRPr="00C54323">
        <w:rPr>
          <w:sz w:val="16"/>
        </w:rPr>
        <w:t xml:space="preserve"> </w:t>
      </w:r>
      <w:r w:rsidRPr="00C54323">
        <w:rPr>
          <w:rStyle w:val="keyword-directive1"/>
          <w:sz w:val="16"/>
        </w:rPr>
        <w:t>import</w:t>
      </w:r>
      <w:r w:rsidRPr="00C54323">
        <w:rPr>
          <w:sz w:val="16"/>
        </w:rPr>
        <w:t xml:space="preserve"> dk.jsh.itdiplom.userdrivensignlanguagedictionary.util.Text;</w:t>
      </w:r>
    </w:p>
    <w:p w:rsidR="00C54323" w:rsidRPr="00C54323" w:rsidRDefault="00C54323">
      <w:pPr>
        <w:pStyle w:val="HTMLPreformatted"/>
        <w:divId w:val="560752476"/>
        <w:rPr>
          <w:sz w:val="16"/>
        </w:rPr>
      </w:pPr>
      <w:r w:rsidRPr="00C54323">
        <w:rPr>
          <w:rStyle w:val="line-number1"/>
          <w:sz w:val="16"/>
        </w:rPr>
        <w:t xml:space="preserve"> 6</w:t>
      </w:r>
      <w:r w:rsidRPr="00C54323">
        <w:rPr>
          <w:sz w:val="16"/>
        </w:rPr>
        <w:t xml:space="preserve"> </w:t>
      </w:r>
      <w:r w:rsidRPr="00C54323">
        <w:rPr>
          <w:rStyle w:val="keyword-directive1"/>
          <w:sz w:val="16"/>
        </w:rPr>
        <w:t>import</w:t>
      </w:r>
      <w:r w:rsidRPr="00C54323">
        <w:rPr>
          <w:sz w:val="16"/>
        </w:rPr>
        <w:t xml:space="preserve"> dk.jsh.itdiplom.userdrivensignlanguagedictionary.wicket.BasePage;</w:t>
      </w:r>
    </w:p>
    <w:p w:rsidR="00C54323" w:rsidRPr="00C54323" w:rsidRDefault="00C54323">
      <w:pPr>
        <w:pStyle w:val="HTMLPreformatted"/>
        <w:divId w:val="560752476"/>
        <w:rPr>
          <w:sz w:val="16"/>
        </w:rPr>
      </w:pPr>
      <w:r w:rsidRPr="00C54323">
        <w:rPr>
          <w:rStyle w:val="line-number1"/>
          <w:sz w:val="16"/>
        </w:rPr>
        <w:t xml:space="preserve"> 7</w:t>
      </w:r>
      <w:r w:rsidRPr="00C54323">
        <w:rPr>
          <w:sz w:val="16"/>
        </w:rPr>
        <w:t xml:space="preserve"> </w:t>
      </w:r>
      <w:r w:rsidRPr="00C54323">
        <w:rPr>
          <w:rStyle w:val="keyword-directive1"/>
          <w:sz w:val="16"/>
        </w:rPr>
        <w:t>import</w:t>
      </w:r>
      <w:r w:rsidRPr="00C54323">
        <w:rPr>
          <w:sz w:val="16"/>
        </w:rPr>
        <w:t xml:space="preserve"> dk.jsh.itdiplom.userdrivensignlanguagedictionary.wicket.WicketSession;</w:t>
      </w:r>
    </w:p>
    <w:p w:rsidR="00C54323" w:rsidRPr="00C54323" w:rsidRDefault="00C54323">
      <w:pPr>
        <w:pStyle w:val="HTMLPreformatted"/>
        <w:divId w:val="560752476"/>
        <w:rPr>
          <w:sz w:val="16"/>
        </w:rPr>
      </w:pPr>
      <w:r w:rsidRPr="00C54323">
        <w:rPr>
          <w:rStyle w:val="line-number1"/>
          <w:sz w:val="16"/>
        </w:rPr>
        <w:t xml:space="preserve"> 8</w:t>
      </w:r>
      <w:r w:rsidRPr="00C54323">
        <w:rPr>
          <w:sz w:val="16"/>
        </w:rPr>
        <w:t xml:space="preserve"> </w:t>
      </w:r>
      <w:r w:rsidRPr="00C54323">
        <w:rPr>
          <w:rStyle w:val="keyword-directive1"/>
          <w:sz w:val="16"/>
        </w:rPr>
        <w:t>import</w:t>
      </w:r>
      <w:r w:rsidRPr="00C54323">
        <w:rPr>
          <w:sz w:val="16"/>
        </w:rPr>
        <w:t xml:space="preserve"> dk.jsh.itdiplom.userdrivensignlanguagedictionary.wicket.homepage.MenuBorder;</w:t>
      </w:r>
    </w:p>
    <w:p w:rsidR="00C54323" w:rsidRPr="00C54323" w:rsidRDefault="00C54323">
      <w:pPr>
        <w:pStyle w:val="HTMLPreformatted"/>
        <w:divId w:val="560752476"/>
        <w:rPr>
          <w:sz w:val="16"/>
        </w:rPr>
      </w:pPr>
      <w:r w:rsidRPr="00C54323">
        <w:rPr>
          <w:rStyle w:val="line-number1"/>
          <w:sz w:val="16"/>
        </w:rPr>
        <w:t xml:space="preserve"> 9</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10</w:t>
      </w:r>
      <w:r w:rsidRPr="00C54323">
        <w:rPr>
          <w:sz w:val="16"/>
        </w:rPr>
        <w:t xml:space="preserve"> </w:t>
      </w:r>
      <w:r w:rsidRPr="00C54323">
        <w:rPr>
          <w:rStyle w:val="keyword-directive1"/>
          <w:sz w:val="16"/>
        </w:rPr>
        <w:t>import</w:t>
      </w:r>
      <w:r w:rsidRPr="00C54323">
        <w:rPr>
          <w:sz w:val="16"/>
        </w:rPr>
        <w:t xml:space="preserve"> dk.jsh.itdiplom.userdrivensignlanguagedictionary.wicket.word.SelectedWord;</w:t>
      </w:r>
    </w:p>
    <w:p w:rsidR="00C54323" w:rsidRPr="00C54323" w:rsidRDefault="00C54323">
      <w:pPr>
        <w:pStyle w:val="HTMLPreformatted"/>
        <w:divId w:val="560752476"/>
        <w:rPr>
          <w:sz w:val="16"/>
        </w:rPr>
      </w:pPr>
      <w:r w:rsidRPr="00C54323">
        <w:rPr>
          <w:rStyle w:val="line-number1"/>
          <w:sz w:val="16"/>
        </w:rPr>
        <w:t>11</w:t>
      </w:r>
      <w:r w:rsidRPr="00C54323">
        <w:rPr>
          <w:sz w:val="16"/>
        </w:rPr>
        <w:t xml:space="preserve"> </w:t>
      </w:r>
      <w:r w:rsidRPr="00C54323">
        <w:rPr>
          <w:rStyle w:val="keyword-directive1"/>
          <w:sz w:val="16"/>
        </w:rPr>
        <w:t>import</w:t>
      </w:r>
      <w:r w:rsidRPr="00C54323">
        <w:rPr>
          <w:sz w:val="16"/>
        </w:rPr>
        <w:t xml:space="preserve"> java.util.List;</w:t>
      </w:r>
    </w:p>
    <w:p w:rsidR="00C54323" w:rsidRPr="00C54323" w:rsidRDefault="00C54323">
      <w:pPr>
        <w:pStyle w:val="HTMLPreformatted"/>
        <w:divId w:val="560752476"/>
        <w:rPr>
          <w:sz w:val="16"/>
        </w:rPr>
      </w:pPr>
      <w:r w:rsidRPr="00C54323">
        <w:rPr>
          <w:rStyle w:val="line-number1"/>
          <w:sz w:val="16"/>
        </w:rPr>
        <w:t>12</w:t>
      </w:r>
      <w:r w:rsidRPr="00C54323">
        <w:rPr>
          <w:sz w:val="16"/>
        </w:rPr>
        <w:t xml:space="preserve"> </w:t>
      </w:r>
      <w:r w:rsidRPr="00C54323">
        <w:rPr>
          <w:rStyle w:val="keyword-directive1"/>
          <w:sz w:val="16"/>
        </w:rPr>
        <w:t>import</w:t>
      </w:r>
      <w:r w:rsidRPr="00C54323">
        <w:rPr>
          <w:sz w:val="16"/>
        </w:rPr>
        <w:t xml:space="preserve"> org.apache.wicket.AttributeModifier;</w:t>
      </w:r>
    </w:p>
    <w:p w:rsidR="00C54323" w:rsidRPr="00C54323" w:rsidRDefault="00C54323">
      <w:pPr>
        <w:pStyle w:val="HTMLPreformatted"/>
        <w:divId w:val="560752476"/>
        <w:rPr>
          <w:sz w:val="16"/>
        </w:rPr>
      </w:pPr>
      <w:r w:rsidRPr="00C54323">
        <w:rPr>
          <w:rStyle w:val="line-number1"/>
          <w:sz w:val="16"/>
        </w:rPr>
        <w:t>13</w:t>
      </w:r>
      <w:r w:rsidRPr="00C54323">
        <w:rPr>
          <w:sz w:val="16"/>
        </w:rPr>
        <w:t xml:space="preserve"> </w:t>
      </w:r>
      <w:r w:rsidRPr="00C54323">
        <w:rPr>
          <w:rStyle w:val="keyword-directive1"/>
          <w:sz w:val="16"/>
        </w:rPr>
        <w:t>import</w:t>
      </w:r>
      <w:r w:rsidRPr="00C54323">
        <w:rPr>
          <w:sz w:val="16"/>
        </w:rPr>
        <w:t xml:space="preserve"> org.apache.wicket.Page;</w:t>
      </w:r>
    </w:p>
    <w:p w:rsidR="00C54323" w:rsidRPr="00C54323" w:rsidRDefault="00C54323">
      <w:pPr>
        <w:pStyle w:val="HTMLPreformatted"/>
        <w:divId w:val="560752476"/>
        <w:rPr>
          <w:sz w:val="16"/>
        </w:rPr>
      </w:pPr>
      <w:r w:rsidRPr="00C54323">
        <w:rPr>
          <w:rStyle w:val="line-number1"/>
          <w:sz w:val="16"/>
        </w:rPr>
        <w:t>14</w:t>
      </w:r>
      <w:r w:rsidRPr="00C54323">
        <w:rPr>
          <w:sz w:val="16"/>
        </w:rPr>
        <w:t xml:space="preserve"> </w:t>
      </w:r>
      <w:r w:rsidRPr="00C54323">
        <w:rPr>
          <w:rStyle w:val="keyword-directive1"/>
          <w:sz w:val="16"/>
        </w:rPr>
        <w:t>import</w:t>
      </w:r>
      <w:r w:rsidRPr="00C54323">
        <w:rPr>
          <w:sz w:val="16"/>
        </w:rPr>
        <w:t xml:space="preserve"> org.apache.wicket.markup.html.basic.Label;</w:t>
      </w:r>
    </w:p>
    <w:p w:rsidR="00C54323" w:rsidRPr="00C54323" w:rsidRDefault="00C54323">
      <w:pPr>
        <w:pStyle w:val="HTMLPreformatted"/>
        <w:divId w:val="560752476"/>
        <w:rPr>
          <w:sz w:val="16"/>
        </w:rPr>
      </w:pPr>
      <w:r w:rsidRPr="00C54323">
        <w:rPr>
          <w:rStyle w:val="line-number1"/>
          <w:sz w:val="16"/>
        </w:rPr>
        <w:t>15</w:t>
      </w:r>
      <w:r w:rsidRPr="00C54323">
        <w:rPr>
          <w:sz w:val="16"/>
        </w:rPr>
        <w:t xml:space="preserve"> </w:t>
      </w:r>
      <w:r w:rsidRPr="00C54323">
        <w:rPr>
          <w:rStyle w:val="keyword-directive1"/>
          <w:sz w:val="16"/>
        </w:rPr>
        <w:t>import</w:t>
      </w:r>
      <w:r w:rsidRPr="00C54323">
        <w:rPr>
          <w:sz w:val="16"/>
        </w:rPr>
        <w:t xml:space="preserve"> org.apache.wicket.markup.html.border.Border.BorderBodyContainer;</w:t>
      </w:r>
    </w:p>
    <w:p w:rsidR="00C54323" w:rsidRPr="00C54323" w:rsidRDefault="00C54323">
      <w:pPr>
        <w:pStyle w:val="HTMLPreformatted"/>
        <w:divId w:val="560752476"/>
        <w:rPr>
          <w:sz w:val="16"/>
        </w:rPr>
      </w:pPr>
      <w:r w:rsidRPr="00C54323">
        <w:rPr>
          <w:rStyle w:val="line-number1"/>
          <w:sz w:val="16"/>
        </w:rPr>
        <w:t>16</w:t>
      </w:r>
      <w:r w:rsidRPr="00C54323">
        <w:rPr>
          <w:sz w:val="16"/>
        </w:rPr>
        <w:t xml:space="preserve"> </w:t>
      </w:r>
      <w:r w:rsidRPr="00C54323">
        <w:rPr>
          <w:rStyle w:val="keyword-directive1"/>
          <w:sz w:val="16"/>
        </w:rPr>
        <w:t>import</w:t>
      </w:r>
      <w:r w:rsidRPr="00C54323">
        <w:rPr>
          <w:sz w:val="16"/>
        </w:rPr>
        <w:t xml:space="preserve"> org.apache.wicket.markup.html.link.BookmarkablePageLink;</w:t>
      </w:r>
    </w:p>
    <w:p w:rsidR="00C54323" w:rsidRPr="00C54323" w:rsidRDefault="00C54323">
      <w:pPr>
        <w:pStyle w:val="HTMLPreformatted"/>
        <w:divId w:val="560752476"/>
        <w:rPr>
          <w:sz w:val="16"/>
        </w:rPr>
      </w:pPr>
      <w:r w:rsidRPr="00C54323">
        <w:rPr>
          <w:rStyle w:val="line-number1"/>
          <w:sz w:val="16"/>
        </w:rPr>
        <w:t>17</w:t>
      </w:r>
      <w:r w:rsidRPr="00C54323">
        <w:rPr>
          <w:sz w:val="16"/>
        </w:rPr>
        <w:t xml:space="preserve"> </w:t>
      </w:r>
      <w:r w:rsidRPr="00C54323">
        <w:rPr>
          <w:rStyle w:val="keyword-directive1"/>
          <w:sz w:val="16"/>
        </w:rPr>
        <w:t>import</w:t>
      </w:r>
      <w:r w:rsidRPr="00C54323">
        <w:rPr>
          <w:sz w:val="16"/>
        </w:rPr>
        <w:t xml:space="preserve"> org.apache.wicket.markup.html.link.Link;</w:t>
      </w:r>
    </w:p>
    <w:p w:rsidR="00C54323" w:rsidRPr="00C54323" w:rsidRDefault="00C54323">
      <w:pPr>
        <w:pStyle w:val="HTMLPreformatted"/>
        <w:divId w:val="560752476"/>
        <w:rPr>
          <w:sz w:val="16"/>
        </w:rPr>
      </w:pPr>
      <w:r w:rsidRPr="00C54323">
        <w:rPr>
          <w:rStyle w:val="line-number1"/>
          <w:sz w:val="16"/>
        </w:rPr>
        <w:t>18</w:t>
      </w:r>
      <w:r w:rsidRPr="00C54323">
        <w:rPr>
          <w:sz w:val="16"/>
        </w:rPr>
        <w:t xml:space="preserve"> </w:t>
      </w:r>
      <w:r w:rsidRPr="00C54323">
        <w:rPr>
          <w:rStyle w:val="keyword-directive1"/>
          <w:sz w:val="16"/>
        </w:rPr>
        <w:t>import</w:t>
      </w:r>
      <w:r w:rsidRPr="00C54323">
        <w:rPr>
          <w:sz w:val="16"/>
        </w:rPr>
        <w:t xml:space="preserve"> org.apache.wicket.markup.html.list.ListItem;</w:t>
      </w:r>
    </w:p>
    <w:p w:rsidR="00C54323" w:rsidRPr="00C54323" w:rsidRDefault="00C54323">
      <w:pPr>
        <w:pStyle w:val="HTMLPreformatted"/>
        <w:divId w:val="560752476"/>
        <w:rPr>
          <w:sz w:val="16"/>
        </w:rPr>
      </w:pPr>
      <w:r w:rsidRPr="00C54323">
        <w:rPr>
          <w:rStyle w:val="line-number1"/>
          <w:sz w:val="16"/>
        </w:rPr>
        <w:t>19</w:t>
      </w:r>
      <w:r w:rsidRPr="00C54323">
        <w:rPr>
          <w:sz w:val="16"/>
        </w:rPr>
        <w:t xml:space="preserve"> </w:t>
      </w:r>
      <w:r w:rsidRPr="00C54323">
        <w:rPr>
          <w:rStyle w:val="keyword-directive1"/>
          <w:sz w:val="16"/>
        </w:rPr>
        <w:t>import</w:t>
      </w:r>
      <w:r w:rsidRPr="00C54323">
        <w:rPr>
          <w:sz w:val="16"/>
        </w:rPr>
        <w:t xml:space="preserve"> org.apache.wicket.markup.html.list.PageableListView;</w:t>
      </w:r>
    </w:p>
    <w:p w:rsidR="00C54323" w:rsidRPr="00C54323" w:rsidRDefault="00C54323">
      <w:pPr>
        <w:pStyle w:val="HTMLPreformatted"/>
        <w:divId w:val="560752476"/>
        <w:rPr>
          <w:sz w:val="16"/>
        </w:rPr>
      </w:pPr>
      <w:r w:rsidRPr="00C54323">
        <w:rPr>
          <w:rStyle w:val="line-number1"/>
          <w:sz w:val="16"/>
        </w:rPr>
        <w:t>20</w:t>
      </w:r>
      <w:r w:rsidRPr="00C54323">
        <w:rPr>
          <w:sz w:val="16"/>
        </w:rPr>
        <w:t xml:space="preserve"> </w:t>
      </w:r>
      <w:r w:rsidRPr="00C54323">
        <w:rPr>
          <w:rStyle w:val="keyword-directive1"/>
          <w:sz w:val="16"/>
        </w:rPr>
        <w:t>import</w:t>
      </w:r>
      <w:r w:rsidRPr="00C54323">
        <w:rPr>
          <w:sz w:val="16"/>
        </w:rPr>
        <w:t xml:space="preserve"> org.apache.wicket.markup.html.navigation.paging.PagingNavigator;</w:t>
      </w:r>
    </w:p>
    <w:p w:rsidR="00C54323" w:rsidRPr="00C54323" w:rsidRDefault="00C54323">
      <w:pPr>
        <w:pStyle w:val="HTMLPreformatted"/>
        <w:divId w:val="560752476"/>
        <w:rPr>
          <w:sz w:val="16"/>
        </w:rPr>
      </w:pPr>
      <w:r w:rsidRPr="00C54323">
        <w:rPr>
          <w:rStyle w:val="line-number1"/>
          <w:sz w:val="16"/>
        </w:rPr>
        <w:t>21</w:t>
      </w:r>
      <w:r w:rsidRPr="00C54323">
        <w:rPr>
          <w:sz w:val="16"/>
        </w:rPr>
        <w:t xml:space="preserve"> </w:t>
      </w:r>
      <w:r w:rsidRPr="00C54323">
        <w:rPr>
          <w:rStyle w:val="keyword-directive1"/>
          <w:sz w:val="16"/>
        </w:rPr>
        <w:t>import</w:t>
      </w:r>
      <w:r w:rsidRPr="00C54323">
        <w:rPr>
          <w:sz w:val="16"/>
        </w:rPr>
        <w:t xml:space="preserve"> org.apache.wicket.markup.html.panel.FeedbackPanel;</w:t>
      </w:r>
    </w:p>
    <w:p w:rsidR="00C54323" w:rsidRPr="00C54323" w:rsidRDefault="00C54323">
      <w:pPr>
        <w:pStyle w:val="HTMLPreformatted"/>
        <w:divId w:val="560752476"/>
        <w:rPr>
          <w:sz w:val="16"/>
        </w:rPr>
      </w:pPr>
      <w:r w:rsidRPr="00C54323">
        <w:rPr>
          <w:rStyle w:val="line-number1"/>
          <w:sz w:val="16"/>
        </w:rPr>
        <w:t>22</w:t>
      </w:r>
      <w:r w:rsidRPr="00C54323">
        <w:rPr>
          <w:sz w:val="16"/>
        </w:rPr>
        <w:t xml:space="preserve"> </w:t>
      </w:r>
      <w:r w:rsidRPr="00C54323">
        <w:rPr>
          <w:rStyle w:val="keyword-directive1"/>
          <w:sz w:val="16"/>
        </w:rPr>
        <w:t>import</w:t>
      </w:r>
      <w:r w:rsidRPr="00C54323">
        <w:rPr>
          <w:sz w:val="16"/>
        </w:rPr>
        <w:t xml:space="preserve"> org.apache.wicket.model.AbstractReadOnlyModel;</w:t>
      </w:r>
    </w:p>
    <w:p w:rsidR="00C54323" w:rsidRPr="00C54323" w:rsidRDefault="00C54323">
      <w:pPr>
        <w:pStyle w:val="HTMLPreformatted"/>
        <w:divId w:val="560752476"/>
        <w:rPr>
          <w:sz w:val="16"/>
        </w:rPr>
      </w:pPr>
      <w:r w:rsidRPr="00C54323">
        <w:rPr>
          <w:rStyle w:val="line-number1"/>
          <w:sz w:val="16"/>
        </w:rPr>
        <w:t>23</w:t>
      </w:r>
      <w:r w:rsidRPr="00C54323">
        <w:rPr>
          <w:sz w:val="16"/>
        </w:rPr>
        <w:t xml:space="preserve"> </w:t>
      </w:r>
      <w:r w:rsidRPr="00C54323">
        <w:rPr>
          <w:rStyle w:val="keyword-directive1"/>
          <w:sz w:val="16"/>
        </w:rPr>
        <w:t>import</w:t>
      </w:r>
      <w:r w:rsidRPr="00C54323">
        <w:rPr>
          <w:sz w:val="16"/>
        </w:rPr>
        <w:t xml:space="preserve"> org.apache.wicket.model.Model;</w:t>
      </w:r>
    </w:p>
    <w:p w:rsidR="00C54323" w:rsidRPr="00C54323" w:rsidRDefault="00C54323">
      <w:pPr>
        <w:pStyle w:val="HTMLPreformatted"/>
        <w:divId w:val="560752476"/>
        <w:rPr>
          <w:sz w:val="16"/>
        </w:rPr>
      </w:pPr>
      <w:r w:rsidRPr="00C54323">
        <w:rPr>
          <w:rStyle w:val="line-number1"/>
          <w:sz w:val="16"/>
        </w:rPr>
        <w:t>24</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25</w:t>
      </w:r>
      <w:r w:rsidRPr="00C54323">
        <w:rPr>
          <w:sz w:val="16"/>
        </w:rPr>
        <w:t xml:space="preserve"> </w:t>
      </w:r>
      <w:r w:rsidRPr="00C54323">
        <w:rPr>
          <w:rStyle w:val="comment1"/>
          <w:sz w:val="16"/>
        </w:rPr>
        <w:t>/**</w:t>
      </w:r>
    </w:p>
    <w:p w:rsidR="00C54323" w:rsidRPr="00C54323" w:rsidRDefault="00C54323">
      <w:pPr>
        <w:pStyle w:val="HTMLPreformatted"/>
        <w:divId w:val="560752476"/>
        <w:rPr>
          <w:sz w:val="16"/>
        </w:rPr>
      </w:pPr>
      <w:r w:rsidRPr="00C54323">
        <w:rPr>
          <w:rStyle w:val="line-number1"/>
          <w:sz w:val="16"/>
        </w:rPr>
        <w:t>26</w:t>
      </w:r>
      <w:r w:rsidRPr="00C54323">
        <w:rPr>
          <w:sz w:val="16"/>
        </w:rPr>
        <w:t xml:space="preserve"> </w:t>
      </w:r>
      <w:r w:rsidRPr="00C54323">
        <w:rPr>
          <w:rStyle w:val="comment1"/>
          <w:sz w:val="16"/>
        </w:rPr>
        <w:t xml:space="preserve"> * My</w:t>
      </w:r>
      <w:r w:rsidRPr="00C54323">
        <w:rPr>
          <w:sz w:val="16"/>
        </w:rPr>
        <w:t xml:space="preserve"> </w:t>
      </w:r>
      <w:r w:rsidRPr="00C54323">
        <w:rPr>
          <w:rStyle w:val="comment1"/>
          <w:sz w:val="16"/>
        </w:rPr>
        <w:t>request</w:t>
      </w:r>
      <w:r w:rsidRPr="00C54323">
        <w:rPr>
          <w:sz w:val="16"/>
        </w:rPr>
        <w:t xml:space="preserve"> </w:t>
      </w:r>
      <w:r w:rsidRPr="00C54323">
        <w:rPr>
          <w:rStyle w:val="comment1"/>
          <w:sz w:val="16"/>
        </w:rPr>
        <w:t>page.</w:t>
      </w:r>
    </w:p>
    <w:p w:rsidR="00C54323" w:rsidRPr="00C54323" w:rsidRDefault="00C54323">
      <w:pPr>
        <w:pStyle w:val="HTMLPreformatted"/>
        <w:divId w:val="560752476"/>
        <w:rPr>
          <w:sz w:val="16"/>
        </w:rPr>
      </w:pPr>
      <w:r w:rsidRPr="00C54323">
        <w:rPr>
          <w:rStyle w:val="line-number1"/>
          <w:sz w:val="16"/>
        </w:rPr>
        <w:t>27</w:t>
      </w:r>
      <w:r w:rsidRPr="00C54323">
        <w:rPr>
          <w:sz w:val="16"/>
        </w:rPr>
        <w:t xml:space="preserve"> </w:t>
      </w:r>
      <w:r w:rsidRPr="00C54323">
        <w:rPr>
          <w:rStyle w:val="comment1"/>
          <w:sz w:val="16"/>
        </w:rPr>
        <w:t xml:space="preserve"> * </w:t>
      </w:r>
    </w:p>
    <w:p w:rsidR="00C54323" w:rsidRPr="00C54323" w:rsidRDefault="00C54323">
      <w:pPr>
        <w:pStyle w:val="HTMLPreformatted"/>
        <w:divId w:val="560752476"/>
        <w:rPr>
          <w:sz w:val="16"/>
        </w:rPr>
      </w:pPr>
      <w:r w:rsidRPr="00C54323">
        <w:rPr>
          <w:rStyle w:val="line-number1"/>
          <w:sz w:val="16"/>
        </w:rPr>
        <w:t>28</w:t>
      </w:r>
      <w:r w:rsidRPr="00C54323">
        <w:rPr>
          <w:sz w:val="16"/>
        </w:rPr>
        <w:t xml:space="preserve"> </w:t>
      </w:r>
      <w:r w:rsidRPr="00C54323">
        <w:rPr>
          <w:rStyle w:val="comment1"/>
          <w:sz w:val="16"/>
        </w:rPr>
        <w:t xml:space="preserve"> * </w:t>
      </w:r>
      <w:r w:rsidRPr="00C54323">
        <w:rPr>
          <w:rStyle w:val="st01"/>
          <w:sz w:val="16"/>
        </w:rPr>
        <w:t>@author</w:t>
      </w:r>
      <w:r w:rsidRPr="00C54323">
        <w:rPr>
          <w:sz w:val="16"/>
        </w:rPr>
        <w:t xml:space="preserve"> </w:t>
      </w:r>
      <w:r w:rsidRPr="00C54323">
        <w:rPr>
          <w:rStyle w:val="comment1"/>
          <w:sz w:val="16"/>
        </w:rPr>
        <w:t>Jan</w:t>
      </w:r>
      <w:r w:rsidRPr="00C54323">
        <w:rPr>
          <w:sz w:val="16"/>
        </w:rPr>
        <w:t xml:space="preserve"> </w:t>
      </w:r>
      <w:r w:rsidRPr="00C54323">
        <w:rPr>
          <w:rStyle w:val="comment1"/>
          <w:sz w:val="16"/>
        </w:rPr>
        <w:t>S.</w:t>
      </w:r>
      <w:r w:rsidRPr="00C54323">
        <w:rPr>
          <w:sz w:val="16"/>
        </w:rPr>
        <w:t xml:space="preserve"> </w:t>
      </w:r>
      <w:r w:rsidRPr="00C54323">
        <w:rPr>
          <w:rStyle w:val="comment1"/>
          <w:sz w:val="16"/>
        </w:rPr>
        <w:t>Hansen</w:t>
      </w:r>
    </w:p>
    <w:p w:rsidR="00C54323" w:rsidRPr="00C54323" w:rsidRDefault="00C54323">
      <w:pPr>
        <w:pStyle w:val="HTMLPreformatted"/>
        <w:divId w:val="560752476"/>
        <w:rPr>
          <w:sz w:val="16"/>
        </w:rPr>
      </w:pPr>
      <w:r w:rsidRPr="00C54323">
        <w:rPr>
          <w:rStyle w:val="line-number1"/>
          <w:sz w:val="16"/>
        </w:rPr>
        <w:t>29</w:t>
      </w:r>
      <w:r w:rsidRPr="00C54323">
        <w:rPr>
          <w:sz w:val="16"/>
        </w:rPr>
        <w:t xml:space="preserve">  </w:t>
      </w:r>
      <w:r w:rsidRPr="00C54323">
        <w:rPr>
          <w:rStyle w:val="comment1"/>
          <w:sz w:val="16"/>
        </w:rPr>
        <w:t>*/</w:t>
      </w:r>
    </w:p>
    <w:p w:rsidR="00C54323" w:rsidRPr="00C54323" w:rsidRDefault="00C54323">
      <w:pPr>
        <w:pStyle w:val="HTMLPreformatted"/>
        <w:divId w:val="560752476"/>
        <w:rPr>
          <w:sz w:val="16"/>
        </w:rPr>
      </w:pPr>
      <w:r w:rsidRPr="00C54323">
        <w:rPr>
          <w:rStyle w:val="line-number1"/>
          <w:sz w:val="16"/>
        </w:rPr>
        <w:t>30</w:t>
      </w:r>
      <w:r w:rsidRPr="00C54323">
        <w:rPr>
          <w:sz w:val="16"/>
        </w:rPr>
        <w:t xml:space="preserve"> </w:t>
      </w:r>
      <w:r w:rsidRPr="00C54323">
        <w:rPr>
          <w:rStyle w:val="keyword-directive1"/>
          <w:sz w:val="16"/>
        </w:rPr>
        <w:t>public</w:t>
      </w:r>
      <w:r w:rsidRPr="00C54323">
        <w:rPr>
          <w:sz w:val="16"/>
        </w:rPr>
        <w:t xml:space="preserve"> </w:t>
      </w:r>
      <w:r w:rsidRPr="00C54323">
        <w:rPr>
          <w:rStyle w:val="keyword-directive1"/>
          <w:sz w:val="16"/>
        </w:rPr>
        <w:t>final</w:t>
      </w:r>
      <w:r w:rsidRPr="00C54323">
        <w:rPr>
          <w:sz w:val="16"/>
        </w:rPr>
        <w:t xml:space="preserve"> </w:t>
      </w:r>
      <w:r w:rsidRPr="00C54323">
        <w:rPr>
          <w:rStyle w:val="keyword-directive1"/>
          <w:sz w:val="16"/>
        </w:rPr>
        <w:t>class</w:t>
      </w:r>
      <w:r w:rsidRPr="00C54323">
        <w:rPr>
          <w:sz w:val="16"/>
        </w:rPr>
        <w:t xml:space="preserve"> Request </w:t>
      </w:r>
      <w:r w:rsidRPr="00C54323">
        <w:rPr>
          <w:rStyle w:val="keyword-directive1"/>
          <w:sz w:val="16"/>
        </w:rPr>
        <w:t>extends</w:t>
      </w:r>
      <w:r w:rsidRPr="00C54323">
        <w:rPr>
          <w:sz w:val="16"/>
        </w:rPr>
        <w:t xml:space="preserve"> BasePage {</w:t>
      </w:r>
    </w:p>
    <w:p w:rsidR="00C54323" w:rsidRPr="00C54323" w:rsidRDefault="00C54323">
      <w:pPr>
        <w:pStyle w:val="HTMLPreformatted"/>
        <w:divId w:val="560752476"/>
        <w:rPr>
          <w:sz w:val="16"/>
        </w:rPr>
      </w:pPr>
      <w:r w:rsidRPr="00C54323">
        <w:rPr>
          <w:rStyle w:val="line-number1"/>
          <w:sz w:val="16"/>
        </w:rPr>
        <w:t>31</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32</w:t>
      </w:r>
      <w:r w:rsidRPr="00C54323">
        <w:rPr>
          <w:sz w:val="16"/>
        </w:rPr>
        <w:t xml:space="preserve">     </w:t>
      </w:r>
      <w:r w:rsidRPr="00C54323">
        <w:rPr>
          <w:rStyle w:val="keyword-directive1"/>
          <w:sz w:val="16"/>
        </w:rPr>
        <w:t>public</w:t>
      </w:r>
      <w:r w:rsidRPr="00C54323">
        <w:rPr>
          <w:sz w:val="16"/>
        </w:rPr>
        <w:t xml:space="preserve"> Request() {</w:t>
      </w:r>
    </w:p>
    <w:p w:rsidR="00C54323" w:rsidRPr="00C54323" w:rsidRDefault="00C54323">
      <w:pPr>
        <w:pStyle w:val="HTMLPreformatted"/>
        <w:divId w:val="560752476"/>
        <w:rPr>
          <w:sz w:val="16"/>
        </w:rPr>
      </w:pPr>
      <w:r w:rsidRPr="00C54323">
        <w:rPr>
          <w:rStyle w:val="line-number1"/>
          <w:sz w:val="16"/>
        </w:rPr>
        <w:t>33</w:t>
      </w:r>
      <w:r w:rsidRPr="00C54323">
        <w:rPr>
          <w:sz w:val="16"/>
        </w:rPr>
        <w:t xml:space="preserve">         MenuBorder menuBorder = </w:t>
      </w:r>
      <w:r w:rsidRPr="00C54323">
        <w:rPr>
          <w:rStyle w:val="keyword-directive1"/>
          <w:sz w:val="16"/>
        </w:rPr>
        <w:t>new</w:t>
      </w:r>
      <w:r w:rsidRPr="00C54323">
        <w:rPr>
          <w:sz w:val="16"/>
        </w:rPr>
        <w:t xml:space="preserve"> MenuBorder(</w:t>
      </w:r>
      <w:r w:rsidRPr="00C54323">
        <w:rPr>
          <w:rStyle w:val="character1"/>
          <w:sz w:val="16"/>
        </w:rPr>
        <w:t>"mainNavigation"</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34</w:t>
      </w:r>
      <w:r w:rsidRPr="00C54323">
        <w:rPr>
          <w:sz w:val="16"/>
        </w:rPr>
        <w:t xml:space="preserve">         add(menuBorder);</w:t>
      </w:r>
    </w:p>
    <w:p w:rsidR="00C54323" w:rsidRPr="00C54323" w:rsidRDefault="00C54323">
      <w:pPr>
        <w:pStyle w:val="HTMLPreformatted"/>
        <w:divId w:val="560752476"/>
        <w:rPr>
          <w:sz w:val="16"/>
        </w:rPr>
      </w:pPr>
      <w:r w:rsidRPr="00C54323">
        <w:rPr>
          <w:rStyle w:val="line-number1"/>
          <w:sz w:val="16"/>
        </w:rPr>
        <w:t>35</w:t>
      </w:r>
      <w:r w:rsidRPr="00C54323">
        <w:rPr>
          <w:sz w:val="16"/>
        </w:rPr>
        <w:t xml:space="preserve">         BorderBodyContainer borderBodyContainer = menuBorder.getBodyContainer();</w:t>
      </w:r>
    </w:p>
    <w:p w:rsidR="00C54323" w:rsidRPr="00C54323" w:rsidRDefault="00C54323">
      <w:pPr>
        <w:pStyle w:val="HTMLPreformatted"/>
        <w:divId w:val="560752476"/>
        <w:rPr>
          <w:sz w:val="16"/>
        </w:rPr>
      </w:pPr>
      <w:r w:rsidRPr="00C54323">
        <w:rPr>
          <w:rStyle w:val="line-number1"/>
          <w:sz w:val="16"/>
        </w:rPr>
        <w:t>36</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37</w:t>
      </w:r>
      <w:r w:rsidRPr="00C54323">
        <w:rPr>
          <w:sz w:val="16"/>
        </w:rPr>
        <w:t xml:space="preserve">         </w:t>
      </w:r>
      <w:r w:rsidRPr="00C54323">
        <w:rPr>
          <w:rStyle w:val="comment1"/>
          <w:sz w:val="16"/>
        </w:rPr>
        <w:t>//Link to create new request</w:t>
      </w:r>
    </w:p>
    <w:p w:rsidR="00C54323" w:rsidRPr="00C54323" w:rsidRDefault="00C54323">
      <w:pPr>
        <w:pStyle w:val="HTMLPreformatted"/>
        <w:divId w:val="560752476"/>
        <w:rPr>
          <w:sz w:val="16"/>
        </w:rPr>
      </w:pPr>
      <w:r w:rsidRPr="00C54323">
        <w:rPr>
          <w:rStyle w:val="line-number1"/>
          <w:sz w:val="16"/>
        </w:rPr>
        <w:t>38</w:t>
      </w:r>
      <w:r w:rsidRPr="00C54323">
        <w:rPr>
          <w:sz w:val="16"/>
        </w:rPr>
        <w:t xml:space="preserve">         BookmarkablePageLink createNewLink = </w:t>
      </w:r>
    </w:p>
    <w:p w:rsidR="00C54323" w:rsidRPr="00C54323" w:rsidRDefault="00C54323">
      <w:pPr>
        <w:pStyle w:val="HTMLPreformatted"/>
        <w:divId w:val="560752476"/>
        <w:rPr>
          <w:sz w:val="16"/>
        </w:rPr>
      </w:pPr>
      <w:r w:rsidRPr="00C54323">
        <w:rPr>
          <w:rStyle w:val="line-number1"/>
          <w:sz w:val="16"/>
        </w:rPr>
        <w:t>39</w:t>
      </w:r>
      <w:r w:rsidRPr="00C54323">
        <w:rPr>
          <w:sz w:val="16"/>
        </w:rPr>
        <w:t xml:space="preserve">                 </w:t>
      </w:r>
      <w:r w:rsidRPr="00C54323">
        <w:rPr>
          <w:rStyle w:val="keyword-directive1"/>
          <w:sz w:val="16"/>
        </w:rPr>
        <w:t>new</w:t>
      </w:r>
      <w:r w:rsidRPr="00C54323">
        <w:rPr>
          <w:sz w:val="16"/>
        </w:rPr>
        <w:t xml:space="preserve"> BookmarkablePageLink(</w:t>
      </w:r>
      <w:r w:rsidRPr="00C54323">
        <w:rPr>
          <w:rStyle w:val="character1"/>
          <w:sz w:val="16"/>
        </w:rPr>
        <w:t>"createLink"</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40</w:t>
      </w:r>
      <w:r w:rsidRPr="00C54323">
        <w:rPr>
          <w:sz w:val="16"/>
        </w:rPr>
        <w:t xml:space="preserve">                         NewRequest.</w:t>
      </w:r>
      <w:r w:rsidRPr="00C54323">
        <w:rPr>
          <w:rStyle w:val="keyword-directive1"/>
          <w:sz w:val="16"/>
        </w:rPr>
        <w:t>class</w:t>
      </w:r>
      <w:r w:rsidRPr="00C54323">
        <w:rPr>
          <w:sz w:val="16"/>
        </w:rPr>
        <w:t>);</w:t>
      </w:r>
    </w:p>
    <w:p w:rsidR="00C54323" w:rsidRPr="00C54323" w:rsidRDefault="00C54323">
      <w:pPr>
        <w:pStyle w:val="HTMLPreformatted"/>
        <w:divId w:val="560752476"/>
        <w:rPr>
          <w:sz w:val="16"/>
        </w:rPr>
      </w:pPr>
      <w:r w:rsidRPr="00C54323">
        <w:rPr>
          <w:rStyle w:val="line-number1"/>
          <w:sz w:val="16"/>
        </w:rPr>
        <w:t>41</w:t>
      </w:r>
      <w:r w:rsidRPr="00C54323">
        <w:rPr>
          <w:sz w:val="16"/>
        </w:rPr>
        <w:t xml:space="preserve">         borderBodyContainer.add(createNewLink);</w:t>
      </w:r>
    </w:p>
    <w:p w:rsidR="00C54323" w:rsidRPr="00C54323" w:rsidRDefault="00C54323">
      <w:pPr>
        <w:pStyle w:val="HTMLPreformatted"/>
        <w:divId w:val="560752476"/>
        <w:rPr>
          <w:sz w:val="16"/>
        </w:rPr>
      </w:pPr>
      <w:r w:rsidRPr="00C54323">
        <w:rPr>
          <w:rStyle w:val="line-number1"/>
          <w:sz w:val="16"/>
        </w:rPr>
        <w:t>42</w:t>
      </w:r>
      <w:r w:rsidRPr="00C54323">
        <w:rPr>
          <w:sz w:val="16"/>
        </w:rPr>
        <w:t xml:space="preserve">         borderBodyContainer.add(</w:t>
      </w:r>
      <w:r w:rsidRPr="00C54323">
        <w:rPr>
          <w:rStyle w:val="keyword-directive1"/>
          <w:sz w:val="16"/>
        </w:rPr>
        <w:t>new</w:t>
      </w:r>
      <w:r w:rsidRPr="00C54323">
        <w:rPr>
          <w:sz w:val="16"/>
        </w:rPr>
        <w:t xml:space="preserve"> FeedbackPanel(</w:t>
      </w:r>
      <w:r w:rsidRPr="00C54323">
        <w:rPr>
          <w:rStyle w:val="character1"/>
          <w:sz w:val="16"/>
        </w:rPr>
        <w:t>"feedback"</w:t>
      </w:r>
      <w:r w:rsidRPr="00C54323">
        <w:rPr>
          <w:sz w:val="16"/>
        </w:rPr>
        <w:t>));</w:t>
      </w:r>
    </w:p>
    <w:p w:rsidR="00C54323" w:rsidRPr="00C54323" w:rsidRDefault="00C54323">
      <w:pPr>
        <w:pStyle w:val="HTMLPreformatted"/>
        <w:divId w:val="560752476"/>
        <w:rPr>
          <w:sz w:val="16"/>
        </w:rPr>
      </w:pPr>
      <w:r w:rsidRPr="00C54323">
        <w:rPr>
          <w:rStyle w:val="line-number1"/>
          <w:sz w:val="16"/>
        </w:rPr>
        <w:t>43</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44</w:t>
      </w:r>
      <w:r w:rsidRPr="00C54323">
        <w:rPr>
          <w:sz w:val="16"/>
        </w:rPr>
        <w:t xml:space="preserve">         WicketSession wicketSession = WicketSession.get();</w:t>
      </w:r>
    </w:p>
    <w:p w:rsidR="00C54323" w:rsidRPr="00C54323" w:rsidRDefault="00C54323">
      <w:pPr>
        <w:pStyle w:val="HTMLPreformatted"/>
        <w:divId w:val="560752476"/>
        <w:rPr>
          <w:sz w:val="16"/>
        </w:rPr>
      </w:pPr>
      <w:r w:rsidRPr="00C54323">
        <w:rPr>
          <w:rStyle w:val="line-number1"/>
          <w:sz w:val="16"/>
        </w:rPr>
        <w:t>45</w:t>
      </w:r>
      <w:r w:rsidRPr="00C54323">
        <w:rPr>
          <w:sz w:val="16"/>
        </w:rPr>
        <w:t xml:space="preserve">         List&lt;Word&gt; allWords = </w:t>
      </w:r>
    </w:p>
    <w:p w:rsidR="00C54323" w:rsidRPr="00C54323" w:rsidRDefault="00C54323">
      <w:pPr>
        <w:pStyle w:val="HTMLPreformatted"/>
        <w:divId w:val="560752476"/>
        <w:rPr>
          <w:sz w:val="16"/>
        </w:rPr>
      </w:pPr>
      <w:r w:rsidRPr="00C54323">
        <w:rPr>
          <w:rStyle w:val="line-number1"/>
          <w:sz w:val="16"/>
        </w:rPr>
        <w:t>46</w:t>
      </w:r>
      <w:r w:rsidRPr="00C54323">
        <w:rPr>
          <w:sz w:val="16"/>
        </w:rPr>
        <w:t xml:space="preserve">                 WordBusiness.getAllWordsCreatedByUser(wicketSession.getApplicationUser());</w:t>
      </w:r>
    </w:p>
    <w:p w:rsidR="00C54323" w:rsidRPr="00C54323" w:rsidRDefault="00C54323">
      <w:pPr>
        <w:pStyle w:val="HTMLPreformatted"/>
        <w:divId w:val="560752476"/>
        <w:rPr>
          <w:sz w:val="16"/>
        </w:rPr>
      </w:pPr>
      <w:r w:rsidRPr="00C54323">
        <w:rPr>
          <w:rStyle w:val="line-number1"/>
          <w:sz w:val="16"/>
        </w:rPr>
        <w:t>47</w:t>
      </w:r>
      <w:r w:rsidRPr="00C54323">
        <w:rPr>
          <w:sz w:val="16"/>
        </w:rPr>
        <w:t xml:space="preserve">         </w:t>
      </w:r>
      <w:r w:rsidRPr="00C54323">
        <w:rPr>
          <w:rStyle w:val="keyword-directive1"/>
          <w:sz w:val="16"/>
        </w:rPr>
        <w:t>if</w:t>
      </w:r>
      <w:r w:rsidRPr="00C54323">
        <w:rPr>
          <w:sz w:val="16"/>
        </w:rPr>
        <w:t xml:space="preserve"> (allWords.size() == 0) {</w:t>
      </w:r>
    </w:p>
    <w:p w:rsidR="00C54323" w:rsidRPr="00C54323" w:rsidRDefault="00C54323">
      <w:pPr>
        <w:pStyle w:val="HTMLPreformatted"/>
        <w:divId w:val="560752476"/>
        <w:rPr>
          <w:sz w:val="16"/>
        </w:rPr>
      </w:pPr>
      <w:r w:rsidRPr="00C54323">
        <w:rPr>
          <w:rStyle w:val="line-number1"/>
          <w:sz w:val="16"/>
        </w:rPr>
        <w:t>48</w:t>
      </w:r>
      <w:r w:rsidRPr="00C54323">
        <w:rPr>
          <w:sz w:val="16"/>
        </w:rPr>
        <w:t xml:space="preserve">             info(</w:t>
      </w:r>
      <w:r w:rsidRPr="00C54323">
        <w:rPr>
          <w:rStyle w:val="character1"/>
          <w:sz w:val="16"/>
        </w:rPr>
        <w:t>"Ingen forspørgelser."</w:t>
      </w:r>
      <w:r w:rsidRPr="00C54323">
        <w:rPr>
          <w:sz w:val="16"/>
        </w:rPr>
        <w:t>);</w:t>
      </w:r>
    </w:p>
    <w:p w:rsidR="00C54323" w:rsidRPr="00C54323" w:rsidRDefault="00C54323">
      <w:pPr>
        <w:pStyle w:val="HTMLPreformatted"/>
        <w:divId w:val="560752476"/>
        <w:rPr>
          <w:sz w:val="16"/>
        </w:rPr>
      </w:pPr>
      <w:r w:rsidRPr="00C54323">
        <w:rPr>
          <w:rStyle w:val="line-number1"/>
          <w:sz w:val="16"/>
        </w:rPr>
        <w:t>49</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lastRenderedPageBreak/>
        <w:t>50</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51</w:t>
      </w:r>
      <w:r w:rsidRPr="00C54323">
        <w:rPr>
          <w:sz w:val="16"/>
        </w:rPr>
        <w:t xml:space="preserve">         PageableListView pageableListView =</w:t>
      </w:r>
    </w:p>
    <w:p w:rsidR="00C54323" w:rsidRPr="00C54323" w:rsidRDefault="00C54323">
      <w:pPr>
        <w:pStyle w:val="HTMLPreformatted"/>
        <w:divId w:val="560752476"/>
        <w:rPr>
          <w:sz w:val="16"/>
        </w:rPr>
      </w:pPr>
      <w:r w:rsidRPr="00C54323">
        <w:rPr>
          <w:rStyle w:val="line-number1"/>
          <w:sz w:val="16"/>
        </w:rPr>
        <w:t>52</w:t>
      </w:r>
      <w:r w:rsidRPr="00C54323">
        <w:rPr>
          <w:sz w:val="16"/>
        </w:rPr>
        <w:t xml:space="preserve">                 </w:t>
      </w:r>
      <w:r w:rsidRPr="00C54323">
        <w:rPr>
          <w:rStyle w:val="keyword-directive1"/>
          <w:sz w:val="16"/>
        </w:rPr>
        <w:t>new</w:t>
      </w:r>
      <w:r w:rsidRPr="00C54323">
        <w:rPr>
          <w:sz w:val="16"/>
        </w:rPr>
        <w:t xml:space="preserve"> PageableListView(</w:t>
      </w:r>
      <w:r w:rsidRPr="00C54323">
        <w:rPr>
          <w:rStyle w:val="character1"/>
          <w:sz w:val="16"/>
        </w:rPr>
        <w:t>"pageable"</w:t>
      </w:r>
      <w:r w:rsidRPr="00C54323">
        <w:rPr>
          <w:sz w:val="16"/>
        </w:rPr>
        <w:t>, allWords, 4) {</w:t>
      </w:r>
    </w:p>
    <w:p w:rsidR="00C54323" w:rsidRPr="00C54323" w:rsidRDefault="00C54323">
      <w:pPr>
        <w:pStyle w:val="HTMLPreformatted"/>
        <w:divId w:val="560752476"/>
        <w:rPr>
          <w:sz w:val="16"/>
        </w:rPr>
      </w:pPr>
      <w:r w:rsidRPr="00C54323">
        <w:rPr>
          <w:rStyle w:val="line-number1"/>
          <w:sz w:val="16"/>
        </w:rPr>
        <w:t>53</w:t>
      </w:r>
      <w:r w:rsidRPr="00C54323">
        <w:rPr>
          <w:sz w:val="16"/>
        </w:rPr>
        <w:t xml:space="preserve">             @Override</w:t>
      </w:r>
    </w:p>
    <w:p w:rsidR="00C54323" w:rsidRPr="00C54323" w:rsidRDefault="00C54323">
      <w:pPr>
        <w:pStyle w:val="HTMLPreformatted"/>
        <w:divId w:val="560752476"/>
        <w:rPr>
          <w:sz w:val="16"/>
        </w:rPr>
      </w:pPr>
      <w:r w:rsidRPr="00C54323">
        <w:rPr>
          <w:rStyle w:val="line-number1"/>
          <w:sz w:val="16"/>
        </w:rPr>
        <w:t>54</w:t>
      </w:r>
      <w:r w:rsidRPr="00C54323">
        <w:rPr>
          <w:sz w:val="16"/>
        </w:rPr>
        <w:t xml:space="preserve">             </w:t>
      </w:r>
      <w:r w:rsidRPr="00C54323">
        <w:rPr>
          <w:rStyle w:val="keyword-directive1"/>
          <w:sz w:val="16"/>
        </w:rPr>
        <w:t>protected</w:t>
      </w:r>
      <w:r w:rsidRPr="00C54323">
        <w:rPr>
          <w:sz w:val="16"/>
        </w:rPr>
        <w:t xml:space="preserve"> </w:t>
      </w:r>
      <w:r w:rsidRPr="00C54323">
        <w:rPr>
          <w:rStyle w:val="keyword-directive1"/>
          <w:sz w:val="16"/>
        </w:rPr>
        <w:t>void</w:t>
      </w:r>
      <w:r w:rsidRPr="00C54323">
        <w:rPr>
          <w:sz w:val="16"/>
        </w:rPr>
        <w:t xml:space="preserve"> populateItem(</w:t>
      </w:r>
      <w:r w:rsidRPr="00C54323">
        <w:rPr>
          <w:rStyle w:val="keyword-directive1"/>
          <w:sz w:val="16"/>
        </w:rPr>
        <w:t>final</w:t>
      </w:r>
      <w:r w:rsidRPr="00C54323">
        <w:rPr>
          <w:sz w:val="16"/>
        </w:rPr>
        <w:t xml:space="preserve"> ListItem item) {</w:t>
      </w:r>
    </w:p>
    <w:p w:rsidR="00C54323" w:rsidRPr="00C54323" w:rsidRDefault="00C54323">
      <w:pPr>
        <w:pStyle w:val="HTMLPreformatted"/>
        <w:divId w:val="560752476"/>
        <w:rPr>
          <w:sz w:val="16"/>
        </w:rPr>
      </w:pPr>
      <w:r w:rsidRPr="00C54323">
        <w:rPr>
          <w:rStyle w:val="line-number1"/>
          <w:sz w:val="16"/>
        </w:rPr>
        <w:t>55</w:t>
      </w:r>
      <w:r w:rsidRPr="00C54323">
        <w:rPr>
          <w:sz w:val="16"/>
        </w:rPr>
        <w:t xml:space="preserve">                 </w:t>
      </w:r>
      <w:r w:rsidRPr="00C54323">
        <w:rPr>
          <w:rStyle w:val="keyword-directive1"/>
          <w:sz w:val="16"/>
        </w:rPr>
        <w:t>final</w:t>
      </w:r>
      <w:r w:rsidRPr="00C54323">
        <w:rPr>
          <w:sz w:val="16"/>
        </w:rPr>
        <w:t xml:space="preserve"> Word word = (Word)item.getModelObject();</w:t>
      </w:r>
    </w:p>
    <w:p w:rsidR="00C54323" w:rsidRPr="00C54323" w:rsidRDefault="00C54323">
      <w:pPr>
        <w:pStyle w:val="HTMLPreformatted"/>
        <w:divId w:val="560752476"/>
        <w:rPr>
          <w:sz w:val="16"/>
        </w:rPr>
      </w:pPr>
      <w:r w:rsidRPr="00C54323">
        <w:rPr>
          <w:rStyle w:val="line-number1"/>
          <w:sz w:val="16"/>
        </w:rPr>
        <w:t>56</w:t>
      </w:r>
      <w:r w:rsidRPr="00C54323">
        <w:rPr>
          <w:sz w:val="16"/>
        </w:rPr>
        <w:t xml:space="preserve">                 Label wordLabel = </w:t>
      </w:r>
      <w:r w:rsidRPr="00C54323">
        <w:rPr>
          <w:rStyle w:val="keyword-directive1"/>
          <w:sz w:val="16"/>
        </w:rPr>
        <w:t>new</w:t>
      </w:r>
      <w:r w:rsidRPr="00C54323">
        <w:rPr>
          <w:sz w:val="16"/>
        </w:rPr>
        <w:t xml:space="preserve"> Label(</w:t>
      </w:r>
      <w:r w:rsidRPr="00C54323">
        <w:rPr>
          <w:rStyle w:val="character1"/>
          <w:sz w:val="16"/>
        </w:rPr>
        <w:t>"word"</w:t>
      </w:r>
      <w:r w:rsidRPr="00C54323">
        <w:rPr>
          <w:sz w:val="16"/>
        </w:rPr>
        <w:t>, word.getWord());</w:t>
      </w:r>
    </w:p>
    <w:p w:rsidR="00C54323" w:rsidRPr="00C54323" w:rsidRDefault="00C54323">
      <w:pPr>
        <w:pStyle w:val="HTMLPreformatted"/>
        <w:divId w:val="560752476"/>
        <w:rPr>
          <w:sz w:val="16"/>
        </w:rPr>
      </w:pPr>
      <w:r w:rsidRPr="00C54323">
        <w:rPr>
          <w:rStyle w:val="line-number1"/>
          <w:sz w:val="16"/>
        </w:rPr>
        <w:t>57</w:t>
      </w:r>
      <w:r w:rsidRPr="00C54323">
        <w:rPr>
          <w:sz w:val="16"/>
        </w:rPr>
        <w:t xml:space="preserve">                 Link wordLink = </w:t>
      </w:r>
      <w:r w:rsidRPr="00C54323">
        <w:rPr>
          <w:rStyle w:val="keyword-directive1"/>
          <w:sz w:val="16"/>
        </w:rPr>
        <w:t>new</w:t>
      </w:r>
      <w:r w:rsidRPr="00C54323">
        <w:rPr>
          <w:sz w:val="16"/>
        </w:rPr>
        <w:t xml:space="preserve"> Link(</w:t>
      </w:r>
      <w:r w:rsidRPr="00C54323">
        <w:rPr>
          <w:rStyle w:val="character1"/>
          <w:sz w:val="16"/>
        </w:rPr>
        <w:t>"wordLink"</w:t>
      </w:r>
      <w:r w:rsidRPr="00C54323">
        <w:rPr>
          <w:sz w:val="16"/>
        </w:rPr>
        <w:t>) {</w:t>
      </w:r>
    </w:p>
    <w:p w:rsidR="00C54323" w:rsidRPr="00C54323" w:rsidRDefault="00C54323">
      <w:pPr>
        <w:pStyle w:val="HTMLPreformatted"/>
        <w:divId w:val="560752476"/>
        <w:rPr>
          <w:sz w:val="16"/>
        </w:rPr>
      </w:pPr>
      <w:r w:rsidRPr="00C54323">
        <w:rPr>
          <w:rStyle w:val="line-number1"/>
          <w:sz w:val="16"/>
        </w:rPr>
        <w:t>58</w:t>
      </w:r>
      <w:r w:rsidRPr="00C54323">
        <w:rPr>
          <w:sz w:val="16"/>
        </w:rPr>
        <w:t xml:space="preserve">                     @Override</w:t>
      </w:r>
    </w:p>
    <w:p w:rsidR="00C54323" w:rsidRPr="00C54323" w:rsidRDefault="00C54323">
      <w:pPr>
        <w:pStyle w:val="HTMLPreformatted"/>
        <w:divId w:val="560752476"/>
        <w:rPr>
          <w:sz w:val="16"/>
        </w:rPr>
      </w:pPr>
      <w:r w:rsidRPr="00C54323">
        <w:rPr>
          <w:rStyle w:val="line-number1"/>
          <w:sz w:val="16"/>
        </w:rPr>
        <w:t>59</w:t>
      </w:r>
      <w:r w:rsidRPr="00C54323">
        <w:rPr>
          <w:sz w:val="16"/>
        </w:rPr>
        <w:t xml:space="preserve">                     </w:t>
      </w:r>
      <w:r w:rsidRPr="00C54323">
        <w:rPr>
          <w:rStyle w:val="keyword-directive1"/>
          <w:sz w:val="16"/>
        </w:rPr>
        <w:t>public</w:t>
      </w:r>
      <w:r w:rsidRPr="00C54323">
        <w:rPr>
          <w:sz w:val="16"/>
        </w:rPr>
        <w:t xml:space="preserve"> </w:t>
      </w:r>
      <w:r w:rsidRPr="00C54323">
        <w:rPr>
          <w:rStyle w:val="keyword-directive1"/>
          <w:sz w:val="16"/>
        </w:rPr>
        <w:t>void</w:t>
      </w:r>
      <w:r w:rsidRPr="00C54323">
        <w:rPr>
          <w:sz w:val="16"/>
        </w:rPr>
        <w:t xml:space="preserve"> onClick() {</w:t>
      </w:r>
    </w:p>
    <w:p w:rsidR="00C54323" w:rsidRPr="00C54323" w:rsidRDefault="00C54323">
      <w:pPr>
        <w:pStyle w:val="HTMLPreformatted"/>
        <w:divId w:val="560752476"/>
        <w:rPr>
          <w:sz w:val="16"/>
        </w:rPr>
      </w:pPr>
      <w:r w:rsidRPr="00C54323">
        <w:rPr>
          <w:rStyle w:val="line-number1"/>
          <w:sz w:val="16"/>
        </w:rPr>
        <w:t>60</w:t>
      </w:r>
      <w:r w:rsidRPr="00C54323">
        <w:rPr>
          <w:sz w:val="16"/>
        </w:rPr>
        <w:t xml:space="preserve">                         Page page = </w:t>
      </w:r>
      <w:r w:rsidRPr="00C54323">
        <w:rPr>
          <w:rStyle w:val="keyword-directive1"/>
          <w:sz w:val="16"/>
        </w:rPr>
        <w:t>new</w:t>
      </w:r>
      <w:r w:rsidRPr="00C54323">
        <w:rPr>
          <w:sz w:val="16"/>
        </w:rPr>
        <w:t xml:space="preserve"> SelectedWord(word);</w:t>
      </w:r>
    </w:p>
    <w:p w:rsidR="00C54323" w:rsidRPr="00C54323" w:rsidRDefault="00C54323">
      <w:pPr>
        <w:pStyle w:val="HTMLPreformatted"/>
        <w:divId w:val="560752476"/>
        <w:rPr>
          <w:sz w:val="16"/>
        </w:rPr>
      </w:pPr>
      <w:r w:rsidRPr="00C54323">
        <w:rPr>
          <w:rStyle w:val="line-number1"/>
          <w:sz w:val="16"/>
        </w:rPr>
        <w:t>61</w:t>
      </w:r>
      <w:r w:rsidRPr="00C54323">
        <w:rPr>
          <w:sz w:val="16"/>
        </w:rPr>
        <w:t xml:space="preserve">                         setResponsePage(page);</w:t>
      </w:r>
    </w:p>
    <w:p w:rsidR="00C54323" w:rsidRPr="00C54323" w:rsidRDefault="00C54323">
      <w:pPr>
        <w:pStyle w:val="HTMLPreformatted"/>
        <w:divId w:val="560752476"/>
        <w:rPr>
          <w:sz w:val="16"/>
        </w:rPr>
      </w:pPr>
      <w:r w:rsidRPr="00C54323">
        <w:rPr>
          <w:rStyle w:val="line-number1"/>
          <w:sz w:val="16"/>
        </w:rPr>
        <w:t>62</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63</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64</w:t>
      </w:r>
      <w:r w:rsidRPr="00C54323">
        <w:rPr>
          <w:sz w:val="16"/>
        </w:rPr>
        <w:t xml:space="preserve">                 wordLink.add(</w:t>
      </w:r>
      <w:r w:rsidRPr="00C54323">
        <w:rPr>
          <w:rStyle w:val="keyword-directive1"/>
          <w:sz w:val="16"/>
        </w:rPr>
        <w:t>new</w:t>
      </w:r>
      <w:r w:rsidRPr="00C54323">
        <w:rPr>
          <w:sz w:val="16"/>
        </w:rPr>
        <w:t xml:space="preserve"> AttributeModifier(</w:t>
      </w:r>
      <w:r w:rsidRPr="00C54323">
        <w:rPr>
          <w:rStyle w:val="character1"/>
          <w:sz w:val="16"/>
        </w:rPr>
        <w:t>"title"</w:t>
      </w:r>
      <w:r w:rsidRPr="00C54323">
        <w:rPr>
          <w:sz w:val="16"/>
        </w:rPr>
        <w:t xml:space="preserve">, </w:t>
      </w:r>
      <w:r w:rsidRPr="00C54323">
        <w:rPr>
          <w:rStyle w:val="keyword-directive1"/>
          <w:sz w:val="16"/>
        </w:rPr>
        <w:t>true</w:t>
      </w:r>
      <w:r w:rsidRPr="00C54323">
        <w:rPr>
          <w:sz w:val="16"/>
        </w:rPr>
        <w:t>,</w:t>
      </w:r>
    </w:p>
    <w:p w:rsidR="00C54323" w:rsidRPr="00C54323" w:rsidRDefault="00C54323">
      <w:pPr>
        <w:pStyle w:val="HTMLPreformatted"/>
        <w:divId w:val="560752476"/>
        <w:rPr>
          <w:sz w:val="16"/>
        </w:rPr>
      </w:pPr>
      <w:r w:rsidRPr="00C54323">
        <w:rPr>
          <w:rStyle w:val="line-number1"/>
          <w:sz w:val="16"/>
        </w:rPr>
        <w:t>65</w:t>
      </w:r>
      <w:r w:rsidRPr="00C54323">
        <w:rPr>
          <w:sz w:val="16"/>
        </w:rPr>
        <w:t xml:space="preserve">                     </w:t>
      </w:r>
      <w:r w:rsidRPr="00C54323">
        <w:rPr>
          <w:rStyle w:val="keyword-directive1"/>
          <w:sz w:val="16"/>
        </w:rPr>
        <w:t>new</w:t>
      </w:r>
      <w:r w:rsidRPr="00C54323">
        <w:rPr>
          <w:sz w:val="16"/>
        </w:rPr>
        <w:t xml:space="preserve"> Model(word.getDescription())));</w:t>
      </w:r>
    </w:p>
    <w:p w:rsidR="00C54323" w:rsidRPr="00C54323" w:rsidRDefault="00C54323">
      <w:pPr>
        <w:pStyle w:val="HTMLPreformatted"/>
        <w:divId w:val="560752476"/>
        <w:rPr>
          <w:sz w:val="16"/>
        </w:rPr>
      </w:pPr>
      <w:r w:rsidRPr="00C54323">
        <w:rPr>
          <w:rStyle w:val="line-number1"/>
          <w:sz w:val="16"/>
        </w:rPr>
        <w:t>66</w:t>
      </w:r>
      <w:r w:rsidRPr="00C54323">
        <w:rPr>
          <w:sz w:val="16"/>
        </w:rPr>
        <w:t xml:space="preserve">                 wordLink.add(wordLabel);</w:t>
      </w:r>
    </w:p>
    <w:p w:rsidR="00C54323" w:rsidRPr="00C54323" w:rsidRDefault="00C54323">
      <w:pPr>
        <w:pStyle w:val="HTMLPreformatted"/>
        <w:divId w:val="560752476"/>
        <w:rPr>
          <w:sz w:val="16"/>
        </w:rPr>
      </w:pPr>
      <w:r w:rsidRPr="00C54323">
        <w:rPr>
          <w:rStyle w:val="line-number1"/>
          <w:sz w:val="16"/>
        </w:rPr>
        <w:t>67</w:t>
      </w:r>
      <w:r w:rsidRPr="00C54323">
        <w:rPr>
          <w:sz w:val="16"/>
        </w:rPr>
        <w:t xml:space="preserve">                 item.add(wordLink);</w:t>
      </w:r>
    </w:p>
    <w:p w:rsidR="00C54323" w:rsidRPr="00C54323" w:rsidRDefault="00C54323">
      <w:pPr>
        <w:pStyle w:val="HTMLPreformatted"/>
        <w:divId w:val="560752476"/>
        <w:rPr>
          <w:sz w:val="16"/>
        </w:rPr>
      </w:pPr>
      <w:r w:rsidRPr="00C54323">
        <w:rPr>
          <w:rStyle w:val="line-number1"/>
          <w:sz w:val="16"/>
        </w:rPr>
        <w:t>68</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69</w:t>
      </w:r>
      <w:r w:rsidRPr="00C54323">
        <w:rPr>
          <w:sz w:val="16"/>
        </w:rPr>
        <w:t xml:space="preserve">                 item.add(</w:t>
      </w:r>
      <w:r w:rsidRPr="00C54323">
        <w:rPr>
          <w:rStyle w:val="keyword-directive1"/>
          <w:sz w:val="16"/>
        </w:rPr>
        <w:t>new</w:t>
      </w:r>
      <w:r w:rsidRPr="00C54323">
        <w:rPr>
          <w:sz w:val="16"/>
        </w:rPr>
        <w:t xml:space="preserve"> Label(</w:t>
      </w:r>
      <w:r w:rsidRPr="00C54323">
        <w:rPr>
          <w:rStyle w:val="character1"/>
          <w:sz w:val="16"/>
        </w:rPr>
        <w:t>"created"</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70</w:t>
      </w:r>
      <w:r w:rsidRPr="00C54323">
        <w:rPr>
          <w:sz w:val="16"/>
        </w:rPr>
        <w:t xml:space="preserve">                         standardDateTimeFormat.format(word.getCreatedDateTime()))); </w:t>
      </w:r>
    </w:p>
    <w:p w:rsidR="00C54323" w:rsidRPr="00C54323" w:rsidRDefault="00C54323">
      <w:pPr>
        <w:pStyle w:val="HTMLPreformatted"/>
        <w:divId w:val="560752476"/>
        <w:rPr>
          <w:sz w:val="16"/>
        </w:rPr>
      </w:pPr>
      <w:r w:rsidRPr="00C54323">
        <w:rPr>
          <w:rStyle w:val="line-number1"/>
          <w:sz w:val="16"/>
        </w:rPr>
        <w:t>71</w:t>
      </w:r>
      <w:r w:rsidRPr="00C54323">
        <w:rPr>
          <w:sz w:val="16"/>
        </w:rPr>
        <w:t xml:space="preserve">                 List&lt;String&gt; wordGroupList = word.getSortedWordGroups();</w:t>
      </w:r>
    </w:p>
    <w:p w:rsidR="00C54323" w:rsidRPr="00C54323" w:rsidRDefault="00C54323">
      <w:pPr>
        <w:pStyle w:val="HTMLPreformatted"/>
        <w:divId w:val="560752476"/>
        <w:rPr>
          <w:sz w:val="16"/>
        </w:rPr>
      </w:pPr>
      <w:r w:rsidRPr="00C54323">
        <w:rPr>
          <w:rStyle w:val="line-number1"/>
          <w:sz w:val="16"/>
        </w:rPr>
        <w:t>72</w:t>
      </w:r>
      <w:r w:rsidRPr="00C54323">
        <w:rPr>
          <w:sz w:val="16"/>
        </w:rPr>
        <w:t xml:space="preserve">                 item.add(</w:t>
      </w:r>
      <w:r w:rsidRPr="00C54323">
        <w:rPr>
          <w:rStyle w:val="keyword-directive1"/>
          <w:sz w:val="16"/>
        </w:rPr>
        <w:t>new</w:t>
      </w:r>
      <w:r w:rsidRPr="00C54323">
        <w:rPr>
          <w:sz w:val="16"/>
        </w:rPr>
        <w:t xml:space="preserve"> Label(</w:t>
      </w:r>
      <w:r w:rsidRPr="00C54323">
        <w:rPr>
          <w:rStyle w:val="character1"/>
          <w:sz w:val="16"/>
        </w:rPr>
        <w:t>"groups"</w:t>
      </w:r>
      <w:r w:rsidRPr="00C54323">
        <w:rPr>
          <w:sz w:val="16"/>
        </w:rPr>
        <w:t>, Text.makeWordGroupString(wordGroupList)));</w:t>
      </w:r>
    </w:p>
    <w:p w:rsidR="00C54323" w:rsidRPr="00C54323" w:rsidRDefault="00C54323">
      <w:pPr>
        <w:pStyle w:val="HTMLPreformatted"/>
        <w:divId w:val="560752476"/>
        <w:rPr>
          <w:sz w:val="16"/>
        </w:rPr>
      </w:pPr>
      <w:r w:rsidRPr="00C54323">
        <w:rPr>
          <w:rStyle w:val="line-number1"/>
          <w:sz w:val="16"/>
        </w:rPr>
        <w:t>73</w:t>
      </w:r>
      <w:r w:rsidRPr="00C54323">
        <w:rPr>
          <w:sz w:val="16"/>
        </w:rPr>
        <w:t xml:space="preserve">                 item.add(</w:t>
      </w:r>
      <w:r w:rsidRPr="00C54323">
        <w:rPr>
          <w:rStyle w:val="keyword-directive1"/>
          <w:sz w:val="16"/>
        </w:rPr>
        <w:t>new</w:t>
      </w:r>
      <w:r w:rsidRPr="00C54323">
        <w:rPr>
          <w:sz w:val="16"/>
        </w:rPr>
        <w:t xml:space="preserve"> AttributeModifier(</w:t>
      </w:r>
      <w:r w:rsidRPr="00C54323">
        <w:rPr>
          <w:rStyle w:val="character1"/>
          <w:sz w:val="16"/>
        </w:rPr>
        <w:t>"class"</w:t>
      </w:r>
      <w:r w:rsidRPr="00C54323">
        <w:rPr>
          <w:sz w:val="16"/>
        </w:rPr>
        <w:t>,</w:t>
      </w:r>
    </w:p>
    <w:p w:rsidR="00C54323" w:rsidRPr="00C54323" w:rsidRDefault="00C54323">
      <w:pPr>
        <w:pStyle w:val="HTMLPreformatted"/>
        <w:divId w:val="560752476"/>
        <w:rPr>
          <w:sz w:val="16"/>
        </w:rPr>
      </w:pPr>
      <w:r w:rsidRPr="00C54323">
        <w:rPr>
          <w:rStyle w:val="line-number1"/>
          <w:sz w:val="16"/>
        </w:rPr>
        <w:t>74</w:t>
      </w:r>
      <w:r w:rsidRPr="00C54323">
        <w:rPr>
          <w:sz w:val="16"/>
        </w:rPr>
        <w:t xml:space="preserve">                     </w:t>
      </w:r>
      <w:r w:rsidRPr="00C54323">
        <w:rPr>
          <w:rStyle w:val="keyword-directive1"/>
          <w:sz w:val="16"/>
        </w:rPr>
        <w:t>true</w:t>
      </w:r>
      <w:r w:rsidRPr="00C54323">
        <w:rPr>
          <w:sz w:val="16"/>
        </w:rPr>
        <w:t xml:space="preserve">, </w:t>
      </w:r>
      <w:r w:rsidRPr="00C54323">
        <w:rPr>
          <w:rStyle w:val="keyword-directive1"/>
          <w:sz w:val="16"/>
        </w:rPr>
        <w:t>new</w:t>
      </w:r>
      <w:r w:rsidRPr="00C54323">
        <w:rPr>
          <w:sz w:val="16"/>
        </w:rPr>
        <w:t xml:space="preserve"> AbstractReadOnlyModel&lt;String&gt;() {</w:t>
      </w:r>
    </w:p>
    <w:p w:rsidR="00C54323" w:rsidRPr="00C54323" w:rsidRDefault="00C54323">
      <w:pPr>
        <w:pStyle w:val="HTMLPreformatted"/>
        <w:divId w:val="560752476"/>
        <w:rPr>
          <w:sz w:val="16"/>
        </w:rPr>
      </w:pPr>
      <w:r w:rsidRPr="00C54323">
        <w:rPr>
          <w:rStyle w:val="line-number1"/>
          <w:sz w:val="16"/>
        </w:rPr>
        <w:t>75</w:t>
      </w:r>
      <w:r w:rsidRPr="00C54323">
        <w:rPr>
          <w:sz w:val="16"/>
        </w:rPr>
        <w:t xml:space="preserve">                     @Override</w:t>
      </w:r>
    </w:p>
    <w:p w:rsidR="00C54323" w:rsidRPr="00C54323" w:rsidRDefault="00C54323">
      <w:pPr>
        <w:pStyle w:val="HTMLPreformatted"/>
        <w:divId w:val="560752476"/>
        <w:rPr>
          <w:sz w:val="16"/>
        </w:rPr>
      </w:pPr>
      <w:r w:rsidRPr="00C54323">
        <w:rPr>
          <w:rStyle w:val="line-number1"/>
          <w:sz w:val="16"/>
        </w:rPr>
        <w:t>76</w:t>
      </w:r>
      <w:r w:rsidRPr="00C54323">
        <w:rPr>
          <w:sz w:val="16"/>
        </w:rPr>
        <w:t xml:space="preserve">                     </w:t>
      </w:r>
      <w:r w:rsidRPr="00C54323">
        <w:rPr>
          <w:rStyle w:val="keyword-directive1"/>
          <w:sz w:val="16"/>
        </w:rPr>
        <w:t>public</w:t>
      </w:r>
      <w:r w:rsidRPr="00C54323">
        <w:rPr>
          <w:sz w:val="16"/>
        </w:rPr>
        <w:t xml:space="preserve"> String getObject()</w:t>
      </w:r>
    </w:p>
    <w:p w:rsidR="00C54323" w:rsidRPr="00C54323" w:rsidRDefault="00C54323">
      <w:pPr>
        <w:pStyle w:val="HTMLPreformatted"/>
        <w:divId w:val="560752476"/>
        <w:rPr>
          <w:sz w:val="16"/>
        </w:rPr>
      </w:pPr>
      <w:r w:rsidRPr="00C54323">
        <w:rPr>
          <w:rStyle w:val="line-number1"/>
          <w:sz w:val="16"/>
        </w:rPr>
        <w:t>77</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78</w:t>
      </w:r>
      <w:r w:rsidRPr="00C54323">
        <w:rPr>
          <w:sz w:val="16"/>
        </w:rPr>
        <w:t xml:space="preserve">                         </w:t>
      </w:r>
      <w:r w:rsidRPr="00C54323">
        <w:rPr>
          <w:rStyle w:val="keyword-directive1"/>
          <w:sz w:val="16"/>
        </w:rPr>
        <w:t>return</w:t>
      </w:r>
      <w:r w:rsidRPr="00C54323">
        <w:rPr>
          <w:sz w:val="16"/>
        </w:rPr>
        <w:t xml:space="preserve"> (item.getIndex() % 2 == 1) ? </w:t>
      </w:r>
      <w:r w:rsidRPr="00C54323">
        <w:rPr>
          <w:rStyle w:val="character1"/>
          <w:sz w:val="16"/>
        </w:rPr>
        <w:t>"even"</w:t>
      </w:r>
      <w:r w:rsidRPr="00C54323">
        <w:rPr>
          <w:sz w:val="16"/>
        </w:rPr>
        <w:t xml:space="preserve"> : </w:t>
      </w:r>
      <w:r w:rsidRPr="00C54323">
        <w:rPr>
          <w:rStyle w:val="character1"/>
          <w:sz w:val="16"/>
        </w:rPr>
        <w:t>"odd"</w:t>
      </w:r>
      <w:r w:rsidRPr="00C54323">
        <w:rPr>
          <w:sz w:val="16"/>
        </w:rPr>
        <w:t>;</w:t>
      </w:r>
    </w:p>
    <w:p w:rsidR="00C54323" w:rsidRPr="00C54323" w:rsidRDefault="00C54323">
      <w:pPr>
        <w:pStyle w:val="HTMLPreformatted"/>
        <w:divId w:val="560752476"/>
        <w:rPr>
          <w:sz w:val="16"/>
        </w:rPr>
      </w:pPr>
      <w:r w:rsidRPr="00C54323">
        <w:rPr>
          <w:rStyle w:val="line-number1"/>
          <w:sz w:val="16"/>
        </w:rPr>
        <w:t>79</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80</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81</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82</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83</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84</w:t>
      </w:r>
      <w:r w:rsidRPr="00C54323">
        <w:rPr>
          <w:sz w:val="16"/>
        </w:rPr>
        <w:t xml:space="preserve">         borderBodyContainer.add(pageableListView);</w:t>
      </w:r>
    </w:p>
    <w:p w:rsidR="00C54323" w:rsidRPr="00C54323" w:rsidRDefault="00C54323">
      <w:pPr>
        <w:pStyle w:val="HTMLPreformatted"/>
        <w:divId w:val="560752476"/>
        <w:rPr>
          <w:sz w:val="16"/>
        </w:rPr>
      </w:pPr>
      <w:r w:rsidRPr="00C54323">
        <w:rPr>
          <w:rStyle w:val="line-number1"/>
          <w:sz w:val="16"/>
        </w:rPr>
        <w:t>85</w:t>
      </w:r>
      <w:r w:rsidRPr="00C54323">
        <w:rPr>
          <w:sz w:val="16"/>
        </w:rPr>
        <w:t xml:space="preserve">         borderBodyContainer.add(</w:t>
      </w:r>
      <w:r w:rsidRPr="00C54323">
        <w:rPr>
          <w:rStyle w:val="keyword-directive1"/>
          <w:sz w:val="16"/>
        </w:rPr>
        <w:t>new</w:t>
      </w:r>
      <w:r w:rsidRPr="00C54323">
        <w:rPr>
          <w:sz w:val="16"/>
        </w:rPr>
        <w:t xml:space="preserve"> PagingNavigator(</w:t>
      </w:r>
      <w:r w:rsidRPr="00C54323">
        <w:rPr>
          <w:rStyle w:val="character1"/>
          <w:sz w:val="16"/>
        </w:rPr>
        <w:t>"navigator"</w:t>
      </w:r>
      <w:r w:rsidRPr="00C54323">
        <w:rPr>
          <w:sz w:val="16"/>
        </w:rPr>
        <w:t>, pageableListView));</w:t>
      </w:r>
    </w:p>
    <w:p w:rsidR="00C54323" w:rsidRPr="00C54323" w:rsidRDefault="00C54323">
      <w:pPr>
        <w:pStyle w:val="HTMLPreformatted"/>
        <w:divId w:val="560752476"/>
        <w:rPr>
          <w:sz w:val="16"/>
        </w:rPr>
      </w:pPr>
      <w:r w:rsidRPr="00C54323">
        <w:rPr>
          <w:rStyle w:val="line-number1"/>
          <w:sz w:val="16"/>
        </w:rPr>
        <w:t>86</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87</w:t>
      </w:r>
      <w:r w:rsidRPr="00C54323">
        <w:rPr>
          <w:sz w:val="16"/>
        </w:rPr>
        <w:t xml:space="preserve"> }</w:t>
      </w:r>
    </w:p>
    <w:p w:rsidR="00C54323" w:rsidRDefault="00C54323" w:rsidP="00C54323">
      <w:pPr>
        <w:tabs>
          <w:tab w:val="left" w:pos="916"/>
        </w:tabs>
        <w:rPr>
          <w:noProof/>
          <w:lang w:eastAsia="da-DK" w:bidi="ar-SA"/>
        </w:rPr>
      </w:pPr>
      <w:r w:rsidRPr="00C54323">
        <w:rPr>
          <w:noProof/>
          <w:sz w:val="16"/>
          <w:lang w:eastAsia="da-DK" w:bidi="ar-SA"/>
        </w:rPr>
        <w:fldChar w:fldCharType="end"/>
      </w:r>
      <w:r>
        <w:rPr>
          <w:noProof/>
          <w:sz w:val="16"/>
          <w:lang w:eastAsia="da-DK" w:bidi="ar-SA"/>
        </w:rPr>
        <w:tab/>
      </w:r>
    </w:p>
    <w:p w:rsidR="00C54323" w:rsidRDefault="00C54323">
      <w:pPr>
        <w:rPr>
          <w:noProof/>
          <w:lang w:eastAsia="da-DK" w:bidi="ar-SA"/>
        </w:rPr>
      </w:pPr>
    </w:p>
    <w:p w:rsidR="00C54323" w:rsidRDefault="000B670D">
      <w:pPr>
        <w:rPr>
          <w:noProof/>
          <w:lang w:eastAsia="da-DK" w:bidi="ar-SA"/>
        </w:rPr>
      </w:pPr>
      <w:r>
        <w:rPr>
          <w:noProof/>
          <w:lang w:eastAsia="da-DK" w:bidi="ar-SA"/>
        </w:rPr>
        <w:t>Filen: Upload.html</w:t>
      </w:r>
    </w:p>
    <w:p w:rsidR="000B670D" w:rsidRPr="000B670D" w:rsidRDefault="000B670D" w:rsidP="000B670D">
      <w:pPr>
        <w:rPr>
          <w:sz w:val="16"/>
        </w:rPr>
      </w:pPr>
      <w:r w:rsidRPr="000B670D">
        <w:rPr>
          <w:noProof/>
          <w:sz w:val="16"/>
          <w:lang w:eastAsia="da-DK" w:bidi="ar-SA"/>
        </w:rPr>
        <w:fldChar w:fldCharType="begin"/>
      </w:r>
      <w:r w:rsidRPr="000B670D">
        <w:rPr>
          <w:noProof/>
          <w:sz w:val="16"/>
          <w:lang w:eastAsia="da-DK" w:bidi="ar-SA"/>
        </w:rPr>
        <w:instrText xml:space="preserve"> INCLUDETEXT "C:\\GoogleCode\\user-driven-sign-language-dictionary\\Analysis and design\\CodeInHtml\\_Upload.html" \c HTML </w:instrText>
      </w:r>
      <w:r>
        <w:rPr>
          <w:noProof/>
          <w:sz w:val="16"/>
          <w:lang w:eastAsia="da-DK" w:bidi="ar-SA"/>
        </w:rPr>
        <w:instrText xml:space="preserve"> \* MERGEFORMAT </w:instrText>
      </w:r>
      <w:r w:rsidRPr="000B670D">
        <w:rPr>
          <w:noProof/>
          <w:sz w:val="16"/>
          <w:lang w:eastAsia="da-DK" w:bidi="ar-SA"/>
        </w:rPr>
        <w:fldChar w:fldCharType="separate"/>
      </w:r>
    </w:p>
    <w:p w:rsidR="000B670D" w:rsidRPr="000B670D" w:rsidRDefault="000B670D">
      <w:pPr>
        <w:pStyle w:val="HTMLPreformatted"/>
        <w:divId w:val="529269289"/>
        <w:rPr>
          <w:sz w:val="16"/>
        </w:rPr>
      </w:pPr>
      <w:r w:rsidRPr="000B670D">
        <w:rPr>
          <w:rStyle w:val="line-number1"/>
          <w:sz w:val="16"/>
        </w:rPr>
        <w:t xml:space="preserve"> 1</w:t>
      </w:r>
      <w:r w:rsidRPr="000B670D">
        <w:rPr>
          <w:sz w:val="16"/>
        </w:rPr>
        <w:t xml:space="preserve"> &lt;?xml version="1.0" encoding="UTF-8"?&gt;</w:t>
      </w:r>
    </w:p>
    <w:p w:rsidR="000B670D" w:rsidRPr="000B670D" w:rsidRDefault="000B670D">
      <w:pPr>
        <w:pStyle w:val="HTMLPreformatted"/>
        <w:divId w:val="529269289"/>
        <w:rPr>
          <w:sz w:val="16"/>
        </w:rPr>
      </w:pPr>
      <w:r w:rsidRPr="000B670D">
        <w:rPr>
          <w:rStyle w:val="line-number1"/>
          <w:sz w:val="16"/>
        </w:rPr>
        <w:t xml:space="preserve"> 2</w:t>
      </w:r>
      <w:r w:rsidRPr="000B670D">
        <w:rPr>
          <w:sz w:val="16"/>
        </w:rPr>
        <w:t xml:space="preserve"> </w:t>
      </w:r>
      <w:r w:rsidRPr="000B670D">
        <w:rPr>
          <w:rStyle w:val="sgml-declaration1"/>
          <w:sz w:val="16"/>
        </w:rPr>
        <w:t>&lt;!DOCTYPE</w:t>
      </w:r>
      <w:r w:rsidRPr="000B670D">
        <w:rPr>
          <w:sz w:val="16"/>
        </w:rPr>
        <w:t xml:space="preserve"> </w:t>
      </w:r>
      <w:r w:rsidRPr="000B670D">
        <w:rPr>
          <w:rStyle w:val="sgml-declaration1"/>
          <w:sz w:val="16"/>
        </w:rPr>
        <w:t>html</w:t>
      </w:r>
      <w:r w:rsidRPr="000B670D">
        <w:rPr>
          <w:sz w:val="16"/>
        </w:rPr>
        <w:t xml:space="preserve"> </w:t>
      </w:r>
      <w:r w:rsidRPr="000B670D">
        <w:rPr>
          <w:rStyle w:val="sgml-declaration1"/>
          <w:sz w:val="16"/>
        </w:rPr>
        <w:t>PUBLIC</w:t>
      </w:r>
      <w:r w:rsidRPr="000B670D">
        <w:rPr>
          <w:sz w:val="16"/>
        </w:rPr>
        <w:t xml:space="preserve"> </w:t>
      </w:r>
      <w:r w:rsidRPr="000B670D">
        <w:rPr>
          <w:rStyle w:val="sgml-declaration1"/>
          <w:sz w:val="16"/>
        </w:rPr>
        <w:t>"-//W3C//DTD</w:t>
      </w:r>
      <w:r w:rsidRPr="000B670D">
        <w:rPr>
          <w:sz w:val="16"/>
        </w:rPr>
        <w:t xml:space="preserve"> </w:t>
      </w:r>
      <w:r w:rsidRPr="000B670D">
        <w:rPr>
          <w:rStyle w:val="sgml-declaration1"/>
          <w:sz w:val="16"/>
        </w:rPr>
        <w:t>XHTML</w:t>
      </w:r>
      <w:r w:rsidRPr="000B670D">
        <w:rPr>
          <w:sz w:val="16"/>
        </w:rPr>
        <w:t xml:space="preserve"> </w:t>
      </w:r>
      <w:r w:rsidRPr="000B670D">
        <w:rPr>
          <w:rStyle w:val="sgml-declaration1"/>
          <w:sz w:val="16"/>
        </w:rPr>
        <w:t>1.0</w:t>
      </w:r>
      <w:r w:rsidRPr="000B670D">
        <w:rPr>
          <w:sz w:val="16"/>
        </w:rPr>
        <w:t xml:space="preserve"> </w:t>
      </w:r>
      <w:r w:rsidRPr="000B670D">
        <w:rPr>
          <w:rStyle w:val="sgml-declaration1"/>
          <w:sz w:val="16"/>
        </w:rPr>
        <w:t>Transitional//EN"</w:t>
      </w:r>
      <w:r w:rsidRPr="000B670D">
        <w:rPr>
          <w:sz w:val="16"/>
        </w:rPr>
        <w:t xml:space="preserve"> </w:t>
      </w:r>
      <w:r w:rsidRPr="000B670D">
        <w:rPr>
          <w:rStyle w:val="sgml-declaration1"/>
          <w:sz w:val="16"/>
        </w:rPr>
        <w:t>"http://www.w3.org/TR/xhtml1/DTD/xhtml1-transitional.dtd"&gt;</w:t>
      </w:r>
    </w:p>
    <w:p w:rsidR="000B670D" w:rsidRPr="000B670D" w:rsidRDefault="000B670D">
      <w:pPr>
        <w:pStyle w:val="HTMLPreformatted"/>
        <w:divId w:val="529269289"/>
        <w:rPr>
          <w:sz w:val="16"/>
        </w:rPr>
      </w:pPr>
      <w:r w:rsidRPr="000B670D">
        <w:rPr>
          <w:rStyle w:val="line-number1"/>
          <w:sz w:val="16"/>
        </w:rPr>
        <w:t xml:space="preserve"> 3</w:t>
      </w:r>
      <w:r w:rsidRPr="000B670D">
        <w:rPr>
          <w:sz w:val="16"/>
        </w:rPr>
        <w:t xml:space="preserve"> </w:t>
      </w:r>
      <w:r w:rsidRPr="000B670D">
        <w:rPr>
          <w:rStyle w:val="tag1"/>
          <w:sz w:val="16"/>
        </w:rPr>
        <w:t>&lt;html</w:t>
      </w:r>
      <w:r w:rsidRPr="000B670D">
        <w:rPr>
          <w:sz w:val="16"/>
        </w:rPr>
        <w:t xml:space="preserve"> </w:t>
      </w:r>
      <w:r w:rsidRPr="000B670D">
        <w:rPr>
          <w:rStyle w:val="argument1"/>
          <w:sz w:val="16"/>
        </w:rPr>
        <w:t>xmlns:wicket=</w:t>
      </w:r>
      <w:r w:rsidRPr="000B670D">
        <w:rPr>
          <w:rStyle w:val="value1"/>
          <w:sz w:val="16"/>
        </w:rPr>
        <w:t>"http://wicket.apache.org"</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 xml:space="preserve"> 4</w:t>
      </w:r>
      <w:r w:rsidRPr="000B670D">
        <w:rPr>
          <w:sz w:val="16"/>
        </w:rPr>
        <w:t xml:space="preserve"> </w:t>
      </w:r>
      <w:r w:rsidRPr="000B670D">
        <w:rPr>
          <w:rStyle w:val="tag1"/>
          <w:sz w:val="16"/>
        </w:rPr>
        <w:t>&lt;head&gt;</w:t>
      </w:r>
    </w:p>
    <w:p w:rsidR="000B670D" w:rsidRPr="000B670D" w:rsidRDefault="000B670D">
      <w:pPr>
        <w:pStyle w:val="HTMLPreformatted"/>
        <w:divId w:val="529269289"/>
        <w:rPr>
          <w:sz w:val="16"/>
        </w:rPr>
      </w:pPr>
      <w:r w:rsidRPr="000B670D">
        <w:rPr>
          <w:rStyle w:val="line-number1"/>
          <w:sz w:val="16"/>
        </w:rPr>
        <w:t xml:space="preserve"> 5</w:t>
      </w:r>
      <w:r w:rsidRPr="000B670D">
        <w:rPr>
          <w:sz w:val="16"/>
        </w:rPr>
        <w:t xml:space="preserve">     </w:t>
      </w:r>
      <w:r w:rsidRPr="000B670D">
        <w:rPr>
          <w:rStyle w:val="tag1"/>
          <w:sz w:val="16"/>
        </w:rPr>
        <w:t>&lt;meta</w:t>
      </w:r>
      <w:r w:rsidRPr="000B670D">
        <w:rPr>
          <w:sz w:val="16"/>
        </w:rPr>
        <w:t xml:space="preserve"> </w:t>
      </w:r>
      <w:r w:rsidRPr="000B670D">
        <w:rPr>
          <w:rStyle w:val="argument1"/>
          <w:sz w:val="16"/>
        </w:rPr>
        <w:t>http-equiv=</w:t>
      </w:r>
      <w:r w:rsidRPr="000B670D">
        <w:rPr>
          <w:rStyle w:val="value1"/>
          <w:sz w:val="16"/>
        </w:rPr>
        <w:t>"Content-Type"</w:t>
      </w:r>
      <w:r w:rsidRPr="000B670D">
        <w:rPr>
          <w:sz w:val="16"/>
        </w:rPr>
        <w:t xml:space="preserve"> </w:t>
      </w:r>
      <w:r w:rsidRPr="000B670D">
        <w:rPr>
          <w:rStyle w:val="argument1"/>
          <w:sz w:val="16"/>
        </w:rPr>
        <w:t>content=</w:t>
      </w:r>
      <w:r w:rsidRPr="000B670D">
        <w:rPr>
          <w:rStyle w:val="value1"/>
          <w:sz w:val="16"/>
        </w:rPr>
        <w:t>"text/html; charset=UTF-8"</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 xml:space="preserve"> 6</w:t>
      </w:r>
      <w:r w:rsidRPr="000B670D">
        <w:rPr>
          <w:sz w:val="16"/>
        </w:rPr>
        <w:t xml:space="preserve">     </w:t>
      </w:r>
      <w:r w:rsidRPr="000B670D">
        <w:rPr>
          <w:rStyle w:val="tag1"/>
          <w:sz w:val="16"/>
        </w:rPr>
        <w:t>&lt;link</w:t>
      </w:r>
      <w:r w:rsidRPr="000B670D">
        <w:rPr>
          <w:sz w:val="16"/>
        </w:rPr>
        <w:t xml:space="preserve"> </w:t>
      </w:r>
      <w:r w:rsidRPr="000B670D">
        <w:rPr>
          <w:rStyle w:val="argument1"/>
          <w:sz w:val="16"/>
        </w:rPr>
        <w:t>rel=</w:t>
      </w:r>
      <w:r w:rsidRPr="000B670D">
        <w:rPr>
          <w:rStyle w:val="value1"/>
          <w:sz w:val="16"/>
        </w:rPr>
        <w:t>"stylesheet"</w:t>
      </w:r>
      <w:r w:rsidRPr="000B670D">
        <w:rPr>
          <w:sz w:val="16"/>
        </w:rPr>
        <w:t xml:space="preserve"> </w:t>
      </w:r>
      <w:r w:rsidRPr="000B670D">
        <w:rPr>
          <w:rStyle w:val="argument1"/>
          <w:sz w:val="16"/>
        </w:rPr>
        <w:t>type=</w:t>
      </w:r>
      <w:r w:rsidRPr="000B670D">
        <w:rPr>
          <w:rStyle w:val="value1"/>
          <w:sz w:val="16"/>
        </w:rPr>
        <w:t>"text/css"</w:t>
      </w:r>
      <w:r w:rsidRPr="000B670D">
        <w:rPr>
          <w:sz w:val="16"/>
        </w:rPr>
        <w:t xml:space="preserve"> </w:t>
      </w:r>
      <w:r w:rsidRPr="000B670D">
        <w:rPr>
          <w:rStyle w:val="argument1"/>
          <w:sz w:val="16"/>
        </w:rPr>
        <w:t>href=</w:t>
      </w:r>
      <w:r w:rsidRPr="000B670D">
        <w:rPr>
          <w:rStyle w:val="value1"/>
          <w:sz w:val="16"/>
        </w:rPr>
        <w:t>"style.css"</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 xml:space="preserve"> 7</w:t>
      </w:r>
      <w:r w:rsidRPr="000B670D">
        <w:rPr>
          <w:sz w:val="16"/>
        </w:rPr>
        <w:t xml:space="preserve"> </w:t>
      </w:r>
      <w:r w:rsidRPr="000B670D">
        <w:rPr>
          <w:rStyle w:val="tag1"/>
          <w:sz w:val="16"/>
        </w:rPr>
        <w:t>&lt;/head&gt;</w:t>
      </w:r>
    </w:p>
    <w:p w:rsidR="000B670D" w:rsidRPr="000B670D" w:rsidRDefault="000B670D">
      <w:pPr>
        <w:pStyle w:val="HTMLPreformatted"/>
        <w:divId w:val="529269289"/>
        <w:rPr>
          <w:sz w:val="16"/>
        </w:rPr>
      </w:pPr>
      <w:r w:rsidRPr="000B670D">
        <w:rPr>
          <w:rStyle w:val="line-number1"/>
          <w:sz w:val="16"/>
        </w:rPr>
        <w:t xml:space="preserve"> 8</w:t>
      </w:r>
      <w:r w:rsidRPr="000B670D">
        <w:rPr>
          <w:sz w:val="16"/>
        </w:rPr>
        <w:t xml:space="preserve"> </w:t>
      </w:r>
      <w:r w:rsidRPr="000B670D">
        <w:rPr>
          <w:rStyle w:val="tag1"/>
          <w:sz w:val="16"/>
        </w:rPr>
        <w:t>&lt;body&gt;</w:t>
      </w:r>
    </w:p>
    <w:p w:rsidR="000B670D" w:rsidRPr="000B670D" w:rsidRDefault="000B670D">
      <w:pPr>
        <w:pStyle w:val="HTMLPreformatted"/>
        <w:divId w:val="529269289"/>
        <w:rPr>
          <w:sz w:val="16"/>
        </w:rPr>
      </w:pPr>
      <w:r w:rsidRPr="000B670D">
        <w:rPr>
          <w:rStyle w:val="line-number1"/>
          <w:sz w:val="16"/>
        </w:rPr>
        <w:t xml:space="preserve"> 9</w:t>
      </w:r>
      <w:r w:rsidRPr="000B670D">
        <w:rPr>
          <w:sz w:val="16"/>
        </w:rPr>
        <w:t xml:space="preserve"> </w:t>
      </w:r>
      <w:r w:rsidRPr="000B670D">
        <w:rPr>
          <w:rStyle w:val="tag1"/>
          <w:sz w:val="16"/>
        </w:rPr>
        <w:t>&lt;wicket:extend&gt;</w:t>
      </w:r>
      <w:r w:rsidRPr="000B670D">
        <w:rPr>
          <w:sz w:val="16"/>
        </w:rPr>
        <w:t xml:space="preserve"> </w:t>
      </w:r>
    </w:p>
    <w:p w:rsidR="000B670D" w:rsidRPr="000B670D" w:rsidRDefault="000B670D">
      <w:pPr>
        <w:pStyle w:val="HTMLPreformatted"/>
        <w:divId w:val="529269289"/>
        <w:rPr>
          <w:sz w:val="16"/>
        </w:rPr>
      </w:pPr>
      <w:r w:rsidRPr="000B670D">
        <w:rPr>
          <w:rStyle w:val="line-number1"/>
          <w:sz w:val="16"/>
        </w:rPr>
        <w:t>10</w:t>
      </w:r>
      <w:r w:rsidRPr="000B670D">
        <w:rPr>
          <w:sz w:val="16"/>
        </w:rPr>
        <w:t xml:space="preserve"> </w:t>
      </w:r>
      <w:r w:rsidRPr="000B670D">
        <w:rPr>
          <w:rStyle w:val="tag1"/>
          <w:sz w:val="16"/>
        </w:rPr>
        <w:t>&lt;span</w:t>
      </w:r>
      <w:r w:rsidRPr="000B670D">
        <w:rPr>
          <w:sz w:val="16"/>
        </w:rPr>
        <w:t xml:space="preserve"> </w:t>
      </w:r>
      <w:r w:rsidRPr="000B670D">
        <w:rPr>
          <w:rStyle w:val="argument1"/>
          <w:sz w:val="16"/>
        </w:rPr>
        <w:t>wicket:id</w:t>
      </w:r>
      <w:r w:rsidRPr="000B670D">
        <w:rPr>
          <w:sz w:val="16"/>
        </w:rPr>
        <w:t xml:space="preserve"> </w:t>
      </w:r>
      <w:r w:rsidRPr="000B670D">
        <w:rPr>
          <w:rStyle w:val="argument1"/>
          <w:sz w:val="16"/>
        </w:rPr>
        <w:t>=</w:t>
      </w:r>
      <w:r w:rsidRPr="000B670D">
        <w:rPr>
          <w:sz w:val="16"/>
        </w:rPr>
        <w:t xml:space="preserve"> </w:t>
      </w:r>
      <w:r w:rsidRPr="000B670D">
        <w:rPr>
          <w:rStyle w:val="value1"/>
          <w:sz w:val="16"/>
        </w:rPr>
        <w:t>"mainNavigation"</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11</w:t>
      </w:r>
      <w:r w:rsidRPr="000B670D">
        <w:rPr>
          <w:sz w:val="16"/>
        </w:rPr>
        <w:t xml:space="preserve">     </w:t>
      </w:r>
      <w:r w:rsidRPr="000B670D">
        <w:rPr>
          <w:rStyle w:val="tag1"/>
          <w:sz w:val="16"/>
        </w:rPr>
        <w:t>&lt;h2&gt;</w:t>
      </w:r>
      <w:r w:rsidRPr="000B670D">
        <w:rPr>
          <w:sz w:val="16"/>
        </w:rPr>
        <w:t xml:space="preserve">Upload forslag til ord: </w:t>
      </w:r>
      <w:r w:rsidRPr="000B670D">
        <w:rPr>
          <w:rStyle w:val="tag1"/>
          <w:sz w:val="16"/>
        </w:rPr>
        <w:t>&lt;span</w:t>
      </w:r>
      <w:r w:rsidRPr="000B670D">
        <w:rPr>
          <w:sz w:val="16"/>
        </w:rPr>
        <w:t xml:space="preserve"> </w:t>
      </w:r>
      <w:r w:rsidRPr="000B670D">
        <w:rPr>
          <w:rStyle w:val="argument1"/>
          <w:sz w:val="16"/>
        </w:rPr>
        <w:t>wicket:id=</w:t>
      </w:r>
      <w:r w:rsidRPr="000B670D">
        <w:rPr>
          <w:rStyle w:val="value1"/>
          <w:sz w:val="16"/>
        </w:rPr>
        <w:t>"word"</w:t>
      </w:r>
      <w:r w:rsidRPr="000B670D">
        <w:rPr>
          <w:rStyle w:val="tag1"/>
          <w:sz w:val="16"/>
        </w:rPr>
        <w:t>&gt;</w:t>
      </w:r>
      <w:r w:rsidRPr="000B670D">
        <w:rPr>
          <w:sz w:val="16"/>
        </w:rPr>
        <w:t>[word]</w:t>
      </w:r>
      <w:r w:rsidRPr="000B670D">
        <w:rPr>
          <w:rStyle w:val="tag1"/>
          <w:sz w:val="16"/>
        </w:rPr>
        <w:t>&lt;/span&gt;&lt;/h2&gt;</w:t>
      </w:r>
    </w:p>
    <w:p w:rsidR="000B670D" w:rsidRPr="000B670D" w:rsidRDefault="000B670D">
      <w:pPr>
        <w:pStyle w:val="HTMLPreformatted"/>
        <w:divId w:val="529269289"/>
        <w:rPr>
          <w:sz w:val="16"/>
        </w:rPr>
      </w:pPr>
      <w:r w:rsidRPr="000B670D">
        <w:rPr>
          <w:rStyle w:val="line-number1"/>
          <w:sz w:val="16"/>
        </w:rPr>
        <w:t>12</w:t>
      </w:r>
      <w:r w:rsidRPr="000B670D">
        <w:rPr>
          <w:sz w:val="16"/>
        </w:rPr>
        <w:t xml:space="preserve">     </w:t>
      </w:r>
      <w:r w:rsidRPr="000B670D">
        <w:rPr>
          <w:rStyle w:val="tag1"/>
          <w:sz w:val="16"/>
        </w:rPr>
        <w:t>&lt;table</w:t>
      </w:r>
      <w:r w:rsidRPr="000B670D">
        <w:rPr>
          <w:sz w:val="16"/>
        </w:rPr>
        <w:t xml:space="preserve"> </w:t>
      </w:r>
      <w:r w:rsidRPr="000B670D">
        <w:rPr>
          <w:rStyle w:val="argument1"/>
          <w:sz w:val="16"/>
        </w:rPr>
        <w:t>border=</w:t>
      </w:r>
      <w:r w:rsidRPr="000B670D">
        <w:rPr>
          <w:rStyle w:val="value1"/>
          <w:sz w:val="16"/>
        </w:rPr>
        <w:t>"0"</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13</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14</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15</w:t>
      </w:r>
      <w:r w:rsidRPr="000B670D">
        <w:rPr>
          <w:sz w:val="16"/>
        </w:rPr>
        <w:t xml:space="preserve">                 </w:t>
      </w:r>
      <w:r w:rsidRPr="000B670D">
        <w:rPr>
          <w:rStyle w:val="tag1"/>
          <w:sz w:val="16"/>
        </w:rPr>
        <w:t>&lt;div</w:t>
      </w:r>
      <w:r w:rsidRPr="000B670D">
        <w:rPr>
          <w:sz w:val="16"/>
        </w:rPr>
        <w:t xml:space="preserve"> </w:t>
      </w:r>
      <w:r w:rsidRPr="000B670D">
        <w:rPr>
          <w:rStyle w:val="argument1"/>
          <w:sz w:val="16"/>
        </w:rPr>
        <w:t>style=</w:t>
      </w:r>
      <w:r w:rsidRPr="000B670D">
        <w:rPr>
          <w:rStyle w:val="value1"/>
          <w:sz w:val="16"/>
        </w:rPr>
        <w:t>"</w:t>
      </w:r>
      <w:r w:rsidRPr="000B670D">
        <w:rPr>
          <w:sz w:val="16"/>
        </w:rPr>
        <w:t>float:right</w:t>
      </w:r>
      <w:r w:rsidRPr="000B670D">
        <w:rPr>
          <w:rStyle w:val="value1"/>
          <w:sz w:val="16"/>
        </w:rPr>
        <w:t>"</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16</w:t>
      </w:r>
      <w:r w:rsidRPr="000B670D">
        <w:rPr>
          <w:sz w:val="16"/>
        </w:rPr>
        <w:t xml:space="preserve">                     </w:t>
      </w:r>
      <w:r w:rsidRPr="000B670D">
        <w:rPr>
          <w:rStyle w:val="tag1"/>
          <w:sz w:val="16"/>
        </w:rPr>
        <w:t>&lt;a</w:t>
      </w:r>
      <w:r w:rsidRPr="000B670D">
        <w:rPr>
          <w:sz w:val="16"/>
        </w:rPr>
        <w:t xml:space="preserve"> </w:t>
      </w:r>
      <w:r w:rsidRPr="000B670D">
        <w:rPr>
          <w:rStyle w:val="argument1"/>
          <w:sz w:val="16"/>
        </w:rPr>
        <w:t>href=</w:t>
      </w:r>
      <w:r w:rsidRPr="000B670D">
        <w:rPr>
          <w:rStyle w:val="value1"/>
          <w:sz w:val="16"/>
        </w:rPr>
        <w:t>"#"</w:t>
      </w:r>
      <w:r w:rsidRPr="000B670D">
        <w:rPr>
          <w:sz w:val="16"/>
        </w:rPr>
        <w:t xml:space="preserve"> </w:t>
      </w:r>
      <w:r w:rsidRPr="000B670D">
        <w:rPr>
          <w:rStyle w:val="argument1"/>
          <w:sz w:val="16"/>
        </w:rPr>
        <w:t>wicket:id=</w:t>
      </w:r>
      <w:r w:rsidRPr="000B670D">
        <w:rPr>
          <w:rStyle w:val="value1"/>
          <w:sz w:val="16"/>
        </w:rPr>
        <w:t>"back"</w:t>
      </w:r>
      <w:r w:rsidRPr="000B670D">
        <w:rPr>
          <w:rStyle w:val="tag1"/>
          <w:sz w:val="16"/>
        </w:rPr>
        <w:t>&gt;</w:t>
      </w:r>
      <w:r w:rsidRPr="000B670D">
        <w:rPr>
          <w:sz w:val="16"/>
        </w:rPr>
        <w:t>Tilbage</w:t>
      </w:r>
      <w:r w:rsidRPr="000B670D">
        <w:rPr>
          <w:rStyle w:val="tag1"/>
          <w:sz w:val="16"/>
        </w:rPr>
        <w:t>&lt;/a&gt;</w:t>
      </w:r>
    </w:p>
    <w:p w:rsidR="000B670D" w:rsidRPr="000B670D" w:rsidRDefault="000B670D">
      <w:pPr>
        <w:pStyle w:val="HTMLPreformatted"/>
        <w:divId w:val="529269289"/>
        <w:rPr>
          <w:sz w:val="16"/>
        </w:rPr>
      </w:pPr>
      <w:r w:rsidRPr="000B670D">
        <w:rPr>
          <w:rStyle w:val="line-number1"/>
          <w:sz w:val="16"/>
        </w:rPr>
        <w:t>17</w:t>
      </w:r>
      <w:r w:rsidRPr="000B670D">
        <w:rPr>
          <w:sz w:val="16"/>
        </w:rPr>
        <w:t xml:space="preserve">                 </w:t>
      </w:r>
      <w:r w:rsidRPr="000B670D">
        <w:rPr>
          <w:rStyle w:val="tag1"/>
          <w:sz w:val="16"/>
        </w:rPr>
        <w:t>&lt;/div&gt;</w:t>
      </w:r>
    </w:p>
    <w:p w:rsidR="000B670D" w:rsidRPr="000B670D" w:rsidRDefault="000B670D">
      <w:pPr>
        <w:pStyle w:val="HTMLPreformatted"/>
        <w:divId w:val="529269289"/>
        <w:rPr>
          <w:sz w:val="16"/>
        </w:rPr>
      </w:pPr>
      <w:r w:rsidRPr="000B670D">
        <w:rPr>
          <w:rStyle w:val="line-number1"/>
          <w:sz w:val="16"/>
        </w:rPr>
        <w:t>18</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19</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20</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21</w:t>
      </w:r>
      <w:r w:rsidRPr="000B670D">
        <w:rPr>
          <w:sz w:val="16"/>
        </w:rPr>
        <w:t xml:space="preserve">             </w:t>
      </w:r>
      <w:r w:rsidRPr="000B670D">
        <w:rPr>
          <w:rStyle w:val="tag1"/>
          <w:sz w:val="16"/>
        </w:rPr>
        <w:t>&lt;td&gt;</w:t>
      </w:r>
      <w:r w:rsidRPr="000B670D">
        <w:rPr>
          <w:rStyle w:val="st01"/>
          <w:sz w:val="16"/>
        </w:rPr>
        <w:t>&amp;nbsp;</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22</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23</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24</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25</w:t>
      </w:r>
      <w:r w:rsidRPr="000B670D">
        <w:rPr>
          <w:sz w:val="16"/>
        </w:rPr>
        <w:t xml:space="preserve">                 </w:t>
      </w:r>
      <w:r w:rsidRPr="000B670D">
        <w:rPr>
          <w:rStyle w:val="tag1"/>
          <w:sz w:val="16"/>
        </w:rPr>
        <w:t>&lt;form</w:t>
      </w:r>
      <w:r w:rsidRPr="000B670D">
        <w:rPr>
          <w:sz w:val="16"/>
        </w:rPr>
        <w:t xml:space="preserve"> </w:t>
      </w:r>
      <w:r w:rsidRPr="000B670D">
        <w:rPr>
          <w:rStyle w:val="argument1"/>
          <w:sz w:val="16"/>
        </w:rPr>
        <w:t>wicket:id=</w:t>
      </w:r>
      <w:r w:rsidRPr="000B670D">
        <w:rPr>
          <w:rStyle w:val="value1"/>
          <w:sz w:val="16"/>
        </w:rPr>
        <w:t>"form"</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26</w:t>
      </w:r>
      <w:r w:rsidRPr="000B670D">
        <w:rPr>
          <w:sz w:val="16"/>
        </w:rPr>
        <w:t xml:space="preserve">                     </w:t>
      </w:r>
      <w:r w:rsidRPr="000B670D">
        <w:rPr>
          <w:rStyle w:val="tag1"/>
          <w:sz w:val="16"/>
        </w:rPr>
        <w:t>&lt;table</w:t>
      </w:r>
      <w:r w:rsidRPr="000B670D">
        <w:rPr>
          <w:sz w:val="16"/>
        </w:rPr>
        <w:t xml:space="preserve"> </w:t>
      </w:r>
      <w:r w:rsidRPr="000B670D">
        <w:rPr>
          <w:rStyle w:val="argument1"/>
          <w:sz w:val="16"/>
        </w:rPr>
        <w:t>border=</w:t>
      </w:r>
      <w:r w:rsidRPr="000B670D">
        <w:rPr>
          <w:rStyle w:val="value1"/>
          <w:sz w:val="16"/>
        </w:rPr>
        <w:t>"0"</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27</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28</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29</w:t>
      </w:r>
      <w:r w:rsidRPr="000B670D">
        <w:rPr>
          <w:sz w:val="16"/>
        </w:rPr>
        <w:t xml:space="preserve">                                 </w:t>
      </w:r>
      <w:r w:rsidRPr="000B670D">
        <w:rPr>
          <w:rStyle w:val="tag1"/>
          <w:sz w:val="16"/>
        </w:rPr>
        <w:t>&lt;label&gt;</w:t>
      </w:r>
      <w:r w:rsidRPr="000B670D">
        <w:rPr>
          <w:sz w:val="16"/>
        </w:rPr>
        <w:t>Vælg video fil:</w:t>
      </w:r>
      <w:r w:rsidRPr="000B670D">
        <w:rPr>
          <w:rStyle w:val="tag1"/>
          <w:sz w:val="16"/>
        </w:rPr>
        <w:t>&lt;/label&gt;</w:t>
      </w:r>
      <w:r w:rsidRPr="000B670D">
        <w:rPr>
          <w:rStyle w:val="st01"/>
          <w:sz w:val="16"/>
        </w:rPr>
        <w:t>&amp;nbsp;</w:t>
      </w:r>
      <w:r w:rsidRPr="000B670D">
        <w:rPr>
          <w:sz w:val="16"/>
        </w:rPr>
        <w:t xml:space="preserve"> </w:t>
      </w:r>
    </w:p>
    <w:p w:rsidR="000B670D" w:rsidRPr="000B670D" w:rsidRDefault="000B670D">
      <w:pPr>
        <w:pStyle w:val="HTMLPreformatted"/>
        <w:divId w:val="529269289"/>
        <w:rPr>
          <w:sz w:val="16"/>
        </w:rPr>
      </w:pPr>
      <w:r w:rsidRPr="000B670D">
        <w:rPr>
          <w:rStyle w:val="line-number1"/>
          <w:sz w:val="16"/>
        </w:rPr>
        <w:t>30</w:t>
      </w:r>
      <w:r w:rsidRPr="000B670D">
        <w:rPr>
          <w:sz w:val="16"/>
        </w:rPr>
        <w:t xml:space="preserve">                                 </w:t>
      </w:r>
      <w:r w:rsidRPr="000B670D">
        <w:rPr>
          <w:rStyle w:val="tag1"/>
          <w:sz w:val="16"/>
        </w:rPr>
        <w:t>&lt;input</w:t>
      </w:r>
      <w:r w:rsidRPr="000B670D">
        <w:rPr>
          <w:sz w:val="16"/>
        </w:rPr>
        <w:t xml:space="preserve"> </w:t>
      </w:r>
      <w:r w:rsidRPr="000B670D">
        <w:rPr>
          <w:rStyle w:val="argument1"/>
          <w:sz w:val="16"/>
        </w:rPr>
        <w:t>wicket:id=</w:t>
      </w:r>
      <w:r w:rsidRPr="000B670D">
        <w:rPr>
          <w:rStyle w:val="value1"/>
          <w:sz w:val="16"/>
        </w:rPr>
        <w:t>"fileUpload"</w:t>
      </w:r>
      <w:r w:rsidRPr="000B670D">
        <w:rPr>
          <w:sz w:val="16"/>
        </w:rPr>
        <w:t xml:space="preserve"> </w:t>
      </w:r>
      <w:r w:rsidRPr="000B670D">
        <w:rPr>
          <w:rStyle w:val="argument1"/>
          <w:sz w:val="16"/>
        </w:rPr>
        <w:t>size=</w:t>
      </w:r>
      <w:r w:rsidRPr="000B670D">
        <w:rPr>
          <w:rStyle w:val="value1"/>
          <w:sz w:val="16"/>
        </w:rPr>
        <w:t>"50"</w:t>
      </w:r>
      <w:r w:rsidRPr="000B670D">
        <w:rPr>
          <w:sz w:val="16"/>
        </w:rPr>
        <w:t xml:space="preserve"> </w:t>
      </w:r>
      <w:r w:rsidRPr="000B670D">
        <w:rPr>
          <w:rStyle w:val="argument1"/>
          <w:sz w:val="16"/>
        </w:rPr>
        <w:t>type=</w:t>
      </w:r>
      <w:r w:rsidRPr="000B670D">
        <w:rPr>
          <w:rStyle w:val="value1"/>
          <w:sz w:val="16"/>
        </w:rPr>
        <w:t>"file"</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31</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lastRenderedPageBreak/>
        <w:t>32</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33</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34</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35</w:t>
      </w:r>
      <w:r w:rsidRPr="000B670D">
        <w:rPr>
          <w:sz w:val="16"/>
        </w:rPr>
        <w:t xml:space="preserve">                                 </w:t>
      </w:r>
      <w:r w:rsidRPr="000B670D">
        <w:rPr>
          <w:rStyle w:val="tag1"/>
          <w:sz w:val="16"/>
        </w:rPr>
        <w:t>&lt;label&gt;</w:t>
      </w:r>
      <w:r w:rsidRPr="000B670D">
        <w:rPr>
          <w:sz w:val="16"/>
        </w:rPr>
        <w:t>Beskrivelse af video:</w:t>
      </w:r>
      <w:r w:rsidRPr="000B670D">
        <w:rPr>
          <w:rStyle w:val="tag1"/>
          <w:sz w:val="16"/>
        </w:rPr>
        <w:t>&lt;/label&gt;</w:t>
      </w:r>
    </w:p>
    <w:p w:rsidR="000B670D" w:rsidRPr="000B670D" w:rsidRDefault="000B670D">
      <w:pPr>
        <w:pStyle w:val="HTMLPreformatted"/>
        <w:divId w:val="529269289"/>
        <w:rPr>
          <w:sz w:val="16"/>
        </w:rPr>
      </w:pPr>
      <w:r w:rsidRPr="000B670D">
        <w:rPr>
          <w:rStyle w:val="line-number1"/>
          <w:sz w:val="16"/>
        </w:rPr>
        <w:t>36</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37</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38</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39</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40</w:t>
      </w:r>
      <w:r w:rsidRPr="000B670D">
        <w:rPr>
          <w:sz w:val="16"/>
        </w:rPr>
        <w:t xml:space="preserve">                                 </w:t>
      </w:r>
      <w:r w:rsidRPr="000B670D">
        <w:rPr>
          <w:rStyle w:val="tag1"/>
          <w:sz w:val="16"/>
        </w:rPr>
        <w:t>&lt;textarea</w:t>
      </w:r>
      <w:r w:rsidRPr="000B670D">
        <w:rPr>
          <w:sz w:val="16"/>
        </w:rPr>
        <w:t xml:space="preserve"> </w:t>
      </w:r>
      <w:r w:rsidRPr="000B670D">
        <w:rPr>
          <w:rStyle w:val="argument1"/>
          <w:sz w:val="16"/>
        </w:rPr>
        <w:t>wicket:id=</w:t>
      </w:r>
      <w:r w:rsidRPr="000B670D">
        <w:rPr>
          <w:rStyle w:val="value1"/>
          <w:sz w:val="16"/>
        </w:rPr>
        <w:t>"description"</w:t>
      </w:r>
      <w:r w:rsidRPr="000B670D">
        <w:rPr>
          <w:sz w:val="16"/>
        </w:rPr>
        <w:t xml:space="preserve"> </w:t>
      </w:r>
      <w:r w:rsidRPr="000B670D">
        <w:rPr>
          <w:rStyle w:val="argument1"/>
          <w:sz w:val="16"/>
        </w:rPr>
        <w:t>rows=</w:t>
      </w:r>
      <w:r w:rsidRPr="000B670D">
        <w:rPr>
          <w:rStyle w:val="value1"/>
          <w:sz w:val="16"/>
        </w:rPr>
        <w:t>"5"</w:t>
      </w:r>
      <w:r w:rsidRPr="000B670D">
        <w:rPr>
          <w:sz w:val="16"/>
        </w:rPr>
        <w:t xml:space="preserve"> </w:t>
      </w:r>
      <w:r w:rsidRPr="000B670D">
        <w:rPr>
          <w:rStyle w:val="argument1"/>
          <w:sz w:val="16"/>
        </w:rPr>
        <w:t>cols=</w:t>
      </w:r>
      <w:r w:rsidRPr="000B670D">
        <w:rPr>
          <w:rStyle w:val="value1"/>
          <w:sz w:val="16"/>
        </w:rPr>
        <w:t>"60"</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41</w:t>
      </w:r>
      <w:r w:rsidRPr="000B670D">
        <w:rPr>
          <w:sz w:val="16"/>
        </w:rPr>
        <w:t xml:space="preserve">                                 </w:t>
      </w:r>
      <w:r w:rsidRPr="000B670D">
        <w:rPr>
          <w:rStyle w:val="tag1"/>
          <w:sz w:val="16"/>
        </w:rPr>
        <w:t>&lt;/textarea&gt;</w:t>
      </w:r>
    </w:p>
    <w:p w:rsidR="000B670D" w:rsidRPr="000B670D" w:rsidRDefault="000B670D">
      <w:pPr>
        <w:pStyle w:val="HTMLPreformatted"/>
        <w:divId w:val="529269289"/>
        <w:rPr>
          <w:sz w:val="16"/>
        </w:rPr>
      </w:pPr>
      <w:r w:rsidRPr="000B670D">
        <w:rPr>
          <w:rStyle w:val="line-number1"/>
          <w:sz w:val="16"/>
        </w:rPr>
        <w:t>42</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43</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44</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45</w:t>
      </w:r>
      <w:r w:rsidRPr="000B670D">
        <w:rPr>
          <w:sz w:val="16"/>
        </w:rPr>
        <w:t xml:space="preserve">                             </w:t>
      </w:r>
      <w:r w:rsidRPr="000B670D">
        <w:rPr>
          <w:rStyle w:val="tag1"/>
          <w:sz w:val="16"/>
        </w:rPr>
        <w:t>&lt;td</w:t>
      </w:r>
      <w:r w:rsidRPr="000B670D">
        <w:rPr>
          <w:sz w:val="16"/>
        </w:rPr>
        <w:t xml:space="preserve"> </w:t>
      </w:r>
      <w:r w:rsidRPr="000B670D">
        <w:rPr>
          <w:rStyle w:val="argument1"/>
          <w:sz w:val="16"/>
        </w:rPr>
        <w:t>align=</w:t>
      </w:r>
      <w:r w:rsidRPr="000B670D">
        <w:rPr>
          <w:rStyle w:val="value1"/>
          <w:sz w:val="16"/>
        </w:rPr>
        <w:t>"right"</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46</w:t>
      </w:r>
      <w:r w:rsidRPr="000B670D">
        <w:rPr>
          <w:sz w:val="16"/>
        </w:rPr>
        <w:t xml:space="preserve">                                 </w:t>
      </w:r>
      <w:r w:rsidRPr="000B670D">
        <w:rPr>
          <w:rStyle w:val="tag1"/>
          <w:sz w:val="16"/>
        </w:rPr>
        <w:t>&lt;input</w:t>
      </w:r>
      <w:r w:rsidRPr="000B670D">
        <w:rPr>
          <w:sz w:val="16"/>
        </w:rPr>
        <w:t xml:space="preserve"> </w:t>
      </w:r>
      <w:r w:rsidRPr="000B670D">
        <w:rPr>
          <w:rStyle w:val="argument1"/>
          <w:sz w:val="16"/>
        </w:rPr>
        <w:t>type=</w:t>
      </w:r>
      <w:r w:rsidRPr="000B670D">
        <w:rPr>
          <w:rStyle w:val="value1"/>
          <w:sz w:val="16"/>
        </w:rPr>
        <w:t>"submit"</w:t>
      </w:r>
      <w:r w:rsidRPr="000B670D">
        <w:rPr>
          <w:sz w:val="16"/>
        </w:rPr>
        <w:t xml:space="preserve"> </w:t>
      </w:r>
      <w:r w:rsidRPr="000B670D">
        <w:rPr>
          <w:rStyle w:val="argument1"/>
          <w:sz w:val="16"/>
        </w:rPr>
        <w:t>value=</w:t>
      </w:r>
      <w:r w:rsidRPr="000B670D">
        <w:rPr>
          <w:rStyle w:val="value1"/>
          <w:sz w:val="16"/>
        </w:rPr>
        <w:t>"Upload og gem"</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47</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48</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49</w:t>
      </w:r>
      <w:r w:rsidRPr="000B670D">
        <w:rPr>
          <w:sz w:val="16"/>
        </w:rPr>
        <w:t xml:space="preserve">                     </w:t>
      </w:r>
      <w:r w:rsidRPr="000B670D">
        <w:rPr>
          <w:rStyle w:val="tag1"/>
          <w:sz w:val="16"/>
        </w:rPr>
        <w:t>&lt;/table&gt;</w:t>
      </w:r>
    </w:p>
    <w:p w:rsidR="000B670D" w:rsidRPr="000B670D" w:rsidRDefault="000B670D">
      <w:pPr>
        <w:pStyle w:val="HTMLPreformatted"/>
        <w:divId w:val="529269289"/>
        <w:rPr>
          <w:sz w:val="16"/>
        </w:rPr>
      </w:pPr>
      <w:r w:rsidRPr="000B670D">
        <w:rPr>
          <w:rStyle w:val="line-number1"/>
          <w:sz w:val="16"/>
        </w:rPr>
        <w:t>50</w:t>
      </w:r>
      <w:r w:rsidRPr="000B670D">
        <w:rPr>
          <w:sz w:val="16"/>
        </w:rPr>
        <w:t xml:space="preserve">                 </w:t>
      </w:r>
      <w:r w:rsidRPr="000B670D">
        <w:rPr>
          <w:rStyle w:val="tag1"/>
          <w:sz w:val="16"/>
        </w:rPr>
        <w:t>&lt;/form&gt;</w:t>
      </w:r>
    </w:p>
    <w:p w:rsidR="000B670D" w:rsidRPr="000B670D" w:rsidRDefault="000B670D">
      <w:pPr>
        <w:pStyle w:val="HTMLPreformatted"/>
        <w:divId w:val="529269289"/>
        <w:rPr>
          <w:sz w:val="16"/>
        </w:rPr>
      </w:pPr>
      <w:r w:rsidRPr="000B670D">
        <w:rPr>
          <w:rStyle w:val="line-number1"/>
          <w:sz w:val="16"/>
        </w:rPr>
        <w:t>51</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52</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53</w:t>
      </w:r>
      <w:r w:rsidRPr="000B670D">
        <w:rPr>
          <w:sz w:val="16"/>
        </w:rPr>
        <w:t xml:space="preserve">     </w:t>
      </w:r>
      <w:r w:rsidRPr="000B670D">
        <w:rPr>
          <w:rStyle w:val="tag1"/>
          <w:sz w:val="16"/>
        </w:rPr>
        <w:t>&lt;/table&gt;</w:t>
      </w:r>
    </w:p>
    <w:p w:rsidR="000B670D" w:rsidRPr="000B670D" w:rsidRDefault="000B670D">
      <w:pPr>
        <w:pStyle w:val="HTMLPreformatted"/>
        <w:divId w:val="529269289"/>
        <w:rPr>
          <w:sz w:val="16"/>
        </w:rPr>
      </w:pPr>
      <w:r w:rsidRPr="000B670D">
        <w:rPr>
          <w:rStyle w:val="line-number1"/>
          <w:sz w:val="16"/>
        </w:rPr>
        <w:t>54</w:t>
      </w:r>
      <w:r w:rsidRPr="000B670D">
        <w:rPr>
          <w:sz w:val="16"/>
        </w:rPr>
        <w:t xml:space="preserve">     </w:t>
      </w:r>
      <w:r w:rsidRPr="000B670D">
        <w:rPr>
          <w:rStyle w:val="tag1"/>
          <w:sz w:val="16"/>
        </w:rPr>
        <w:t>&lt;div</w:t>
      </w:r>
      <w:r w:rsidRPr="000B670D">
        <w:rPr>
          <w:sz w:val="16"/>
        </w:rPr>
        <w:t xml:space="preserve"> </w:t>
      </w:r>
      <w:r w:rsidRPr="000B670D">
        <w:rPr>
          <w:rStyle w:val="argument1"/>
          <w:sz w:val="16"/>
        </w:rPr>
        <w:t>id=</w:t>
      </w:r>
      <w:r w:rsidRPr="000B670D">
        <w:rPr>
          <w:rStyle w:val="value1"/>
          <w:sz w:val="16"/>
        </w:rPr>
        <w:t>"</w:t>
      </w:r>
      <w:r w:rsidRPr="000B670D">
        <w:rPr>
          <w:sz w:val="16"/>
        </w:rPr>
        <w:t>error</w:t>
      </w:r>
      <w:r w:rsidRPr="000B670D">
        <w:rPr>
          <w:rStyle w:val="value1"/>
          <w:sz w:val="16"/>
        </w:rPr>
        <w:t>"</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55</w:t>
      </w:r>
      <w:r w:rsidRPr="000B670D">
        <w:rPr>
          <w:sz w:val="16"/>
        </w:rPr>
        <w:t xml:space="preserve">         </w:t>
      </w:r>
      <w:r w:rsidRPr="000B670D">
        <w:rPr>
          <w:rStyle w:val="tag1"/>
          <w:sz w:val="16"/>
        </w:rPr>
        <w:t>&lt;table</w:t>
      </w:r>
      <w:r w:rsidRPr="000B670D">
        <w:rPr>
          <w:sz w:val="16"/>
        </w:rPr>
        <w:t xml:space="preserve"> </w:t>
      </w:r>
      <w:r w:rsidRPr="000B670D">
        <w:rPr>
          <w:rStyle w:val="argument1"/>
          <w:sz w:val="16"/>
        </w:rPr>
        <w:t>align=</w:t>
      </w:r>
      <w:r w:rsidRPr="000B670D">
        <w:rPr>
          <w:rStyle w:val="value1"/>
          <w:sz w:val="16"/>
        </w:rPr>
        <w:t>"center"</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56</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57</w:t>
      </w:r>
      <w:r w:rsidRPr="000B670D">
        <w:rPr>
          <w:sz w:val="16"/>
        </w:rPr>
        <w:t xml:space="preserve">                 </w:t>
      </w:r>
      <w:r w:rsidRPr="000B670D">
        <w:rPr>
          <w:rStyle w:val="tag1"/>
          <w:sz w:val="16"/>
        </w:rPr>
        <w:t>&lt;td&gt;&lt;img</w:t>
      </w:r>
      <w:r w:rsidRPr="000B670D">
        <w:rPr>
          <w:sz w:val="16"/>
        </w:rPr>
        <w:t xml:space="preserve"> </w:t>
      </w:r>
      <w:r w:rsidRPr="000B670D">
        <w:rPr>
          <w:rStyle w:val="argument1"/>
          <w:sz w:val="16"/>
        </w:rPr>
        <w:t>wicket:id=</w:t>
      </w:r>
      <w:r w:rsidRPr="000B670D">
        <w:rPr>
          <w:rStyle w:val="value1"/>
          <w:sz w:val="16"/>
        </w:rPr>
        <w:t>"erroricon"</w:t>
      </w:r>
      <w:r w:rsidRPr="000B670D">
        <w:rPr>
          <w:rStyle w:val="tag1"/>
          <w:sz w:val="16"/>
        </w:rPr>
        <w:t>/&gt;&lt;/td&gt;</w:t>
      </w:r>
    </w:p>
    <w:p w:rsidR="000B670D" w:rsidRPr="000B670D" w:rsidRDefault="000B670D">
      <w:pPr>
        <w:pStyle w:val="HTMLPreformatted"/>
        <w:divId w:val="529269289"/>
        <w:rPr>
          <w:sz w:val="16"/>
        </w:rPr>
      </w:pPr>
      <w:r w:rsidRPr="000B670D">
        <w:rPr>
          <w:rStyle w:val="line-number1"/>
          <w:sz w:val="16"/>
        </w:rPr>
        <w:t>58</w:t>
      </w:r>
      <w:r w:rsidRPr="000B670D">
        <w:rPr>
          <w:sz w:val="16"/>
        </w:rPr>
        <w:t xml:space="preserve">                 </w:t>
      </w:r>
      <w:r w:rsidRPr="000B670D">
        <w:rPr>
          <w:rStyle w:val="tag1"/>
          <w:sz w:val="16"/>
        </w:rPr>
        <w:t>&lt;td&gt;&lt;span</w:t>
      </w:r>
      <w:r w:rsidRPr="000B670D">
        <w:rPr>
          <w:sz w:val="16"/>
        </w:rPr>
        <w:t xml:space="preserve"> </w:t>
      </w:r>
      <w:r w:rsidRPr="000B670D">
        <w:rPr>
          <w:rStyle w:val="argument1"/>
          <w:sz w:val="16"/>
        </w:rPr>
        <w:t>wicket:id=</w:t>
      </w:r>
      <w:r w:rsidRPr="000B670D">
        <w:rPr>
          <w:rStyle w:val="value1"/>
          <w:sz w:val="16"/>
        </w:rPr>
        <w:t>"error"</w:t>
      </w:r>
      <w:r w:rsidRPr="000B670D">
        <w:rPr>
          <w:rStyle w:val="tag1"/>
          <w:sz w:val="16"/>
        </w:rPr>
        <w:t>&gt;</w:t>
      </w:r>
      <w:r w:rsidRPr="000B670D">
        <w:rPr>
          <w:sz w:val="16"/>
        </w:rPr>
        <w:t>Error message goes here</w:t>
      </w:r>
      <w:r w:rsidRPr="000B670D">
        <w:rPr>
          <w:rStyle w:val="tag1"/>
          <w:sz w:val="16"/>
        </w:rPr>
        <w:t>&lt;/span&gt;&lt;/td&gt;</w:t>
      </w:r>
    </w:p>
    <w:p w:rsidR="000B670D" w:rsidRPr="000B670D" w:rsidRDefault="000B670D">
      <w:pPr>
        <w:pStyle w:val="HTMLPreformatted"/>
        <w:divId w:val="529269289"/>
        <w:rPr>
          <w:sz w:val="16"/>
        </w:rPr>
      </w:pPr>
      <w:r w:rsidRPr="000B670D">
        <w:rPr>
          <w:rStyle w:val="line-number1"/>
          <w:sz w:val="16"/>
        </w:rPr>
        <w:t>59</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60</w:t>
      </w:r>
      <w:r w:rsidRPr="000B670D">
        <w:rPr>
          <w:sz w:val="16"/>
        </w:rPr>
        <w:t xml:space="preserve">         </w:t>
      </w:r>
      <w:r w:rsidRPr="000B670D">
        <w:rPr>
          <w:rStyle w:val="tag1"/>
          <w:sz w:val="16"/>
        </w:rPr>
        <w:t>&lt;/table&gt;</w:t>
      </w:r>
    </w:p>
    <w:p w:rsidR="000B670D" w:rsidRPr="000B670D" w:rsidRDefault="000B670D">
      <w:pPr>
        <w:pStyle w:val="HTMLPreformatted"/>
        <w:divId w:val="529269289"/>
        <w:rPr>
          <w:sz w:val="16"/>
        </w:rPr>
      </w:pPr>
      <w:r w:rsidRPr="000B670D">
        <w:rPr>
          <w:rStyle w:val="line-number1"/>
          <w:sz w:val="16"/>
        </w:rPr>
        <w:t>61</w:t>
      </w:r>
      <w:r w:rsidRPr="000B670D">
        <w:rPr>
          <w:sz w:val="16"/>
        </w:rPr>
        <w:t xml:space="preserve">     </w:t>
      </w:r>
      <w:r w:rsidRPr="000B670D">
        <w:rPr>
          <w:rStyle w:val="tag1"/>
          <w:sz w:val="16"/>
        </w:rPr>
        <w:t>&lt;/div&gt;</w:t>
      </w:r>
    </w:p>
    <w:p w:rsidR="000B670D" w:rsidRPr="000B670D" w:rsidRDefault="000B670D">
      <w:pPr>
        <w:pStyle w:val="HTMLPreformatted"/>
        <w:divId w:val="529269289"/>
        <w:rPr>
          <w:sz w:val="16"/>
        </w:rPr>
      </w:pPr>
      <w:r w:rsidRPr="000B670D">
        <w:rPr>
          <w:rStyle w:val="line-number1"/>
          <w:sz w:val="16"/>
        </w:rPr>
        <w:t>62</w:t>
      </w:r>
      <w:r w:rsidRPr="000B670D">
        <w:rPr>
          <w:sz w:val="16"/>
        </w:rPr>
        <w:t xml:space="preserve"> </w:t>
      </w:r>
      <w:r w:rsidRPr="000B670D">
        <w:rPr>
          <w:rStyle w:val="tag1"/>
          <w:sz w:val="16"/>
        </w:rPr>
        <w:t>&lt;/span&gt;</w:t>
      </w:r>
    </w:p>
    <w:p w:rsidR="000B670D" w:rsidRPr="000B670D" w:rsidRDefault="000B670D">
      <w:pPr>
        <w:pStyle w:val="HTMLPreformatted"/>
        <w:divId w:val="529269289"/>
        <w:rPr>
          <w:sz w:val="16"/>
        </w:rPr>
      </w:pPr>
      <w:r w:rsidRPr="000B670D">
        <w:rPr>
          <w:rStyle w:val="line-number1"/>
          <w:sz w:val="16"/>
        </w:rPr>
        <w:t>63</w:t>
      </w:r>
      <w:r w:rsidRPr="000B670D">
        <w:rPr>
          <w:sz w:val="16"/>
        </w:rPr>
        <w:t xml:space="preserve"> </w:t>
      </w:r>
      <w:r w:rsidRPr="000B670D">
        <w:rPr>
          <w:rStyle w:val="tag1"/>
          <w:sz w:val="16"/>
        </w:rPr>
        <w:t>&lt;/wicket:extend&gt;</w:t>
      </w:r>
      <w:r w:rsidRPr="000B670D">
        <w:rPr>
          <w:sz w:val="16"/>
        </w:rPr>
        <w:t xml:space="preserve"> </w:t>
      </w:r>
    </w:p>
    <w:p w:rsidR="000B670D" w:rsidRPr="000B670D" w:rsidRDefault="000B670D">
      <w:pPr>
        <w:pStyle w:val="HTMLPreformatted"/>
        <w:divId w:val="529269289"/>
        <w:rPr>
          <w:sz w:val="16"/>
        </w:rPr>
      </w:pPr>
      <w:r w:rsidRPr="000B670D">
        <w:rPr>
          <w:rStyle w:val="line-number1"/>
          <w:sz w:val="16"/>
        </w:rPr>
        <w:t>64</w:t>
      </w:r>
      <w:r w:rsidRPr="000B670D">
        <w:rPr>
          <w:sz w:val="16"/>
        </w:rPr>
        <w:t xml:space="preserve"> </w:t>
      </w:r>
      <w:r w:rsidRPr="000B670D">
        <w:rPr>
          <w:rStyle w:val="tag1"/>
          <w:sz w:val="16"/>
        </w:rPr>
        <w:t>&lt;/body&gt;</w:t>
      </w:r>
    </w:p>
    <w:p w:rsidR="000B670D" w:rsidRPr="000B670D" w:rsidRDefault="000B670D">
      <w:pPr>
        <w:pStyle w:val="HTMLPreformatted"/>
        <w:divId w:val="529269289"/>
        <w:rPr>
          <w:sz w:val="16"/>
        </w:rPr>
      </w:pPr>
      <w:r w:rsidRPr="000B670D">
        <w:rPr>
          <w:rStyle w:val="line-number1"/>
          <w:sz w:val="16"/>
        </w:rPr>
        <w:t>65</w:t>
      </w:r>
      <w:r w:rsidRPr="000B670D">
        <w:rPr>
          <w:sz w:val="16"/>
        </w:rPr>
        <w:t xml:space="preserve"> </w:t>
      </w:r>
      <w:r w:rsidRPr="000B670D">
        <w:rPr>
          <w:rStyle w:val="tag1"/>
          <w:sz w:val="16"/>
        </w:rPr>
        <w:t>&lt;/html&gt;</w:t>
      </w:r>
    </w:p>
    <w:p w:rsidR="000B670D" w:rsidRPr="000B670D" w:rsidRDefault="000B670D">
      <w:pPr>
        <w:pStyle w:val="HTMLPreformatted"/>
        <w:divId w:val="529269289"/>
        <w:rPr>
          <w:sz w:val="16"/>
        </w:rPr>
      </w:pPr>
      <w:r w:rsidRPr="000B670D">
        <w:rPr>
          <w:sz w:val="16"/>
        </w:rPr>
        <w:t xml:space="preserve"> </w:t>
      </w:r>
    </w:p>
    <w:p w:rsidR="00C54323" w:rsidRDefault="000B670D">
      <w:pPr>
        <w:rPr>
          <w:noProof/>
          <w:lang w:eastAsia="da-DK" w:bidi="ar-SA"/>
        </w:rPr>
      </w:pPr>
      <w:r w:rsidRPr="000B670D">
        <w:rPr>
          <w:noProof/>
          <w:sz w:val="16"/>
          <w:lang w:eastAsia="da-DK" w:bidi="ar-SA"/>
        </w:rPr>
        <w:fldChar w:fldCharType="end"/>
      </w:r>
    </w:p>
    <w:p w:rsidR="00393108" w:rsidRDefault="003D5D6E">
      <w:pPr>
        <w:rPr>
          <w:noProof/>
          <w:lang w:eastAsia="da-DK" w:bidi="ar-SA"/>
        </w:rPr>
      </w:pPr>
      <w:r>
        <w:rPr>
          <w:noProof/>
          <w:lang w:eastAsia="da-DK" w:bidi="ar-SA"/>
        </w:rPr>
        <w:t>Filen: Upload</w:t>
      </w:r>
      <w:r w:rsidR="00C54323" w:rsidRPr="00C54323">
        <w:rPr>
          <w:noProof/>
          <w:lang w:eastAsia="da-DK" w:bidi="ar-SA"/>
        </w:rPr>
        <w:t>.java</w:t>
      </w:r>
    </w:p>
    <w:p w:rsidR="003D5D6E" w:rsidRPr="003D5D6E" w:rsidRDefault="003D5D6E" w:rsidP="003D5D6E">
      <w:pPr>
        <w:rPr>
          <w:sz w:val="16"/>
        </w:rPr>
      </w:pPr>
      <w:r w:rsidRPr="003D5D6E">
        <w:rPr>
          <w:noProof/>
          <w:sz w:val="16"/>
          <w:lang w:eastAsia="da-DK" w:bidi="ar-SA"/>
        </w:rPr>
        <w:fldChar w:fldCharType="begin"/>
      </w:r>
      <w:r w:rsidRPr="003D5D6E">
        <w:rPr>
          <w:noProof/>
          <w:sz w:val="16"/>
          <w:lang w:eastAsia="da-DK" w:bidi="ar-SA"/>
        </w:rPr>
        <w:instrText xml:space="preserve"> INCLUDETEXT "C:\\GoogleCode\\user-driven-sign-language-dictionary\\Analysis and design\\CodeInHtml\\Upload.html" \c HTML </w:instrText>
      </w:r>
      <w:r>
        <w:rPr>
          <w:noProof/>
          <w:sz w:val="16"/>
          <w:lang w:eastAsia="da-DK" w:bidi="ar-SA"/>
        </w:rPr>
        <w:instrText xml:space="preserve"> \* MERGEFORMAT </w:instrText>
      </w:r>
      <w:r w:rsidRPr="003D5D6E">
        <w:rPr>
          <w:noProof/>
          <w:sz w:val="16"/>
          <w:lang w:eastAsia="da-DK" w:bidi="ar-SA"/>
        </w:rPr>
        <w:fldChar w:fldCharType="separate"/>
      </w:r>
    </w:p>
    <w:p w:rsidR="003D5D6E" w:rsidRPr="003D5D6E" w:rsidRDefault="003D5D6E">
      <w:pPr>
        <w:pStyle w:val="HTMLPreformatted"/>
        <w:divId w:val="222832864"/>
        <w:rPr>
          <w:sz w:val="16"/>
        </w:rPr>
      </w:pPr>
      <w:r w:rsidRPr="003D5D6E">
        <w:rPr>
          <w:rStyle w:val="line-number1"/>
          <w:sz w:val="16"/>
        </w:rPr>
        <w:t xml:space="preserve">  1</w:t>
      </w:r>
      <w:r w:rsidRPr="003D5D6E">
        <w:rPr>
          <w:sz w:val="16"/>
        </w:rPr>
        <w:t xml:space="preserve"> </w:t>
      </w:r>
      <w:r w:rsidRPr="003D5D6E">
        <w:rPr>
          <w:rStyle w:val="keyword-directive1"/>
          <w:sz w:val="16"/>
        </w:rPr>
        <w:t>package</w:t>
      </w:r>
      <w:r w:rsidRPr="003D5D6E">
        <w:rPr>
          <w:sz w:val="16"/>
        </w:rPr>
        <w:t xml:space="preserve"> dk.jsh.itdiplom.userdrivensignlanguagedictionary.wicket.upload;</w:t>
      </w:r>
    </w:p>
    <w:p w:rsidR="003D5D6E" w:rsidRPr="003D5D6E" w:rsidRDefault="003D5D6E">
      <w:pPr>
        <w:pStyle w:val="HTMLPreformatted"/>
        <w:divId w:val="222832864"/>
        <w:rPr>
          <w:sz w:val="16"/>
        </w:rPr>
      </w:pPr>
      <w:r w:rsidRPr="003D5D6E">
        <w:rPr>
          <w:rStyle w:val="line-number1"/>
          <w:sz w:val="16"/>
        </w:rPr>
        <w:t xml:space="preserve">  2</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3</w:t>
      </w:r>
      <w:r w:rsidRPr="003D5D6E">
        <w:rPr>
          <w:sz w:val="16"/>
        </w:rPr>
        <w:t xml:space="preserve"> </w:t>
      </w:r>
      <w:r w:rsidRPr="003D5D6E">
        <w:rPr>
          <w:rStyle w:val="keyword-directive1"/>
          <w:sz w:val="16"/>
        </w:rPr>
        <w:t>import</w:t>
      </w:r>
      <w:r w:rsidRPr="003D5D6E">
        <w:rPr>
          <w:sz w:val="16"/>
        </w:rPr>
        <w:t xml:space="preserve"> dk.jsh.itdiplom.userdrivensignlanguagedictionary.business.VideoFileBusiness;</w:t>
      </w:r>
    </w:p>
    <w:p w:rsidR="003D5D6E" w:rsidRPr="003D5D6E" w:rsidRDefault="003D5D6E">
      <w:pPr>
        <w:pStyle w:val="HTMLPreformatted"/>
        <w:divId w:val="222832864"/>
        <w:rPr>
          <w:sz w:val="16"/>
        </w:rPr>
      </w:pPr>
      <w:r w:rsidRPr="003D5D6E">
        <w:rPr>
          <w:rStyle w:val="line-number1"/>
          <w:sz w:val="16"/>
        </w:rPr>
        <w:t xml:space="preserve">  4</w:t>
      </w:r>
      <w:r w:rsidRPr="003D5D6E">
        <w:rPr>
          <w:sz w:val="16"/>
        </w:rPr>
        <w:t xml:space="preserve"> </w:t>
      </w:r>
      <w:r w:rsidRPr="003D5D6E">
        <w:rPr>
          <w:rStyle w:val="keyword-directive1"/>
          <w:sz w:val="16"/>
        </w:rPr>
        <w:t>import</w:t>
      </w:r>
      <w:r w:rsidRPr="003D5D6E">
        <w:rPr>
          <w:sz w:val="16"/>
        </w:rPr>
        <w:t xml:space="preserve"> dk.jsh.itdiplom.userdrivensignlanguagedictionary.entity.ApplicationUser;</w:t>
      </w:r>
    </w:p>
    <w:p w:rsidR="003D5D6E" w:rsidRPr="003D5D6E" w:rsidRDefault="003D5D6E">
      <w:pPr>
        <w:pStyle w:val="HTMLPreformatted"/>
        <w:divId w:val="222832864"/>
        <w:rPr>
          <w:sz w:val="16"/>
        </w:rPr>
      </w:pPr>
      <w:r w:rsidRPr="003D5D6E">
        <w:rPr>
          <w:rStyle w:val="line-number1"/>
          <w:sz w:val="16"/>
        </w:rPr>
        <w:t xml:space="preserve">  5</w:t>
      </w:r>
      <w:r w:rsidRPr="003D5D6E">
        <w:rPr>
          <w:sz w:val="16"/>
        </w:rPr>
        <w:t xml:space="preserve"> </w:t>
      </w:r>
      <w:r w:rsidRPr="003D5D6E">
        <w:rPr>
          <w:rStyle w:val="keyword-directive1"/>
          <w:sz w:val="16"/>
        </w:rPr>
        <w:t>import</w:t>
      </w:r>
      <w:r w:rsidRPr="003D5D6E">
        <w:rPr>
          <w:sz w:val="16"/>
        </w:rPr>
        <w:t xml:space="preserve"> dk.jsh.itdiplom.userdrivensignlanguagedictionary.entity.VideoFile;</w:t>
      </w:r>
    </w:p>
    <w:p w:rsidR="003D5D6E" w:rsidRPr="003D5D6E" w:rsidRDefault="003D5D6E">
      <w:pPr>
        <w:pStyle w:val="HTMLPreformatted"/>
        <w:divId w:val="222832864"/>
        <w:rPr>
          <w:sz w:val="16"/>
        </w:rPr>
      </w:pPr>
      <w:r w:rsidRPr="003D5D6E">
        <w:rPr>
          <w:rStyle w:val="line-number1"/>
          <w:sz w:val="16"/>
        </w:rPr>
        <w:t xml:space="preserve">  6</w:t>
      </w:r>
      <w:r w:rsidRPr="003D5D6E">
        <w:rPr>
          <w:sz w:val="16"/>
        </w:rPr>
        <w:t xml:space="preserve"> </w:t>
      </w:r>
      <w:r w:rsidRPr="003D5D6E">
        <w:rPr>
          <w:rStyle w:val="keyword-directive1"/>
          <w:sz w:val="16"/>
        </w:rPr>
        <w:t>import</w:t>
      </w:r>
      <w:r w:rsidRPr="003D5D6E">
        <w:rPr>
          <w:sz w:val="16"/>
        </w:rPr>
        <w:t xml:space="preserve"> dk.jsh.itdiplom.userdrivensignlanguagedictionary.entity.Word;</w:t>
      </w:r>
    </w:p>
    <w:p w:rsidR="003D5D6E" w:rsidRPr="003D5D6E" w:rsidRDefault="003D5D6E">
      <w:pPr>
        <w:pStyle w:val="HTMLPreformatted"/>
        <w:divId w:val="222832864"/>
        <w:rPr>
          <w:sz w:val="16"/>
        </w:rPr>
      </w:pPr>
      <w:r w:rsidRPr="003D5D6E">
        <w:rPr>
          <w:rStyle w:val="line-number1"/>
          <w:sz w:val="16"/>
        </w:rPr>
        <w:t xml:space="preserve">  7</w:t>
      </w:r>
      <w:r w:rsidRPr="003D5D6E">
        <w:rPr>
          <w:sz w:val="16"/>
        </w:rPr>
        <w:t xml:space="preserve"> </w:t>
      </w:r>
      <w:r w:rsidRPr="003D5D6E">
        <w:rPr>
          <w:rStyle w:val="keyword-directive1"/>
          <w:sz w:val="16"/>
        </w:rPr>
        <w:t>import</w:t>
      </w:r>
      <w:r w:rsidRPr="003D5D6E">
        <w:rPr>
          <w:sz w:val="16"/>
        </w:rPr>
        <w:t xml:space="preserve"> dk.jsh.itdiplom.userdrivensignlanguagedictionary.util.ConvertVideo;</w:t>
      </w:r>
    </w:p>
    <w:p w:rsidR="003D5D6E" w:rsidRPr="003D5D6E" w:rsidRDefault="003D5D6E">
      <w:pPr>
        <w:pStyle w:val="HTMLPreformatted"/>
        <w:divId w:val="222832864"/>
        <w:rPr>
          <w:sz w:val="16"/>
        </w:rPr>
      </w:pPr>
      <w:r w:rsidRPr="003D5D6E">
        <w:rPr>
          <w:rStyle w:val="line-number1"/>
          <w:sz w:val="16"/>
        </w:rPr>
        <w:t xml:space="preserve">  8</w:t>
      </w:r>
      <w:r w:rsidRPr="003D5D6E">
        <w:rPr>
          <w:sz w:val="16"/>
        </w:rPr>
        <w:t xml:space="preserve"> </w:t>
      </w:r>
      <w:r w:rsidRPr="003D5D6E">
        <w:rPr>
          <w:rStyle w:val="keyword-directive1"/>
          <w:sz w:val="16"/>
        </w:rPr>
        <w:t>import</w:t>
      </w:r>
      <w:r w:rsidRPr="003D5D6E">
        <w:rPr>
          <w:sz w:val="16"/>
        </w:rPr>
        <w:t xml:space="preserve"> dk.jsh.itdiplom.userdrivensignlanguagedictionary.util.EMailSender;</w:t>
      </w:r>
    </w:p>
    <w:p w:rsidR="003D5D6E" w:rsidRPr="003D5D6E" w:rsidRDefault="003D5D6E">
      <w:pPr>
        <w:pStyle w:val="HTMLPreformatted"/>
        <w:divId w:val="222832864"/>
        <w:rPr>
          <w:sz w:val="16"/>
        </w:rPr>
      </w:pPr>
      <w:r w:rsidRPr="003D5D6E">
        <w:rPr>
          <w:rStyle w:val="line-number1"/>
          <w:sz w:val="16"/>
        </w:rPr>
        <w:t xml:space="preserve">  9</w:t>
      </w:r>
      <w:r w:rsidRPr="003D5D6E">
        <w:rPr>
          <w:sz w:val="16"/>
        </w:rPr>
        <w:t xml:space="preserve"> </w:t>
      </w:r>
      <w:r w:rsidRPr="003D5D6E">
        <w:rPr>
          <w:rStyle w:val="keyword-directive1"/>
          <w:sz w:val="16"/>
        </w:rPr>
        <w:t>import</w:t>
      </w:r>
      <w:r w:rsidRPr="003D5D6E">
        <w:rPr>
          <w:sz w:val="16"/>
        </w:rPr>
        <w:t xml:space="preserve"> dk.jsh.itdiplom.userdrivensignlanguagedictionary.wicket.BasePage;</w:t>
      </w:r>
    </w:p>
    <w:p w:rsidR="003D5D6E" w:rsidRPr="003D5D6E" w:rsidRDefault="003D5D6E">
      <w:pPr>
        <w:pStyle w:val="HTMLPreformatted"/>
        <w:divId w:val="222832864"/>
        <w:rPr>
          <w:sz w:val="16"/>
        </w:rPr>
      </w:pPr>
      <w:r w:rsidRPr="003D5D6E">
        <w:rPr>
          <w:rStyle w:val="line-number1"/>
          <w:sz w:val="16"/>
        </w:rPr>
        <w:t xml:space="preserve"> 10</w:t>
      </w:r>
      <w:r w:rsidRPr="003D5D6E">
        <w:rPr>
          <w:sz w:val="16"/>
        </w:rPr>
        <w:t xml:space="preserve"> </w:t>
      </w:r>
      <w:r w:rsidRPr="003D5D6E">
        <w:rPr>
          <w:rStyle w:val="keyword-directive1"/>
          <w:sz w:val="16"/>
        </w:rPr>
        <w:t>import</w:t>
      </w:r>
      <w:r w:rsidRPr="003D5D6E">
        <w:rPr>
          <w:sz w:val="16"/>
        </w:rPr>
        <w:t xml:space="preserve"> dk.jsh.itdiplom.userdrivensignlanguagedictionary.wicket.WicketSession;</w:t>
      </w:r>
    </w:p>
    <w:p w:rsidR="003D5D6E" w:rsidRPr="003D5D6E" w:rsidRDefault="003D5D6E">
      <w:pPr>
        <w:pStyle w:val="HTMLPreformatted"/>
        <w:divId w:val="222832864"/>
        <w:rPr>
          <w:sz w:val="16"/>
        </w:rPr>
      </w:pPr>
      <w:r w:rsidRPr="003D5D6E">
        <w:rPr>
          <w:rStyle w:val="line-number1"/>
          <w:sz w:val="16"/>
        </w:rPr>
        <w:t xml:space="preserve"> 11</w:t>
      </w:r>
      <w:r w:rsidRPr="003D5D6E">
        <w:rPr>
          <w:sz w:val="16"/>
        </w:rPr>
        <w:t xml:space="preserve"> </w:t>
      </w:r>
      <w:r w:rsidRPr="003D5D6E">
        <w:rPr>
          <w:rStyle w:val="keyword-directive1"/>
          <w:sz w:val="16"/>
        </w:rPr>
        <w:t>import</w:t>
      </w:r>
      <w:r w:rsidRPr="003D5D6E">
        <w:rPr>
          <w:sz w:val="16"/>
        </w:rPr>
        <w:t xml:space="preserve"> dk.jsh.itdiplom.userdrivensignlanguagedictionary.wicket.homepage.MenuBorder;</w:t>
      </w:r>
    </w:p>
    <w:p w:rsidR="003D5D6E" w:rsidRPr="003D5D6E" w:rsidRDefault="003D5D6E">
      <w:pPr>
        <w:pStyle w:val="HTMLPreformatted"/>
        <w:divId w:val="222832864"/>
        <w:rPr>
          <w:sz w:val="16"/>
        </w:rPr>
      </w:pPr>
      <w:r w:rsidRPr="003D5D6E">
        <w:rPr>
          <w:rStyle w:val="line-number1"/>
          <w:sz w:val="16"/>
        </w:rPr>
        <w:t xml:space="preserve"> 12</w:t>
      </w:r>
      <w:r w:rsidRPr="003D5D6E">
        <w:rPr>
          <w:sz w:val="16"/>
        </w:rPr>
        <w:t xml:space="preserve"> </w:t>
      </w:r>
      <w:r w:rsidRPr="003D5D6E">
        <w:rPr>
          <w:rStyle w:val="keyword-directive1"/>
          <w:sz w:val="16"/>
        </w:rPr>
        <w:t>import</w:t>
      </w:r>
      <w:r w:rsidRPr="003D5D6E">
        <w:rPr>
          <w:sz w:val="16"/>
        </w:rPr>
        <w:t xml:space="preserve"> dk.jsh.itdiplom.userdrivensignlanguagedictionary.wicket.word.SelectedWord;</w:t>
      </w:r>
    </w:p>
    <w:p w:rsidR="003D5D6E" w:rsidRPr="003D5D6E" w:rsidRDefault="003D5D6E">
      <w:pPr>
        <w:pStyle w:val="HTMLPreformatted"/>
        <w:divId w:val="222832864"/>
        <w:rPr>
          <w:sz w:val="16"/>
        </w:rPr>
      </w:pPr>
      <w:r w:rsidRPr="003D5D6E">
        <w:rPr>
          <w:rStyle w:val="line-number1"/>
          <w:sz w:val="16"/>
        </w:rPr>
        <w:t xml:space="preserve"> 13</w:t>
      </w:r>
      <w:r w:rsidRPr="003D5D6E">
        <w:rPr>
          <w:sz w:val="16"/>
        </w:rPr>
        <w:t xml:space="preserve"> </w:t>
      </w:r>
      <w:r w:rsidRPr="003D5D6E">
        <w:rPr>
          <w:rStyle w:val="keyword-directive1"/>
          <w:sz w:val="16"/>
        </w:rPr>
        <w:t>import</w:t>
      </w:r>
      <w:r w:rsidRPr="003D5D6E">
        <w:rPr>
          <w:sz w:val="16"/>
        </w:rPr>
        <w:t xml:space="preserve"> java.io.File;</w:t>
      </w:r>
    </w:p>
    <w:p w:rsidR="003D5D6E" w:rsidRPr="003D5D6E" w:rsidRDefault="003D5D6E">
      <w:pPr>
        <w:pStyle w:val="HTMLPreformatted"/>
        <w:divId w:val="222832864"/>
        <w:rPr>
          <w:sz w:val="16"/>
        </w:rPr>
      </w:pPr>
      <w:r w:rsidRPr="003D5D6E">
        <w:rPr>
          <w:rStyle w:val="line-number1"/>
          <w:sz w:val="16"/>
        </w:rPr>
        <w:t xml:space="preserve"> 14</w:t>
      </w:r>
      <w:r w:rsidRPr="003D5D6E">
        <w:rPr>
          <w:sz w:val="16"/>
        </w:rPr>
        <w:t xml:space="preserve"> </w:t>
      </w:r>
      <w:r w:rsidRPr="003D5D6E">
        <w:rPr>
          <w:rStyle w:val="keyword-directive1"/>
          <w:sz w:val="16"/>
        </w:rPr>
        <w:t>import</w:t>
      </w:r>
      <w:r w:rsidRPr="003D5D6E">
        <w:rPr>
          <w:sz w:val="16"/>
        </w:rPr>
        <w:t xml:space="preserve"> java.util.Date;</w:t>
      </w:r>
    </w:p>
    <w:p w:rsidR="003D5D6E" w:rsidRPr="003D5D6E" w:rsidRDefault="003D5D6E">
      <w:pPr>
        <w:pStyle w:val="HTMLPreformatted"/>
        <w:divId w:val="222832864"/>
        <w:rPr>
          <w:sz w:val="16"/>
        </w:rPr>
      </w:pPr>
      <w:r w:rsidRPr="003D5D6E">
        <w:rPr>
          <w:rStyle w:val="line-number1"/>
          <w:sz w:val="16"/>
        </w:rPr>
        <w:t xml:space="preserve"> 15</w:t>
      </w:r>
      <w:r w:rsidRPr="003D5D6E">
        <w:rPr>
          <w:sz w:val="16"/>
        </w:rPr>
        <w:t xml:space="preserve"> </w:t>
      </w:r>
      <w:r w:rsidRPr="003D5D6E">
        <w:rPr>
          <w:rStyle w:val="keyword-directive1"/>
          <w:sz w:val="16"/>
        </w:rPr>
        <w:t>import</w:t>
      </w:r>
      <w:r w:rsidRPr="003D5D6E">
        <w:rPr>
          <w:sz w:val="16"/>
        </w:rPr>
        <w:t xml:space="preserve"> java.util.logging.Level;</w:t>
      </w:r>
    </w:p>
    <w:p w:rsidR="003D5D6E" w:rsidRPr="003D5D6E" w:rsidRDefault="003D5D6E">
      <w:pPr>
        <w:pStyle w:val="HTMLPreformatted"/>
        <w:divId w:val="222832864"/>
        <w:rPr>
          <w:sz w:val="16"/>
        </w:rPr>
      </w:pPr>
      <w:r w:rsidRPr="003D5D6E">
        <w:rPr>
          <w:rStyle w:val="line-number1"/>
          <w:sz w:val="16"/>
        </w:rPr>
        <w:t xml:space="preserve"> 16</w:t>
      </w:r>
      <w:r w:rsidRPr="003D5D6E">
        <w:rPr>
          <w:sz w:val="16"/>
        </w:rPr>
        <w:t xml:space="preserve"> </w:t>
      </w:r>
      <w:r w:rsidRPr="003D5D6E">
        <w:rPr>
          <w:rStyle w:val="keyword-directive1"/>
          <w:sz w:val="16"/>
        </w:rPr>
        <w:t>import</w:t>
      </w:r>
      <w:r w:rsidRPr="003D5D6E">
        <w:rPr>
          <w:sz w:val="16"/>
        </w:rPr>
        <w:t xml:space="preserve"> java.util.logging.Logger;</w:t>
      </w:r>
    </w:p>
    <w:p w:rsidR="003D5D6E" w:rsidRPr="003D5D6E" w:rsidRDefault="003D5D6E">
      <w:pPr>
        <w:pStyle w:val="HTMLPreformatted"/>
        <w:divId w:val="222832864"/>
        <w:rPr>
          <w:sz w:val="16"/>
        </w:rPr>
      </w:pPr>
      <w:r w:rsidRPr="003D5D6E">
        <w:rPr>
          <w:rStyle w:val="line-number1"/>
          <w:sz w:val="16"/>
        </w:rPr>
        <w:t xml:space="preserve"> 17</w:t>
      </w:r>
      <w:r w:rsidRPr="003D5D6E">
        <w:rPr>
          <w:sz w:val="16"/>
        </w:rPr>
        <w:t xml:space="preserve"> </w:t>
      </w:r>
      <w:r w:rsidRPr="003D5D6E">
        <w:rPr>
          <w:rStyle w:val="keyword-directive1"/>
          <w:sz w:val="16"/>
        </w:rPr>
        <w:t>import</w:t>
      </w:r>
      <w:r w:rsidRPr="003D5D6E">
        <w:rPr>
          <w:sz w:val="16"/>
        </w:rPr>
        <w:t xml:space="preserve"> org.apache.wicket.AttributeModifier;</w:t>
      </w:r>
    </w:p>
    <w:p w:rsidR="003D5D6E" w:rsidRPr="003D5D6E" w:rsidRDefault="003D5D6E">
      <w:pPr>
        <w:pStyle w:val="HTMLPreformatted"/>
        <w:divId w:val="222832864"/>
        <w:rPr>
          <w:sz w:val="16"/>
        </w:rPr>
      </w:pPr>
      <w:r w:rsidRPr="003D5D6E">
        <w:rPr>
          <w:rStyle w:val="line-number1"/>
          <w:sz w:val="16"/>
        </w:rPr>
        <w:t xml:space="preserve"> 18</w:t>
      </w:r>
      <w:r w:rsidRPr="003D5D6E">
        <w:rPr>
          <w:sz w:val="16"/>
        </w:rPr>
        <w:t xml:space="preserve"> </w:t>
      </w:r>
      <w:r w:rsidRPr="003D5D6E">
        <w:rPr>
          <w:rStyle w:val="keyword-directive1"/>
          <w:sz w:val="16"/>
        </w:rPr>
        <w:t>import</w:t>
      </w:r>
      <w:r w:rsidRPr="003D5D6E">
        <w:rPr>
          <w:sz w:val="16"/>
        </w:rPr>
        <w:t xml:space="preserve"> org.apache.wicket.Page;</w:t>
      </w:r>
    </w:p>
    <w:p w:rsidR="003D5D6E" w:rsidRPr="003D5D6E" w:rsidRDefault="003D5D6E">
      <w:pPr>
        <w:pStyle w:val="HTMLPreformatted"/>
        <w:divId w:val="222832864"/>
        <w:rPr>
          <w:sz w:val="16"/>
        </w:rPr>
      </w:pPr>
      <w:r w:rsidRPr="003D5D6E">
        <w:rPr>
          <w:rStyle w:val="line-number1"/>
          <w:sz w:val="16"/>
        </w:rPr>
        <w:t xml:space="preserve"> 19</w:t>
      </w:r>
      <w:r w:rsidRPr="003D5D6E">
        <w:rPr>
          <w:sz w:val="16"/>
        </w:rPr>
        <w:t xml:space="preserve"> </w:t>
      </w:r>
      <w:r w:rsidRPr="003D5D6E">
        <w:rPr>
          <w:rStyle w:val="keyword-directive1"/>
          <w:sz w:val="16"/>
        </w:rPr>
        <w:t>import</w:t>
      </w:r>
      <w:r w:rsidRPr="003D5D6E">
        <w:rPr>
          <w:sz w:val="16"/>
        </w:rPr>
        <w:t xml:space="preserve"> org.apache.wicket.ResourceReference;</w:t>
      </w:r>
    </w:p>
    <w:p w:rsidR="003D5D6E" w:rsidRPr="003D5D6E" w:rsidRDefault="003D5D6E">
      <w:pPr>
        <w:pStyle w:val="HTMLPreformatted"/>
        <w:divId w:val="222832864"/>
        <w:rPr>
          <w:sz w:val="16"/>
        </w:rPr>
      </w:pPr>
      <w:r w:rsidRPr="003D5D6E">
        <w:rPr>
          <w:rStyle w:val="line-number1"/>
          <w:sz w:val="16"/>
        </w:rPr>
        <w:t xml:space="preserve"> 20</w:t>
      </w:r>
      <w:r w:rsidRPr="003D5D6E">
        <w:rPr>
          <w:sz w:val="16"/>
        </w:rPr>
        <w:t xml:space="preserve"> </w:t>
      </w:r>
      <w:r w:rsidRPr="003D5D6E">
        <w:rPr>
          <w:rStyle w:val="keyword-directive1"/>
          <w:sz w:val="16"/>
        </w:rPr>
        <w:t>import</w:t>
      </w:r>
      <w:r w:rsidRPr="003D5D6E">
        <w:rPr>
          <w:sz w:val="16"/>
        </w:rPr>
        <w:t xml:space="preserve"> org.apache.wicket.markup.html.basic.Label;</w:t>
      </w:r>
    </w:p>
    <w:p w:rsidR="003D5D6E" w:rsidRPr="003D5D6E" w:rsidRDefault="003D5D6E">
      <w:pPr>
        <w:pStyle w:val="HTMLPreformatted"/>
        <w:divId w:val="222832864"/>
        <w:rPr>
          <w:sz w:val="16"/>
        </w:rPr>
      </w:pPr>
      <w:r w:rsidRPr="003D5D6E">
        <w:rPr>
          <w:rStyle w:val="line-number1"/>
          <w:sz w:val="16"/>
        </w:rPr>
        <w:t xml:space="preserve"> 21</w:t>
      </w:r>
      <w:r w:rsidRPr="003D5D6E">
        <w:rPr>
          <w:sz w:val="16"/>
        </w:rPr>
        <w:t xml:space="preserve"> </w:t>
      </w:r>
      <w:r w:rsidRPr="003D5D6E">
        <w:rPr>
          <w:rStyle w:val="keyword-directive1"/>
          <w:sz w:val="16"/>
        </w:rPr>
        <w:t>import</w:t>
      </w:r>
      <w:r w:rsidRPr="003D5D6E">
        <w:rPr>
          <w:sz w:val="16"/>
        </w:rPr>
        <w:t xml:space="preserve"> org.apache.wicket.markup.html.border.Border.BorderBodyContainer;</w:t>
      </w:r>
    </w:p>
    <w:p w:rsidR="003D5D6E" w:rsidRPr="003D5D6E" w:rsidRDefault="003D5D6E">
      <w:pPr>
        <w:pStyle w:val="HTMLPreformatted"/>
        <w:divId w:val="222832864"/>
        <w:rPr>
          <w:sz w:val="16"/>
        </w:rPr>
      </w:pPr>
      <w:r w:rsidRPr="003D5D6E">
        <w:rPr>
          <w:rStyle w:val="line-number1"/>
          <w:sz w:val="16"/>
        </w:rPr>
        <w:t xml:space="preserve"> 22</w:t>
      </w:r>
      <w:r w:rsidRPr="003D5D6E">
        <w:rPr>
          <w:sz w:val="16"/>
        </w:rPr>
        <w:t xml:space="preserve"> </w:t>
      </w:r>
      <w:r w:rsidRPr="003D5D6E">
        <w:rPr>
          <w:rStyle w:val="keyword-directive1"/>
          <w:sz w:val="16"/>
        </w:rPr>
        <w:t>import</w:t>
      </w:r>
      <w:r w:rsidRPr="003D5D6E">
        <w:rPr>
          <w:sz w:val="16"/>
        </w:rPr>
        <w:t xml:space="preserve"> org.apache.wicket.markup.html.form.Form;</w:t>
      </w:r>
    </w:p>
    <w:p w:rsidR="003D5D6E" w:rsidRPr="003D5D6E" w:rsidRDefault="003D5D6E">
      <w:pPr>
        <w:pStyle w:val="HTMLPreformatted"/>
        <w:divId w:val="222832864"/>
        <w:rPr>
          <w:sz w:val="16"/>
        </w:rPr>
      </w:pPr>
      <w:r w:rsidRPr="003D5D6E">
        <w:rPr>
          <w:rStyle w:val="line-number1"/>
          <w:sz w:val="16"/>
        </w:rPr>
        <w:t xml:space="preserve"> 23</w:t>
      </w:r>
      <w:r w:rsidRPr="003D5D6E">
        <w:rPr>
          <w:sz w:val="16"/>
        </w:rPr>
        <w:t xml:space="preserve"> </w:t>
      </w:r>
      <w:r w:rsidRPr="003D5D6E">
        <w:rPr>
          <w:rStyle w:val="keyword-directive1"/>
          <w:sz w:val="16"/>
        </w:rPr>
        <w:t>import</w:t>
      </w:r>
      <w:r w:rsidRPr="003D5D6E">
        <w:rPr>
          <w:sz w:val="16"/>
        </w:rPr>
        <w:t xml:space="preserve"> org.apache.wicket.markup.html.form.TextArea;</w:t>
      </w:r>
    </w:p>
    <w:p w:rsidR="003D5D6E" w:rsidRPr="003D5D6E" w:rsidRDefault="003D5D6E">
      <w:pPr>
        <w:pStyle w:val="HTMLPreformatted"/>
        <w:divId w:val="222832864"/>
        <w:rPr>
          <w:sz w:val="16"/>
        </w:rPr>
      </w:pPr>
      <w:r w:rsidRPr="003D5D6E">
        <w:rPr>
          <w:rStyle w:val="line-number1"/>
          <w:sz w:val="16"/>
        </w:rPr>
        <w:t xml:space="preserve"> 24</w:t>
      </w:r>
      <w:r w:rsidRPr="003D5D6E">
        <w:rPr>
          <w:sz w:val="16"/>
        </w:rPr>
        <w:t xml:space="preserve"> </w:t>
      </w:r>
      <w:r w:rsidRPr="003D5D6E">
        <w:rPr>
          <w:rStyle w:val="keyword-directive1"/>
          <w:sz w:val="16"/>
        </w:rPr>
        <w:t>import</w:t>
      </w:r>
      <w:r w:rsidRPr="003D5D6E">
        <w:rPr>
          <w:sz w:val="16"/>
        </w:rPr>
        <w:t xml:space="preserve"> org.apache.wicket.markup.html.form.upload.FileUpload;</w:t>
      </w:r>
    </w:p>
    <w:p w:rsidR="003D5D6E" w:rsidRPr="003D5D6E" w:rsidRDefault="003D5D6E">
      <w:pPr>
        <w:pStyle w:val="HTMLPreformatted"/>
        <w:divId w:val="222832864"/>
        <w:rPr>
          <w:sz w:val="16"/>
        </w:rPr>
      </w:pPr>
      <w:r w:rsidRPr="003D5D6E">
        <w:rPr>
          <w:rStyle w:val="line-number1"/>
          <w:sz w:val="16"/>
        </w:rPr>
        <w:t xml:space="preserve"> 25</w:t>
      </w:r>
      <w:r w:rsidRPr="003D5D6E">
        <w:rPr>
          <w:sz w:val="16"/>
        </w:rPr>
        <w:t xml:space="preserve"> </w:t>
      </w:r>
      <w:r w:rsidRPr="003D5D6E">
        <w:rPr>
          <w:rStyle w:val="keyword-directive1"/>
          <w:sz w:val="16"/>
        </w:rPr>
        <w:t>import</w:t>
      </w:r>
      <w:r w:rsidRPr="003D5D6E">
        <w:rPr>
          <w:sz w:val="16"/>
        </w:rPr>
        <w:t xml:space="preserve"> org.apache.wicket.markup.html.form.upload.FileUploadField;</w:t>
      </w:r>
    </w:p>
    <w:p w:rsidR="003D5D6E" w:rsidRPr="003D5D6E" w:rsidRDefault="003D5D6E">
      <w:pPr>
        <w:pStyle w:val="HTMLPreformatted"/>
        <w:divId w:val="222832864"/>
        <w:rPr>
          <w:sz w:val="16"/>
        </w:rPr>
      </w:pPr>
      <w:r w:rsidRPr="003D5D6E">
        <w:rPr>
          <w:rStyle w:val="line-number1"/>
          <w:sz w:val="16"/>
        </w:rPr>
        <w:t xml:space="preserve"> 26</w:t>
      </w:r>
      <w:r w:rsidRPr="003D5D6E">
        <w:rPr>
          <w:sz w:val="16"/>
        </w:rPr>
        <w:t xml:space="preserve"> </w:t>
      </w:r>
      <w:r w:rsidRPr="003D5D6E">
        <w:rPr>
          <w:rStyle w:val="keyword-directive1"/>
          <w:sz w:val="16"/>
        </w:rPr>
        <w:t>import</w:t>
      </w:r>
      <w:r w:rsidRPr="003D5D6E">
        <w:rPr>
          <w:sz w:val="16"/>
        </w:rPr>
        <w:t xml:space="preserve"> org.apache.wicket.markup.html.image.Image;</w:t>
      </w:r>
    </w:p>
    <w:p w:rsidR="003D5D6E" w:rsidRPr="003D5D6E" w:rsidRDefault="003D5D6E">
      <w:pPr>
        <w:pStyle w:val="HTMLPreformatted"/>
        <w:divId w:val="222832864"/>
        <w:rPr>
          <w:sz w:val="16"/>
        </w:rPr>
      </w:pPr>
      <w:r w:rsidRPr="003D5D6E">
        <w:rPr>
          <w:rStyle w:val="line-number1"/>
          <w:sz w:val="16"/>
        </w:rPr>
        <w:t xml:space="preserve"> 27</w:t>
      </w:r>
      <w:r w:rsidRPr="003D5D6E">
        <w:rPr>
          <w:sz w:val="16"/>
        </w:rPr>
        <w:t xml:space="preserve"> </w:t>
      </w:r>
      <w:r w:rsidRPr="003D5D6E">
        <w:rPr>
          <w:rStyle w:val="keyword-directive1"/>
          <w:sz w:val="16"/>
        </w:rPr>
        <w:t>import</w:t>
      </w:r>
      <w:r w:rsidRPr="003D5D6E">
        <w:rPr>
          <w:sz w:val="16"/>
        </w:rPr>
        <w:t xml:space="preserve"> org.apache.wicket.markup.html.link.Link;</w:t>
      </w:r>
    </w:p>
    <w:p w:rsidR="003D5D6E" w:rsidRPr="003D5D6E" w:rsidRDefault="003D5D6E">
      <w:pPr>
        <w:pStyle w:val="HTMLPreformatted"/>
        <w:divId w:val="222832864"/>
        <w:rPr>
          <w:sz w:val="16"/>
        </w:rPr>
      </w:pPr>
      <w:r w:rsidRPr="003D5D6E">
        <w:rPr>
          <w:rStyle w:val="line-number1"/>
          <w:sz w:val="16"/>
        </w:rPr>
        <w:t xml:space="preserve"> 28</w:t>
      </w:r>
      <w:r w:rsidRPr="003D5D6E">
        <w:rPr>
          <w:sz w:val="16"/>
        </w:rPr>
        <w:t xml:space="preserve"> </w:t>
      </w:r>
      <w:r w:rsidRPr="003D5D6E">
        <w:rPr>
          <w:rStyle w:val="keyword-directive1"/>
          <w:sz w:val="16"/>
        </w:rPr>
        <w:t>import</w:t>
      </w:r>
      <w:r w:rsidRPr="003D5D6E">
        <w:rPr>
          <w:sz w:val="16"/>
        </w:rPr>
        <w:t xml:space="preserve"> org.apache.wicket.model.Model;</w:t>
      </w:r>
    </w:p>
    <w:p w:rsidR="003D5D6E" w:rsidRPr="003D5D6E" w:rsidRDefault="003D5D6E">
      <w:pPr>
        <w:pStyle w:val="HTMLPreformatted"/>
        <w:divId w:val="222832864"/>
        <w:rPr>
          <w:sz w:val="16"/>
        </w:rPr>
      </w:pPr>
      <w:r w:rsidRPr="003D5D6E">
        <w:rPr>
          <w:rStyle w:val="line-number1"/>
          <w:sz w:val="16"/>
        </w:rPr>
        <w:t xml:space="preserve"> 29</w:t>
      </w:r>
      <w:r w:rsidRPr="003D5D6E">
        <w:rPr>
          <w:sz w:val="16"/>
        </w:rPr>
        <w:t xml:space="preserve"> </w:t>
      </w:r>
      <w:r w:rsidRPr="003D5D6E">
        <w:rPr>
          <w:rStyle w:val="keyword-directive1"/>
          <w:sz w:val="16"/>
        </w:rPr>
        <w:t>import</w:t>
      </w:r>
      <w:r w:rsidRPr="003D5D6E">
        <w:rPr>
          <w:sz w:val="16"/>
        </w:rPr>
        <w:t xml:space="preserve"> org.apache.wicket.model.PropertyModel;</w:t>
      </w:r>
    </w:p>
    <w:p w:rsidR="003D5D6E" w:rsidRPr="003D5D6E" w:rsidRDefault="003D5D6E">
      <w:pPr>
        <w:pStyle w:val="HTMLPreformatted"/>
        <w:divId w:val="222832864"/>
        <w:rPr>
          <w:sz w:val="16"/>
        </w:rPr>
      </w:pPr>
      <w:r w:rsidRPr="003D5D6E">
        <w:rPr>
          <w:rStyle w:val="line-number1"/>
          <w:sz w:val="16"/>
        </w:rPr>
        <w:t xml:space="preserve"> 30</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31</w:t>
      </w:r>
      <w:r w:rsidRPr="003D5D6E">
        <w:rPr>
          <w:sz w:val="16"/>
        </w:rPr>
        <w:t xml:space="preserve"> </w:t>
      </w:r>
      <w:r w:rsidRPr="003D5D6E">
        <w:rPr>
          <w:rStyle w:val="comment1"/>
          <w:sz w:val="16"/>
        </w:rPr>
        <w:t>/**</w:t>
      </w:r>
    </w:p>
    <w:p w:rsidR="003D5D6E" w:rsidRPr="003D5D6E" w:rsidRDefault="003D5D6E">
      <w:pPr>
        <w:pStyle w:val="HTMLPreformatted"/>
        <w:divId w:val="222832864"/>
        <w:rPr>
          <w:sz w:val="16"/>
        </w:rPr>
      </w:pPr>
      <w:r w:rsidRPr="003D5D6E">
        <w:rPr>
          <w:rStyle w:val="line-number1"/>
          <w:sz w:val="16"/>
        </w:rPr>
        <w:t xml:space="preserve"> 32</w:t>
      </w:r>
      <w:r w:rsidRPr="003D5D6E">
        <w:rPr>
          <w:sz w:val="16"/>
        </w:rPr>
        <w:t xml:space="preserve"> </w:t>
      </w:r>
      <w:r w:rsidRPr="003D5D6E">
        <w:rPr>
          <w:rStyle w:val="comment1"/>
          <w:sz w:val="16"/>
        </w:rPr>
        <w:t xml:space="preserve"> * Upload</w:t>
      </w:r>
      <w:r w:rsidRPr="003D5D6E">
        <w:rPr>
          <w:sz w:val="16"/>
        </w:rPr>
        <w:t xml:space="preserve"> </w:t>
      </w:r>
      <w:r w:rsidRPr="003D5D6E">
        <w:rPr>
          <w:rStyle w:val="comment1"/>
          <w:sz w:val="16"/>
        </w:rPr>
        <w:t>page.</w:t>
      </w:r>
    </w:p>
    <w:p w:rsidR="003D5D6E" w:rsidRPr="003D5D6E" w:rsidRDefault="003D5D6E">
      <w:pPr>
        <w:pStyle w:val="HTMLPreformatted"/>
        <w:divId w:val="222832864"/>
        <w:rPr>
          <w:sz w:val="16"/>
        </w:rPr>
      </w:pPr>
      <w:r w:rsidRPr="003D5D6E">
        <w:rPr>
          <w:rStyle w:val="line-number1"/>
          <w:sz w:val="16"/>
        </w:rPr>
        <w:t xml:space="preserve"> 33</w:t>
      </w:r>
      <w:r w:rsidRPr="003D5D6E">
        <w:rPr>
          <w:sz w:val="16"/>
        </w:rPr>
        <w:t xml:space="preserve"> </w:t>
      </w:r>
      <w:r w:rsidRPr="003D5D6E">
        <w:rPr>
          <w:rStyle w:val="comment1"/>
          <w:sz w:val="16"/>
        </w:rPr>
        <w:t xml:space="preserve"> * </w:t>
      </w:r>
    </w:p>
    <w:p w:rsidR="003D5D6E" w:rsidRPr="003D5D6E" w:rsidRDefault="003D5D6E">
      <w:pPr>
        <w:pStyle w:val="HTMLPreformatted"/>
        <w:divId w:val="222832864"/>
        <w:rPr>
          <w:sz w:val="16"/>
        </w:rPr>
      </w:pPr>
      <w:r w:rsidRPr="003D5D6E">
        <w:rPr>
          <w:rStyle w:val="line-number1"/>
          <w:sz w:val="16"/>
        </w:rPr>
        <w:t xml:space="preserve"> 34</w:t>
      </w:r>
      <w:r w:rsidRPr="003D5D6E">
        <w:rPr>
          <w:sz w:val="16"/>
        </w:rPr>
        <w:t xml:space="preserve"> </w:t>
      </w:r>
      <w:r w:rsidRPr="003D5D6E">
        <w:rPr>
          <w:rStyle w:val="comment1"/>
          <w:sz w:val="16"/>
        </w:rPr>
        <w:t xml:space="preserve"> * </w:t>
      </w:r>
      <w:r w:rsidRPr="003D5D6E">
        <w:rPr>
          <w:rStyle w:val="st01"/>
          <w:sz w:val="16"/>
        </w:rPr>
        <w:t>@author</w:t>
      </w:r>
      <w:r w:rsidRPr="003D5D6E">
        <w:rPr>
          <w:sz w:val="16"/>
        </w:rPr>
        <w:t xml:space="preserve"> </w:t>
      </w:r>
      <w:r w:rsidRPr="003D5D6E">
        <w:rPr>
          <w:rStyle w:val="comment1"/>
          <w:sz w:val="16"/>
        </w:rPr>
        <w:t>Jan</w:t>
      </w:r>
      <w:r w:rsidRPr="003D5D6E">
        <w:rPr>
          <w:sz w:val="16"/>
        </w:rPr>
        <w:t xml:space="preserve"> </w:t>
      </w:r>
      <w:r w:rsidRPr="003D5D6E">
        <w:rPr>
          <w:rStyle w:val="comment1"/>
          <w:sz w:val="16"/>
        </w:rPr>
        <w:t>S.</w:t>
      </w:r>
      <w:r w:rsidRPr="003D5D6E">
        <w:rPr>
          <w:sz w:val="16"/>
        </w:rPr>
        <w:t xml:space="preserve"> </w:t>
      </w:r>
      <w:r w:rsidRPr="003D5D6E">
        <w:rPr>
          <w:rStyle w:val="comment1"/>
          <w:sz w:val="16"/>
        </w:rPr>
        <w:t>Hansen</w:t>
      </w:r>
    </w:p>
    <w:p w:rsidR="003D5D6E" w:rsidRPr="003D5D6E" w:rsidRDefault="003D5D6E">
      <w:pPr>
        <w:pStyle w:val="HTMLPreformatted"/>
        <w:divId w:val="222832864"/>
        <w:rPr>
          <w:sz w:val="16"/>
        </w:rPr>
      </w:pPr>
      <w:r w:rsidRPr="003D5D6E">
        <w:rPr>
          <w:rStyle w:val="line-number1"/>
          <w:sz w:val="16"/>
        </w:rPr>
        <w:t xml:space="preserve"> 35</w:t>
      </w:r>
      <w:r w:rsidRPr="003D5D6E">
        <w:rPr>
          <w:sz w:val="16"/>
        </w:rPr>
        <w:t xml:space="preserve">  </w:t>
      </w:r>
      <w:r w:rsidRPr="003D5D6E">
        <w:rPr>
          <w:rStyle w:val="comment1"/>
          <w:sz w:val="16"/>
        </w:rPr>
        <w:t>*/</w:t>
      </w:r>
    </w:p>
    <w:p w:rsidR="003D5D6E" w:rsidRPr="003D5D6E" w:rsidRDefault="003D5D6E">
      <w:pPr>
        <w:pStyle w:val="HTMLPreformatted"/>
        <w:divId w:val="222832864"/>
        <w:rPr>
          <w:sz w:val="16"/>
        </w:rPr>
      </w:pPr>
      <w:r w:rsidRPr="003D5D6E">
        <w:rPr>
          <w:rStyle w:val="line-number1"/>
          <w:sz w:val="16"/>
        </w:rPr>
        <w:t xml:space="preserve"> 36</w:t>
      </w:r>
      <w:r w:rsidRPr="003D5D6E">
        <w:rPr>
          <w:sz w:val="16"/>
        </w:rPr>
        <w:t xml:space="preserve"> </w:t>
      </w:r>
      <w:r w:rsidRPr="003D5D6E">
        <w:rPr>
          <w:rStyle w:val="keyword-directive1"/>
          <w:sz w:val="16"/>
        </w:rPr>
        <w:t>public</w:t>
      </w:r>
      <w:r w:rsidRPr="003D5D6E">
        <w:rPr>
          <w:sz w:val="16"/>
        </w:rPr>
        <w:t xml:space="preserve"> </w:t>
      </w:r>
      <w:r w:rsidRPr="003D5D6E">
        <w:rPr>
          <w:rStyle w:val="keyword-directive1"/>
          <w:sz w:val="16"/>
        </w:rPr>
        <w:t>final</w:t>
      </w:r>
      <w:r w:rsidRPr="003D5D6E">
        <w:rPr>
          <w:sz w:val="16"/>
        </w:rPr>
        <w:t xml:space="preserve"> </w:t>
      </w:r>
      <w:r w:rsidRPr="003D5D6E">
        <w:rPr>
          <w:rStyle w:val="keyword-directive1"/>
          <w:sz w:val="16"/>
        </w:rPr>
        <w:t>class</w:t>
      </w:r>
      <w:r w:rsidRPr="003D5D6E">
        <w:rPr>
          <w:sz w:val="16"/>
        </w:rPr>
        <w:t xml:space="preserve"> Upload </w:t>
      </w:r>
      <w:r w:rsidRPr="003D5D6E">
        <w:rPr>
          <w:rStyle w:val="keyword-directive1"/>
          <w:sz w:val="16"/>
        </w:rPr>
        <w:t>extends</w:t>
      </w:r>
      <w:r w:rsidRPr="003D5D6E">
        <w:rPr>
          <w:sz w:val="16"/>
        </w:rPr>
        <w:t xml:space="preserve"> BasePage {</w:t>
      </w:r>
    </w:p>
    <w:p w:rsidR="003D5D6E" w:rsidRPr="003D5D6E" w:rsidRDefault="003D5D6E">
      <w:pPr>
        <w:pStyle w:val="HTMLPreformatted"/>
        <w:divId w:val="222832864"/>
        <w:rPr>
          <w:sz w:val="16"/>
        </w:rPr>
      </w:pPr>
      <w:r w:rsidRPr="003D5D6E">
        <w:rPr>
          <w:rStyle w:val="line-number1"/>
          <w:sz w:val="16"/>
        </w:rPr>
        <w:t xml:space="preserve"> 37</w:t>
      </w:r>
      <w:r w:rsidRPr="003D5D6E">
        <w:rPr>
          <w:sz w:val="16"/>
        </w:rPr>
        <w:t xml:space="preserve">     </w:t>
      </w:r>
      <w:r w:rsidRPr="003D5D6E">
        <w:rPr>
          <w:rStyle w:val="keyword-directive1"/>
          <w:sz w:val="16"/>
        </w:rPr>
        <w:t>static</w:t>
      </w:r>
      <w:r w:rsidRPr="003D5D6E">
        <w:rPr>
          <w:sz w:val="16"/>
        </w:rPr>
        <w:t xml:space="preserve"> </w:t>
      </w:r>
      <w:r w:rsidRPr="003D5D6E">
        <w:rPr>
          <w:rStyle w:val="keyword-directive1"/>
          <w:sz w:val="16"/>
        </w:rPr>
        <w:t>final</w:t>
      </w:r>
      <w:r w:rsidRPr="003D5D6E">
        <w:rPr>
          <w:sz w:val="16"/>
        </w:rPr>
        <w:t xml:space="preserve"> Logger logger = Logger.getLogger(Upload.</w:t>
      </w:r>
      <w:r w:rsidRPr="003D5D6E">
        <w:rPr>
          <w:rStyle w:val="keyword-directive1"/>
          <w:sz w:val="16"/>
        </w:rPr>
        <w:t>class</w:t>
      </w:r>
      <w:r w:rsidRPr="003D5D6E">
        <w:rPr>
          <w:sz w:val="16"/>
        </w:rPr>
        <w:t>.getName());</w:t>
      </w:r>
    </w:p>
    <w:p w:rsidR="003D5D6E" w:rsidRPr="003D5D6E" w:rsidRDefault="003D5D6E">
      <w:pPr>
        <w:pStyle w:val="HTMLPreformatted"/>
        <w:divId w:val="222832864"/>
        <w:rPr>
          <w:sz w:val="16"/>
        </w:rPr>
      </w:pPr>
      <w:r w:rsidRPr="003D5D6E">
        <w:rPr>
          <w:rStyle w:val="line-number1"/>
          <w:sz w:val="16"/>
        </w:rPr>
        <w:lastRenderedPageBreak/>
        <w:t xml:space="preserve"> 38</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39</w:t>
      </w:r>
      <w:r w:rsidRPr="003D5D6E">
        <w:rPr>
          <w:sz w:val="16"/>
        </w:rPr>
        <w:t xml:space="preserve">     </w:t>
      </w:r>
      <w:r w:rsidRPr="003D5D6E">
        <w:rPr>
          <w:rStyle w:val="keyword-directive1"/>
          <w:sz w:val="16"/>
        </w:rPr>
        <w:t>private</w:t>
      </w:r>
      <w:r w:rsidRPr="003D5D6E">
        <w:rPr>
          <w:sz w:val="16"/>
        </w:rPr>
        <w:t xml:space="preserve"> FileUploadField fileUpload;</w:t>
      </w:r>
    </w:p>
    <w:p w:rsidR="003D5D6E" w:rsidRPr="003D5D6E" w:rsidRDefault="003D5D6E">
      <w:pPr>
        <w:pStyle w:val="HTMLPreformatted"/>
        <w:divId w:val="222832864"/>
        <w:rPr>
          <w:sz w:val="16"/>
        </w:rPr>
      </w:pPr>
      <w:r w:rsidRPr="003D5D6E">
        <w:rPr>
          <w:rStyle w:val="line-number1"/>
          <w:sz w:val="16"/>
        </w:rPr>
        <w:t xml:space="preserve"> 40</w:t>
      </w:r>
      <w:r w:rsidRPr="003D5D6E">
        <w:rPr>
          <w:sz w:val="16"/>
        </w:rPr>
        <w:t xml:space="preserve">     </w:t>
      </w:r>
      <w:r w:rsidRPr="003D5D6E">
        <w:rPr>
          <w:rStyle w:val="keyword-directive1"/>
          <w:sz w:val="16"/>
        </w:rPr>
        <w:t>private</w:t>
      </w:r>
      <w:r w:rsidRPr="003D5D6E">
        <w:rPr>
          <w:sz w:val="16"/>
        </w:rPr>
        <w:t xml:space="preserve"> TextArea&lt;String&gt; description;</w:t>
      </w:r>
    </w:p>
    <w:p w:rsidR="003D5D6E" w:rsidRPr="003D5D6E" w:rsidRDefault="003D5D6E">
      <w:pPr>
        <w:pStyle w:val="HTMLPreformatted"/>
        <w:divId w:val="222832864"/>
        <w:rPr>
          <w:sz w:val="16"/>
        </w:rPr>
      </w:pPr>
      <w:r w:rsidRPr="003D5D6E">
        <w:rPr>
          <w:rStyle w:val="line-number1"/>
          <w:sz w:val="16"/>
        </w:rPr>
        <w:t xml:space="preserve"> 41</w:t>
      </w:r>
      <w:r w:rsidRPr="003D5D6E">
        <w:rPr>
          <w:sz w:val="16"/>
        </w:rPr>
        <w:t xml:space="preserve">     </w:t>
      </w:r>
      <w:r w:rsidRPr="003D5D6E">
        <w:rPr>
          <w:rStyle w:val="keyword-directive1"/>
          <w:sz w:val="16"/>
        </w:rPr>
        <w:t>private</w:t>
      </w:r>
      <w:r w:rsidRPr="003D5D6E">
        <w:rPr>
          <w:sz w:val="16"/>
        </w:rPr>
        <w:t xml:space="preserve"> String UPLOAD_FOLDER = </w:t>
      </w:r>
      <w:r w:rsidRPr="003D5D6E">
        <w:rPr>
          <w:rStyle w:val="character1"/>
          <w:sz w:val="16"/>
        </w:rPr>
        <w:t>"C:</w:t>
      </w:r>
      <w:r w:rsidRPr="003D5D6E">
        <w:rPr>
          <w:rStyle w:val="st11"/>
          <w:sz w:val="16"/>
        </w:rPr>
        <w:t>\\</w:t>
      </w:r>
      <w:r w:rsidRPr="003D5D6E">
        <w:rPr>
          <w:rStyle w:val="character1"/>
          <w:sz w:val="16"/>
        </w:rPr>
        <w:t>Temp</w:t>
      </w:r>
      <w:r w:rsidRPr="003D5D6E">
        <w:rPr>
          <w:rStyle w:val="st11"/>
          <w:sz w:val="16"/>
        </w:rPr>
        <w:t>\\</w:t>
      </w:r>
      <w:r w:rsidRPr="003D5D6E">
        <w:rPr>
          <w:rStyle w:val="character1"/>
          <w:sz w:val="16"/>
        </w:rPr>
        <w:t>Upload</w:t>
      </w:r>
      <w:r w:rsidRPr="003D5D6E">
        <w:rPr>
          <w:rStyle w:val="st11"/>
          <w:sz w:val="16"/>
        </w:rPr>
        <w:t>\\</w:t>
      </w:r>
      <w:r w:rsidRPr="003D5D6E">
        <w:rPr>
          <w:rStyle w:val="character1"/>
          <w:sz w:val="16"/>
        </w:rPr>
        <w:t>"</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42</w:t>
      </w:r>
      <w:r w:rsidRPr="003D5D6E">
        <w:rPr>
          <w:sz w:val="16"/>
        </w:rPr>
        <w:t xml:space="preserve">     </w:t>
      </w:r>
      <w:r w:rsidRPr="003D5D6E">
        <w:rPr>
          <w:rStyle w:val="keyword-directive1"/>
          <w:sz w:val="16"/>
        </w:rPr>
        <w:t>private</w:t>
      </w:r>
      <w:r w:rsidRPr="003D5D6E">
        <w:rPr>
          <w:sz w:val="16"/>
        </w:rPr>
        <w:t xml:space="preserve"> String errorMessage = </w:t>
      </w:r>
      <w:r w:rsidRPr="003D5D6E">
        <w:rPr>
          <w:rStyle w:val="character1"/>
          <w:sz w:val="16"/>
        </w:rPr>
        <w:t>""</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43</w:t>
      </w:r>
      <w:r w:rsidRPr="003D5D6E">
        <w:rPr>
          <w:sz w:val="16"/>
        </w:rPr>
        <w:t xml:space="preserve">     </w:t>
      </w:r>
      <w:r w:rsidRPr="003D5D6E">
        <w:rPr>
          <w:rStyle w:val="keyword-directive1"/>
          <w:sz w:val="16"/>
        </w:rPr>
        <w:t>private</w:t>
      </w:r>
      <w:r w:rsidRPr="003D5D6E">
        <w:rPr>
          <w:sz w:val="16"/>
        </w:rPr>
        <w:t xml:space="preserve"> Image errorIconImage = </w:t>
      </w:r>
      <w:r w:rsidRPr="003D5D6E">
        <w:rPr>
          <w:rStyle w:val="keyword-directive1"/>
          <w:sz w:val="16"/>
        </w:rPr>
        <w:t>new</w:t>
      </w:r>
      <w:r w:rsidRPr="003D5D6E">
        <w:rPr>
          <w:sz w:val="16"/>
        </w:rPr>
        <w:t xml:space="preserve"> Image(</w:t>
      </w:r>
      <w:r w:rsidRPr="003D5D6E">
        <w:rPr>
          <w:rStyle w:val="character1"/>
          <w:sz w:val="16"/>
        </w:rPr>
        <w:t>"erroricon"</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44</w:t>
      </w:r>
      <w:r w:rsidRPr="003D5D6E">
        <w:rPr>
          <w:sz w:val="16"/>
        </w:rPr>
        <w:t xml:space="preserve">             </w:t>
      </w:r>
      <w:r w:rsidRPr="003D5D6E">
        <w:rPr>
          <w:rStyle w:val="keyword-directive1"/>
          <w:sz w:val="16"/>
        </w:rPr>
        <w:t>new</w:t>
      </w:r>
      <w:r w:rsidRPr="003D5D6E">
        <w:rPr>
          <w:sz w:val="16"/>
        </w:rPr>
        <w:t xml:space="preserve"> ResourceReference(BasePage.</w:t>
      </w:r>
      <w:r w:rsidRPr="003D5D6E">
        <w:rPr>
          <w:rStyle w:val="keyword-directive1"/>
          <w:sz w:val="16"/>
        </w:rPr>
        <w:t>class</w:t>
      </w:r>
      <w:r w:rsidRPr="003D5D6E">
        <w:rPr>
          <w:sz w:val="16"/>
        </w:rPr>
        <w:t xml:space="preserve">, </w:t>
      </w:r>
      <w:r w:rsidRPr="003D5D6E">
        <w:rPr>
          <w:rStyle w:val="character1"/>
          <w:sz w:val="16"/>
        </w:rPr>
        <w:t>"icons/attention.png"</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45</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46</w:t>
      </w:r>
      <w:r w:rsidRPr="003D5D6E">
        <w:rPr>
          <w:sz w:val="16"/>
        </w:rPr>
        <w:t xml:space="preserve">     </w:t>
      </w:r>
      <w:r w:rsidRPr="003D5D6E">
        <w:rPr>
          <w:rStyle w:val="keyword-directive1"/>
          <w:sz w:val="16"/>
        </w:rPr>
        <w:t>public</w:t>
      </w:r>
      <w:r w:rsidRPr="003D5D6E">
        <w:rPr>
          <w:sz w:val="16"/>
        </w:rPr>
        <w:t xml:space="preserve"> Upload(</w:t>
      </w:r>
      <w:r w:rsidRPr="003D5D6E">
        <w:rPr>
          <w:rStyle w:val="keyword-directive1"/>
          <w:sz w:val="16"/>
        </w:rPr>
        <w:t>final</w:t>
      </w:r>
      <w:r w:rsidRPr="003D5D6E">
        <w:rPr>
          <w:sz w:val="16"/>
        </w:rPr>
        <w:t xml:space="preserve"> Word word) {</w:t>
      </w:r>
    </w:p>
    <w:p w:rsidR="003D5D6E" w:rsidRPr="003D5D6E" w:rsidRDefault="003D5D6E">
      <w:pPr>
        <w:pStyle w:val="HTMLPreformatted"/>
        <w:divId w:val="222832864"/>
        <w:rPr>
          <w:sz w:val="16"/>
        </w:rPr>
      </w:pPr>
      <w:r w:rsidRPr="003D5D6E">
        <w:rPr>
          <w:rStyle w:val="line-number1"/>
          <w:sz w:val="16"/>
        </w:rPr>
        <w:t xml:space="preserve"> 47</w:t>
      </w:r>
      <w:r w:rsidRPr="003D5D6E">
        <w:rPr>
          <w:sz w:val="16"/>
        </w:rPr>
        <w:t xml:space="preserve">         MenuBorder menuBorder = </w:t>
      </w:r>
      <w:r w:rsidRPr="003D5D6E">
        <w:rPr>
          <w:rStyle w:val="keyword-directive1"/>
          <w:sz w:val="16"/>
        </w:rPr>
        <w:t>new</w:t>
      </w:r>
      <w:r w:rsidRPr="003D5D6E">
        <w:rPr>
          <w:sz w:val="16"/>
        </w:rPr>
        <w:t xml:space="preserve"> MenuBorder(</w:t>
      </w:r>
      <w:r w:rsidRPr="003D5D6E">
        <w:rPr>
          <w:rStyle w:val="character1"/>
          <w:sz w:val="16"/>
        </w:rPr>
        <w:t>"mainNavigation"</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48</w:t>
      </w:r>
      <w:r w:rsidRPr="003D5D6E">
        <w:rPr>
          <w:sz w:val="16"/>
        </w:rPr>
        <w:t xml:space="preserve">         add(menuBorder);</w:t>
      </w:r>
    </w:p>
    <w:p w:rsidR="003D5D6E" w:rsidRPr="003D5D6E" w:rsidRDefault="003D5D6E">
      <w:pPr>
        <w:pStyle w:val="HTMLPreformatted"/>
        <w:divId w:val="222832864"/>
        <w:rPr>
          <w:sz w:val="16"/>
        </w:rPr>
      </w:pPr>
      <w:r w:rsidRPr="003D5D6E">
        <w:rPr>
          <w:rStyle w:val="line-number1"/>
          <w:sz w:val="16"/>
        </w:rPr>
        <w:t xml:space="preserve"> 49</w:t>
      </w:r>
      <w:r w:rsidRPr="003D5D6E">
        <w:rPr>
          <w:sz w:val="16"/>
        </w:rPr>
        <w:t xml:space="preserve">         BorderBodyContainer borderBodyContainer = menuBorder.getBodyContainer();</w:t>
      </w:r>
    </w:p>
    <w:p w:rsidR="003D5D6E" w:rsidRPr="003D5D6E" w:rsidRDefault="003D5D6E">
      <w:pPr>
        <w:pStyle w:val="HTMLPreformatted"/>
        <w:divId w:val="222832864"/>
        <w:rPr>
          <w:sz w:val="16"/>
        </w:rPr>
      </w:pPr>
      <w:r w:rsidRPr="003D5D6E">
        <w:rPr>
          <w:rStyle w:val="line-number1"/>
          <w:sz w:val="16"/>
        </w:rPr>
        <w:t xml:space="preserve"> 50</w:t>
      </w:r>
      <w:r w:rsidRPr="003D5D6E">
        <w:rPr>
          <w:sz w:val="16"/>
        </w:rPr>
        <w:t xml:space="preserve">         borderBodyContainer.add(</w:t>
      </w:r>
      <w:r w:rsidRPr="003D5D6E">
        <w:rPr>
          <w:rStyle w:val="keyword-directive1"/>
          <w:sz w:val="16"/>
        </w:rPr>
        <w:t>new</w:t>
      </w:r>
      <w:r w:rsidRPr="003D5D6E">
        <w:rPr>
          <w:sz w:val="16"/>
        </w:rPr>
        <w:t xml:space="preserve"> Label(</w:t>
      </w:r>
      <w:r w:rsidRPr="003D5D6E">
        <w:rPr>
          <w:rStyle w:val="character1"/>
          <w:sz w:val="16"/>
        </w:rPr>
        <w:t>"word"</w:t>
      </w:r>
      <w:r w:rsidRPr="003D5D6E">
        <w:rPr>
          <w:sz w:val="16"/>
        </w:rPr>
        <w:t>, word.getWord()));</w:t>
      </w:r>
    </w:p>
    <w:p w:rsidR="003D5D6E" w:rsidRPr="003D5D6E" w:rsidRDefault="003D5D6E">
      <w:pPr>
        <w:pStyle w:val="HTMLPreformatted"/>
        <w:divId w:val="222832864"/>
        <w:rPr>
          <w:sz w:val="16"/>
        </w:rPr>
      </w:pPr>
      <w:r w:rsidRPr="003D5D6E">
        <w:rPr>
          <w:rStyle w:val="line-number1"/>
          <w:sz w:val="16"/>
        </w:rPr>
        <w:t xml:space="preserve"> 51</w:t>
      </w:r>
      <w:r w:rsidRPr="003D5D6E">
        <w:rPr>
          <w:sz w:val="16"/>
        </w:rPr>
        <w:t xml:space="preserve">         Link back = </w:t>
      </w:r>
      <w:r w:rsidRPr="003D5D6E">
        <w:rPr>
          <w:rStyle w:val="keyword-directive1"/>
          <w:sz w:val="16"/>
        </w:rPr>
        <w:t>new</w:t>
      </w:r>
      <w:r w:rsidRPr="003D5D6E">
        <w:rPr>
          <w:sz w:val="16"/>
        </w:rPr>
        <w:t xml:space="preserve"> Link(</w:t>
      </w:r>
      <w:r w:rsidRPr="003D5D6E">
        <w:rPr>
          <w:rStyle w:val="character1"/>
          <w:sz w:val="16"/>
        </w:rPr>
        <w:t>"back"</w:t>
      </w:r>
      <w:r w:rsidRPr="003D5D6E">
        <w:rPr>
          <w:sz w:val="16"/>
        </w:rPr>
        <w:t>) {</w:t>
      </w:r>
    </w:p>
    <w:p w:rsidR="003D5D6E" w:rsidRPr="003D5D6E" w:rsidRDefault="003D5D6E">
      <w:pPr>
        <w:pStyle w:val="HTMLPreformatted"/>
        <w:divId w:val="222832864"/>
        <w:rPr>
          <w:sz w:val="16"/>
        </w:rPr>
      </w:pPr>
      <w:r w:rsidRPr="003D5D6E">
        <w:rPr>
          <w:rStyle w:val="line-number1"/>
          <w:sz w:val="16"/>
        </w:rPr>
        <w:t xml:space="preserve"> 52</w:t>
      </w:r>
      <w:r w:rsidRPr="003D5D6E">
        <w:rPr>
          <w:sz w:val="16"/>
        </w:rPr>
        <w:t xml:space="preserve">             @Override</w:t>
      </w:r>
    </w:p>
    <w:p w:rsidR="003D5D6E" w:rsidRPr="003D5D6E" w:rsidRDefault="003D5D6E">
      <w:pPr>
        <w:pStyle w:val="HTMLPreformatted"/>
        <w:divId w:val="222832864"/>
        <w:rPr>
          <w:sz w:val="16"/>
        </w:rPr>
      </w:pPr>
      <w:r w:rsidRPr="003D5D6E">
        <w:rPr>
          <w:rStyle w:val="line-number1"/>
          <w:sz w:val="16"/>
        </w:rPr>
        <w:t xml:space="preserve"> 53</w:t>
      </w:r>
      <w:r w:rsidRPr="003D5D6E">
        <w:rPr>
          <w:sz w:val="16"/>
        </w:rPr>
        <w:t xml:space="preserve">             </w:t>
      </w:r>
      <w:r w:rsidRPr="003D5D6E">
        <w:rPr>
          <w:rStyle w:val="keyword-directive1"/>
          <w:sz w:val="16"/>
        </w:rPr>
        <w:t>public</w:t>
      </w:r>
      <w:r w:rsidRPr="003D5D6E">
        <w:rPr>
          <w:sz w:val="16"/>
        </w:rPr>
        <w:t xml:space="preserve"> </w:t>
      </w:r>
      <w:r w:rsidRPr="003D5D6E">
        <w:rPr>
          <w:rStyle w:val="keyword-directive1"/>
          <w:sz w:val="16"/>
        </w:rPr>
        <w:t>void</w:t>
      </w:r>
      <w:r w:rsidRPr="003D5D6E">
        <w:rPr>
          <w:sz w:val="16"/>
        </w:rPr>
        <w:t xml:space="preserve"> onClick() {</w:t>
      </w:r>
    </w:p>
    <w:p w:rsidR="003D5D6E" w:rsidRPr="003D5D6E" w:rsidRDefault="003D5D6E">
      <w:pPr>
        <w:pStyle w:val="HTMLPreformatted"/>
        <w:divId w:val="222832864"/>
        <w:rPr>
          <w:sz w:val="16"/>
        </w:rPr>
      </w:pPr>
      <w:r w:rsidRPr="003D5D6E">
        <w:rPr>
          <w:rStyle w:val="line-number1"/>
          <w:sz w:val="16"/>
        </w:rPr>
        <w:t xml:space="preserve"> 54</w:t>
      </w:r>
      <w:r w:rsidRPr="003D5D6E">
        <w:rPr>
          <w:sz w:val="16"/>
        </w:rPr>
        <w:t xml:space="preserve">                 Page page = </w:t>
      </w:r>
      <w:r w:rsidRPr="003D5D6E">
        <w:rPr>
          <w:rStyle w:val="keyword-directive1"/>
          <w:sz w:val="16"/>
        </w:rPr>
        <w:t>new</w:t>
      </w:r>
      <w:r w:rsidRPr="003D5D6E">
        <w:rPr>
          <w:sz w:val="16"/>
        </w:rPr>
        <w:t xml:space="preserve"> SelectedWord(word);</w:t>
      </w:r>
    </w:p>
    <w:p w:rsidR="003D5D6E" w:rsidRPr="003D5D6E" w:rsidRDefault="003D5D6E">
      <w:pPr>
        <w:pStyle w:val="HTMLPreformatted"/>
        <w:divId w:val="222832864"/>
        <w:rPr>
          <w:sz w:val="16"/>
        </w:rPr>
      </w:pPr>
      <w:r w:rsidRPr="003D5D6E">
        <w:rPr>
          <w:rStyle w:val="line-number1"/>
          <w:sz w:val="16"/>
        </w:rPr>
        <w:t xml:space="preserve"> 55</w:t>
      </w:r>
      <w:r w:rsidRPr="003D5D6E">
        <w:rPr>
          <w:sz w:val="16"/>
        </w:rPr>
        <w:t xml:space="preserve">                 setResponsePage(page);</w:t>
      </w:r>
    </w:p>
    <w:p w:rsidR="003D5D6E" w:rsidRPr="003D5D6E" w:rsidRDefault="003D5D6E">
      <w:pPr>
        <w:pStyle w:val="HTMLPreformatted"/>
        <w:divId w:val="222832864"/>
        <w:rPr>
          <w:sz w:val="16"/>
        </w:rPr>
      </w:pPr>
      <w:r w:rsidRPr="003D5D6E">
        <w:rPr>
          <w:rStyle w:val="line-number1"/>
          <w:sz w:val="16"/>
        </w:rPr>
        <w:t xml:space="preserve"> 56</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57</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58</w:t>
      </w:r>
      <w:r w:rsidRPr="003D5D6E">
        <w:rPr>
          <w:sz w:val="16"/>
        </w:rPr>
        <w:t xml:space="preserve">         borderBodyContainer.add(back);</w:t>
      </w:r>
    </w:p>
    <w:p w:rsidR="003D5D6E" w:rsidRPr="003D5D6E" w:rsidRDefault="003D5D6E">
      <w:pPr>
        <w:pStyle w:val="HTMLPreformatted"/>
        <w:divId w:val="222832864"/>
        <w:rPr>
          <w:sz w:val="16"/>
        </w:rPr>
      </w:pPr>
      <w:r w:rsidRPr="003D5D6E">
        <w:rPr>
          <w:rStyle w:val="line-number1"/>
          <w:sz w:val="16"/>
        </w:rPr>
        <w:t xml:space="preserve"> 59</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60</w:t>
      </w:r>
      <w:r w:rsidRPr="003D5D6E">
        <w:rPr>
          <w:sz w:val="16"/>
        </w:rPr>
        <w:t xml:space="preserve">         Form form = </w:t>
      </w:r>
      <w:r w:rsidRPr="003D5D6E">
        <w:rPr>
          <w:rStyle w:val="keyword-directive1"/>
          <w:sz w:val="16"/>
        </w:rPr>
        <w:t>new</w:t>
      </w:r>
      <w:r w:rsidRPr="003D5D6E">
        <w:rPr>
          <w:sz w:val="16"/>
        </w:rPr>
        <w:t xml:space="preserve"> Form(</w:t>
      </w:r>
      <w:r w:rsidRPr="003D5D6E">
        <w:rPr>
          <w:rStyle w:val="character1"/>
          <w:sz w:val="16"/>
        </w:rPr>
        <w:t>"form"</w:t>
      </w:r>
      <w:r w:rsidRPr="003D5D6E">
        <w:rPr>
          <w:sz w:val="16"/>
        </w:rPr>
        <w:t>) {</w:t>
      </w:r>
    </w:p>
    <w:p w:rsidR="003D5D6E" w:rsidRPr="003D5D6E" w:rsidRDefault="003D5D6E">
      <w:pPr>
        <w:pStyle w:val="HTMLPreformatted"/>
        <w:divId w:val="222832864"/>
        <w:rPr>
          <w:sz w:val="16"/>
        </w:rPr>
      </w:pPr>
      <w:r w:rsidRPr="003D5D6E">
        <w:rPr>
          <w:rStyle w:val="line-number1"/>
          <w:sz w:val="16"/>
        </w:rPr>
        <w:t xml:space="preserve"> 61</w:t>
      </w:r>
      <w:r w:rsidRPr="003D5D6E">
        <w:rPr>
          <w:sz w:val="16"/>
        </w:rPr>
        <w:t xml:space="preserve">             @Override</w:t>
      </w:r>
    </w:p>
    <w:p w:rsidR="003D5D6E" w:rsidRPr="003D5D6E" w:rsidRDefault="003D5D6E">
      <w:pPr>
        <w:pStyle w:val="HTMLPreformatted"/>
        <w:divId w:val="222832864"/>
        <w:rPr>
          <w:sz w:val="16"/>
        </w:rPr>
      </w:pPr>
      <w:r w:rsidRPr="003D5D6E">
        <w:rPr>
          <w:rStyle w:val="line-number1"/>
          <w:sz w:val="16"/>
        </w:rPr>
        <w:t xml:space="preserve"> 62</w:t>
      </w:r>
      <w:r w:rsidRPr="003D5D6E">
        <w:rPr>
          <w:sz w:val="16"/>
        </w:rPr>
        <w:t xml:space="preserve">             </w:t>
      </w:r>
      <w:r w:rsidRPr="003D5D6E">
        <w:rPr>
          <w:rStyle w:val="keyword-directive1"/>
          <w:sz w:val="16"/>
        </w:rPr>
        <w:t>protected</w:t>
      </w:r>
      <w:r w:rsidRPr="003D5D6E">
        <w:rPr>
          <w:sz w:val="16"/>
        </w:rPr>
        <w:t xml:space="preserve"> </w:t>
      </w:r>
      <w:r w:rsidRPr="003D5D6E">
        <w:rPr>
          <w:rStyle w:val="keyword-directive1"/>
          <w:sz w:val="16"/>
        </w:rPr>
        <w:t>void</w:t>
      </w:r>
      <w:r w:rsidRPr="003D5D6E">
        <w:rPr>
          <w:sz w:val="16"/>
        </w:rPr>
        <w:t xml:space="preserve"> onError() {</w:t>
      </w:r>
    </w:p>
    <w:p w:rsidR="003D5D6E" w:rsidRPr="003D5D6E" w:rsidRDefault="003D5D6E">
      <w:pPr>
        <w:pStyle w:val="HTMLPreformatted"/>
        <w:divId w:val="222832864"/>
        <w:rPr>
          <w:sz w:val="16"/>
        </w:rPr>
      </w:pPr>
      <w:r w:rsidRPr="003D5D6E">
        <w:rPr>
          <w:rStyle w:val="line-number1"/>
          <w:sz w:val="16"/>
        </w:rPr>
        <w:t xml:space="preserve"> 63</w:t>
      </w:r>
      <w:r w:rsidRPr="003D5D6E">
        <w:rPr>
          <w:sz w:val="16"/>
        </w:rPr>
        <w:t xml:space="preserve">                 </w:t>
      </w:r>
      <w:r w:rsidRPr="003D5D6E">
        <w:rPr>
          <w:rStyle w:val="keyword-directive1"/>
          <w:sz w:val="16"/>
        </w:rPr>
        <w:t>if</w:t>
      </w:r>
      <w:r w:rsidRPr="003D5D6E">
        <w:rPr>
          <w:sz w:val="16"/>
        </w:rPr>
        <w:t xml:space="preserve"> (emptyRequiredFields()) {</w:t>
      </w:r>
    </w:p>
    <w:p w:rsidR="003D5D6E" w:rsidRPr="003D5D6E" w:rsidRDefault="003D5D6E">
      <w:pPr>
        <w:pStyle w:val="HTMLPreformatted"/>
        <w:divId w:val="222832864"/>
        <w:rPr>
          <w:sz w:val="16"/>
        </w:rPr>
      </w:pPr>
      <w:r w:rsidRPr="003D5D6E">
        <w:rPr>
          <w:rStyle w:val="line-number1"/>
          <w:sz w:val="16"/>
        </w:rPr>
        <w:t xml:space="preserve"> 64</w:t>
      </w:r>
      <w:r w:rsidRPr="003D5D6E">
        <w:rPr>
          <w:sz w:val="16"/>
        </w:rPr>
        <w:t xml:space="preserve">                     setErrorMessage(</w:t>
      </w:r>
      <w:r w:rsidRPr="003D5D6E">
        <w:rPr>
          <w:rStyle w:val="character1"/>
          <w:sz w:val="16"/>
        </w:rPr>
        <w:t>"'Vælg video fil' skal udfyldes."</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65</w:t>
      </w:r>
      <w:r w:rsidRPr="003D5D6E">
        <w:rPr>
          <w:sz w:val="16"/>
        </w:rPr>
        <w:t xml:space="preserve">                     </w:t>
      </w:r>
      <w:r w:rsidRPr="003D5D6E">
        <w:rPr>
          <w:rStyle w:val="keyword-directive1"/>
          <w:sz w:val="16"/>
        </w:rPr>
        <w:t>return</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66</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67</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68</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69</w:t>
      </w:r>
      <w:r w:rsidRPr="003D5D6E">
        <w:rPr>
          <w:sz w:val="16"/>
        </w:rPr>
        <w:t xml:space="preserve">             </w:t>
      </w:r>
      <w:r w:rsidRPr="003D5D6E">
        <w:rPr>
          <w:rStyle w:val="keyword-directive1"/>
          <w:sz w:val="16"/>
        </w:rPr>
        <w:t>private</w:t>
      </w:r>
      <w:r w:rsidRPr="003D5D6E">
        <w:rPr>
          <w:sz w:val="16"/>
        </w:rPr>
        <w:t xml:space="preserve"> </w:t>
      </w:r>
      <w:r w:rsidRPr="003D5D6E">
        <w:rPr>
          <w:rStyle w:val="keyword-directive1"/>
          <w:sz w:val="16"/>
        </w:rPr>
        <w:t>boolean</w:t>
      </w:r>
      <w:r w:rsidRPr="003D5D6E">
        <w:rPr>
          <w:sz w:val="16"/>
        </w:rPr>
        <w:t xml:space="preserve"> emptyRequiredFields() {</w:t>
      </w:r>
    </w:p>
    <w:p w:rsidR="003D5D6E" w:rsidRPr="003D5D6E" w:rsidRDefault="003D5D6E">
      <w:pPr>
        <w:pStyle w:val="HTMLPreformatted"/>
        <w:divId w:val="222832864"/>
        <w:rPr>
          <w:sz w:val="16"/>
        </w:rPr>
      </w:pPr>
      <w:r w:rsidRPr="003D5D6E">
        <w:rPr>
          <w:rStyle w:val="line-number1"/>
          <w:sz w:val="16"/>
        </w:rPr>
        <w:t xml:space="preserve"> 70</w:t>
      </w:r>
      <w:r w:rsidRPr="003D5D6E">
        <w:rPr>
          <w:sz w:val="16"/>
        </w:rPr>
        <w:t xml:space="preserve">                 </w:t>
      </w:r>
      <w:r w:rsidRPr="003D5D6E">
        <w:rPr>
          <w:rStyle w:val="comment1"/>
          <w:sz w:val="16"/>
        </w:rPr>
        <w:t>//Test for empty/required fields</w:t>
      </w:r>
    </w:p>
    <w:p w:rsidR="003D5D6E" w:rsidRPr="003D5D6E" w:rsidRDefault="003D5D6E">
      <w:pPr>
        <w:pStyle w:val="HTMLPreformatted"/>
        <w:divId w:val="222832864"/>
        <w:rPr>
          <w:sz w:val="16"/>
        </w:rPr>
      </w:pPr>
      <w:r w:rsidRPr="003D5D6E">
        <w:rPr>
          <w:rStyle w:val="line-number1"/>
          <w:sz w:val="16"/>
        </w:rPr>
        <w:t xml:space="preserve"> 71</w:t>
      </w:r>
      <w:r w:rsidRPr="003D5D6E">
        <w:rPr>
          <w:sz w:val="16"/>
        </w:rPr>
        <w:t xml:space="preserve">                 </w:t>
      </w:r>
      <w:r w:rsidRPr="003D5D6E">
        <w:rPr>
          <w:rStyle w:val="keyword-directive1"/>
          <w:sz w:val="16"/>
        </w:rPr>
        <w:t>boolean</w:t>
      </w:r>
      <w:r w:rsidRPr="003D5D6E">
        <w:rPr>
          <w:sz w:val="16"/>
        </w:rPr>
        <w:t xml:space="preserve"> emptyFields = </w:t>
      </w:r>
      <w:r w:rsidRPr="003D5D6E">
        <w:rPr>
          <w:rStyle w:val="keyword-directive1"/>
          <w:sz w:val="16"/>
        </w:rPr>
        <w:t>false</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72</w:t>
      </w:r>
      <w:r w:rsidRPr="003D5D6E">
        <w:rPr>
          <w:sz w:val="16"/>
        </w:rPr>
        <w:t xml:space="preserve">                 </w:t>
      </w:r>
      <w:r w:rsidRPr="003D5D6E">
        <w:rPr>
          <w:rStyle w:val="keyword-directive1"/>
          <w:sz w:val="16"/>
        </w:rPr>
        <w:t>if</w:t>
      </w:r>
      <w:r w:rsidRPr="003D5D6E">
        <w:rPr>
          <w:sz w:val="16"/>
        </w:rPr>
        <w:t xml:space="preserve"> (!fileUpload.checkRequired()) {</w:t>
      </w:r>
    </w:p>
    <w:p w:rsidR="003D5D6E" w:rsidRPr="003D5D6E" w:rsidRDefault="003D5D6E">
      <w:pPr>
        <w:pStyle w:val="HTMLPreformatted"/>
        <w:divId w:val="222832864"/>
        <w:rPr>
          <w:sz w:val="16"/>
        </w:rPr>
      </w:pPr>
      <w:r w:rsidRPr="003D5D6E">
        <w:rPr>
          <w:rStyle w:val="line-number1"/>
          <w:sz w:val="16"/>
        </w:rPr>
        <w:t xml:space="preserve"> 73</w:t>
      </w:r>
      <w:r w:rsidRPr="003D5D6E">
        <w:rPr>
          <w:sz w:val="16"/>
        </w:rPr>
        <w:t xml:space="preserve">                     emptyFields = </w:t>
      </w:r>
      <w:r w:rsidRPr="003D5D6E">
        <w:rPr>
          <w:rStyle w:val="keyword-directive1"/>
          <w:sz w:val="16"/>
        </w:rPr>
        <w:t>true</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74</w:t>
      </w:r>
      <w:r w:rsidRPr="003D5D6E">
        <w:rPr>
          <w:sz w:val="16"/>
        </w:rPr>
        <w:t xml:space="preserve">                     fileUpload.add(</w:t>
      </w:r>
      <w:r w:rsidRPr="003D5D6E">
        <w:rPr>
          <w:rStyle w:val="keyword-directive1"/>
          <w:sz w:val="16"/>
        </w:rPr>
        <w:t>new</w:t>
      </w:r>
      <w:r w:rsidRPr="003D5D6E">
        <w:rPr>
          <w:sz w:val="16"/>
        </w:rPr>
        <w:t xml:space="preserve"> AttributeModifier(</w:t>
      </w:r>
      <w:r w:rsidRPr="003D5D6E">
        <w:rPr>
          <w:rStyle w:val="character1"/>
          <w:sz w:val="16"/>
        </w:rPr>
        <w:t>"style"</w:t>
      </w:r>
      <w:r w:rsidRPr="003D5D6E">
        <w:rPr>
          <w:sz w:val="16"/>
        </w:rPr>
        <w:t xml:space="preserve">, </w:t>
      </w:r>
      <w:r w:rsidRPr="003D5D6E">
        <w:rPr>
          <w:rStyle w:val="keyword-directive1"/>
          <w:sz w:val="16"/>
        </w:rPr>
        <w:t>true</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75</w:t>
      </w:r>
      <w:r w:rsidRPr="003D5D6E">
        <w:rPr>
          <w:sz w:val="16"/>
        </w:rPr>
        <w:t xml:space="preserve">                             </w:t>
      </w:r>
      <w:r w:rsidRPr="003D5D6E">
        <w:rPr>
          <w:rStyle w:val="keyword-directive1"/>
          <w:sz w:val="16"/>
        </w:rPr>
        <w:t>new</w:t>
      </w:r>
      <w:r w:rsidRPr="003D5D6E">
        <w:rPr>
          <w:sz w:val="16"/>
        </w:rPr>
        <w:t xml:space="preserve"> Model(</w:t>
      </w:r>
      <w:r w:rsidRPr="003D5D6E">
        <w:rPr>
          <w:rStyle w:val="character1"/>
          <w:sz w:val="16"/>
        </w:rPr>
        <w:t>"border-color:red;"</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76</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77</w:t>
      </w:r>
      <w:r w:rsidRPr="003D5D6E">
        <w:rPr>
          <w:sz w:val="16"/>
        </w:rPr>
        <w:t xml:space="preserve">                 </w:t>
      </w:r>
      <w:r w:rsidRPr="003D5D6E">
        <w:rPr>
          <w:rStyle w:val="keyword-directive1"/>
          <w:sz w:val="16"/>
        </w:rPr>
        <w:t>else</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78</w:t>
      </w:r>
      <w:r w:rsidRPr="003D5D6E">
        <w:rPr>
          <w:sz w:val="16"/>
        </w:rPr>
        <w:t xml:space="preserve">                     fileUpload.add(</w:t>
      </w:r>
      <w:r w:rsidRPr="003D5D6E">
        <w:rPr>
          <w:rStyle w:val="keyword-directive1"/>
          <w:sz w:val="16"/>
        </w:rPr>
        <w:t>new</w:t>
      </w:r>
      <w:r w:rsidRPr="003D5D6E">
        <w:rPr>
          <w:sz w:val="16"/>
        </w:rPr>
        <w:t xml:space="preserve"> AttributeModifier(</w:t>
      </w:r>
      <w:r w:rsidRPr="003D5D6E">
        <w:rPr>
          <w:rStyle w:val="character1"/>
          <w:sz w:val="16"/>
        </w:rPr>
        <w:t>"style"</w:t>
      </w:r>
      <w:r w:rsidRPr="003D5D6E">
        <w:rPr>
          <w:sz w:val="16"/>
        </w:rPr>
        <w:t xml:space="preserve">, </w:t>
      </w:r>
      <w:r w:rsidRPr="003D5D6E">
        <w:rPr>
          <w:rStyle w:val="keyword-directive1"/>
          <w:sz w:val="16"/>
        </w:rPr>
        <w:t>true</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79</w:t>
      </w:r>
      <w:r w:rsidRPr="003D5D6E">
        <w:rPr>
          <w:sz w:val="16"/>
        </w:rPr>
        <w:t xml:space="preserve">                             </w:t>
      </w:r>
      <w:r w:rsidRPr="003D5D6E">
        <w:rPr>
          <w:rStyle w:val="keyword-directive1"/>
          <w:sz w:val="16"/>
        </w:rPr>
        <w:t>new</w:t>
      </w:r>
      <w:r w:rsidRPr="003D5D6E">
        <w:rPr>
          <w:sz w:val="16"/>
        </w:rPr>
        <w:t xml:space="preserve"> Model(</w:t>
      </w:r>
      <w:r w:rsidRPr="003D5D6E">
        <w:rPr>
          <w:rStyle w:val="character1"/>
          <w:sz w:val="16"/>
        </w:rPr>
        <w:t>"border-color:default;"</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80</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81</w:t>
      </w:r>
      <w:r w:rsidRPr="003D5D6E">
        <w:rPr>
          <w:sz w:val="16"/>
        </w:rPr>
        <w:t xml:space="preserve">                 </w:t>
      </w:r>
      <w:r w:rsidRPr="003D5D6E">
        <w:rPr>
          <w:rStyle w:val="keyword-directive1"/>
          <w:sz w:val="16"/>
        </w:rPr>
        <w:t>return</w:t>
      </w:r>
      <w:r w:rsidRPr="003D5D6E">
        <w:rPr>
          <w:sz w:val="16"/>
        </w:rPr>
        <w:t xml:space="preserve"> emptyFields;</w:t>
      </w:r>
    </w:p>
    <w:p w:rsidR="003D5D6E" w:rsidRPr="003D5D6E" w:rsidRDefault="003D5D6E">
      <w:pPr>
        <w:pStyle w:val="HTMLPreformatted"/>
        <w:divId w:val="222832864"/>
        <w:rPr>
          <w:sz w:val="16"/>
        </w:rPr>
      </w:pPr>
      <w:r w:rsidRPr="003D5D6E">
        <w:rPr>
          <w:rStyle w:val="line-number1"/>
          <w:sz w:val="16"/>
        </w:rPr>
        <w:t xml:space="preserve"> 82</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83</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84</w:t>
      </w:r>
      <w:r w:rsidRPr="003D5D6E">
        <w:rPr>
          <w:sz w:val="16"/>
        </w:rPr>
        <w:t xml:space="preserve">             @Override</w:t>
      </w:r>
    </w:p>
    <w:p w:rsidR="003D5D6E" w:rsidRPr="003D5D6E" w:rsidRDefault="003D5D6E">
      <w:pPr>
        <w:pStyle w:val="HTMLPreformatted"/>
        <w:divId w:val="222832864"/>
        <w:rPr>
          <w:sz w:val="16"/>
        </w:rPr>
      </w:pPr>
      <w:r w:rsidRPr="003D5D6E">
        <w:rPr>
          <w:rStyle w:val="line-number1"/>
          <w:sz w:val="16"/>
        </w:rPr>
        <w:t xml:space="preserve"> 85</w:t>
      </w:r>
      <w:r w:rsidRPr="003D5D6E">
        <w:rPr>
          <w:sz w:val="16"/>
        </w:rPr>
        <w:t xml:space="preserve">             </w:t>
      </w:r>
      <w:r w:rsidRPr="003D5D6E">
        <w:rPr>
          <w:rStyle w:val="keyword-directive1"/>
          <w:sz w:val="16"/>
        </w:rPr>
        <w:t>protected</w:t>
      </w:r>
      <w:r w:rsidRPr="003D5D6E">
        <w:rPr>
          <w:sz w:val="16"/>
        </w:rPr>
        <w:t xml:space="preserve"> </w:t>
      </w:r>
      <w:r w:rsidRPr="003D5D6E">
        <w:rPr>
          <w:rStyle w:val="keyword-directive1"/>
          <w:sz w:val="16"/>
        </w:rPr>
        <w:t>void</w:t>
      </w:r>
      <w:r w:rsidRPr="003D5D6E">
        <w:rPr>
          <w:sz w:val="16"/>
        </w:rPr>
        <w:t xml:space="preserve"> onSubmit() {</w:t>
      </w:r>
    </w:p>
    <w:p w:rsidR="003D5D6E" w:rsidRPr="003D5D6E" w:rsidRDefault="003D5D6E">
      <w:pPr>
        <w:pStyle w:val="HTMLPreformatted"/>
        <w:divId w:val="222832864"/>
        <w:rPr>
          <w:sz w:val="16"/>
        </w:rPr>
      </w:pPr>
      <w:r w:rsidRPr="003D5D6E">
        <w:rPr>
          <w:rStyle w:val="line-number1"/>
          <w:sz w:val="16"/>
        </w:rPr>
        <w:t xml:space="preserve"> 86</w:t>
      </w:r>
      <w:r w:rsidRPr="003D5D6E">
        <w:rPr>
          <w:sz w:val="16"/>
        </w:rPr>
        <w:t xml:space="preserve">                 errorIconImage.setVisible(</w:t>
      </w:r>
      <w:r w:rsidRPr="003D5D6E">
        <w:rPr>
          <w:rStyle w:val="keyword-directive1"/>
          <w:sz w:val="16"/>
        </w:rPr>
        <w:t>false</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87</w:t>
      </w:r>
      <w:r w:rsidRPr="003D5D6E">
        <w:rPr>
          <w:sz w:val="16"/>
        </w:rPr>
        <w:t xml:space="preserve">                 </w:t>
      </w:r>
      <w:r w:rsidRPr="003D5D6E">
        <w:rPr>
          <w:rStyle w:val="keyword-directive1"/>
          <w:sz w:val="16"/>
        </w:rPr>
        <w:t>final</w:t>
      </w:r>
      <w:r w:rsidRPr="003D5D6E">
        <w:rPr>
          <w:sz w:val="16"/>
        </w:rPr>
        <w:t xml:space="preserve"> FileUpload uploadedFile = fileUpload.getFileUpload();</w:t>
      </w:r>
    </w:p>
    <w:p w:rsidR="003D5D6E" w:rsidRPr="003D5D6E" w:rsidRDefault="003D5D6E">
      <w:pPr>
        <w:pStyle w:val="HTMLPreformatted"/>
        <w:divId w:val="222832864"/>
        <w:rPr>
          <w:sz w:val="16"/>
        </w:rPr>
      </w:pPr>
      <w:r w:rsidRPr="003D5D6E">
        <w:rPr>
          <w:rStyle w:val="line-number1"/>
          <w:sz w:val="16"/>
        </w:rPr>
        <w:t xml:space="preserve"> 88</w:t>
      </w:r>
      <w:r w:rsidRPr="003D5D6E">
        <w:rPr>
          <w:sz w:val="16"/>
        </w:rPr>
        <w:t xml:space="preserve">                 </w:t>
      </w:r>
      <w:r w:rsidRPr="003D5D6E">
        <w:rPr>
          <w:rStyle w:val="keyword-directive1"/>
          <w:sz w:val="16"/>
        </w:rPr>
        <w:t>if</w:t>
      </w:r>
      <w:r w:rsidRPr="003D5D6E">
        <w:rPr>
          <w:sz w:val="16"/>
        </w:rPr>
        <w:t xml:space="preserve"> (uploadedFile != </w:t>
      </w:r>
      <w:r w:rsidRPr="003D5D6E">
        <w:rPr>
          <w:rStyle w:val="keyword-directive1"/>
          <w:sz w:val="16"/>
        </w:rPr>
        <w:t>null</w:t>
      </w:r>
      <w:r w:rsidRPr="003D5D6E">
        <w:rPr>
          <w:sz w:val="16"/>
        </w:rPr>
        <w:t>) {</w:t>
      </w:r>
    </w:p>
    <w:p w:rsidR="003D5D6E" w:rsidRPr="003D5D6E" w:rsidRDefault="003D5D6E">
      <w:pPr>
        <w:pStyle w:val="HTMLPreformatted"/>
        <w:divId w:val="222832864"/>
        <w:rPr>
          <w:sz w:val="16"/>
        </w:rPr>
      </w:pPr>
      <w:r w:rsidRPr="003D5D6E">
        <w:rPr>
          <w:rStyle w:val="line-number1"/>
          <w:sz w:val="16"/>
        </w:rPr>
        <w:t xml:space="preserve"> 89</w:t>
      </w:r>
      <w:r w:rsidRPr="003D5D6E">
        <w:rPr>
          <w:sz w:val="16"/>
        </w:rPr>
        <w:t xml:space="preserve">                     WicketSession wicketSession = WicketSession.get();</w:t>
      </w:r>
    </w:p>
    <w:p w:rsidR="003D5D6E" w:rsidRPr="003D5D6E" w:rsidRDefault="003D5D6E">
      <w:pPr>
        <w:pStyle w:val="HTMLPreformatted"/>
        <w:divId w:val="222832864"/>
        <w:rPr>
          <w:sz w:val="16"/>
        </w:rPr>
      </w:pPr>
      <w:r w:rsidRPr="003D5D6E">
        <w:rPr>
          <w:rStyle w:val="line-number1"/>
          <w:sz w:val="16"/>
        </w:rPr>
        <w:t xml:space="preserve"> 90</w:t>
      </w:r>
      <w:r w:rsidRPr="003D5D6E">
        <w:rPr>
          <w:sz w:val="16"/>
        </w:rPr>
        <w:t xml:space="preserve">                     ApplicationUser user = wicketSession.getApplicationUser();</w:t>
      </w:r>
    </w:p>
    <w:p w:rsidR="003D5D6E" w:rsidRPr="003D5D6E" w:rsidRDefault="003D5D6E">
      <w:pPr>
        <w:pStyle w:val="HTMLPreformatted"/>
        <w:divId w:val="222832864"/>
        <w:rPr>
          <w:sz w:val="16"/>
        </w:rPr>
      </w:pPr>
      <w:r w:rsidRPr="003D5D6E">
        <w:rPr>
          <w:rStyle w:val="line-number1"/>
          <w:sz w:val="16"/>
        </w:rPr>
        <w:t xml:space="preserve"> 91</w:t>
      </w:r>
      <w:r w:rsidRPr="003D5D6E">
        <w:rPr>
          <w:sz w:val="16"/>
        </w:rPr>
        <w:t xml:space="preserve">                     String userId = user.getId().toString();</w:t>
      </w:r>
    </w:p>
    <w:p w:rsidR="003D5D6E" w:rsidRPr="003D5D6E" w:rsidRDefault="003D5D6E">
      <w:pPr>
        <w:pStyle w:val="HTMLPreformatted"/>
        <w:divId w:val="222832864"/>
        <w:rPr>
          <w:sz w:val="16"/>
        </w:rPr>
      </w:pPr>
      <w:r w:rsidRPr="003D5D6E">
        <w:rPr>
          <w:rStyle w:val="line-number1"/>
          <w:sz w:val="16"/>
        </w:rPr>
        <w:t xml:space="preserve"> 92</w:t>
      </w:r>
      <w:r w:rsidRPr="003D5D6E">
        <w:rPr>
          <w:sz w:val="16"/>
        </w:rPr>
        <w:t xml:space="preserve">                     String fileName = uploadedFile.getClientFileName();</w:t>
      </w:r>
    </w:p>
    <w:p w:rsidR="003D5D6E" w:rsidRPr="003D5D6E" w:rsidRDefault="003D5D6E">
      <w:pPr>
        <w:pStyle w:val="HTMLPreformatted"/>
        <w:divId w:val="222832864"/>
        <w:rPr>
          <w:sz w:val="16"/>
        </w:rPr>
      </w:pPr>
      <w:r w:rsidRPr="003D5D6E">
        <w:rPr>
          <w:rStyle w:val="line-number1"/>
          <w:sz w:val="16"/>
        </w:rPr>
        <w:t xml:space="preserve"> 93</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94</w:t>
      </w:r>
      <w:r w:rsidRPr="003D5D6E">
        <w:rPr>
          <w:sz w:val="16"/>
        </w:rPr>
        <w:t xml:space="preserve">                     </w:t>
      </w:r>
      <w:r w:rsidRPr="003D5D6E">
        <w:rPr>
          <w:rStyle w:val="comment1"/>
          <w:sz w:val="16"/>
        </w:rPr>
        <w:t>// write to a new file</w:t>
      </w:r>
    </w:p>
    <w:p w:rsidR="003D5D6E" w:rsidRPr="003D5D6E" w:rsidRDefault="003D5D6E">
      <w:pPr>
        <w:pStyle w:val="HTMLPreformatted"/>
        <w:divId w:val="222832864"/>
        <w:rPr>
          <w:sz w:val="16"/>
        </w:rPr>
      </w:pPr>
      <w:r w:rsidRPr="003D5D6E">
        <w:rPr>
          <w:rStyle w:val="line-number1"/>
          <w:sz w:val="16"/>
        </w:rPr>
        <w:t xml:space="preserve"> 95</w:t>
      </w:r>
      <w:r w:rsidRPr="003D5D6E">
        <w:rPr>
          <w:sz w:val="16"/>
        </w:rPr>
        <w:t xml:space="preserve">                     File newFile = </w:t>
      </w:r>
      <w:r w:rsidRPr="003D5D6E">
        <w:rPr>
          <w:rStyle w:val="keyword-directive1"/>
          <w:sz w:val="16"/>
        </w:rPr>
        <w:t>new</w:t>
      </w:r>
      <w:r w:rsidRPr="003D5D6E">
        <w:rPr>
          <w:sz w:val="16"/>
        </w:rPr>
        <w:t xml:space="preserve"> File(UPLOAD_FOLDER</w:t>
      </w:r>
    </w:p>
    <w:p w:rsidR="003D5D6E" w:rsidRPr="003D5D6E" w:rsidRDefault="003D5D6E">
      <w:pPr>
        <w:pStyle w:val="HTMLPreformatted"/>
        <w:divId w:val="222832864"/>
        <w:rPr>
          <w:sz w:val="16"/>
        </w:rPr>
      </w:pPr>
      <w:r w:rsidRPr="003D5D6E">
        <w:rPr>
          <w:rStyle w:val="line-number1"/>
          <w:sz w:val="16"/>
        </w:rPr>
        <w:t xml:space="preserve"> 96</w:t>
      </w:r>
      <w:r w:rsidRPr="003D5D6E">
        <w:rPr>
          <w:sz w:val="16"/>
        </w:rPr>
        <w:t xml:space="preserve">                             + </w:t>
      </w:r>
      <w:r w:rsidRPr="003D5D6E">
        <w:rPr>
          <w:rStyle w:val="character1"/>
          <w:sz w:val="16"/>
        </w:rPr>
        <w:t>"UserId_"</w:t>
      </w:r>
      <w:r w:rsidRPr="003D5D6E">
        <w:rPr>
          <w:sz w:val="16"/>
        </w:rPr>
        <w:t xml:space="preserve"> + userId + </w:t>
      </w:r>
      <w:r w:rsidRPr="003D5D6E">
        <w:rPr>
          <w:rStyle w:val="character1"/>
          <w:sz w:val="16"/>
        </w:rPr>
        <w:t>"_"</w:t>
      </w:r>
      <w:r w:rsidRPr="003D5D6E">
        <w:rPr>
          <w:sz w:val="16"/>
        </w:rPr>
        <w:t xml:space="preserve"> + fileName);</w:t>
      </w:r>
    </w:p>
    <w:p w:rsidR="003D5D6E" w:rsidRPr="003D5D6E" w:rsidRDefault="003D5D6E">
      <w:pPr>
        <w:pStyle w:val="HTMLPreformatted"/>
        <w:divId w:val="222832864"/>
        <w:rPr>
          <w:sz w:val="16"/>
        </w:rPr>
      </w:pPr>
      <w:r w:rsidRPr="003D5D6E">
        <w:rPr>
          <w:rStyle w:val="line-number1"/>
          <w:sz w:val="16"/>
        </w:rPr>
        <w:t xml:space="preserve"> 97</w:t>
      </w:r>
      <w:r w:rsidRPr="003D5D6E">
        <w:rPr>
          <w:sz w:val="16"/>
        </w:rPr>
        <w:t xml:space="preserve">                     </w:t>
      </w:r>
      <w:r w:rsidRPr="003D5D6E">
        <w:rPr>
          <w:rStyle w:val="keyword-directive1"/>
          <w:sz w:val="16"/>
        </w:rPr>
        <w:t>if</w:t>
      </w:r>
      <w:r w:rsidRPr="003D5D6E">
        <w:rPr>
          <w:sz w:val="16"/>
        </w:rPr>
        <w:t xml:space="preserve"> (newFile.exists()) {</w:t>
      </w:r>
    </w:p>
    <w:p w:rsidR="003D5D6E" w:rsidRPr="003D5D6E" w:rsidRDefault="003D5D6E">
      <w:pPr>
        <w:pStyle w:val="HTMLPreformatted"/>
        <w:divId w:val="222832864"/>
        <w:rPr>
          <w:sz w:val="16"/>
        </w:rPr>
      </w:pPr>
      <w:r w:rsidRPr="003D5D6E">
        <w:rPr>
          <w:rStyle w:val="line-number1"/>
          <w:sz w:val="16"/>
        </w:rPr>
        <w:t xml:space="preserve"> 98</w:t>
      </w:r>
      <w:r w:rsidRPr="003D5D6E">
        <w:rPr>
          <w:sz w:val="16"/>
        </w:rPr>
        <w:t xml:space="preserve">                             newFile.delete();</w:t>
      </w:r>
    </w:p>
    <w:p w:rsidR="003D5D6E" w:rsidRPr="003D5D6E" w:rsidRDefault="003D5D6E">
      <w:pPr>
        <w:pStyle w:val="HTMLPreformatted"/>
        <w:divId w:val="222832864"/>
        <w:rPr>
          <w:sz w:val="16"/>
        </w:rPr>
      </w:pPr>
      <w:r w:rsidRPr="003D5D6E">
        <w:rPr>
          <w:rStyle w:val="line-number1"/>
          <w:sz w:val="16"/>
        </w:rPr>
        <w:t xml:space="preserve"> 99</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100</w:t>
      </w:r>
      <w:r w:rsidRPr="003D5D6E">
        <w:rPr>
          <w:sz w:val="16"/>
        </w:rPr>
        <w:t xml:space="preserve">                     </w:t>
      </w:r>
      <w:r w:rsidRPr="003D5D6E">
        <w:rPr>
          <w:rStyle w:val="keyword-directive1"/>
          <w:sz w:val="16"/>
        </w:rPr>
        <w:t>try</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101</w:t>
      </w:r>
      <w:r w:rsidRPr="003D5D6E">
        <w:rPr>
          <w:sz w:val="16"/>
        </w:rPr>
        <w:t xml:space="preserve">                         newFile.createNewFile();</w:t>
      </w:r>
    </w:p>
    <w:p w:rsidR="003D5D6E" w:rsidRPr="003D5D6E" w:rsidRDefault="003D5D6E">
      <w:pPr>
        <w:pStyle w:val="HTMLPreformatted"/>
        <w:divId w:val="222832864"/>
        <w:rPr>
          <w:sz w:val="16"/>
        </w:rPr>
      </w:pPr>
      <w:r w:rsidRPr="003D5D6E">
        <w:rPr>
          <w:rStyle w:val="line-number1"/>
          <w:sz w:val="16"/>
        </w:rPr>
        <w:t>102</w:t>
      </w:r>
      <w:r w:rsidRPr="003D5D6E">
        <w:rPr>
          <w:sz w:val="16"/>
        </w:rPr>
        <w:t xml:space="preserve">                         uploadedFile.writeTo(newFile);</w:t>
      </w:r>
    </w:p>
    <w:p w:rsidR="003D5D6E" w:rsidRPr="003D5D6E" w:rsidRDefault="003D5D6E">
      <w:pPr>
        <w:pStyle w:val="HTMLPreformatted"/>
        <w:divId w:val="222832864"/>
        <w:rPr>
          <w:sz w:val="16"/>
        </w:rPr>
      </w:pPr>
      <w:r w:rsidRPr="003D5D6E">
        <w:rPr>
          <w:rStyle w:val="line-number1"/>
          <w:sz w:val="16"/>
        </w:rPr>
        <w:t>103</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104</w:t>
      </w:r>
      <w:r w:rsidRPr="003D5D6E">
        <w:rPr>
          <w:sz w:val="16"/>
        </w:rPr>
        <w:t xml:space="preserve">                         ConvertVideo cv = </w:t>
      </w:r>
      <w:r w:rsidRPr="003D5D6E">
        <w:rPr>
          <w:rStyle w:val="keyword-directive1"/>
          <w:sz w:val="16"/>
        </w:rPr>
        <w:t>new</w:t>
      </w:r>
      <w:r w:rsidRPr="003D5D6E">
        <w:rPr>
          <w:sz w:val="16"/>
        </w:rPr>
        <w:t xml:space="preserve"> ConvertVideo();</w:t>
      </w:r>
    </w:p>
    <w:p w:rsidR="003D5D6E" w:rsidRPr="003D5D6E" w:rsidRDefault="003D5D6E">
      <w:pPr>
        <w:pStyle w:val="HTMLPreformatted"/>
        <w:divId w:val="222832864"/>
        <w:rPr>
          <w:sz w:val="16"/>
        </w:rPr>
      </w:pPr>
      <w:r w:rsidRPr="003D5D6E">
        <w:rPr>
          <w:rStyle w:val="line-number1"/>
          <w:sz w:val="16"/>
        </w:rPr>
        <w:t>105</w:t>
      </w:r>
      <w:r w:rsidRPr="003D5D6E">
        <w:rPr>
          <w:sz w:val="16"/>
        </w:rPr>
        <w:t xml:space="preserve">                         String destVideoReferenceName = </w:t>
      </w:r>
    </w:p>
    <w:p w:rsidR="003D5D6E" w:rsidRPr="003D5D6E" w:rsidRDefault="003D5D6E">
      <w:pPr>
        <w:pStyle w:val="HTMLPreformatted"/>
        <w:divId w:val="222832864"/>
        <w:rPr>
          <w:sz w:val="16"/>
        </w:rPr>
      </w:pPr>
      <w:r w:rsidRPr="003D5D6E">
        <w:rPr>
          <w:rStyle w:val="line-number1"/>
          <w:sz w:val="16"/>
        </w:rPr>
        <w:t>106</w:t>
      </w:r>
      <w:r w:rsidRPr="003D5D6E">
        <w:rPr>
          <w:sz w:val="16"/>
        </w:rPr>
        <w:t xml:space="preserve">                                 cv.createOgvResourceName(</w:t>
      </w:r>
    </w:p>
    <w:p w:rsidR="003D5D6E" w:rsidRPr="003D5D6E" w:rsidRDefault="003D5D6E">
      <w:pPr>
        <w:pStyle w:val="HTMLPreformatted"/>
        <w:divId w:val="222832864"/>
        <w:rPr>
          <w:sz w:val="16"/>
        </w:rPr>
      </w:pPr>
      <w:r w:rsidRPr="003D5D6E">
        <w:rPr>
          <w:rStyle w:val="line-number1"/>
          <w:sz w:val="16"/>
        </w:rPr>
        <w:t>107</w:t>
      </w:r>
      <w:r w:rsidRPr="003D5D6E">
        <w:rPr>
          <w:sz w:val="16"/>
        </w:rPr>
        <w:t xml:space="preserve">                                 userId,</w:t>
      </w:r>
    </w:p>
    <w:p w:rsidR="003D5D6E" w:rsidRPr="003D5D6E" w:rsidRDefault="003D5D6E">
      <w:pPr>
        <w:pStyle w:val="HTMLPreformatted"/>
        <w:divId w:val="222832864"/>
        <w:rPr>
          <w:sz w:val="16"/>
        </w:rPr>
      </w:pPr>
      <w:r w:rsidRPr="003D5D6E">
        <w:rPr>
          <w:rStyle w:val="line-number1"/>
          <w:sz w:val="16"/>
        </w:rPr>
        <w:t>108</w:t>
      </w:r>
      <w:r w:rsidRPr="003D5D6E">
        <w:rPr>
          <w:sz w:val="16"/>
        </w:rPr>
        <w:t xml:space="preserve">                                 word.getId().toString());</w:t>
      </w:r>
    </w:p>
    <w:p w:rsidR="003D5D6E" w:rsidRPr="003D5D6E" w:rsidRDefault="003D5D6E">
      <w:pPr>
        <w:pStyle w:val="HTMLPreformatted"/>
        <w:divId w:val="222832864"/>
        <w:rPr>
          <w:sz w:val="16"/>
        </w:rPr>
      </w:pPr>
      <w:r w:rsidRPr="003D5D6E">
        <w:rPr>
          <w:rStyle w:val="line-number1"/>
          <w:sz w:val="16"/>
        </w:rPr>
        <w:t>109</w:t>
      </w:r>
      <w:r w:rsidRPr="003D5D6E">
        <w:rPr>
          <w:sz w:val="16"/>
        </w:rPr>
        <w:t xml:space="preserve">                         String destVideoPath = cv.createOgvFilename(</w:t>
      </w:r>
    </w:p>
    <w:p w:rsidR="003D5D6E" w:rsidRPr="003D5D6E" w:rsidRDefault="003D5D6E">
      <w:pPr>
        <w:pStyle w:val="HTMLPreformatted"/>
        <w:divId w:val="222832864"/>
        <w:rPr>
          <w:sz w:val="16"/>
        </w:rPr>
      </w:pPr>
      <w:r w:rsidRPr="003D5D6E">
        <w:rPr>
          <w:rStyle w:val="line-number1"/>
          <w:sz w:val="16"/>
        </w:rPr>
        <w:t>110</w:t>
      </w:r>
      <w:r w:rsidRPr="003D5D6E">
        <w:rPr>
          <w:sz w:val="16"/>
        </w:rPr>
        <w:t xml:space="preserve">                                 destVideoReferenceName);</w:t>
      </w:r>
    </w:p>
    <w:p w:rsidR="003D5D6E" w:rsidRPr="003D5D6E" w:rsidRDefault="003D5D6E">
      <w:pPr>
        <w:pStyle w:val="HTMLPreformatted"/>
        <w:divId w:val="222832864"/>
        <w:rPr>
          <w:sz w:val="16"/>
        </w:rPr>
      </w:pPr>
      <w:r w:rsidRPr="003D5D6E">
        <w:rPr>
          <w:rStyle w:val="line-number1"/>
          <w:sz w:val="16"/>
        </w:rPr>
        <w:t>111</w:t>
      </w:r>
      <w:r w:rsidRPr="003D5D6E">
        <w:rPr>
          <w:sz w:val="16"/>
        </w:rPr>
        <w:t xml:space="preserve">                         cv.convert(newFile.getAbsolutePath() , destVideoPath);</w:t>
      </w:r>
    </w:p>
    <w:p w:rsidR="003D5D6E" w:rsidRPr="003D5D6E" w:rsidRDefault="003D5D6E">
      <w:pPr>
        <w:pStyle w:val="HTMLPreformatted"/>
        <w:divId w:val="222832864"/>
        <w:rPr>
          <w:sz w:val="16"/>
        </w:rPr>
      </w:pPr>
      <w:r w:rsidRPr="003D5D6E">
        <w:rPr>
          <w:rStyle w:val="line-number1"/>
          <w:sz w:val="16"/>
        </w:rPr>
        <w:t>112</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lastRenderedPageBreak/>
        <w:t>113</w:t>
      </w:r>
      <w:r w:rsidRPr="003D5D6E">
        <w:rPr>
          <w:sz w:val="16"/>
        </w:rPr>
        <w:t xml:space="preserve">                         File convertedFile = </w:t>
      </w:r>
      <w:r w:rsidRPr="003D5D6E">
        <w:rPr>
          <w:rStyle w:val="keyword-directive1"/>
          <w:sz w:val="16"/>
        </w:rPr>
        <w:t>new</w:t>
      </w:r>
      <w:r w:rsidRPr="003D5D6E">
        <w:rPr>
          <w:sz w:val="16"/>
        </w:rPr>
        <w:t xml:space="preserve"> File(destVideoPath);</w:t>
      </w:r>
    </w:p>
    <w:p w:rsidR="003D5D6E" w:rsidRPr="003D5D6E" w:rsidRDefault="003D5D6E">
      <w:pPr>
        <w:pStyle w:val="HTMLPreformatted"/>
        <w:divId w:val="222832864"/>
        <w:rPr>
          <w:sz w:val="16"/>
        </w:rPr>
      </w:pPr>
      <w:r w:rsidRPr="003D5D6E">
        <w:rPr>
          <w:rStyle w:val="line-number1"/>
          <w:sz w:val="16"/>
        </w:rPr>
        <w:t>114</w:t>
      </w:r>
      <w:r w:rsidRPr="003D5D6E">
        <w:rPr>
          <w:sz w:val="16"/>
        </w:rPr>
        <w:t xml:space="preserve">                         </w:t>
      </w:r>
      <w:r w:rsidRPr="003D5D6E">
        <w:rPr>
          <w:rStyle w:val="keyword-directive1"/>
          <w:sz w:val="16"/>
        </w:rPr>
        <w:t>if</w:t>
      </w:r>
      <w:r w:rsidRPr="003D5D6E">
        <w:rPr>
          <w:sz w:val="16"/>
        </w:rPr>
        <w:t xml:space="preserve"> (convertedFile.exists()) {</w:t>
      </w:r>
    </w:p>
    <w:p w:rsidR="003D5D6E" w:rsidRPr="003D5D6E" w:rsidRDefault="003D5D6E">
      <w:pPr>
        <w:pStyle w:val="HTMLPreformatted"/>
        <w:divId w:val="222832864"/>
        <w:rPr>
          <w:sz w:val="16"/>
        </w:rPr>
      </w:pPr>
      <w:r w:rsidRPr="003D5D6E">
        <w:rPr>
          <w:rStyle w:val="line-number1"/>
          <w:sz w:val="16"/>
        </w:rPr>
        <w:t>115</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116</w:t>
      </w:r>
      <w:r w:rsidRPr="003D5D6E">
        <w:rPr>
          <w:sz w:val="16"/>
        </w:rPr>
        <w:t xml:space="preserve">                             VideoFile videoFile = </w:t>
      </w:r>
      <w:r w:rsidRPr="003D5D6E">
        <w:rPr>
          <w:rStyle w:val="keyword-directive1"/>
          <w:sz w:val="16"/>
        </w:rPr>
        <w:t>new</w:t>
      </w:r>
      <w:r w:rsidRPr="003D5D6E">
        <w:rPr>
          <w:sz w:val="16"/>
        </w:rPr>
        <w:t xml:space="preserve"> VideoFile(fileName, </w:t>
      </w:r>
    </w:p>
    <w:p w:rsidR="003D5D6E" w:rsidRPr="003D5D6E" w:rsidRDefault="003D5D6E">
      <w:pPr>
        <w:pStyle w:val="HTMLPreformatted"/>
        <w:divId w:val="222832864"/>
        <w:rPr>
          <w:sz w:val="16"/>
        </w:rPr>
      </w:pPr>
      <w:r w:rsidRPr="003D5D6E">
        <w:rPr>
          <w:rStyle w:val="line-number1"/>
          <w:sz w:val="16"/>
        </w:rPr>
        <w:t>117</w:t>
      </w:r>
      <w:r w:rsidRPr="003D5D6E">
        <w:rPr>
          <w:sz w:val="16"/>
        </w:rPr>
        <w:t xml:space="preserve">                                     description.getModelObject(), </w:t>
      </w:r>
    </w:p>
    <w:p w:rsidR="003D5D6E" w:rsidRPr="003D5D6E" w:rsidRDefault="003D5D6E">
      <w:pPr>
        <w:pStyle w:val="HTMLPreformatted"/>
        <w:divId w:val="222832864"/>
        <w:rPr>
          <w:sz w:val="16"/>
        </w:rPr>
      </w:pPr>
      <w:r w:rsidRPr="003D5D6E">
        <w:rPr>
          <w:rStyle w:val="line-number1"/>
          <w:sz w:val="16"/>
        </w:rPr>
        <w:t>118</w:t>
      </w:r>
      <w:r w:rsidRPr="003D5D6E">
        <w:rPr>
          <w:sz w:val="16"/>
        </w:rPr>
        <w:t xml:space="preserve">                                     destVideoReferenceName, </w:t>
      </w:r>
      <w:r w:rsidRPr="003D5D6E">
        <w:rPr>
          <w:rStyle w:val="keyword-directive1"/>
          <w:sz w:val="16"/>
        </w:rPr>
        <w:t>new</w:t>
      </w:r>
      <w:r w:rsidRPr="003D5D6E">
        <w:rPr>
          <w:sz w:val="16"/>
        </w:rPr>
        <w:t xml:space="preserve"> Date(), user, word);</w:t>
      </w:r>
    </w:p>
    <w:p w:rsidR="003D5D6E" w:rsidRPr="003D5D6E" w:rsidRDefault="003D5D6E">
      <w:pPr>
        <w:pStyle w:val="HTMLPreformatted"/>
        <w:divId w:val="222832864"/>
        <w:rPr>
          <w:sz w:val="16"/>
        </w:rPr>
      </w:pPr>
      <w:r w:rsidRPr="003D5D6E">
        <w:rPr>
          <w:rStyle w:val="line-number1"/>
          <w:sz w:val="16"/>
        </w:rPr>
        <w:t>119</w:t>
      </w:r>
      <w:r w:rsidRPr="003D5D6E">
        <w:rPr>
          <w:sz w:val="16"/>
        </w:rPr>
        <w:t xml:space="preserve">                             VideoFileBusiness.saveNew(videoFile);</w:t>
      </w:r>
    </w:p>
    <w:p w:rsidR="003D5D6E" w:rsidRPr="003D5D6E" w:rsidRDefault="003D5D6E">
      <w:pPr>
        <w:pStyle w:val="HTMLPreformatted"/>
        <w:divId w:val="222832864"/>
        <w:rPr>
          <w:sz w:val="16"/>
        </w:rPr>
      </w:pPr>
      <w:r w:rsidRPr="003D5D6E">
        <w:rPr>
          <w:rStyle w:val="line-number1"/>
          <w:sz w:val="16"/>
        </w:rPr>
        <w:t>120</w:t>
      </w:r>
      <w:r w:rsidRPr="003D5D6E">
        <w:rPr>
          <w:sz w:val="16"/>
        </w:rPr>
        <w:t xml:space="preserve">                             emailToRequester(word, videoFile);</w:t>
      </w:r>
    </w:p>
    <w:p w:rsidR="003D5D6E" w:rsidRPr="003D5D6E" w:rsidRDefault="003D5D6E">
      <w:pPr>
        <w:pStyle w:val="HTMLPreformatted"/>
        <w:divId w:val="222832864"/>
        <w:rPr>
          <w:sz w:val="16"/>
        </w:rPr>
      </w:pPr>
      <w:r w:rsidRPr="003D5D6E">
        <w:rPr>
          <w:rStyle w:val="line-number1"/>
          <w:sz w:val="16"/>
        </w:rPr>
        <w:t>121</w:t>
      </w:r>
      <w:r w:rsidRPr="003D5D6E">
        <w:rPr>
          <w:sz w:val="16"/>
        </w:rPr>
        <w:t xml:space="preserve">                             Page page = </w:t>
      </w:r>
      <w:r w:rsidRPr="003D5D6E">
        <w:rPr>
          <w:rStyle w:val="keyword-directive1"/>
          <w:sz w:val="16"/>
        </w:rPr>
        <w:t>new</w:t>
      </w:r>
      <w:r w:rsidRPr="003D5D6E">
        <w:rPr>
          <w:sz w:val="16"/>
        </w:rPr>
        <w:t xml:space="preserve"> SelectedWord(word);</w:t>
      </w:r>
    </w:p>
    <w:p w:rsidR="003D5D6E" w:rsidRPr="003D5D6E" w:rsidRDefault="003D5D6E">
      <w:pPr>
        <w:pStyle w:val="HTMLPreformatted"/>
        <w:divId w:val="222832864"/>
        <w:rPr>
          <w:sz w:val="16"/>
        </w:rPr>
      </w:pPr>
      <w:r w:rsidRPr="003D5D6E">
        <w:rPr>
          <w:rStyle w:val="line-number1"/>
          <w:sz w:val="16"/>
        </w:rPr>
        <w:t>122</w:t>
      </w:r>
      <w:r w:rsidRPr="003D5D6E">
        <w:rPr>
          <w:sz w:val="16"/>
        </w:rPr>
        <w:t xml:space="preserve">                             setResponsePage(page);</w:t>
      </w:r>
    </w:p>
    <w:p w:rsidR="003D5D6E" w:rsidRPr="003D5D6E" w:rsidRDefault="003D5D6E">
      <w:pPr>
        <w:pStyle w:val="HTMLPreformatted"/>
        <w:divId w:val="222832864"/>
        <w:rPr>
          <w:sz w:val="16"/>
        </w:rPr>
      </w:pPr>
      <w:r w:rsidRPr="003D5D6E">
        <w:rPr>
          <w:rStyle w:val="line-number1"/>
          <w:sz w:val="16"/>
        </w:rPr>
        <w:t>123</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124</w:t>
      </w:r>
      <w:r w:rsidRPr="003D5D6E">
        <w:rPr>
          <w:sz w:val="16"/>
        </w:rPr>
        <w:t xml:space="preserve">                         </w:t>
      </w:r>
      <w:r w:rsidRPr="003D5D6E">
        <w:rPr>
          <w:rStyle w:val="keyword-directive1"/>
          <w:sz w:val="16"/>
        </w:rPr>
        <w:t>else</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125</w:t>
      </w:r>
      <w:r w:rsidRPr="003D5D6E">
        <w:rPr>
          <w:sz w:val="16"/>
        </w:rPr>
        <w:t xml:space="preserve">                             setErrorMessage(</w:t>
      </w:r>
      <w:r w:rsidRPr="003D5D6E">
        <w:rPr>
          <w:rStyle w:val="character1"/>
          <w:sz w:val="16"/>
        </w:rPr>
        <w:t>"Fejl ved konvertering af filen."</w:t>
      </w:r>
      <w:r w:rsidRPr="003D5D6E">
        <w:rPr>
          <w:sz w:val="16"/>
        </w:rPr>
        <w:t>);</w:t>
      </w:r>
    </w:p>
    <w:p w:rsidR="003D5D6E" w:rsidRPr="003D5D6E" w:rsidRDefault="003D5D6E">
      <w:pPr>
        <w:pStyle w:val="HTMLPreformatted"/>
        <w:divId w:val="222832864"/>
        <w:rPr>
          <w:sz w:val="16"/>
        </w:rPr>
      </w:pPr>
      <w:r w:rsidRPr="003D5D6E">
        <w:rPr>
          <w:rStyle w:val="line-number1"/>
          <w:sz w:val="16"/>
        </w:rPr>
        <w:t>126</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127</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128</w:t>
      </w:r>
      <w:r w:rsidRPr="003D5D6E">
        <w:rPr>
          <w:sz w:val="16"/>
        </w:rPr>
        <w:t xml:space="preserve">                     </w:t>
      </w:r>
      <w:r w:rsidRPr="003D5D6E">
        <w:rPr>
          <w:rStyle w:val="keyword-directive1"/>
          <w:sz w:val="16"/>
        </w:rPr>
        <w:t>catch</w:t>
      </w:r>
      <w:r w:rsidRPr="003D5D6E">
        <w:rPr>
          <w:sz w:val="16"/>
        </w:rPr>
        <w:t xml:space="preserve"> (Exception exception) {</w:t>
      </w:r>
    </w:p>
    <w:p w:rsidR="003D5D6E" w:rsidRPr="003D5D6E" w:rsidRDefault="003D5D6E">
      <w:pPr>
        <w:pStyle w:val="HTMLPreformatted"/>
        <w:divId w:val="222832864"/>
        <w:rPr>
          <w:sz w:val="16"/>
        </w:rPr>
      </w:pPr>
      <w:r w:rsidRPr="003D5D6E">
        <w:rPr>
          <w:rStyle w:val="line-number1"/>
          <w:sz w:val="16"/>
        </w:rPr>
        <w:t>129</w:t>
      </w:r>
      <w:r w:rsidRPr="003D5D6E">
        <w:rPr>
          <w:sz w:val="16"/>
        </w:rPr>
        <w:t xml:space="preserve">                         logger.log(Level.SEVERE, </w:t>
      </w:r>
      <w:r w:rsidRPr="003D5D6E">
        <w:rPr>
          <w:rStyle w:val="character1"/>
          <w:sz w:val="16"/>
        </w:rPr>
        <w:t>"Error converting video"</w:t>
      </w:r>
      <w:r w:rsidRPr="003D5D6E">
        <w:rPr>
          <w:sz w:val="16"/>
        </w:rPr>
        <w:t>, exception);</w:t>
      </w:r>
    </w:p>
    <w:p w:rsidR="003D5D6E" w:rsidRPr="003D5D6E" w:rsidRDefault="003D5D6E">
      <w:pPr>
        <w:pStyle w:val="HTMLPreformatted"/>
        <w:divId w:val="222832864"/>
        <w:rPr>
          <w:sz w:val="16"/>
        </w:rPr>
      </w:pPr>
      <w:r w:rsidRPr="003D5D6E">
        <w:rPr>
          <w:rStyle w:val="line-number1"/>
          <w:sz w:val="16"/>
        </w:rPr>
        <w:t>130</w:t>
      </w:r>
      <w:r w:rsidRPr="003D5D6E">
        <w:rPr>
          <w:sz w:val="16"/>
        </w:rPr>
        <w:t xml:space="preserve">                         setErrorMessage(</w:t>
      </w:r>
      <w:r w:rsidRPr="003D5D6E">
        <w:rPr>
          <w:rStyle w:val="character1"/>
          <w:sz w:val="16"/>
        </w:rPr>
        <w:t>"Fejl under upload."</w:t>
      </w:r>
      <w:r w:rsidRPr="003D5D6E">
        <w:rPr>
          <w:sz w:val="16"/>
        </w:rPr>
        <w:t>);</w:t>
      </w:r>
    </w:p>
    <w:p w:rsidR="003D5D6E" w:rsidRPr="003D5D6E" w:rsidRDefault="003D5D6E">
      <w:pPr>
        <w:pStyle w:val="HTMLPreformatted"/>
        <w:divId w:val="222832864"/>
        <w:rPr>
          <w:sz w:val="16"/>
        </w:rPr>
      </w:pPr>
      <w:r w:rsidRPr="003D5D6E">
        <w:rPr>
          <w:rStyle w:val="line-number1"/>
          <w:sz w:val="16"/>
        </w:rPr>
        <w:t>131</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132</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133</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134</w:t>
      </w:r>
      <w:r w:rsidRPr="003D5D6E">
        <w:rPr>
          <w:sz w:val="16"/>
        </w:rPr>
        <w:t xml:space="preserve">         };            </w:t>
      </w:r>
    </w:p>
    <w:p w:rsidR="003D5D6E" w:rsidRPr="003D5D6E" w:rsidRDefault="003D5D6E">
      <w:pPr>
        <w:pStyle w:val="HTMLPreformatted"/>
        <w:divId w:val="222832864"/>
        <w:rPr>
          <w:sz w:val="16"/>
        </w:rPr>
      </w:pPr>
      <w:r w:rsidRPr="003D5D6E">
        <w:rPr>
          <w:rStyle w:val="line-number1"/>
          <w:sz w:val="16"/>
        </w:rPr>
        <w:t>135</w:t>
      </w:r>
      <w:r w:rsidRPr="003D5D6E">
        <w:rPr>
          <w:sz w:val="16"/>
        </w:rPr>
        <w:t xml:space="preserve">         </w:t>
      </w:r>
      <w:r w:rsidRPr="003D5D6E">
        <w:rPr>
          <w:rStyle w:val="comment1"/>
          <w:sz w:val="16"/>
        </w:rPr>
        <w:t>// Enable multipart mode (need for uploads file)</w:t>
      </w:r>
    </w:p>
    <w:p w:rsidR="003D5D6E" w:rsidRPr="003D5D6E" w:rsidRDefault="003D5D6E">
      <w:pPr>
        <w:pStyle w:val="HTMLPreformatted"/>
        <w:divId w:val="222832864"/>
        <w:rPr>
          <w:sz w:val="16"/>
        </w:rPr>
      </w:pPr>
      <w:r w:rsidRPr="003D5D6E">
        <w:rPr>
          <w:rStyle w:val="line-number1"/>
          <w:sz w:val="16"/>
        </w:rPr>
        <w:t>136</w:t>
      </w:r>
      <w:r w:rsidRPr="003D5D6E">
        <w:rPr>
          <w:sz w:val="16"/>
        </w:rPr>
        <w:t xml:space="preserve">         form.setMultiPart(</w:t>
      </w:r>
      <w:r w:rsidRPr="003D5D6E">
        <w:rPr>
          <w:rStyle w:val="keyword-directive1"/>
          <w:sz w:val="16"/>
        </w:rPr>
        <w:t>true</w:t>
      </w:r>
      <w:r w:rsidRPr="003D5D6E">
        <w:rPr>
          <w:sz w:val="16"/>
        </w:rPr>
        <w:t>);</w:t>
      </w:r>
    </w:p>
    <w:p w:rsidR="003D5D6E" w:rsidRPr="003D5D6E" w:rsidRDefault="003D5D6E">
      <w:pPr>
        <w:pStyle w:val="HTMLPreformatted"/>
        <w:divId w:val="222832864"/>
        <w:rPr>
          <w:sz w:val="16"/>
        </w:rPr>
      </w:pPr>
      <w:r w:rsidRPr="003D5D6E">
        <w:rPr>
          <w:rStyle w:val="line-number1"/>
          <w:sz w:val="16"/>
        </w:rPr>
        <w:t>137</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138</w:t>
      </w:r>
      <w:r w:rsidRPr="003D5D6E">
        <w:rPr>
          <w:sz w:val="16"/>
        </w:rPr>
        <w:t xml:space="preserve">         </w:t>
      </w:r>
      <w:r w:rsidRPr="003D5D6E">
        <w:rPr>
          <w:rStyle w:val="comment1"/>
          <w:sz w:val="16"/>
        </w:rPr>
        <w:t>// max upload size, 10k</w:t>
      </w:r>
    </w:p>
    <w:p w:rsidR="003D5D6E" w:rsidRPr="003D5D6E" w:rsidRDefault="003D5D6E">
      <w:pPr>
        <w:pStyle w:val="HTMLPreformatted"/>
        <w:divId w:val="222832864"/>
        <w:rPr>
          <w:sz w:val="16"/>
        </w:rPr>
      </w:pPr>
      <w:r w:rsidRPr="003D5D6E">
        <w:rPr>
          <w:rStyle w:val="line-number1"/>
          <w:sz w:val="16"/>
        </w:rPr>
        <w:t>139</w:t>
      </w:r>
      <w:r w:rsidRPr="003D5D6E">
        <w:rPr>
          <w:sz w:val="16"/>
        </w:rPr>
        <w:t xml:space="preserve">         </w:t>
      </w:r>
      <w:r w:rsidRPr="003D5D6E">
        <w:rPr>
          <w:rStyle w:val="comment1"/>
          <w:sz w:val="16"/>
        </w:rPr>
        <w:t>//form.setMaxSize(Bytes.kilobytes(10));</w:t>
      </w:r>
    </w:p>
    <w:p w:rsidR="003D5D6E" w:rsidRPr="003D5D6E" w:rsidRDefault="003D5D6E">
      <w:pPr>
        <w:pStyle w:val="HTMLPreformatted"/>
        <w:divId w:val="222832864"/>
        <w:rPr>
          <w:sz w:val="16"/>
        </w:rPr>
      </w:pPr>
      <w:r w:rsidRPr="003D5D6E">
        <w:rPr>
          <w:rStyle w:val="line-number1"/>
          <w:sz w:val="16"/>
        </w:rPr>
        <w:t>140</w:t>
      </w:r>
      <w:r w:rsidRPr="003D5D6E">
        <w:rPr>
          <w:sz w:val="16"/>
        </w:rPr>
        <w:t xml:space="preserve">         fileUpload = </w:t>
      </w:r>
      <w:r w:rsidRPr="003D5D6E">
        <w:rPr>
          <w:rStyle w:val="keyword-directive1"/>
          <w:sz w:val="16"/>
        </w:rPr>
        <w:t>new</w:t>
      </w:r>
      <w:r w:rsidRPr="003D5D6E">
        <w:rPr>
          <w:sz w:val="16"/>
        </w:rPr>
        <w:t xml:space="preserve"> FileUploadField(</w:t>
      </w:r>
      <w:r w:rsidRPr="003D5D6E">
        <w:rPr>
          <w:rStyle w:val="character1"/>
          <w:sz w:val="16"/>
        </w:rPr>
        <w:t>"fileUpload"</w:t>
      </w:r>
      <w:r w:rsidRPr="003D5D6E">
        <w:rPr>
          <w:sz w:val="16"/>
        </w:rPr>
        <w:t>);</w:t>
      </w:r>
    </w:p>
    <w:p w:rsidR="003D5D6E" w:rsidRPr="003D5D6E" w:rsidRDefault="003D5D6E">
      <w:pPr>
        <w:pStyle w:val="HTMLPreformatted"/>
        <w:divId w:val="222832864"/>
        <w:rPr>
          <w:sz w:val="16"/>
        </w:rPr>
      </w:pPr>
      <w:r w:rsidRPr="003D5D6E">
        <w:rPr>
          <w:rStyle w:val="line-number1"/>
          <w:sz w:val="16"/>
        </w:rPr>
        <w:t>141</w:t>
      </w:r>
      <w:r w:rsidRPr="003D5D6E">
        <w:rPr>
          <w:sz w:val="16"/>
        </w:rPr>
        <w:t xml:space="preserve">         form.add(fileUpload);</w:t>
      </w:r>
    </w:p>
    <w:p w:rsidR="003D5D6E" w:rsidRPr="003D5D6E" w:rsidRDefault="003D5D6E">
      <w:pPr>
        <w:pStyle w:val="HTMLPreformatted"/>
        <w:divId w:val="222832864"/>
        <w:rPr>
          <w:sz w:val="16"/>
        </w:rPr>
      </w:pPr>
      <w:r w:rsidRPr="003D5D6E">
        <w:rPr>
          <w:rStyle w:val="line-number1"/>
          <w:sz w:val="16"/>
        </w:rPr>
        <w:t>142</w:t>
      </w:r>
      <w:r w:rsidRPr="003D5D6E">
        <w:rPr>
          <w:sz w:val="16"/>
        </w:rPr>
        <w:t xml:space="preserve">         fileUpload.setRequired(</w:t>
      </w:r>
      <w:r w:rsidRPr="003D5D6E">
        <w:rPr>
          <w:rStyle w:val="keyword-directive1"/>
          <w:sz w:val="16"/>
        </w:rPr>
        <w:t>true</w:t>
      </w:r>
      <w:r w:rsidRPr="003D5D6E">
        <w:rPr>
          <w:sz w:val="16"/>
        </w:rPr>
        <w:t>);</w:t>
      </w:r>
    </w:p>
    <w:p w:rsidR="003D5D6E" w:rsidRPr="003D5D6E" w:rsidRDefault="003D5D6E">
      <w:pPr>
        <w:pStyle w:val="HTMLPreformatted"/>
        <w:divId w:val="222832864"/>
        <w:rPr>
          <w:sz w:val="16"/>
        </w:rPr>
      </w:pPr>
      <w:r w:rsidRPr="003D5D6E">
        <w:rPr>
          <w:rStyle w:val="line-number1"/>
          <w:sz w:val="16"/>
        </w:rPr>
        <w:t>143</w:t>
      </w:r>
      <w:r w:rsidRPr="003D5D6E">
        <w:rPr>
          <w:sz w:val="16"/>
        </w:rPr>
        <w:t xml:space="preserve">         description = </w:t>
      </w:r>
      <w:r w:rsidRPr="003D5D6E">
        <w:rPr>
          <w:rStyle w:val="keyword-directive1"/>
          <w:sz w:val="16"/>
        </w:rPr>
        <w:t>new</w:t>
      </w:r>
      <w:r w:rsidRPr="003D5D6E">
        <w:rPr>
          <w:sz w:val="16"/>
        </w:rPr>
        <w:t xml:space="preserve"> TextArea(</w:t>
      </w:r>
      <w:r w:rsidRPr="003D5D6E">
        <w:rPr>
          <w:rStyle w:val="character1"/>
          <w:sz w:val="16"/>
        </w:rPr>
        <w:t>"description"</w:t>
      </w:r>
      <w:r w:rsidRPr="003D5D6E">
        <w:rPr>
          <w:sz w:val="16"/>
        </w:rPr>
        <w:t xml:space="preserve">, </w:t>
      </w:r>
      <w:r w:rsidRPr="003D5D6E">
        <w:rPr>
          <w:rStyle w:val="keyword-directive1"/>
          <w:sz w:val="16"/>
        </w:rPr>
        <w:t>new</w:t>
      </w:r>
      <w:r w:rsidRPr="003D5D6E">
        <w:rPr>
          <w:sz w:val="16"/>
        </w:rPr>
        <w:t xml:space="preserve"> Model(</w:t>
      </w:r>
      <w:r w:rsidRPr="003D5D6E">
        <w:rPr>
          <w:rStyle w:val="character1"/>
          <w:sz w:val="16"/>
        </w:rPr>
        <w:t>""</w:t>
      </w:r>
      <w:r w:rsidRPr="003D5D6E">
        <w:rPr>
          <w:sz w:val="16"/>
        </w:rPr>
        <w:t>));</w:t>
      </w:r>
    </w:p>
    <w:p w:rsidR="003D5D6E" w:rsidRPr="003D5D6E" w:rsidRDefault="003D5D6E">
      <w:pPr>
        <w:pStyle w:val="HTMLPreformatted"/>
        <w:divId w:val="222832864"/>
        <w:rPr>
          <w:sz w:val="16"/>
        </w:rPr>
      </w:pPr>
      <w:r w:rsidRPr="003D5D6E">
        <w:rPr>
          <w:rStyle w:val="line-number1"/>
          <w:sz w:val="16"/>
        </w:rPr>
        <w:t>144</w:t>
      </w:r>
      <w:r w:rsidRPr="003D5D6E">
        <w:rPr>
          <w:sz w:val="16"/>
        </w:rPr>
        <w:t xml:space="preserve">         form.add(description);</w:t>
      </w:r>
    </w:p>
    <w:p w:rsidR="003D5D6E" w:rsidRPr="003D5D6E" w:rsidRDefault="003D5D6E">
      <w:pPr>
        <w:pStyle w:val="HTMLPreformatted"/>
        <w:divId w:val="222832864"/>
        <w:rPr>
          <w:sz w:val="16"/>
        </w:rPr>
      </w:pPr>
      <w:r w:rsidRPr="003D5D6E">
        <w:rPr>
          <w:rStyle w:val="line-number1"/>
          <w:sz w:val="16"/>
        </w:rPr>
        <w:t>145</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146</w:t>
      </w:r>
      <w:r w:rsidRPr="003D5D6E">
        <w:rPr>
          <w:sz w:val="16"/>
        </w:rPr>
        <w:t xml:space="preserve">         borderBodyContainer.add(form);</w:t>
      </w:r>
    </w:p>
    <w:p w:rsidR="003D5D6E" w:rsidRPr="003D5D6E" w:rsidRDefault="003D5D6E">
      <w:pPr>
        <w:pStyle w:val="HTMLPreformatted"/>
        <w:divId w:val="222832864"/>
        <w:rPr>
          <w:sz w:val="16"/>
        </w:rPr>
      </w:pPr>
      <w:r w:rsidRPr="003D5D6E">
        <w:rPr>
          <w:rStyle w:val="line-number1"/>
          <w:sz w:val="16"/>
        </w:rPr>
        <w:t>147</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148</w:t>
      </w:r>
      <w:r w:rsidRPr="003D5D6E">
        <w:rPr>
          <w:sz w:val="16"/>
        </w:rPr>
        <w:t xml:space="preserve">         </w:t>
      </w:r>
      <w:r w:rsidRPr="003D5D6E">
        <w:rPr>
          <w:rStyle w:val="comment1"/>
          <w:sz w:val="16"/>
        </w:rPr>
        <w:t>//Add error items</w:t>
      </w:r>
    </w:p>
    <w:p w:rsidR="003D5D6E" w:rsidRPr="003D5D6E" w:rsidRDefault="003D5D6E">
      <w:pPr>
        <w:pStyle w:val="HTMLPreformatted"/>
        <w:divId w:val="222832864"/>
        <w:rPr>
          <w:sz w:val="16"/>
        </w:rPr>
      </w:pPr>
      <w:r w:rsidRPr="003D5D6E">
        <w:rPr>
          <w:rStyle w:val="line-number1"/>
          <w:sz w:val="16"/>
        </w:rPr>
        <w:t>149</w:t>
      </w:r>
      <w:r w:rsidRPr="003D5D6E">
        <w:rPr>
          <w:sz w:val="16"/>
        </w:rPr>
        <w:t xml:space="preserve">         PropertyModel errorMessageModel =</w:t>
      </w:r>
    </w:p>
    <w:p w:rsidR="003D5D6E" w:rsidRPr="003D5D6E" w:rsidRDefault="003D5D6E">
      <w:pPr>
        <w:pStyle w:val="HTMLPreformatted"/>
        <w:divId w:val="222832864"/>
        <w:rPr>
          <w:sz w:val="16"/>
        </w:rPr>
      </w:pPr>
      <w:r w:rsidRPr="003D5D6E">
        <w:rPr>
          <w:rStyle w:val="line-number1"/>
          <w:sz w:val="16"/>
        </w:rPr>
        <w:t>150</w:t>
      </w:r>
      <w:r w:rsidRPr="003D5D6E">
        <w:rPr>
          <w:sz w:val="16"/>
        </w:rPr>
        <w:t xml:space="preserve">                 </w:t>
      </w:r>
      <w:r w:rsidRPr="003D5D6E">
        <w:rPr>
          <w:rStyle w:val="keyword-directive1"/>
          <w:sz w:val="16"/>
        </w:rPr>
        <w:t>new</w:t>
      </w:r>
      <w:r w:rsidRPr="003D5D6E">
        <w:rPr>
          <w:sz w:val="16"/>
        </w:rPr>
        <w:t xml:space="preserve"> PropertyModel(</w:t>
      </w:r>
      <w:r w:rsidRPr="003D5D6E">
        <w:rPr>
          <w:rStyle w:val="keyword-directive1"/>
          <w:sz w:val="16"/>
        </w:rPr>
        <w:t>this</w:t>
      </w:r>
      <w:r w:rsidRPr="003D5D6E">
        <w:rPr>
          <w:sz w:val="16"/>
        </w:rPr>
        <w:t xml:space="preserve">, </w:t>
      </w:r>
      <w:r w:rsidRPr="003D5D6E">
        <w:rPr>
          <w:rStyle w:val="character1"/>
          <w:sz w:val="16"/>
        </w:rPr>
        <w:t>"errorMessage"</w:t>
      </w:r>
      <w:r w:rsidRPr="003D5D6E">
        <w:rPr>
          <w:sz w:val="16"/>
        </w:rPr>
        <w:t>);</w:t>
      </w:r>
    </w:p>
    <w:p w:rsidR="003D5D6E" w:rsidRPr="003D5D6E" w:rsidRDefault="003D5D6E">
      <w:pPr>
        <w:pStyle w:val="HTMLPreformatted"/>
        <w:divId w:val="222832864"/>
        <w:rPr>
          <w:sz w:val="16"/>
        </w:rPr>
      </w:pPr>
      <w:r w:rsidRPr="003D5D6E">
        <w:rPr>
          <w:rStyle w:val="line-number1"/>
          <w:sz w:val="16"/>
        </w:rPr>
        <w:t>151</w:t>
      </w:r>
      <w:r w:rsidRPr="003D5D6E">
        <w:rPr>
          <w:sz w:val="16"/>
        </w:rPr>
        <w:t xml:space="preserve">         borderBodyContainer.add(</w:t>
      </w:r>
      <w:r w:rsidRPr="003D5D6E">
        <w:rPr>
          <w:rStyle w:val="keyword-directive1"/>
          <w:sz w:val="16"/>
        </w:rPr>
        <w:t>new</w:t>
      </w:r>
      <w:r w:rsidRPr="003D5D6E">
        <w:rPr>
          <w:sz w:val="16"/>
        </w:rPr>
        <w:t xml:space="preserve"> Label(</w:t>
      </w:r>
      <w:r w:rsidRPr="003D5D6E">
        <w:rPr>
          <w:rStyle w:val="character1"/>
          <w:sz w:val="16"/>
        </w:rPr>
        <w:t>"error"</w:t>
      </w:r>
      <w:r w:rsidRPr="003D5D6E">
        <w:rPr>
          <w:sz w:val="16"/>
        </w:rPr>
        <w:t>, errorMessageModel));</w:t>
      </w:r>
    </w:p>
    <w:p w:rsidR="003D5D6E" w:rsidRPr="003D5D6E" w:rsidRDefault="003D5D6E">
      <w:pPr>
        <w:pStyle w:val="HTMLPreformatted"/>
        <w:divId w:val="222832864"/>
        <w:rPr>
          <w:sz w:val="16"/>
        </w:rPr>
      </w:pPr>
      <w:r w:rsidRPr="003D5D6E">
        <w:rPr>
          <w:rStyle w:val="line-number1"/>
          <w:sz w:val="16"/>
        </w:rPr>
        <w:t>152</w:t>
      </w:r>
      <w:r w:rsidRPr="003D5D6E">
        <w:rPr>
          <w:sz w:val="16"/>
        </w:rPr>
        <w:t xml:space="preserve">         errorIconImage.setVisible(</w:t>
      </w:r>
      <w:r w:rsidRPr="003D5D6E">
        <w:rPr>
          <w:rStyle w:val="keyword-directive1"/>
          <w:sz w:val="16"/>
        </w:rPr>
        <w:t>false</w:t>
      </w:r>
      <w:r w:rsidRPr="003D5D6E">
        <w:rPr>
          <w:sz w:val="16"/>
        </w:rPr>
        <w:t>);</w:t>
      </w:r>
    </w:p>
    <w:p w:rsidR="003D5D6E" w:rsidRPr="003D5D6E" w:rsidRDefault="003D5D6E">
      <w:pPr>
        <w:pStyle w:val="HTMLPreformatted"/>
        <w:divId w:val="222832864"/>
        <w:rPr>
          <w:sz w:val="16"/>
        </w:rPr>
      </w:pPr>
      <w:r w:rsidRPr="003D5D6E">
        <w:rPr>
          <w:rStyle w:val="line-number1"/>
          <w:sz w:val="16"/>
        </w:rPr>
        <w:t>153</w:t>
      </w:r>
      <w:r w:rsidRPr="003D5D6E">
        <w:rPr>
          <w:sz w:val="16"/>
        </w:rPr>
        <w:t xml:space="preserve">         borderBodyContainer.add(errorIconImage);</w:t>
      </w:r>
    </w:p>
    <w:p w:rsidR="003D5D6E" w:rsidRPr="003D5D6E" w:rsidRDefault="003D5D6E">
      <w:pPr>
        <w:pStyle w:val="HTMLPreformatted"/>
        <w:divId w:val="222832864"/>
        <w:rPr>
          <w:sz w:val="16"/>
        </w:rPr>
      </w:pPr>
      <w:r w:rsidRPr="003D5D6E">
        <w:rPr>
          <w:rStyle w:val="line-number1"/>
          <w:sz w:val="16"/>
        </w:rPr>
        <w:t>154</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155</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156</w:t>
      </w:r>
      <w:r w:rsidRPr="003D5D6E">
        <w:rPr>
          <w:sz w:val="16"/>
        </w:rPr>
        <w:t xml:space="preserve">     </w:t>
      </w:r>
      <w:r w:rsidRPr="003D5D6E">
        <w:rPr>
          <w:rStyle w:val="comment1"/>
          <w:sz w:val="16"/>
        </w:rPr>
        <w:t>/**</w:t>
      </w:r>
    </w:p>
    <w:p w:rsidR="003D5D6E" w:rsidRPr="003D5D6E" w:rsidRDefault="003D5D6E">
      <w:pPr>
        <w:pStyle w:val="HTMLPreformatted"/>
        <w:divId w:val="222832864"/>
        <w:rPr>
          <w:sz w:val="16"/>
        </w:rPr>
      </w:pPr>
      <w:r w:rsidRPr="003D5D6E">
        <w:rPr>
          <w:rStyle w:val="line-number1"/>
          <w:sz w:val="16"/>
        </w:rPr>
        <w:t>157</w:t>
      </w:r>
      <w:r w:rsidRPr="003D5D6E">
        <w:rPr>
          <w:sz w:val="16"/>
        </w:rPr>
        <w:t xml:space="preserve"> </w:t>
      </w:r>
      <w:r w:rsidRPr="003D5D6E">
        <w:rPr>
          <w:rStyle w:val="comment1"/>
          <w:sz w:val="16"/>
        </w:rPr>
        <w:t xml:space="preserve">     * Set</w:t>
      </w:r>
      <w:r w:rsidRPr="003D5D6E">
        <w:rPr>
          <w:sz w:val="16"/>
        </w:rPr>
        <w:t xml:space="preserve"> </w:t>
      </w:r>
      <w:r w:rsidRPr="003D5D6E">
        <w:rPr>
          <w:rStyle w:val="comment1"/>
          <w:sz w:val="16"/>
        </w:rPr>
        <w:t>error</w:t>
      </w:r>
      <w:r w:rsidRPr="003D5D6E">
        <w:rPr>
          <w:sz w:val="16"/>
        </w:rPr>
        <w:t xml:space="preserve"> </w:t>
      </w:r>
      <w:r w:rsidRPr="003D5D6E">
        <w:rPr>
          <w:rStyle w:val="comment1"/>
          <w:sz w:val="16"/>
        </w:rPr>
        <w:t>message.</w:t>
      </w:r>
    </w:p>
    <w:p w:rsidR="003D5D6E" w:rsidRPr="003D5D6E" w:rsidRDefault="003D5D6E">
      <w:pPr>
        <w:pStyle w:val="HTMLPreformatted"/>
        <w:divId w:val="222832864"/>
        <w:rPr>
          <w:sz w:val="16"/>
        </w:rPr>
      </w:pPr>
      <w:r w:rsidRPr="003D5D6E">
        <w:rPr>
          <w:rStyle w:val="line-number1"/>
          <w:sz w:val="16"/>
        </w:rPr>
        <w:t>158</w:t>
      </w:r>
      <w:r w:rsidRPr="003D5D6E">
        <w:rPr>
          <w:sz w:val="16"/>
        </w:rPr>
        <w:t xml:space="preserve">      </w:t>
      </w:r>
      <w:r w:rsidRPr="003D5D6E">
        <w:rPr>
          <w:rStyle w:val="comment1"/>
          <w:sz w:val="16"/>
        </w:rPr>
        <w:t>*/</w:t>
      </w:r>
    </w:p>
    <w:p w:rsidR="003D5D6E" w:rsidRPr="003D5D6E" w:rsidRDefault="003D5D6E">
      <w:pPr>
        <w:pStyle w:val="HTMLPreformatted"/>
        <w:divId w:val="222832864"/>
        <w:rPr>
          <w:sz w:val="16"/>
        </w:rPr>
      </w:pPr>
      <w:r w:rsidRPr="003D5D6E">
        <w:rPr>
          <w:rStyle w:val="line-number1"/>
          <w:sz w:val="16"/>
        </w:rPr>
        <w:t>159</w:t>
      </w:r>
      <w:r w:rsidRPr="003D5D6E">
        <w:rPr>
          <w:sz w:val="16"/>
        </w:rPr>
        <w:t xml:space="preserve">     </w:t>
      </w:r>
      <w:r w:rsidRPr="003D5D6E">
        <w:rPr>
          <w:rStyle w:val="keyword-directive1"/>
          <w:sz w:val="16"/>
        </w:rPr>
        <w:t>public</w:t>
      </w:r>
      <w:r w:rsidRPr="003D5D6E">
        <w:rPr>
          <w:sz w:val="16"/>
        </w:rPr>
        <w:t xml:space="preserve"> </w:t>
      </w:r>
      <w:r w:rsidRPr="003D5D6E">
        <w:rPr>
          <w:rStyle w:val="keyword-directive1"/>
          <w:sz w:val="16"/>
        </w:rPr>
        <w:t>void</w:t>
      </w:r>
      <w:r w:rsidRPr="003D5D6E">
        <w:rPr>
          <w:sz w:val="16"/>
        </w:rPr>
        <w:t xml:space="preserve"> setErrorMessage(String errorMessage) {</w:t>
      </w:r>
    </w:p>
    <w:p w:rsidR="003D5D6E" w:rsidRPr="003D5D6E" w:rsidRDefault="003D5D6E">
      <w:pPr>
        <w:pStyle w:val="HTMLPreformatted"/>
        <w:divId w:val="222832864"/>
        <w:rPr>
          <w:sz w:val="16"/>
        </w:rPr>
      </w:pPr>
      <w:r w:rsidRPr="003D5D6E">
        <w:rPr>
          <w:rStyle w:val="line-number1"/>
          <w:sz w:val="16"/>
        </w:rPr>
        <w:t>160</w:t>
      </w:r>
      <w:r w:rsidRPr="003D5D6E">
        <w:rPr>
          <w:sz w:val="16"/>
        </w:rPr>
        <w:t xml:space="preserve">         </w:t>
      </w:r>
      <w:r w:rsidRPr="003D5D6E">
        <w:rPr>
          <w:rStyle w:val="keyword-directive1"/>
          <w:sz w:val="16"/>
        </w:rPr>
        <w:t>this</w:t>
      </w:r>
      <w:r w:rsidRPr="003D5D6E">
        <w:rPr>
          <w:sz w:val="16"/>
        </w:rPr>
        <w:t>.errorMessage = errorMessage;</w:t>
      </w:r>
    </w:p>
    <w:p w:rsidR="003D5D6E" w:rsidRPr="003D5D6E" w:rsidRDefault="003D5D6E">
      <w:pPr>
        <w:pStyle w:val="HTMLPreformatted"/>
        <w:divId w:val="222832864"/>
        <w:rPr>
          <w:sz w:val="16"/>
        </w:rPr>
      </w:pPr>
      <w:r w:rsidRPr="003D5D6E">
        <w:rPr>
          <w:rStyle w:val="line-number1"/>
          <w:sz w:val="16"/>
        </w:rPr>
        <w:t>161</w:t>
      </w:r>
      <w:r w:rsidRPr="003D5D6E">
        <w:rPr>
          <w:sz w:val="16"/>
        </w:rPr>
        <w:t xml:space="preserve">         errorIconImage.setVisible(</w:t>
      </w:r>
      <w:r w:rsidRPr="003D5D6E">
        <w:rPr>
          <w:rStyle w:val="keyword-directive1"/>
          <w:sz w:val="16"/>
        </w:rPr>
        <w:t>true</w:t>
      </w:r>
      <w:r w:rsidRPr="003D5D6E">
        <w:rPr>
          <w:sz w:val="16"/>
        </w:rPr>
        <w:t>);</w:t>
      </w:r>
    </w:p>
    <w:p w:rsidR="003D5D6E" w:rsidRPr="003D5D6E" w:rsidRDefault="003D5D6E">
      <w:pPr>
        <w:pStyle w:val="HTMLPreformatted"/>
        <w:divId w:val="222832864"/>
        <w:rPr>
          <w:sz w:val="16"/>
        </w:rPr>
      </w:pPr>
      <w:r w:rsidRPr="003D5D6E">
        <w:rPr>
          <w:rStyle w:val="line-number1"/>
          <w:sz w:val="16"/>
        </w:rPr>
        <w:t>162</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163</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164</w:t>
      </w:r>
      <w:r w:rsidRPr="003D5D6E">
        <w:rPr>
          <w:sz w:val="16"/>
        </w:rPr>
        <w:t xml:space="preserve">     </w:t>
      </w:r>
      <w:r w:rsidRPr="003D5D6E">
        <w:rPr>
          <w:rStyle w:val="comment1"/>
          <w:sz w:val="16"/>
        </w:rPr>
        <w:t>/**</w:t>
      </w:r>
    </w:p>
    <w:p w:rsidR="003D5D6E" w:rsidRPr="003D5D6E" w:rsidRDefault="003D5D6E">
      <w:pPr>
        <w:pStyle w:val="HTMLPreformatted"/>
        <w:divId w:val="222832864"/>
        <w:rPr>
          <w:sz w:val="16"/>
        </w:rPr>
      </w:pPr>
      <w:r w:rsidRPr="003D5D6E">
        <w:rPr>
          <w:rStyle w:val="line-number1"/>
          <w:sz w:val="16"/>
        </w:rPr>
        <w:t>165</w:t>
      </w:r>
      <w:r w:rsidRPr="003D5D6E">
        <w:rPr>
          <w:sz w:val="16"/>
        </w:rPr>
        <w:t xml:space="preserve"> </w:t>
      </w:r>
      <w:r w:rsidRPr="003D5D6E">
        <w:rPr>
          <w:rStyle w:val="comment1"/>
          <w:sz w:val="16"/>
        </w:rPr>
        <w:t xml:space="preserve">     * Demo</w:t>
      </w:r>
      <w:r w:rsidRPr="003D5D6E">
        <w:rPr>
          <w:sz w:val="16"/>
        </w:rPr>
        <w:t xml:space="preserve"> </w:t>
      </w:r>
      <w:r w:rsidRPr="003D5D6E">
        <w:rPr>
          <w:rStyle w:val="comment1"/>
          <w:sz w:val="16"/>
        </w:rPr>
        <w:t>of</w:t>
      </w:r>
      <w:r w:rsidRPr="003D5D6E">
        <w:rPr>
          <w:sz w:val="16"/>
        </w:rPr>
        <w:t xml:space="preserve"> </w:t>
      </w:r>
      <w:r w:rsidRPr="003D5D6E">
        <w:rPr>
          <w:rStyle w:val="comment1"/>
          <w:sz w:val="16"/>
        </w:rPr>
        <w:t>mail</w:t>
      </w:r>
      <w:r w:rsidRPr="003D5D6E">
        <w:rPr>
          <w:sz w:val="16"/>
        </w:rPr>
        <w:t xml:space="preserve"> </w:t>
      </w:r>
      <w:r w:rsidRPr="003D5D6E">
        <w:rPr>
          <w:rStyle w:val="comment1"/>
          <w:sz w:val="16"/>
        </w:rPr>
        <w:t>to</w:t>
      </w:r>
      <w:r w:rsidRPr="003D5D6E">
        <w:rPr>
          <w:sz w:val="16"/>
        </w:rPr>
        <w:t xml:space="preserve"> </w:t>
      </w:r>
      <w:r w:rsidRPr="003D5D6E">
        <w:rPr>
          <w:rStyle w:val="comment1"/>
          <w:sz w:val="16"/>
        </w:rPr>
        <w:t>request</w:t>
      </w:r>
      <w:r w:rsidRPr="003D5D6E">
        <w:rPr>
          <w:sz w:val="16"/>
        </w:rPr>
        <w:t xml:space="preserve"> </w:t>
      </w:r>
      <w:r w:rsidRPr="003D5D6E">
        <w:rPr>
          <w:rStyle w:val="comment1"/>
          <w:sz w:val="16"/>
        </w:rPr>
        <w:t>user.</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166</w:t>
      </w:r>
      <w:r w:rsidRPr="003D5D6E">
        <w:rPr>
          <w:sz w:val="16"/>
        </w:rPr>
        <w:t xml:space="preserve"> </w:t>
      </w:r>
      <w:r w:rsidRPr="003D5D6E">
        <w:rPr>
          <w:rStyle w:val="comment1"/>
          <w:sz w:val="16"/>
        </w:rPr>
        <w:t xml:space="preserve">     * TODO: Move</w:t>
      </w:r>
      <w:r w:rsidRPr="003D5D6E">
        <w:rPr>
          <w:sz w:val="16"/>
        </w:rPr>
        <w:t xml:space="preserve"> </w:t>
      </w:r>
      <w:r w:rsidRPr="003D5D6E">
        <w:rPr>
          <w:rStyle w:val="comment1"/>
          <w:sz w:val="16"/>
        </w:rPr>
        <w:t>this</w:t>
      </w:r>
      <w:r w:rsidRPr="003D5D6E">
        <w:rPr>
          <w:sz w:val="16"/>
        </w:rPr>
        <w:t xml:space="preserve"> </w:t>
      </w:r>
      <w:r w:rsidRPr="003D5D6E">
        <w:rPr>
          <w:rStyle w:val="comment1"/>
          <w:sz w:val="16"/>
        </w:rPr>
        <w:t>to</w:t>
      </w:r>
      <w:r w:rsidRPr="003D5D6E">
        <w:rPr>
          <w:sz w:val="16"/>
        </w:rPr>
        <w:t xml:space="preserve"> </w:t>
      </w:r>
      <w:r w:rsidRPr="003D5D6E">
        <w:rPr>
          <w:rStyle w:val="comment1"/>
          <w:sz w:val="16"/>
        </w:rPr>
        <w:t>an</w:t>
      </w:r>
      <w:r w:rsidRPr="003D5D6E">
        <w:rPr>
          <w:sz w:val="16"/>
        </w:rPr>
        <w:t xml:space="preserve"> </w:t>
      </w:r>
      <w:r w:rsidRPr="003D5D6E">
        <w:rPr>
          <w:rStyle w:val="comment1"/>
          <w:sz w:val="16"/>
        </w:rPr>
        <w:t>application</w:t>
      </w:r>
      <w:r w:rsidRPr="003D5D6E">
        <w:rPr>
          <w:sz w:val="16"/>
        </w:rPr>
        <w:t xml:space="preserve"> </w:t>
      </w:r>
      <w:r w:rsidRPr="003D5D6E">
        <w:rPr>
          <w:rStyle w:val="comment1"/>
          <w:sz w:val="16"/>
        </w:rPr>
        <w:t>thread.</w:t>
      </w:r>
    </w:p>
    <w:p w:rsidR="003D5D6E" w:rsidRPr="003D5D6E" w:rsidRDefault="003D5D6E">
      <w:pPr>
        <w:pStyle w:val="HTMLPreformatted"/>
        <w:divId w:val="222832864"/>
        <w:rPr>
          <w:sz w:val="16"/>
        </w:rPr>
      </w:pPr>
      <w:r w:rsidRPr="003D5D6E">
        <w:rPr>
          <w:rStyle w:val="line-number1"/>
          <w:sz w:val="16"/>
        </w:rPr>
        <w:t>167</w:t>
      </w:r>
      <w:r w:rsidRPr="003D5D6E">
        <w:rPr>
          <w:sz w:val="16"/>
        </w:rPr>
        <w:t xml:space="preserve"> </w:t>
      </w:r>
      <w:r w:rsidRPr="003D5D6E">
        <w:rPr>
          <w:rStyle w:val="comment1"/>
          <w:sz w:val="16"/>
        </w:rPr>
        <w:t xml:space="preserve">     * </w:t>
      </w:r>
    </w:p>
    <w:p w:rsidR="003D5D6E" w:rsidRPr="003D5D6E" w:rsidRDefault="003D5D6E">
      <w:pPr>
        <w:pStyle w:val="HTMLPreformatted"/>
        <w:divId w:val="222832864"/>
        <w:rPr>
          <w:sz w:val="16"/>
        </w:rPr>
      </w:pPr>
      <w:r w:rsidRPr="003D5D6E">
        <w:rPr>
          <w:rStyle w:val="line-number1"/>
          <w:sz w:val="16"/>
        </w:rPr>
        <w:t>168</w:t>
      </w:r>
      <w:r w:rsidRPr="003D5D6E">
        <w:rPr>
          <w:sz w:val="16"/>
        </w:rPr>
        <w:t xml:space="preserve"> </w:t>
      </w:r>
      <w:r w:rsidRPr="003D5D6E">
        <w:rPr>
          <w:rStyle w:val="comment1"/>
          <w:sz w:val="16"/>
        </w:rPr>
        <w:t xml:space="preserve">     * </w:t>
      </w:r>
      <w:r w:rsidRPr="003D5D6E">
        <w:rPr>
          <w:rStyle w:val="st01"/>
          <w:sz w:val="16"/>
        </w:rPr>
        <w:t>@param</w:t>
      </w:r>
      <w:r w:rsidRPr="003D5D6E">
        <w:rPr>
          <w:sz w:val="16"/>
        </w:rPr>
        <w:t xml:space="preserve"> </w:t>
      </w:r>
      <w:r w:rsidRPr="003D5D6E">
        <w:rPr>
          <w:rStyle w:val="comment1"/>
          <w:sz w:val="16"/>
        </w:rPr>
        <w:t>requester</w:t>
      </w:r>
      <w:r w:rsidRPr="003D5D6E">
        <w:rPr>
          <w:sz w:val="16"/>
        </w:rPr>
        <w:t xml:space="preserve"> </w:t>
      </w:r>
      <w:r w:rsidRPr="003D5D6E">
        <w:rPr>
          <w:rStyle w:val="comment1"/>
          <w:sz w:val="16"/>
        </w:rPr>
        <w:t>Application</w:t>
      </w:r>
      <w:r w:rsidRPr="003D5D6E">
        <w:rPr>
          <w:sz w:val="16"/>
        </w:rPr>
        <w:t xml:space="preserve"> </w:t>
      </w:r>
      <w:r w:rsidRPr="003D5D6E">
        <w:rPr>
          <w:rStyle w:val="comment1"/>
          <w:sz w:val="16"/>
        </w:rPr>
        <w:t>user</w:t>
      </w:r>
      <w:r w:rsidRPr="003D5D6E">
        <w:rPr>
          <w:sz w:val="16"/>
        </w:rPr>
        <w:t xml:space="preserve"> </w:t>
      </w:r>
      <w:r w:rsidRPr="003D5D6E">
        <w:rPr>
          <w:rStyle w:val="comment1"/>
          <w:sz w:val="16"/>
        </w:rPr>
        <w:t>that</w:t>
      </w:r>
      <w:r w:rsidRPr="003D5D6E">
        <w:rPr>
          <w:sz w:val="16"/>
        </w:rPr>
        <w:t xml:space="preserve"> </w:t>
      </w:r>
      <w:r w:rsidRPr="003D5D6E">
        <w:rPr>
          <w:rStyle w:val="comment1"/>
          <w:sz w:val="16"/>
        </w:rPr>
        <w:t>should</w:t>
      </w:r>
      <w:r w:rsidRPr="003D5D6E">
        <w:rPr>
          <w:sz w:val="16"/>
        </w:rPr>
        <w:t xml:space="preserve"> </w:t>
      </w:r>
      <w:r w:rsidRPr="003D5D6E">
        <w:rPr>
          <w:rStyle w:val="comment1"/>
          <w:sz w:val="16"/>
        </w:rPr>
        <w:t>receive</w:t>
      </w:r>
      <w:r w:rsidRPr="003D5D6E">
        <w:rPr>
          <w:sz w:val="16"/>
        </w:rPr>
        <w:t xml:space="preserve"> </w:t>
      </w:r>
      <w:r w:rsidRPr="003D5D6E">
        <w:rPr>
          <w:rStyle w:val="comment1"/>
          <w:sz w:val="16"/>
        </w:rPr>
        <w:t>a</w:t>
      </w:r>
      <w:r w:rsidRPr="003D5D6E">
        <w:rPr>
          <w:sz w:val="16"/>
        </w:rPr>
        <w:t xml:space="preserve"> </w:t>
      </w:r>
      <w:r w:rsidRPr="003D5D6E">
        <w:rPr>
          <w:rStyle w:val="comment1"/>
          <w:sz w:val="16"/>
        </w:rPr>
        <w:t>mail.</w:t>
      </w:r>
    </w:p>
    <w:p w:rsidR="003D5D6E" w:rsidRPr="003D5D6E" w:rsidRDefault="003D5D6E">
      <w:pPr>
        <w:pStyle w:val="HTMLPreformatted"/>
        <w:divId w:val="222832864"/>
        <w:rPr>
          <w:sz w:val="16"/>
        </w:rPr>
      </w:pPr>
      <w:r w:rsidRPr="003D5D6E">
        <w:rPr>
          <w:rStyle w:val="line-number1"/>
          <w:sz w:val="16"/>
        </w:rPr>
        <w:t>169</w:t>
      </w:r>
      <w:r w:rsidRPr="003D5D6E">
        <w:rPr>
          <w:sz w:val="16"/>
        </w:rPr>
        <w:t xml:space="preserve">      </w:t>
      </w:r>
      <w:r w:rsidRPr="003D5D6E">
        <w:rPr>
          <w:rStyle w:val="comment1"/>
          <w:sz w:val="16"/>
        </w:rPr>
        <w:t>*/</w:t>
      </w:r>
    </w:p>
    <w:p w:rsidR="003D5D6E" w:rsidRPr="003D5D6E" w:rsidRDefault="003D5D6E">
      <w:pPr>
        <w:pStyle w:val="HTMLPreformatted"/>
        <w:divId w:val="222832864"/>
        <w:rPr>
          <w:sz w:val="16"/>
        </w:rPr>
      </w:pPr>
      <w:r w:rsidRPr="003D5D6E">
        <w:rPr>
          <w:rStyle w:val="line-number1"/>
          <w:sz w:val="16"/>
        </w:rPr>
        <w:t>170</w:t>
      </w:r>
      <w:r w:rsidRPr="003D5D6E">
        <w:rPr>
          <w:sz w:val="16"/>
        </w:rPr>
        <w:t xml:space="preserve">     </w:t>
      </w:r>
      <w:r w:rsidRPr="003D5D6E">
        <w:rPr>
          <w:rStyle w:val="keyword-directive1"/>
          <w:sz w:val="16"/>
        </w:rPr>
        <w:t>private</w:t>
      </w:r>
      <w:r w:rsidRPr="003D5D6E">
        <w:rPr>
          <w:sz w:val="16"/>
        </w:rPr>
        <w:t xml:space="preserve"> </w:t>
      </w:r>
      <w:r w:rsidRPr="003D5D6E">
        <w:rPr>
          <w:rStyle w:val="keyword-directive1"/>
          <w:sz w:val="16"/>
        </w:rPr>
        <w:t>void</w:t>
      </w:r>
      <w:r w:rsidRPr="003D5D6E">
        <w:rPr>
          <w:sz w:val="16"/>
        </w:rPr>
        <w:t xml:space="preserve"> emailToRequester(Word word, VideoFile videoFile) {</w:t>
      </w:r>
    </w:p>
    <w:p w:rsidR="003D5D6E" w:rsidRPr="003D5D6E" w:rsidRDefault="003D5D6E">
      <w:pPr>
        <w:pStyle w:val="HTMLPreformatted"/>
        <w:divId w:val="222832864"/>
        <w:rPr>
          <w:sz w:val="16"/>
        </w:rPr>
      </w:pPr>
      <w:r w:rsidRPr="003D5D6E">
        <w:rPr>
          <w:rStyle w:val="line-number1"/>
          <w:sz w:val="16"/>
        </w:rPr>
        <w:t>171</w:t>
      </w:r>
      <w:r w:rsidRPr="003D5D6E">
        <w:rPr>
          <w:sz w:val="16"/>
        </w:rPr>
        <w:t xml:space="preserve">         WicketSession wicketSession = WicketSession.get();</w:t>
      </w:r>
    </w:p>
    <w:p w:rsidR="003D5D6E" w:rsidRPr="003D5D6E" w:rsidRDefault="003D5D6E">
      <w:pPr>
        <w:pStyle w:val="HTMLPreformatted"/>
        <w:divId w:val="222832864"/>
        <w:rPr>
          <w:sz w:val="16"/>
        </w:rPr>
      </w:pPr>
      <w:r w:rsidRPr="003D5D6E">
        <w:rPr>
          <w:rStyle w:val="line-number1"/>
          <w:sz w:val="16"/>
        </w:rPr>
        <w:t>172</w:t>
      </w:r>
      <w:r w:rsidRPr="003D5D6E">
        <w:rPr>
          <w:sz w:val="16"/>
        </w:rPr>
        <w:t xml:space="preserve">         </w:t>
      </w:r>
      <w:r w:rsidRPr="003D5D6E">
        <w:rPr>
          <w:rStyle w:val="keyword-directive1"/>
          <w:sz w:val="16"/>
        </w:rPr>
        <w:t>if</w:t>
      </w:r>
      <w:r w:rsidRPr="003D5D6E">
        <w:rPr>
          <w:sz w:val="16"/>
        </w:rPr>
        <w:t xml:space="preserve"> (!word.getRequestCreatedBy().getId().equals(</w:t>
      </w:r>
    </w:p>
    <w:p w:rsidR="003D5D6E" w:rsidRPr="003D5D6E" w:rsidRDefault="003D5D6E">
      <w:pPr>
        <w:pStyle w:val="HTMLPreformatted"/>
        <w:divId w:val="222832864"/>
        <w:rPr>
          <w:sz w:val="16"/>
        </w:rPr>
      </w:pPr>
      <w:r w:rsidRPr="003D5D6E">
        <w:rPr>
          <w:rStyle w:val="line-number1"/>
          <w:sz w:val="16"/>
        </w:rPr>
        <w:t>173</w:t>
      </w:r>
      <w:r w:rsidRPr="003D5D6E">
        <w:rPr>
          <w:sz w:val="16"/>
        </w:rPr>
        <w:t xml:space="preserve">                 wicketSession.getApplicationUser().getId())) {</w:t>
      </w:r>
    </w:p>
    <w:p w:rsidR="003D5D6E" w:rsidRPr="003D5D6E" w:rsidRDefault="003D5D6E">
      <w:pPr>
        <w:pStyle w:val="HTMLPreformatted"/>
        <w:divId w:val="222832864"/>
        <w:rPr>
          <w:sz w:val="16"/>
        </w:rPr>
      </w:pPr>
      <w:r w:rsidRPr="003D5D6E">
        <w:rPr>
          <w:rStyle w:val="line-number1"/>
          <w:sz w:val="16"/>
        </w:rPr>
        <w:t>174</w:t>
      </w:r>
      <w:r w:rsidRPr="003D5D6E">
        <w:rPr>
          <w:sz w:val="16"/>
        </w:rPr>
        <w:t xml:space="preserve">             EMailSender emailSender = EMailSender.getInstance();</w:t>
      </w:r>
    </w:p>
    <w:p w:rsidR="003D5D6E" w:rsidRPr="003D5D6E" w:rsidRDefault="003D5D6E">
      <w:pPr>
        <w:pStyle w:val="HTMLPreformatted"/>
        <w:divId w:val="222832864"/>
        <w:rPr>
          <w:sz w:val="16"/>
        </w:rPr>
      </w:pPr>
      <w:r w:rsidRPr="003D5D6E">
        <w:rPr>
          <w:rStyle w:val="line-number1"/>
          <w:sz w:val="16"/>
        </w:rPr>
        <w:t>175</w:t>
      </w:r>
      <w:r w:rsidRPr="003D5D6E">
        <w:rPr>
          <w:sz w:val="16"/>
        </w:rPr>
        <w:t xml:space="preserve">             emailSender.sendNoReplyEmail(word.getRequestCreatedBy().getEmail(), </w:t>
      </w:r>
    </w:p>
    <w:p w:rsidR="003D5D6E" w:rsidRPr="003D5D6E" w:rsidRDefault="003D5D6E">
      <w:pPr>
        <w:pStyle w:val="HTMLPreformatted"/>
        <w:divId w:val="222832864"/>
        <w:rPr>
          <w:sz w:val="16"/>
        </w:rPr>
      </w:pPr>
      <w:r w:rsidRPr="003D5D6E">
        <w:rPr>
          <w:rStyle w:val="line-number1"/>
          <w:sz w:val="16"/>
        </w:rPr>
        <w:t>176</w:t>
      </w:r>
      <w:r w:rsidRPr="003D5D6E">
        <w:rPr>
          <w:sz w:val="16"/>
        </w:rPr>
        <w:t xml:space="preserve">                 </w:t>
      </w:r>
      <w:r w:rsidRPr="003D5D6E">
        <w:rPr>
          <w:rStyle w:val="character1"/>
          <w:sz w:val="16"/>
        </w:rPr>
        <w:t>"Nyt forslag til "</w:t>
      </w:r>
      <w:r w:rsidRPr="003D5D6E">
        <w:rPr>
          <w:sz w:val="16"/>
        </w:rPr>
        <w:t xml:space="preserve"> + word.getWord(), </w:t>
      </w:r>
    </w:p>
    <w:p w:rsidR="003D5D6E" w:rsidRPr="003D5D6E" w:rsidRDefault="003D5D6E">
      <w:pPr>
        <w:pStyle w:val="HTMLPreformatted"/>
        <w:divId w:val="222832864"/>
        <w:rPr>
          <w:sz w:val="16"/>
        </w:rPr>
      </w:pPr>
      <w:r w:rsidRPr="003D5D6E">
        <w:rPr>
          <w:rStyle w:val="line-number1"/>
          <w:sz w:val="16"/>
        </w:rPr>
        <w:t>177</w:t>
      </w:r>
      <w:r w:rsidRPr="003D5D6E">
        <w:rPr>
          <w:sz w:val="16"/>
        </w:rPr>
        <w:t xml:space="preserve">                 createMailBody(word, videoFile));</w:t>
      </w:r>
    </w:p>
    <w:p w:rsidR="003D5D6E" w:rsidRPr="003D5D6E" w:rsidRDefault="003D5D6E">
      <w:pPr>
        <w:pStyle w:val="HTMLPreformatted"/>
        <w:divId w:val="222832864"/>
        <w:rPr>
          <w:sz w:val="16"/>
        </w:rPr>
      </w:pPr>
      <w:r w:rsidRPr="003D5D6E">
        <w:rPr>
          <w:rStyle w:val="line-number1"/>
          <w:sz w:val="16"/>
        </w:rPr>
        <w:t>178</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179</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180</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181</w:t>
      </w:r>
      <w:r w:rsidRPr="003D5D6E">
        <w:rPr>
          <w:sz w:val="16"/>
        </w:rPr>
        <w:t xml:space="preserve">     </w:t>
      </w:r>
      <w:r w:rsidRPr="003D5D6E">
        <w:rPr>
          <w:rStyle w:val="keyword-directive1"/>
          <w:sz w:val="16"/>
        </w:rPr>
        <w:t>private</w:t>
      </w:r>
      <w:r w:rsidRPr="003D5D6E">
        <w:rPr>
          <w:sz w:val="16"/>
        </w:rPr>
        <w:t xml:space="preserve"> String createMailBody(Word word, VideoFile videoFile) {</w:t>
      </w:r>
    </w:p>
    <w:p w:rsidR="003D5D6E" w:rsidRPr="003D5D6E" w:rsidRDefault="003D5D6E">
      <w:pPr>
        <w:pStyle w:val="HTMLPreformatted"/>
        <w:divId w:val="222832864"/>
        <w:rPr>
          <w:sz w:val="16"/>
        </w:rPr>
      </w:pPr>
      <w:r w:rsidRPr="003D5D6E">
        <w:rPr>
          <w:rStyle w:val="line-number1"/>
          <w:sz w:val="16"/>
        </w:rPr>
        <w:t>182</w:t>
      </w:r>
      <w:r w:rsidRPr="003D5D6E">
        <w:rPr>
          <w:sz w:val="16"/>
        </w:rPr>
        <w:t xml:space="preserve">         String email = </w:t>
      </w:r>
      <w:r w:rsidRPr="003D5D6E">
        <w:rPr>
          <w:rStyle w:val="character1"/>
          <w:sz w:val="16"/>
        </w:rPr>
        <w:t>"&lt;a href='mailto:jan.sch.hansen@gmail.com?"</w:t>
      </w:r>
    </w:p>
    <w:p w:rsidR="003D5D6E" w:rsidRPr="003D5D6E" w:rsidRDefault="003D5D6E">
      <w:pPr>
        <w:pStyle w:val="HTMLPreformatted"/>
        <w:divId w:val="222832864"/>
        <w:rPr>
          <w:sz w:val="16"/>
        </w:rPr>
      </w:pPr>
      <w:r w:rsidRPr="003D5D6E">
        <w:rPr>
          <w:rStyle w:val="line-number1"/>
          <w:sz w:val="16"/>
        </w:rPr>
        <w:t>183</w:t>
      </w:r>
      <w:r w:rsidRPr="003D5D6E">
        <w:rPr>
          <w:sz w:val="16"/>
        </w:rPr>
        <w:t xml:space="preserve">                 + </w:t>
      </w:r>
      <w:r w:rsidRPr="003D5D6E">
        <w:rPr>
          <w:rStyle w:val="character1"/>
          <w:sz w:val="16"/>
        </w:rPr>
        <w:t>"Subject=Spørgsmål til Tegn til tiden'&gt;"</w:t>
      </w:r>
    </w:p>
    <w:p w:rsidR="003D5D6E" w:rsidRPr="003D5D6E" w:rsidRDefault="003D5D6E">
      <w:pPr>
        <w:pStyle w:val="HTMLPreformatted"/>
        <w:divId w:val="222832864"/>
        <w:rPr>
          <w:sz w:val="16"/>
        </w:rPr>
      </w:pPr>
      <w:r w:rsidRPr="003D5D6E">
        <w:rPr>
          <w:rStyle w:val="line-number1"/>
          <w:sz w:val="16"/>
        </w:rPr>
        <w:t>184</w:t>
      </w:r>
      <w:r w:rsidRPr="003D5D6E">
        <w:rPr>
          <w:sz w:val="16"/>
        </w:rPr>
        <w:t xml:space="preserve">                 + </w:t>
      </w:r>
      <w:r w:rsidRPr="003D5D6E">
        <w:rPr>
          <w:rStyle w:val="character1"/>
          <w:sz w:val="16"/>
        </w:rPr>
        <w:t>"jan.sch.hansen@gmail.com&lt;/a&gt;"</w:t>
      </w:r>
      <w:r w:rsidRPr="003D5D6E">
        <w:rPr>
          <w:sz w:val="16"/>
        </w:rPr>
        <w:t>;</w:t>
      </w:r>
    </w:p>
    <w:p w:rsidR="003D5D6E" w:rsidRPr="003D5D6E" w:rsidRDefault="003D5D6E">
      <w:pPr>
        <w:pStyle w:val="HTMLPreformatted"/>
        <w:divId w:val="222832864"/>
        <w:rPr>
          <w:sz w:val="16"/>
        </w:rPr>
      </w:pPr>
      <w:r w:rsidRPr="003D5D6E">
        <w:rPr>
          <w:rStyle w:val="line-number1"/>
          <w:sz w:val="16"/>
        </w:rPr>
        <w:t>185</w:t>
      </w:r>
      <w:r w:rsidRPr="003D5D6E">
        <w:rPr>
          <w:sz w:val="16"/>
        </w:rPr>
        <w:t xml:space="preserve">         StringBuilder mailBody = </w:t>
      </w:r>
      <w:r w:rsidRPr="003D5D6E">
        <w:rPr>
          <w:rStyle w:val="keyword-directive1"/>
          <w:sz w:val="16"/>
        </w:rPr>
        <w:t>new</w:t>
      </w:r>
      <w:r w:rsidRPr="003D5D6E">
        <w:rPr>
          <w:sz w:val="16"/>
        </w:rPr>
        <w:t xml:space="preserve"> StringBuilder();</w:t>
      </w:r>
    </w:p>
    <w:p w:rsidR="003D5D6E" w:rsidRPr="003D5D6E" w:rsidRDefault="003D5D6E">
      <w:pPr>
        <w:pStyle w:val="HTMLPreformatted"/>
        <w:divId w:val="222832864"/>
        <w:rPr>
          <w:sz w:val="16"/>
        </w:rPr>
      </w:pPr>
      <w:r w:rsidRPr="003D5D6E">
        <w:rPr>
          <w:rStyle w:val="line-number1"/>
          <w:sz w:val="16"/>
        </w:rPr>
        <w:t>186</w:t>
      </w:r>
      <w:r w:rsidRPr="003D5D6E">
        <w:rPr>
          <w:sz w:val="16"/>
        </w:rPr>
        <w:t xml:space="preserve">         mailBody.append(</w:t>
      </w:r>
      <w:r w:rsidRPr="003D5D6E">
        <w:rPr>
          <w:rStyle w:val="character1"/>
          <w:sz w:val="16"/>
        </w:rPr>
        <w:t>"Der er kommet et nyt forslag til ordet: &lt;b&gt;"</w:t>
      </w:r>
      <w:r w:rsidRPr="003D5D6E">
        <w:rPr>
          <w:sz w:val="16"/>
        </w:rPr>
        <w:t>);</w:t>
      </w:r>
    </w:p>
    <w:p w:rsidR="003D5D6E" w:rsidRPr="003D5D6E" w:rsidRDefault="003D5D6E">
      <w:pPr>
        <w:pStyle w:val="HTMLPreformatted"/>
        <w:divId w:val="222832864"/>
        <w:rPr>
          <w:sz w:val="16"/>
        </w:rPr>
      </w:pPr>
      <w:r w:rsidRPr="003D5D6E">
        <w:rPr>
          <w:rStyle w:val="line-number1"/>
          <w:sz w:val="16"/>
        </w:rPr>
        <w:t>187</w:t>
      </w:r>
      <w:r w:rsidRPr="003D5D6E">
        <w:rPr>
          <w:sz w:val="16"/>
        </w:rPr>
        <w:t xml:space="preserve">         mailBody.append(word.getWord());</w:t>
      </w:r>
    </w:p>
    <w:p w:rsidR="003D5D6E" w:rsidRPr="003D5D6E" w:rsidRDefault="003D5D6E">
      <w:pPr>
        <w:pStyle w:val="HTMLPreformatted"/>
        <w:divId w:val="222832864"/>
        <w:rPr>
          <w:sz w:val="16"/>
        </w:rPr>
      </w:pPr>
      <w:r w:rsidRPr="003D5D6E">
        <w:rPr>
          <w:rStyle w:val="line-number1"/>
          <w:sz w:val="16"/>
        </w:rPr>
        <w:lastRenderedPageBreak/>
        <w:t>188</w:t>
      </w:r>
      <w:r w:rsidRPr="003D5D6E">
        <w:rPr>
          <w:sz w:val="16"/>
        </w:rPr>
        <w:t xml:space="preserve">         mailBody.append(</w:t>
      </w:r>
      <w:r w:rsidRPr="003D5D6E">
        <w:rPr>
          <w:rStyle w:val="character1"/>
          <w:sz w:val="16"/>
        </w:rPr>
        <w:t>"&lt;/b&gt;.&lt;br/&gt;"</w:t>
      </w:r>
      <w:r w:rsidRPr="003D5D6E">
        <w:rPr>
          <w:sz w:val="16"/>
        </w:rPr>
        <w:t>);</w:t>
      </w:r>
    </w:p>
    <w:p w:rsidR="003D5D6E" w:rsidRPr="003D5D6E" w:rsidRDefault="003D5D6E">
      <w:pPr>
        <w:pStyle w:val="HTMLPreformatted"/>
        <w:divId w:val="222832864"/>
        <w:rPr>
          <w:sz w:val="16"/>
        </w:rPr>
      </w:pPr>
      <w:r w:rsidRPr="003D5D6E">
        <w:rPr>
          <w:rStyle w:val="line-number1"/>
          <w:sz w:val="16"/>
        </w:rPr>
        <w:t>189</w:t>
      </w:r>
      <w:r w:rsidRPr="003D5D6E">
        <w:rPr>
          <w:sz w:val="16"/>
        </w:rPr>
        <w:t xml:space="preserve">         mailBody.append(</w:t>
      </w:r>
      <w:r w:rsidRPr="003D5D6E">
        <w:rPr>
          <w:rStyle w:val="character1"/>
          <w:sz w:val="16"/>
        </w:rPr>
        <w:t>"Med følgende beskrivelse:&lt;br/&gt;"</w:t>
      </w:r>
      <w:r w:rsidRPr="003D5D6E">
        <w:rPr>
          <w:sz w:val="16"/>
        </w:rPr>
        <w:t>);</w:t>
      </w:r>
    </w:p>
    <w:p w:rsidR="003D5D6E" w:rsidRPr="003D5D6E" w:rsidRDefault="003D5D6E">
      <w:pPr>
        <w:pStyle w:val="HTMLPreformatted"/>
        <w:divId w:val="222832864"/>
        <w:rPr>
          <w:sz w:val="16"/>
        </w:rPr>
      </w:pPr>
      <w:r w:rsidRPr="003D5D6E">
        <w:rPr>
          <w:rStyle w:val="line-number1"/>
          <w:sz w:val="16"/>
        </w:rPr>
        <w:t>190</w:t>
      </w:r>
      <w:r w:rsidRPr="003D5D6E">
        <w:rPr>
          <w:sz w:val="16"/>
        </w:rPr>
        <w:t xml:space="preserve">         mailBody.append(</w:t>
      </w:r>
      <w:r w:rsidRPr="003D5D6E">
        <w:rPr>
          <w:rStyle w:val="character1"/>
          <w:sz w:val="16"/>
        </w:rPr>
        <w:t>" - "</w:t>
      </w:r>
      <w:r w:rsidRPr="003D5D6E">
        <w:rPr>
          <w:sz w:val="16"/>
        </w:rPr>
        <w:t>);</w:t>
      </w:r>
    </w:p>
    <w:p w:rsidR="003D5D6E" w:rsidRPr="003D5D6E" w:rsidRDefault="003D5D6E">
      <w:pPr>
        <w:pStyle w:val="HTMLPreformatted"/>
        <w:divId w:val="222832864"/>
        <w:rPr>
          <w:sz w:val="16"/>
        </w:rPr>
      </w:pPr>
      <w:r w:rsidRPr="003D5D6E">
        <w:rPr>
          <w:rStyle w:val="line-number1"/>
          <w:sz w:val="16"/>
        </w:rPr>
        <w:t>191</w:t>
      </w:r>
      <w:r w:rsidRPr="003D5D6E">
        <w:rPr>
          <w:sz w:val="16"/>
        </w:rPr>
        <w:t xml:space="preserve">         mailBody.append(videoFile.getDescription());</w:t>
      </w:r>
    </w:p>
    <w:p w:rsidR="003D5D6E" w:rsidRPr="003D5D6E" w:rsidRDefault="003D5D6E">
      <w:pPr>
        <w:pStyle w:val="HTMLPreformatted"/>
        <w:divId w:val="222832864"/>
        <w:rPr>
          <w:sz w:val="16"/>
        </w:rPr>
      </w:pPr>
      <w:r w:rsidRPr="003D5D6E">
        <w:rPr>
          <w:rStyle w:val="line-number1"/>
          <w:sz w:val="16"/>
        </w:rPr>
        <w:t>192</w:t>
      </w:r>
      <w:r w:rsidRPr="003D5D6E">
        <w:rPr>
          <w:sz w:val="16"/>
        </w:rPr>
        <w:t xml:space="preserve">         mailBody.append(</w:t>
      </w:r>
      <w:r w:rsidRPr="003D5D6E">
        <w:rPr>
          <w:rStyle w:val="character1"/>
          <w:sz w:val="16"/>
        </w:rPr>
        <w:t>".&lt;br/&gt;&lt;br/&gt;"</w:t>
      </w:r>
      <w:r w:rsidRPr="003D5D6E">
        <w:rPr>
          <w:sz w:val="16"/>
        </w:rPr>
        <w:t>);</w:t>
      </w:r>
    </w:p>
    <w:p w:rsidR="003D5D6E" w:rsidRPr="003D5D6E" w:rsidRDefault="003D5D6E">
      <w:pPr>
        <w:pStyle w:val="HTMLPreformatted"/>
        <w:divId w:val="222832864"/>
        <w:rPr>
          <w:sz w:val="16"/>
        </w:rPr>
      </w:pPr>
      <w:r w:rsidRPr="003D5D6E">
        <w:rPr>
          <w:rStyle w:val="line-number1"/>
          <w:sz w:val="16"/>
        </w:rPr>
        <w:t>193</w:t>
      </w:r>
      <w:r w:rsidRPr="003D5D6E">
        <w:rPr>
          <w:sz w:val="16"/>
        </w:rPr>
        <w:t xml:space="preserve">         mailBody.append(</w:t>
      </w:r>
      <w:r w:rsidRPr="003D5D6E">
        <w:rPr>
          <w:rStyle w:val="character1"/>
          <w:sz w:val="16"/>
        </w:rPr>
        <w:t>"OBS! - Denne mail kan ikke besvares.&lt;br/&gt;"</w:t>
      </w:r>
      <w:r w:rsidRPr="003D5D6E">
        <w:rPr>
          <w:sz w:val="16"/>
        </w:rPr>
        <w:t>);</w:t>
      </w:r>
    </w:p>
    <w:p w:rsidR="003D5D6E" w:rsidRPr="003D5D6E" w:rsidRDefault="003D5D6E">
      <w:pPr>
        <w:pStyle w:val="HTMLPreformatted"/>
        <w:divId w:val="222832864"/>
        <w:rPr>
          <w:sz w:val="16"/>
        </w:rPr>
      </w:pPr>
      <w:r w:rsidRPr="003D5D6E">
        <w:rPr>
          <w:rStyle w:val="line-number1"/>
          <w:sz w:val="16"/>
        </w:rPr>
        <w:t>194</w:t>
      </w:r>
      <w:r w:rsidRPr="003D5D6E">
        <w:rPr>
          <w:sz w:val="16"/>
        </w:rPr>
        <w:t xml:space="preserve">         mailBody.append(</w:t>
      </w:r>
      <w:r w:rsidRPr="003D5D6E">
        <w:rPr>
          <w:rStyle w:val="character1"/>
          <w:sz w:val="16"/>
        </w:rPr>
        <w:t>"Eventuelle spørgsmål kan rettes til Jan Scrhøder Hansen på "</w:t>
      </w:r>
      <w:r w:rsidRPr="003D5D6E">
        <w:rPr>
          <w:sz w:val="16"/>
        </w:rPr>
        <w:t>);</w:t>
      </w:r>
    </w:p>
    <w:p w:rsidR="003D5D6E" w:rsidRPr="003D5D6E" w:rsidRDefault="003D5D6E">
      <w:pPr>
        <w:pStyle w:val="HTMLPreformatted"/>
        <w:divId w:val="222832864"/>
        <w:rPr>
          <w:sz w:val="16"/>
        </w:rPr>
      </w:pPr>
      <w:r w:rsidRPr="003D5D6E">
        <w:rPr>
          <w:rStyle w:val="line-number1"/>
          <w:sz w:val="16"/>
        </w:rPr>
        <w:t>195</w:t>
      </w:r>
      <w:r w:rsidRPr="003D5D6E">
        <w:rPr>
          <w:sz w:val="16"/>
        </w:rPr>
        <w:t xml:space="preserve">         mailBody.append(</w:t>
      </w:r>
      <w:r w:rsidRPr="003D5D6E">
        <w:rPr>
          <w:rStyle w:val="character1"/>
          <w:sz w:val="16"/>
        </w:rPr>
        <w:t>"e-mail: "</w:t>
      </w:r>
      <w:r w:rsidRPr="003D5D6E">
        <w:rPr>
          <w:sz w:val="16"/>
        </w:rPr>
        <w:t>);</w:t>
      </w:r>
    </w:p>
    <w:p w:rsidR="003D5D6E" w:rsidRPr="003D5D6E" w:rsidRDefault="003D5D6E">
      <w:pPr>
        <w:pStyle w:val="HTMLPreformatted"/>
        <w:divId w:val="222832864"/>
        <w:rPr>
          <w:sz w:val="16"/>
        </w:rPr>
      </w:pPr>
      <w:r w:rsidRPr="003D5D6E">
        <w:rPr>
          <w:rStyle w:val="line-number1"/>
          <w:sz w:val="16"/>
        </w:rPr>
        <w:t>196</w:t>
      </w:r>
      <w:r w:rsidRPr="003D5D6E">
        <w:rPr>
          <w:sz w:val="16"/>
        </w:rPr>
        <w:t xml:space="preserve">         mailBody.append(email);</w:t>
      </w:r>
    </w:p>
    <w:p w:rsidR="003D5D6E" w:rsidRPr="003D5D6E" w:rsidRDefault="003D5D6E">
      <w:pPr>
        <w:pStyle w:val="HTMLPreformatted"/>
        <w:divId w:val="222832864"/>
        <w:rPr>
          <w:sz w:val="16"/>
        </w:rPr>
      </w:pPr>
      <w:r w:rsidRPr="003D5D6E">
        <w:rPr>
          <w:rStyle w:val="line-number1"/>
          <w:sz w:val="16"/>
        </w:rPr>
        <w:t>197</w:t>
      </w:r>
      <w:r w:rsidRPr="003D5D6E">
        <w:rPr>
          <w:sz w:val="16"/>
        </w:rPr>
        <w:t xml:space="preserve">         mailBody.append(</w:t>
      </w:r>
      <w:r w:rsidRPr="003D5D6E">
        <w:rPr>
          <w:rStyle w:val="character1"/>
          <w:sz w:val="16"/>
        </w:rPr>
        <w:t>"&lt;br/&gt;&lt;br/&gt;"</w:t>
      </w:r>
      <w:r w:rsidRPr="003D5D6E">
        <w:rPr>
          <w:sz w:val="16"/>
        </w:rPr>
        <w:t>);</w:t>
      </w:r>
    </w:p>
    <w:p w:rsidR="003D5D6E" w:rsidRPr="003D5D6E" w:rsidRDefault="003D5D6E">
      <w:pPr>
        <w:pStyle w:val="HTMLPreformatted"/>
        <w:divId w:val="222832864"/>
        <w:rPr>
          <w:sz w:val="16"/>
        </w:rPr>
      </w:pPr>
      <w:r w:rsidRPr="003D5D6E">
        <w:rPr>
          <w:rStyle w:val="line-number1"/>
          <w:sz w:val="16"/>
        </w:rPr>
        <w:t>198</w:t>
      </w:r>
      <w:r w:rsidRPr="003D5D6E">
        <w:rPr>
          <w:sz w:val="16"/>
        </w:rPr>
        <w:t xml:space="preserve">         mailBody.append(</w:t>
      </w:r>
      <w:r w:rsidRPr="003D5D6E">
        <w:rPr>
          <w:rStyle w:val="character1"/>
          <w:sz w:val="16"/>
        </w:rPr>
        <w:t>"Med venlig hilsen&lt;br/&gt;"</w:t>
      </w:r>
      <w:r w:rsidRPr="003D5D6E">
        <w:rPr>
          <w:sz w:val="16"/>
        </w:rPr>
        <w:t>);</w:t>
      </w:r>
    </w:p>
    <w:p w:rsidR="003D5D6E" w:rsidRPr="003D5D6E" w:rsidRDefault="003D5D6E">
      <w:pPr>
        <w:pStyle w:val="HTMLPreformatted"/>
        <w:divId w:val="222832864"/>
        <w:rPr>
          <w:sz w:val="16"/>
        </w:rPr>
      </w:pPr>
      <w:r w:rsidRPr="003D5D6E">
        <w:rPr>
          <w:rStyle w:val="line-number1"/>
          <w:sz w:val="16"/>
        </w:rPr>
        <w:t>199</w:t>
      </w:r>
      <w:r w:rsidRPr="003D5D6E">
        <w:rPr>
          <w:sz w:val="16"/>
        </w:rPr>
        <w:t xml:space="preserve">         mailBody.append(</w:t>
      </w:r>
      <w:r w:rsidRPr="003D5D6E">
        <w:rPr>
          <w:rStyle w:val="character1"/>
          <w:sz w:val="16"/>
        </w:rPr>
        <w:t>"Tegn til tiden"</w:t>
      </w:r>
      <w:r w:rsidRPr="003D5D6E">
        <w:rPr>
          <w:sz w:val="16"/>
        </w:rPr>
        <w:t>);</w:t>
      </w:r>
    </w:p>
    <w:p w:rsidR="003D5D6E" w:rsidRPr="003D5D6E" w:rsidRDefault="003D5D6E">
      <w:pPr>
        <w:pStyle w:val="HTMLPreformatted"/>
        <w:divId w:val="222832864"/>
        <w:rPr>
          <w:sz w:val="16"/>
        </w:rPr>
      </w:pPr>
      <w:r w:rsidRPr="003D5D6E">
        <w:rPr>
          <w:rStyle w:val="line-number1"/>
          <w:sz w:val="16"/>
        </w:rPr>
        <w:t>200</w:t>
      </w:r>
      <w:r w:rsidRPr="003D5D6E">
        <w:rPr>
          <w:sz w:val="16"/>
        </w:rPr>
        <w:t xml:space="preserve">         </w:t>
      </w:r>
      <w:r w:rsidRPr="003D5D6E">
        <w:rPr>
          <w:rStyle w:val="keyword-directive1"/>
          <w:sz w:val="16"/>
        </w:rPr>
        <w:t>return</w:t>
      </w:r>
      <w:r w:rsidRPr="003D5D6E">
        <w:rPr>
          <w:sz w:val="16"/>
        </w:rPr>
        <w:t xml:space="preserve"> mailBody.toString();</w:t>
      </w:r>
    </w:p>
    <w:p w:rsidR="003D5D6E" w:rsidRPr="003D5D6E" w:rsidRDefault="003D5D6E">
      <w:pPr>
        <w:pStyle w:val="HTMLPreformatted"/>
        <w:divId w:val="222832864"/>
        <w:rPr>
          <w:sz w:val="16"/>
        </w:rPr>
      </w:pPr>
      <w:r w:rsidRPr="003D5D6E">
        <w:rPr>
          <w:rStyle w:val="line-number1"/>
          <w:sz w:val="16"/>
        </w:rPr>
        <w:t>201</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202</w:t>
      </w:r>
      <w:r w:rsidRPr="003D5D6E">
        <w:rPr>
          <w:sz w:val="16"/>
        </w:rPr>
        <w:t xml:space="preserve"> }</w:t>
      </w:r>
    </w:p>
    <w:p w:rsidR="003D5D6E" w:rsidRPr="003D5D6E" w:rsidRDefault="003D5D6E">
      <w:pPr>
        <w:pStyle w:val="HTMLPreformatted"/>
        <w:divId w:val="222832864"/>
        <w:rPr>
          <w:sz w:val="16"/>
        </w:rPr>
      </w:pPr>
      <w:r w:rsidRPr="003D5D6E">
        <w:rPr>
          <w:sz w:val="16"/>
        </w:rPr>
        <w:t xml:space="preserve"> </w:t>
      </w:r>
    </w:p>
    <w:p w:rsidR="00393108" w:rsidRDefault="003D5D6E">
      <w:pPr>
        <w:rPr>
          <w:noProof/>
          <w:lang w:eastAsia="da-DK" w:bidi="ar-SA"/>
        </w:rPr>
      </w:pPr>
      <w:r w:rsidRPr="003D5D6E">
        <w:rPr>
          <w:noProof/>
          <w:sz w:val="16"/>
          <w:lang w:eastAsia="da-DK" w:bidi="ar-SA"/>
        </w:rPr>
        <w:fldChar w:fldCharType="end"/>
      </w:r>
    </w:p>
    <w:p w:rsidR="003D5D6E" w:rsidRDefault="00447541">
      <w:pPr>
        <w:rPr>
          <w:noProof/>
          <w:lang w:eastAsia="da-DK" w:bidi="ar-SA"/>
        </w:rPr>
      </w:pPr>
      <w:r>
        <w:rPr>
          <w:noProof/>
          <w:lang w:eastAsia="da-DK" w:bidi="ar-SA"/>
        </w:rPr>
        <w:t>Filen: CreateUser.html</w:t>
      </w:r>
    </w:p>
    <w:p w:rsidR="003D5D6E" w:rsidRDefault="003D5D6E">
      <w:pPr>
        <w:rPr>
          <w:noProof/>
          <w:lang w:eastAsia="da-DK" w:bidi="ar-SA"/>
        </w:rPr>
      </w:pPr>
    </w:p>
    <w:p w:rsidR="00447541" w:rsidRPr="00447541" w:rsidRDefault="00447541" w:rsidP="00447541">
      <w:pPr>
        <w:divId w:val="2108193696"/>
        <w:rPr>
          <w:sz w:val="16"/>
        </w:rPr>
      </w:pPr>
      <w:r w:rsidRPr="00447541">
        <w:rPr>
          <w:noProof/>
          <w:sz w:val="16"/>
          <w:lang w:eastAsia="da-DK" w:bidi="ar-SA"/>
        </w:rPr>
        <w:fldChar w:fldCharType="begin"/>
      </w:r>
      <w:r w:rsidRPr="00447541">
        <w:rPr>
          <w:noProof/>
          <w:sz w:val="16"/>
          <w:lang w:eastAsia="da-DK" w:bidi="ar-SA"/>
        </w:rPr>
        <w:instrText xml:space="preserve"> INCLUDETEXT "C:\\GoogleCode\\user-driven-sign-language-dictionary\\Analysis and design\\CodeInHtml\\_CreateUser.html" \c HTML </w:instrText>
      </w:r>
      <w:r>
        <w:rPr>
          <w:noProof/>
          <w:sz w:val="16"/>
          <w:lang w:eastAsia="da-DK" w:bidi="ar-SA"/>
        </w:rPr>
        <w:instrText xml:space="preserve"> \* MERGEFORMAT </w:instrText>
      </w:r>
      <w:r w:rsidRPr="00447541">
        <w:rPr>
          <w:noProof/>
          <w:sz w:val="16"/>
          <w:lang w:eastAsia="da-DK" w:bidi="ar-SA"/>
        </w:rPr>
        <w:fldChar w:fldCharType="separate"/>
      </w:r>
      <w:r w:rsidRPr="00447541">
        <w:rPr>
          <w:rStyle w:val="line-number1"/>
          <w:sz w:val="16"/>
        </w:rPr>
        <w:t xml:space="preserve"> 1</w:t>
      </w:r>
      <w:r w:rsidRPr="00447541">
        <w:rPr>
          <w:sz w:val="16"/>
        </w:rPr>
        <w:t xml:space="preserve"> &lt;?xml version="1.0" encoding="UTF-8"?&gt;</w:t>
      </w:r>
    </w:p>
    <w:p w:rsidR="00447541" w:rsidRPr="00447541" w:rsidRDefault="00447541">
      <w:pPr>
        <w:pStyle w:val="HTMLPreformatted"/>
        <w:divId w:val="2108193696"/>
        <w:rPr>
          <w:sz w:val="16"/>
        </w:rPr>
      </w:pPr>
      <w:r w:rsidRPr="00447541">
        <w:rPr>
          <w:rStyle w:val="line-number1"/>
          <w:sz w:val="16"/>
        </w:rPr>
        <w:t xml:space="preserve"> 2</w:t>
      </w:r>
      <w:r w:rsidRPr="00447541">
        <w:rPr>
          <w:sz w:val="16"/>
        </w:rPr>
        <w:t xml:space="preserve"> </w:t>
      </w:r>
      <w:r w:rsidRPr="00447541">
        <w:rPr>
          <w:rStyle w:val="sgml-declaration1"/>
          <w:sz w:val="16"/>
        </w:rPr>
        <w:t>&lt;!DOCTYPE</w:t>
      </w:r>
      <w:r w:rsidRPr="00447541">
        <w:rPr>
          <w:sz w:val="16"/>
        </w:rPr>
        <w:t xml:space="preserve"> </w:t>
      </w:r>
      <w:r w:rsidRPr="00447541">
        <w:rPr>
          <w:rStyle w:val="sgml-declaration1"/>
          <w:sz w:val="16"/>
        </w:rPr>
        <w:t>html</w:t>
      </w:r>
      <w:r w:rsidRPr="00447541">
        <w:rPr>
          <w:sz w:val="16"/>
        </w:rPr>
        <w:t xml:space="preserve"> </w:t>
      </w:r>
      <w:r w:rsidRPr="00447541">
        <w:rPr>
          <w:rStyle w:val="sgml-declaration1"/>
          <w:sz w:val="16"/>
        </w:rPr>
        <w:t>PUBLIC</w:t>
      </w:r>
      <w:r w:rsidRPr="00447541">
        <w:rPr>
          <w:sz w:val="16"/>
        </w:rPr>
        <w:t xml:space="preserve"> </w:t>
      </w:r>
      <w:r w:rsidRPr="00447541">
        <w:rPr>
          <w:rStyle w:val="sgml-declaration1"/>
          <w:sz w:val="16"/>
        </w:rPr>
        <w:t>"-//W3C//DTD</w:t>
      </w:r>
      <w:r w:rsidRPr="00447541">
        <w:rPr>
          <w:sz w:val="16"/>
        </w:rPr>
        <w:t xml:space="preserve"> </w:t>
      </w:r>
      <w:r w:rsidRPr="00447541">
        <w:rPr>
          <w:rStyle w:val="sgml-declaration1"/>
          <w:sz w:val="16"/>
        </w:rPr>
        <w:t>XHTML</w:t>
      </w:r>
      <w:r w:rsidRPr="00447541">
        <w:rPr>
          <w:sz w:val="16"/>
        </w:rPr>
        <w:t xml:space="preserve"> </w:t>
      </w:r>
      <w:r w:rsidRPr="00447541">
        <w:rPr>
          <w:rStyle w:val="sgml-declaration1"/>
          <w:sz w:val="16"/>
        </w:rPr>
        <w:t>1.0</w:t>
      </w:r>
      <w:r w:rsidRPr="00447541">
        <w:rPr>
          <w:sz w:val="16"/>
        </w:rPr>
        <w:t xml:space="preserve"> </w:t>
      </w:r>
      <w:r w:rsidRPr="00447541">
        <w:rPr>
          <w:rStyle w:val="sgml-declaration1"/>
          <w:sz w:val="16"/>
        </w:rPr>
        <w:t>Transitional//EN"</w:t>
      </w:r>
      <w:r w:rsidRPr="00447541">
        <w:rPr>
          <w:sz w:val="16"/>
        </w:rPr>
        <w:t xml:space="preserve"> </w:t>
      </w:r>
      <w:r w:rsidRPr="00447541">
        <w:rPr>
          <w:rStyle w:val="sgml-declaration1"/>
          <w:sz w:val="16"/>
        </w:rPr>
        <w:t>"http://www.w3.org/TR/xhtml1/DTD/xhtml1-transitional.dtd"&gt;</w:t>
      </w:r>
    </w:p>
    <w:p w:rsidR="00447541" w:rsidRPr="00447541" w:rsidRDefault="00447541">
      <w:pPr>
        <w:pStyle w:val="HTMLPreformatted"/>
        <w:divId w:val="2108193696"/>
        <w:rPr>
          <w:sz w:val="16"/>
        </w:rPr>
      </w:pPr>
      <w:r w:rsidRPr="00447541">
        <w:rPr>
          <w:rStyle w:val="line-number1"/>
          <w:sz w:val="16"/>
        </w:rPr>
        <w:t xml:space="preserve"> 3</w:t>
      </w:r>
      <w:r w:rsidRPr="00447541">
        <w:rPr>
          <w:sz w:val="16"/>
        </w:rPr>
        <w:t xml:space="preserve"> </w:t>
      </w:r>
      <w:r w:rsidRPr="00447541">
        <w:rPr>
          <w:rStyle w:val="tag1"/>
          <w:sz w:val="16"/>
        </w:rPr>
        <w:t>&lt;html</w:t>
      </w:r>
      <w:r w:rsidRPr="00447541">
        <w:rPr>
          <w:sz w:val="16"/>
        </w:rPr>
        <w:t xml:space="preserve"> </w:t>
      </w:r>
      <w:r w:rsidRPr="00447541">
        <w:rPr>
          <w:rStyle w:val="argument1"/>
          <w:sz w:val="16"/>
        </w:rPr>
        <w:t>xmlns:wicket=</w:t>
      </w:r>
      <w:r w:rsidRPr="00447541">
        <w:rPr>
          <w:rStyle w:val="value1"/>
          <w:sz w:val="16"/>
        </w:rPr>
        <w:t>"http://wicket.apache.org"</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 xml:space="preserve"> 4</w:t>
      </w:r>
      <w:r w:rsidRPr="00447541">
        <w:rPr>
          <w:sz w:val="16"/>
        </w:rPr>
        <w:t xml:space="preserve"> </w:t>
      </w:r>
      <w:r w:rsidRPr="00447541">
        <w:rPr>
          <w:rStyle w:val="tag1"/>
          <w:sz w:val="16"/>
        </w:rPr>
        <w:t>&lt;head&gt;</w:t>
      </w:r>
    </w:p>
    <w:p w:rsidR="00447541" w:rsidRPr="00447541" w:rsidRDefault="00447541">
      <w:pPr>
        <w:pStyle w:val="HTMLPreformatted"/>
        <w:divId w:val="2108193696"/>
        <w:rPr>
          <w:sz w:val="16"/>
        </w:rPr>
      </w:pPr>
      <w:r w:rsidRPr="00447541">
        <w:rPr>
          <w:rStyle w:val="line-number1"/>
          <w:sz w:val="16"/>
        </w:rPr>
        <w:t xml:space="preserve"> 5</w:t>
      </w:r>
      <w:r w:rsidRPr="00447541">
        <w:rPr>
          <w:sz w:val="16"/>
        </w:rPr>
        <w:t xml:space="preserve">     </w:t>
      </w:r>
      <w:r w:rsidRPr="00447541">
        <w:rPr>
          <w:rStyle w:val="tag1"/>
          <w:sz w:val="16"/>
        </w:rPr>
        <w:t>&lt;meta</w:t>
      </w:r>
      <w:r w:rsidRPr="00447541">
        <w:rPr>
          <w:sz w:val="16"/>
        </w:rPr>
        <w:t xml:space="preserve"> </w:t>
      </w:r>
      <w:r w:rsidRPr="00447541">
        <w:rPr>
          <w:rStyle w:val="argument1"/>
          <w:sz w:val="16"/>
        </w:rPr>
        <w:t>http-equiv=</w:t>
      </w:r>
      <w:r w:rsidRPr="00447541">
        <w:rPr>
          <w:rStyle w:val="value1"/>
          <w:sz w:val="16"/>
        </w:rPr>
        <w:t>"Content-Type"</w:t>
      </w:r>
      <w:r w:rsidRPr="00447541">
        <w:rPr>
          <w:sz w:val="16"/>
        </w:rPr>
        <w:t xml:space="preserve"> </w:t>
      </w:r>
      <w:r w:rsidRPr="00447541">
        <w:rPr>
          <w:rStyle w:val="argument1"/>
          <w:sz w:val="16"/>
        </w:rPr>
        <w:t>content=</w:t>
      </w:r>
      <w:r w:rsidRPr="00447541">
        <w:rPr>
          <w:rStyle w:val="value1"/>
          <w:sz w:val="16"/>
        </w:rPr>
        <w:t>"text/html; charset=UTF-8"</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 xml:space="preserve"> 6</w:t>
      </w:r>
      <w:r w:rsidRPr="00447541">
        <w:rPr>
          <w:sz w:val="16"/>
        </w:rPr>
        <w:t xml:space="preserve">     </w:t>
      </w:r>
      <w:r w:rsidRPr="00447541">
        <w:rPr>
          <w:rStyle w:val="tag1"/>
          <w:sz w:val="16"/>
        </w:rPr>
        <w:t>&lt;link</w:t>
      </w:r>
      <w:r w:rsidRPr="00447541">
        <w:rPr>
          <w:sz w:val="16"/>
        </w:rPr>
        <w:t xml:space="preserve"> </w:t>
      </w:r>
      <w:r w:rsidRPr="00447541">
        <w:rPr>
          <w:rStyle w:val="argument1"/>
          <w:sz w:val="16"/>
        </w:rPr>
        <w:t>rel=</w:t>
      </w:r>
      <w:r w:rsidRPr="00447541">
        <w:rPr>
          <w:rStyle w:val="value1"/>
          <w:sz w:val="16"/>
        </w:rPr>
        <w:t>"stylesheet"</w:t>
      </w:r>
      <w:r w:rsidRPr="00447541">
        <w:rPr>
          <w:sz w:val="16"/>
        </w:rPr>
        <w:t xml:space="preserve"> </w:t>
      </w:r>
      <w:r w:rsidRPr="00447541">
        <w:rPr>
          <w:rStyle w:val="argument1"/>
          <w:sz w:val="16"/>
        </w:rPr>
        <w:t>type=</w:t>
      </w:r>
      <w:r w:rsidRPr="00447541">
        <w:rPr>
          <w:rStyle w:val="value1"/>
          <w:sz w:val="16"/>
        </w:rPr>
        <w:t>"text/css"</w:t>
      </w:r>
      <w:r w:rsidRPr="00447541">
        <w:rPr>
          <w:sz w:val="16"/>
        </w:rPr>
        <w:t xml:space="preserve"> </w:t>
      </w:r>
      <w:r w:rsidRPr="00447541">
        <w:rPr>
          <w:rStyle w:val="argument1"/>
          <w:sz w:val="16"/>
        </w:rPr>
        <w:t>href=</w:t>
      </w:r>
      <w:r w:rsidRPr="00447541">
        <w:rPr>
          <w:rStyle w:val="value1"/>
          <w:sz w:val="16"/>
        </w:rPr>
        <w:t>"style.css"</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 xml:space="preserve"> 7</w:t>
      </w:r>
      <w:r w:rsidRPr="00447541">
        <w:rPr>
          <w:sz w:val="16"/>
        </w:rPr>
        <w:t xml:space="preserve"> </w:t>
      </w:r>
      <w:r w:rsidRPr="00447541">
        <w:rPr>
          <w:rStyle w:val="tag1"/>
          <w:sz w:val="16"/>
        </w:rPr>
        <w:t>&lt;/head&gt;</w:t>
      </w:r>
    </w:p>
    <w:p w:rsidR="00447541" w:rsidRPr="00447541" w:rsidRDefault="00447541">
      <w:pPr>
        <w:pStyle w:val="HTMLPreformatted"/>
        <w:divId w:val="2108193696"/>
        <w:rPr>
          <w:sz w:val="16"/>
        </w:rPr>
      </w:pPr>
      <w:r w:rsidRPr="00447541">
        <w:rPr>
          <w:rStyle w:val="line-number1"/>
          <w:sz w:val="16"/>
        </w:rPr>
        <w:t xml:space="preserve"> 8</w:t>
      </w:r>
      <w:r w:rsidRPr="00447541">
        <w:rPr>
          <w:sz w:val="16"/>
        </w:rPr>
        <w:t xml:space="preserve"> </w:t>
      </w:r>
      <w:r w:rsidRPr="00447541">
        <w:rPr>
          <w:rStyle w:val="tag1"/>
          <w:sz w:val="16"/>
        </w:rPr>
        <w:t>&lt;body&gt;</w:t>
      </w:r>
    </w:p>
    <w:p w:rsidR="00447541" w:rsidRPr="00447541" w:rsidRDefault="00447541">
      <w:pPr>
        <w:pStyle w:val="HTMLPreformatted"/>
        <w:divId w:val="2108193696"/>
        <w:rPr>
          <w:sz w:val="16"/>
        </w:rPr>
      </w:pPr>
      <w:r w:rsidRPr="00447541">
        <w:rPr>
          <w:rStyle w:val="line-number1"/>
          <w:sz w:val="16"/>
        </w:rPr>
        <w:t xml:space="preserve"> 9</w:t>
      </w:r>
      <w:r w:rsidRPr="00447541">
        <w:rPr>
          <w:sz w:val="16"/>
        </w:rPr>
        <w:t xml:space="preserve"> </w:t>
      </w:r>
      <w:r w:rsidRPr="00447541">
        <w:rPr>
          <w:rStyle w:val="tag1"/>
          <w:sz w:val="16"/>
        </w:rPr>
        <w:t>&lt;wicket:extend&gt;</w:t>
      </w:r>
      <w:r w:rsidRPr="00447541">
        <w:rPr>
          <w:sz w:val="16"/>
        </w:rPr>
        <w:t xml:space="preserve"> </w:t>
      </w:r>
    </w:p>
    <w:p w:rsidR="00447541" w:rsidRPr="00447541" w:rsidRDefault="00447541">
      <w:pPr>
        <w:pStyle w:val="HTMLPreformatted"/>
        <w:divId w:val="2108193696"/>
        <w:rPr>
          <w:sz w:val="16"/>
        </w:rPr>
      </w:pPr>
      <w:r w:rsidRPr="00447541">
        <w:rPr>
          <w:rStyle w:val="line-number1"/>
          <w:sz w:val="16"/>
        </w:rPr>
        <w:t>10</w:t>
      </w:r>
      <w:r w:rsidRPr="00447541">
        <w:rPr>
          <w:sz w:val="16"/>
        </w:rPr>
        <w:t xml:space="preserve"> </w:t>
      </w:r>
      <w:r w:rsidRPr="00447541">
        <w:rPr>
          <w:rStyle w:val="tag1"/>
          <w:sz w:val="16"/>
        </w:rPr>
        <w:t>&lt;span</w:t>
      </w:r>
      <w:r w:rsidRPr="00447541">
        <w:rPr>
          <w:sz w:val="16"/>
        </w:rPr>
        <w:t xml:space="preserve"> </w:t>
      </w:r>
      <w:r w:rsidRPr="00447541">
        <w:rPr>
          <w:rStyle w:val="argument1"/>
          <w:sz w:val="16"/>
        </w:rPr>
        <w:t>wicket:id</w:t>
      </w:r>
      <w:r w:rsidRPr="00447541">
        <w:rPr>
          <w:sz w:val="16"/>
        </w:rPr>
        <w:t xml:space="preserve"> </w:t>
      </w:r>
      <w:r w:rsidRPr="00447541">
        <w:rPr>
          <w:rStyle w:val="argument1"/>
          <w:sz w:val="16"/>
        </w:rPr>
        <w:t>=</w:t>
      </w:r>
      <w:r w:rsidRPr="00447541">
        <w:rPr>
          <w:sz w:val="16"/>
        </w:rPr>
        <w:t xml:space="preserve"> </w:t>
      </w:r>
      <w:r w:rsidRPr="00447541">
        <w:rPr>
          <w:rStyle w:val="value1"/>
          <w:sz w:val="16"/>
        </w:rPr>
        <w:t>"mainNavigation"</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11</w:t>
      </w:r>
      <w:r w:rsidRPr="00447541">
        <w:rPr>
          <w:sz w:val="16"/>
        </w:rPr>
        <w:t xml:space="preserve">     </w:t>
      </w:r>
      <w:r w:rsidRPr="00447541">
        <w:rPr>
          <w:rStyle w:val="tag1"/>
          <w:sz w:val="16"/>
        </w:rPr>
        <w:t>&lt;div</w:t>
      </w:r>
      <w:r w:rsidRPr="00447541">
        <w:rPr>
          <w:sz w:val="16"/>
        </w:rPr>
        <w:t xml:space="preserve"> </w:t>
      </w:r>
      <w:r w:rsidRPr="00447541">
        <w:rPr>
          <w:rStyle w:val="argument1"/>
          <w:sz w:val="16"/>
        </w:rPr>
        <w:t>style=</w:t>
      </w:r>
      <w:r w:rsidRPr="00447541">
        <w:rPr>
          <w:rStyle w:val="value1"/>
          <w:sz w:val="16"/>
        </w:rPr>
        <w:t>"</w:t>
      </w:r>
      <w:r w:rsidRPr="00447541">
        <w:rPr>
          <w:sz w:val="16"/>
        </w:rPr>
        <w:t>width: 450px</w:t>
      </w:r>
      <w:r w:rsidRPr="00447541">
        <w:rPr>
          <w:rStyle w:val="value1"/>
          <w:sz w:val="16"/>
        </w:rPr>
        <w:t>"</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12</w:t>
      </w:r>
      <w:r w:rsidRPr="00447541">
        <w:rPr>
          <w:sz w:val="16"/>
        </w:rPr>
        <w:t xml:space="preserve">         </w:t>
      </w:r>
      <w:r w:rsidRPr="00447541">
        <w:rPr>
          <w:rStyle w:val="tag1"/>
          <w:sz w:val="16"/>
        </w:rPr>
        <w:t>&lt;h2&gt;</w:t>
      </w:r>
      <w:r w:rsidRPr="00447541">
        <w:rPr>
          <w:sz w:val="16"/>
        </w:rPr>
        <w:t>Ny bruger</w:t>
      </w:r>
      <w:r w:rsidRPr="00447541">
        <w:rPr>
          <w:rStyle w:val="tag1"/>
          <w:sz w:val="16"/>
        </w:rPr>
        <w:t>&lt;/h2&gt;</w:t>
      </w:r>
    </w:p>
    <w:p w:rsidR="00447541" w:rsidRPr="00447541" w:rsidRDefault="00447541">
      <w:pPr>
        <w:pStyle w:val="HTMLPreformatted"/>
        <w:divId w:val="2108193696"/>
        <w:rPr>
          <w:sz w:val="16"/>
        </w:rPr>
      </w:pPr>
      <w:r w:rsidRPr="00447541">
        <w:rPr>
          <w:rStyle w:val="line-number1"/>
          <w:sz w:val="16"/>
        </w:rPr>
        <w:t>13</w:t>
      </w:r>
      <w:r w:rsidRPr="00447541">
        <w:rPr>
          <w:sz w:val="16"/>
        </w:rPr>
        <w:t xml:space="preserve">         </w:t>
      </w:r>
      <w:r w:rsidRPr="00447541">
        <w:rPr>
          <w:rStyle w:val="tag1"/>
          <w:sz w:val="16"/>
        </w:rPr>
        <w:t>&lt;form</w:t>
      </w:r>
      <w:r w:rsidRPr="00447541">
        <w:rPr>
          <w:sz w:val="16"/>
        </w:rPr>
        <w:t xml:space="preserve"> </w:t>
      </w:r>
      <w:r w:rsidRPr="00447541">
        <w:rPr>
          <w:rStyle w:val="argument1"/>
          <w:sz w:val="16"/>
        </w:rPr>
        <w:t>action=</w:t>
      </w:r>
      <w:r w:rsidRPr="00447541">
        <w:rPr>
          <w:rStyle w:val="value1"/>
          <w:sz w:val="16"/>
        </w:rPr>
        <w:t>"#"</w:t>
      </w:r>
      <w:r w:rsidRPr="00447541">
        <w:rPr>
          <w:sz w:val="16"/>
        </w:rPr>
        <w:t xml:space="preserve"> </w:t>
      </w:r>
      <w:r w:rsidRPr="00447541">
        <w:rPr>
          <w:rStyle w:val="argument1"/>
          <w:sz w:val="16"/>
        </w:rPr>
        <w:t>wicket:id=</w:t>
      </w:r>
      <w:r w:rsidRPr="00447541">
        <w:rPr>
          <w:rStyle w:val="value1"/>
          <w:sz w:val="16"/>
        </w:rPr>
        <w:t>"form"</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14</w:t>
      </w:r>
      <w:r w:rsidRPr="00447541">
        <w:rPr>
          <w:sz w:val="16"/>
        </w:rPr>
        <w:t xml:space="preserve">             </w:t>
      </w:r>
      <w:r w:rsidRPr="00447541">
        <w:rPr>
          <w:rStyle w:val="tag1"/>
          <w:sz w:val="16"/>
        </w:rPr>
        <w:t>&lt;table</w:t>
      </w:r>
      <w:r w:rsidRPr="00447541">
        <w:rPr>
          <w:sz w:val="16"/>
        </w:rPr>
        <w:t xml:space="preserve"> </w:t>
      </w:r>
      <w:r w:rsidRPr="00447541">
        <w:rPr>
          <w:rStyle w:val="argument1"/>
          <w:sz w:val="16"/>
        </w:rPr>
        <w:t>border=</w:t>
      </w:r>
      <w:r w:rsidRPr="00447541">
        <w:rPr>
          <w:rStyle w:val="value1"/>
          <w:sz w:val="16"/>
        </w:rPr>
        <w:t>"0"</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15</w:t>
      </w:r>
      <w:r w:rsidRPr="00447541">
        <w:rPr>
          <w:sz w:val="16"/>
        </w:rPr>
        <w:t xml:space="preserve">                 </w:t>
      </w:r>
      <w:r w:rsidRPr="00447541">
        <w:rPr>
          <w:rStyle w:val="tag1"/>
          <w:sz w:val="16"/>
        </w:rPr>
        <w:t>&lt;tbody&gt;</w:t>
      </w:r>
    </w:p>
    <w:p w:rsidR="00447541" w:rsidRPr="00447541" w:rsidRDefault="00447541">
      <w:pPr>
        <w:pStyle w:val="HTMLPreformatted"/>
        <w:divId w:val="2108193696"/>
        <w:rPr>
          <w:sz w:val="16"/>
        </w:rPr>
      </w:pPr>
      <w:r w:rsidRPr="00447541">
        <w:rPr>
          <w:rStyle w:val="line-number1"/>
          <w:sz w:val="16"/>
        </w:rPr>
        <w:t>16</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17</w:t>
      </w:r>
      <w:r w:rsidRPr="00447541">
        <w:rPr>
          <w:sz w:val="16"/>
        </w:rPr>
        <w:t xml:space="preserve">                         </w:t>
      </w:r>
      <w:r w:rsidRPr="00447541">
        <w:rPr>
          <w:rStyle w:val="tag1"/>
          <w:sz w:val="16"/>
        </w:rPr>
        <w:t>&lt;td</w:t>
      </w:r>
      <w:r w:rsidRPr="00447541">
        <w:rPr>
          <w:sz w:val="16"/>
        </w:rPr>
        <w:t xml:space="preserve"> </w:t>
      </w:r>
      <w:r w:rsidRPr="00447541">
        <w:rPr>
          <w:rStyle w:val="argument1"/>
          <w:sz w:val="16"/>
        </w:rPr>
        <w:t>style=</w:t>
      </w:r>
      <w:r w:rsidRPr="00447541">
        <w:rPr>
          <w:rStyle w:val="value1"/>
          <w:sz w:val="16"/>
        </w:rPr>
        <w:t>"</w:t>
      </w:r>
      <w:r w:rsidRPr="00447541">
        <w:rPr>
          <w:sz w:val="16"/>
        </w:rPr>
        <w:t>width:120px</w:t>
      </w:r>
      <w:r w:rsidRPr="00447541">
        <w:rPr>
          <w:rStyle w:val="value1"/>
          <w:sz w:val="16"/>
        </w:rPr>
        <w:t>"</w:t>
      </w:r>
      <w:r w:rsidRPr="00447541">
        <w:rPr>
          <w:rStyle w:val="tag1"/>
          <w:sz w:val="16"/>
        </w:rPr>
        <w:t>&gt;</w:t>
      </w:r>
      <w:r w:rsidRPr="00447541">
        <w:rPr>
          <w:sz w:val="16"/>
        </w:rPr>
        <w:t>Navn:</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18</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19</w:t>
      </w:r>
      <w:r w:rsidRPr="00447541">
        <w:rPr>
          <w:sz w:val="16"/>
        </w:rPr>
        <w:t xml:space="preserve">                             </w:t>
      </w:r>
      <w:r w:rsidRPr="00447541">
        <w:rPr>
          <w:rStyle w:val="tag1"/>
          <w:sz w:val="16"/>
        </w:rPr>
        <w:t>&lt;input</w:t>
      </w:r>
      <w:r w:rsidRPr="00447541">
        <w:rPr>
          <w:sz w:val="16"/>
        </w:rPr>
        <w:t xml:space="preserve"> </w:t>
      </w:r>
      <w:r w:rsidRPr="00447541">
        <w:rPr>
          <w:rStyle w:val="argument1"/>
          <w:sz w:val="16"/>
        </w:rPr>
        <w:t>wicket:id=</w:t>
      </w:r>
      <w:r w:rsidRPr="00447541">
        <w:rPr>
          <w:rStyle w:val="value1"/>
          <w:sz w:val="16"/>
        </w:rPr>
        <w:t>"fullName"</w:t>
      </w:r>
      <w:r w:rsidRPr="00447541">
        <w:rPr>
          <w:sz w:val="16"/>
        </w:rPr>
        <w:t xml:space="preserve"> </w:t>
      </w:r>
      <w:r w:rsidRPr="00447541">
        <w:rPr>
          <w:rStyle w:val="argument1"/>
          <w:sz w:val="16"/>
        </w:rPr>
        <w:t>type=</w:t>
      </w:r>
      <w:r w:rsidRPr="00447541">
        <w:rPr>
          <w:rStyle w:val="value1"/>
          <w:sz w:val="16"/>
        </w:rPr>
        <w:t>"text"</w:t>
      </w:r>
    </w:p>
    <w:p w:rsidR="00447541" w:rsidRPr="00447541" w:rsidRDefault="00447541">
      <w:pPr>
        <w:pStyle w:val="HTMLPreformatted"/>
        <w:divId w:val="2108193696"/>
        <w:rPr>
          <w:sz w:val="16"/>
        </w:rPr>
      </w:pPr>
      <w:r w:rsidRPr="00447541">
        <w:rPr>
          <w:rStyle w:val="line-number1"/>
          <w:sz w:val="16"/>
        </w:rPr>
        <w:t>20</w:t>
      </w:r>
      <w:r w:rsidRPr="00447541">
        <w:rPr>
          <w:sz w:val="16"/>
        </w:rPr>
        <w:t xml:space="preserve">                                    </w:t>
      </w:r>
      <w:r w:rsidRPr="00447541">
        <w:rPr>
          <w:rStyle w:val="argument1"/>
          <w:sz w:val="16"/>
        </w:rPr>
        <w:t>name=</w:t>
      </w:r>
      <w:r w:rsidRPr="00447541">
        <w:rPr>
          <w:rStyle w:val="value1"/>
          <w:sz w:val="16"/>
        </w:rPr>
        <w:t>""</w:t>
      </w:r>
      <w:r w:rsidRPr="00447541">
        <w:rPr>
          <w:sz w:val="16"/>
        </w:rPr>
        <w:t xml:space="preserve"> </w:t>
      </w:r>
      <w:r w:rsidRPr="00447541">
        <w:rPr>
          <w:rStyle w:val="argument1"/>
          <w:sz w:val="16"/>
        </w:rPr>
        <w:t>value=</w:t>
      </w:r>
      <w:r w:rsidRPr="00447541">
        <w:rPr>
          <w:rStyle w:val="value1"/>
          <w:sz w:val="16"/>
        </w:rPr>
        <w:t>""</w:t>
      </w:r>
      <w:r w:rsidRPr="00447541">
        <w:rPr>
          <w:sz w:val="16"/>
        </w:rPr>
        <w:t xml:space="preserve"> </w:t>
      </w:r>
      <w:r w:rsidRPr="00447541">
        <w:rPr>
          <w:rStyle w:val="argument1"/>
          <w:sz w:val="16"/>
        </w:rPr>
        <w:t>size=</w:t>
      </w:r>
      <w:r w:rsidRPr="00447541">
        <w:rPr>
          <w:rStyle w:val="value1"/>
          <w:sz w:val="16"/>
        </w:rPr>
        <w:t>"50"</w:t>
      </w:r>
      <w:r w:rsidRPr="00447541">
        <w:rPr>
          <w:sz w:val="16"/>
        </w:rPr>
        <w:t xml:space="preserve"> </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21</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22</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23</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24</w:t>
      </w:r>
      <w:r w:rsidRPr="00447541">
        <w:rPr>
          <w:sz w:val="16"/>
        </w:rPr>
        <w:t xml:space="preserve">                         </w:t>
      </w:r>
      <w:r w:rsidRPr="00447541">
        <w:rPr>
          <w:rStyle w:val="tag1"/>
          <w:sz w:val="16"/>
        </w:rPr>
        <w:t>&lt;td&gt;</w:t>
      </w:r>
      <w:r w:rsidRPr="00447541">
        <w:rPr>
          <w:sz w:val="16"/>
        </w:rPr>
        <w:t>Brugerkode:</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25</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26</w:t>
      </w:r>
      <w:r w:rsidRPr="00447541">
        <w:rPr>
          <w:sz w:val="16"/>
        </w:rPr>
        <w:t xml:space="preserve">                             </w:t>
      </w:r>
      <w:r w:rsidRPr="00447541">
        <w:rPr>
          <w:rStyle w:val="tag1"/>
          <w:sz w:val="16"/>
        </w:rPr>
        <w:t>&lt;input</w:t>
      </w:r>
      <w:r w:rsidRPr="00447541">
        <w:rPr>
          <w:sz w:val="16"/>
        </w:rPr>
        <w:t xml:space="preserve"> </w:t>
      </w:r>
      <w:r w:rsidRPr="00447541">
        <w:rPr>
          <w:rStyle w:val="argument1"/>
          <w:sz w:val="16"/>
        </w:rPr>
        <w:t>wicket:id=</w:t>
      </w:r>
      <w:r w:rsidRPr="00447541">
        <w:rPr>
          <w:rStyle w:val="value1"/>
          <w:sz w:val="16"/>
        </w:rPr>
        <w:t>"userlogin"</w:t>
      </w:r>
      <w:r w:rsidRPr="00447541">
        <w:rPr>
          <w:sz w:val="16"/>
        </w:rPr>
        <w:t xml:space="preserve"> </w:t>
      </w:r>
      <w:r w:rsidRPr="00447541">
        <w:rPr>
          <w:rStyle w:val="argument1"/>
          <w:sz w:val="16"/>
        </w:rPr>
        <w:t>type=</w:t>
      </w:r>
      <w:r w:rsidRPr="00447541">
        <w:rPr>
          <w:rStyle w:val="value1"/>
          <w:sz w:val="16"/>
        </w:rPr>
        <w:t>"text"</w:t>
      </w:r>
    </w:p>
    <w:p w:rsidR="00447541" w:rsidRPr="00447541" w:rsidRDefault="00447541">
      <w:pPr>
        <w:pStyle w:val="HTMLPreformatted"/>
        <w:divId w:val="2108193696"/>
        <w:rPr>
          <w:sz w:val="16"/>
        </w:rPr>
      </w:pPr>
      <w:r w:rsidRPr="00447541">
        <w:rPr>
          <w:rStyle w:val="line-number1"/>
          <w:sz w:val="16"/>
        </w:rPr>
        <w:t>27</w:t>
      </w:r>
      <w:r w:rsidRPr="00447541">
        <w:rPr>
          <w:sz w:val="16"/>
        </w:rPr>
        <w:t xml:space="preserve">                                    </w:t>
      </w:r>
      <w:r w:rsidRPr="00447541">
        <w:rPr>
          <w:rStyle w:val="argument1"/>
          <w:sz w:val="16"/>
        </w:rPr>
        <w:t>name=</w:t>
      </w:r>
      <w:r w:rsidRPr="00447541">
        <w:rPr>
          <w:rStyle w:val="value1"/>
          <w:sz w:val="16"/>
        </w:rPr>
        <w:t>""</w:t>
      </w:r>
      <w:r w:rsidRPr="00447541">
        <w:rPr>
          <w:sz w:val="16"/>
        </w:rPr>
        <w:t xml:space="preserve"> </w:t>
      </w:r>
      <w:r w:rsidRPr="00447541">
        <w:rPr>
          <w:rStyle w:val="argument1"/>
          <w:sz w:val="16"/>
        </w:rPr>
        <w:t>value=</w:t>
      </w:r>
      <w:r w:rsidRPr="00447541">
        <w:rPr>
          <w:rStyle w:val="value1"/>
          <w:sz w:val="16"/>
        </w:rPr>
        <w:t>""</w:t>
      </w:r>
      <w:r w:rsidRPr="00447541">
        <w:rPr>
          <w:sz w:val="16"/>
        </w:rPr>
        <w:t xml:space="preserve"> </w:t>
      </w:r>
      <w:r w:rsidRPr="00447541">
        <w:rPr>
          <w:rStyle w:val="argument1"/>
          <w:sz w:val="16"/>
        </w:rPr>
        <w:t>size=</w:t>
      </w:r>
      <w:r w:rsidRPr="00447541">
        <w:rPr>
          <w:rStyle w:val="value1"/>
          <w:sz w:val="16"/>
        </w:rPr>
        <w:t>"20"</w:t>
      </w:r>
      <w:r w:rsidRPr="00447541">
        <w:rPr>
          <w:sz w:val="16"/>
        </w:rPr>
        <w:t xml:space="preserve"> </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28</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29</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30</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31</w:t>
      </w:r>
      <w:r w:rsidRPr="00447541">
        <w:rPr>
          <w:sz w:val="16"/>
        </w:rPr>
        <w:t xml:space="preserve">                         </w:t>
      </w:r>
      <w:r w:rsidRPr="00447541">
        <w:rPr>
          <w:rStyle w:val="tag1"/>
          <w:sz w:val="16"/>
        </w:rPr>
        <w:t>&lt;td&gt;</w:t>
      </w:r>
      <w:r w:rsidRPr="00447541">
        <w:rPr>
          <w:sz w:val="16"/>
        </w:rPr>
        <w:t>Password:</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32</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33</w:t>
      </w:r>
      <w:r w:rsidRPr="00447541">
        <w:rPr>
          <w:sz w:val="16"/>
        </w:rPr>
        <w:t xml:space="preserve">                             </w:t>
      </w:r>
      <w:r w:rsidRPr="00447541">
        <w:rPr>
          <w:rStyle w:val="tag1"/>
          <w:sz w:val="16"/>
        </w:rPr>
        <w:t>&lt;input</w:t>
      </w:r>
      <w:r w:rsidRPr="00447541">
        <w:rPr>
          <w:sz w:val="16"/>
        </w:rPr>
        <w:t xml:space="preserve"> </w:t>
      </w:r>
      <w:r w:rsidRPr="00447541">
        <w:rPr>
          <w:rStyle w:val="argument1"/>
          <w:sz w:val="16"/>
        </w:rPr>
        <w:t>wicket:id=</w:t>
      </w:r>
      <w:r w:rsidRPr="00447541">
        <w:rPr>
          <w:rStyle w:val="value1"/>
          <w:sz w:val="16"/>
        </w:rPr>
        <w:t>"password"</w:t>
      </w:r>
      <w:r w:rsidRPr="00447541">
        <w:rPr>
          <w:sz w:val="16"/>
        </w:rPr>
        <w:t xml:space="preserve"> </w:t>
      </w:r>
      <w:r w:rsidRPr="00447541">
        <w:rPr>
          <w:rStyle w:val="argument1"/>
          <w:sz w:val="16"/>
        </w:rPr>
        <w:t>type=</w:t>
      </w:r>
      <w:r w:rsidRPr="00447541">
        <w:rPr>
          <w:rStyle w:val="value1"/>
          <w:sz w:val="16"/>
        </w:rPr>
        <w:t>"password"</w:t>
      </w:r>
    </w:p>
    <w:p w:rsidR="00447541" w:rsidRPr="00447541" w:rsidRDefault="00447541">
      <w:pPr>
        <w:pStyle w:val="HTMLPreformatted"/>
        <w:divId w:val="2108193696"/>
        <w:rPr>
          <w:sz w:val="16"/>
        </w:rPr>
      </w:pPr>
      <w:r w:rsidRPr="00447541">
        <w:rPr>
          <w:rStyle w:val="line-number1"/>
          <w:sz w:val="16"/>
        </w:rPr>
        <w:t>34</w:t>
      </w:r>
      <w:r w:rsidRPr="00447541">
        <w:rPr>
          <w:sz w:val="16"/>
        </w:rPr>
        <w:t xml:space="preserve">                                    </w:t>
      </w:r>
      <w:r w:rsidRPr="00447541">
        <w:rPr>
          <w:rStyle w:val="argument1"/>
          <w:sz w:val="16"/>
        </w:rPr>
        <w:t>name=</w:t>
      </w:r>
      <w:r w:rsidRPr="00447541">
        <w:rPr>
          <w:rStyle w:val="value1"/>
          <w:sz w:val="16"/>
        </w:rPr>
        <w:t>""</w:t>
      </w:r>
      <w:r w:rsidRPr="00447541">
        <w:rPr>
          <w:sz w:val="16"/>
        </w:rPr>
        <w:t xml:space="preserve"> </w:t>
      </w:r>
      <w:r w:rsidRPr="00447541">
        <w:rPr>
          <w:rStyle w:val="argument1"/>
          <w:sz w:val="16"/>
        </w:rPr>
        <w:t>value=</w:t>
      </w:r>
      <w:r w:rsidRPr="00447541">
        <w:rPr>
          <w:rStyle w:val="value1"/>
          <w:sz w:val="16"/>
        </w:rPr>
        <w:t>""</w:t>
      </w:r>
      <w:r w:rsidRPr="00447541">
        <w:rPr>
          <w:sz w:val="16"/>
        </w:rPr>
        <w:t xml:space="preserve"> </w:t>
      </w:r>
      <w:r w:rsidRPr="00447541">
        <w:rPr>
          <w:rStyle w:val="argument1"/>
          <w:sz w:val="16"/>
        </w:rPr>
        <w:t>size=</w:t>
      </w:r>
      <w:r w:rsidRPr="00447541">
        <w:rPr>
          <w:rStyle w:val="value1"/>
          <w:sz w:val="16"/>
        </w:rPr>
        <w:t>"20"</w:t>
      </w:r>
      <w:r w:rsidRPr="00447541">
        <w:rPr>
          <w:sz w:val="16"/>
        </w:rPr>
        <w:t xml:space="preserve"> </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35</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36</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37</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38</w:t>
      </w:r>
      <w:r w:rsidRPr="00447541">
        <w:rPr>
          <w:sz w:val="16"/>
        </w:rPr>
        <w:t xml:space="preserve">                         </w:t>
      </w:r>
      <w:r w:rsidRPr="00447541">
        <w:rPr>
          <w:rStyle w:val="tag1"/>
          <w:sz w:val="16"/>
        </w:rPr>
        <w:t>&lt;td&gt;</w:t>
      </w:r>
      <w:r w:rsidRPr="00447541">
        <w:rPr>
          <w:sz w:val="16"/>
        </w:rPr>
        <w:t>Gentag password:</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39</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40</w:t>
      </w:r>
      <w:r w:rsidRPr="00447541">
        <w:rPr>
          <w:sz w:val="16"/>
        </w:rPr>
        <w:t xml:space="preserve">                             </w:t>
      </w:r>
      <w:r w:rsidRPr="00447541">
        <w:rPr>
          <w:rStyle w:val="tag1"/>
          <w:sz w:val="16"/>
        </w:rPr>
        <w:t>&lt;input</w:t>
      </w:r>
      <w:r w:rsidRPr="00447541">
        <w:rPr>
          <w:sz w:val="16"/>
        </w:rPr>
        <w:t xml:space="preserve"> </w:t>
      </w:r>
      <w:r w:rsidRPr="00447541">
        <w:rPr>
          <w:rStyle w:val="argument1"/>
          <w:sz w:val="16"/>
        </w:rPr>
        <w:t>wicket:id=</w:t>
      </w:r>
      <w:r w:rsidRPr="00447541">
        <w:rPr>
          <w:rStyle w:val="value1"/>
          <w:sz w:val="16"/>
        </w:rPr>
        <w:t>"repeatPassword"</w:t>
      </w:r>
      <w:r w:rsidRPr="00447541">
        <w:rPr>
          <w:sz w:val="16"/>
        </w:rPr>
        <w:t xml:space="preserve"> </w:t>
      </w:r>
      <w:r w:rsidRPr="00447541">
        <w:rPr>
          <w:rStyle w:val="argument1"/>
          <w:sz w:val="16"/>
        </w:rPr>
        <w:t>type=</w:t>
      </w:r>
      <w:r w:rsidRPr="00447541">
        <w:rPr>
          <w:rStyle w:val="value1"/>
          <w:sz w:val="16"/>
        </w:rPr>
        <w:t>"password"</w:t>
      </w:r>
    </w:p>
    <w:p w:rsidR="00447541" w:rsidRPr="00447541" w:rsidRDefault="00447541">
      <w:pPr>
        <w:pStyle w:val="HTMLPreformatted"/>
        <w:divId w:val="2108193696"/>
        <w:rPr>
          <w:sz w:val="16"/>
        </w:rPr>
      </w:pPr>
      <w:r w:rsidRPr="00447541">
        <w:rPr>
          <w:rStyle w:val="line-number1"/>
          <w:sz w:val="16"/>
        </w:rPr>
        <w:t>41</w:t>
      </w:r>
      <w:r w:rsidRPr="00447541">
        <w:rPr>
          <w:sz w:val="16"/>
        </w:rPr>
        <w:t xml:space="preserve">                                    </w:t>
      </w:r>
      <w:r w:rsidRPr="00447541">
        <w:rPr>
          <w:rStyle w:val="argument1"/>
          <w:sz w:val="16"/>
        </w:rPr>
        <w:t>name=</w:t>
      </w:r>
      <w:r w:rsidRPr="00447541">
        <w:rPr>
          <w:rStyle w:val="value1"/>
          <w:sz w:val="16"/>
        </w:rPr>
        <w:t>""</w:t>
      </w:r>
      <w:r w:rsidRPr="00447541">
        <w:rPr>
          <w:sz w:val="16"/>
        </w:rPr>
        <w:t xml:space="preserve"> </w:t>
      </w:r>
      <w:r w:rsidRPr="00447541">
        <w:rPr>
          <w:rStyle w:val="argument1"/>
          <w:sz w:val="16"/>
        </w:rPr>
        <w:t>value=</w:t>
      </w:r>
      <w:r w:rsidRPr="00447541">
        <w:rPr>
          <w:rStyle w:val="value1"/>
          <w:sz w:val="16"/>
        </w:rPr>
        <w:t>""</w:t>
      </w:r>
      <w:r w:rsidRPr="00447541">
        <w:rPr>
          <w:sz w:val="16"/>
        </w:rPr>
        <w:t xml:space="preserve"> </w:t>
      </w:r>
      <w:r w:rsidRPr="00447541">
        <w:rPr>
          <w:rStyle w:val="argument1"/>
          <w:sz w:val="16"/>
        </w:rPr>
        <w:t>size=</w:t>
      </w:r>
      <w:r w:rsidRPr="00447541">
        <w:rPr>
          <w:rStyle w:val="value1"/>
          <w:sz w:val="16"/>
        </w:rPr>
        <w:t>"20"</w:t>
      </w:r>
      <w:r w:rsidRPr="00447541">
        <w:rPr>
          <w:sz w:val="16"/>
        </w:rPr>
        <w:t xml:space="preserve"> </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42</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43</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44</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45</w:t>
      </w:r>
      <w:r w:rsidRPr="00447541">
        <w:rPr>
          <w:sz w:val="16"/>
        </w:rPr>
        <w:t xml:space="preserve">                         </w:t>
      </w:r>
      <w:r w:rsidRPr="00447541">
        <w:rPr>
          <w:rStyle w:val="tag1"/>
          <w:sz w:val="16"/>
        </w:rPr>
        <w:t>&lt;td&gt;</w:t>
      </w:r>
      <w:r w:rsidRPr="00447541">
        <w:rPr>
          <w:sz w:val="16"/>
        </w:rPr>
        <w:t>E-mail:</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46</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47</w:t>
      </w:r>
      <w:r w:rsidRPr="00447541">
        <w:rPr>
          <w:sz w:val="16"/>
        </w:rPr>
        <w:t xml:space="preserve">                             </w:t>
      </w:r>
      <w:r w:rsidRPr="00447541">
        <w:rPr>
          <w:rStyle w:val="tag1"/>
          <w:sz w:val="16"/>
        </w:rPr>
        <w:t>&lt;input</w:t>
      </w:r>
      <w:r w:rsidRPr="00447541">
        <w:rPr>
          <w:sz w:val="16"/>
        </w:rPr>
        <w:t xml:space="preserve"> </w:t>
      </w:r>
      <w:r w:rsidRPr="00447541">
        <w:rPr>
          <w:rStyle w:val="argument1"/>
          <w:sz w:val="16"/>
        </w:rPr>
        <w:t>wicket:id=</w:t>
      </w:r>
      <w:r w:rsidRPr="00447541">
        <w:rPr>
          <w:rStyle w:val="value1"/>
          <w:sz w:val="16"/>
        </w:rPr>
        <w:t>"email"</w:t>
      </w:r>
      <w:r w:rsidRPr="00447541">
        <w:rPr>
          <w:sz w:val="16"/>
        </w:rPr>
        <w:t xml:space="preserve"> </w:t>
      </w:r>
      <w:r w:rsidRPr="00447541">
        <w:rPr>
          <w:rStyle w:val="argument1"/>
          <w:sz w:val="16"/>
        </w:rPr>
        <w:t>type=</w:t>
      </w:r>
      <w:r w:rsidRPr="00447541">
        <w:rPr>
          <w:rStyle w:val="value1"/>
          <w:sz w:val="16"/>
        </w:rPr>
        <w:t>"text"</w:t>
      </w:r>
    </w:p>
    <w:p w:rsidR="00447541" w:rsidRPr="00447541" w:rsidRDefault="00447541">
      <w:pPr>
        <w:pStyle w:val="HTMLPreformatted"/>
        <w:divId w:val="2108193696"/>
        <w:rPr>
          <w:sz w:val="16"/>
        </w:rPr>
      </w:pPr>
      <w:r w:rsidRPr="00447541">
        <w:rPr>
          <w:rStyle w:val="line-number1"/>
          <w:sz w:val="16"/>
        </w:rPr>
        <w:t>48</w:t>
      </w:r>
      <w:r w:rsidRPr="00447541">
        <w:rPr>
          <w:sz w:val="16"/>
        </w:rPr>
        <w:t xml:space="preserve">                                    </w:t>
      </w:r>
      <w:r w:rsidRPr="00447541">
        <w:rPr>
          <w:rStyle w:val="argument1"/>
          <w:sz w:val="16"/>
        </w:rPr>
        <w:t>name=</w:t>
      </w:r>
      <w:r w:rsidRPr="00447541">
        <w:rPr>
          <w:rStyle w:val="value1"/>
          <w:sz w:val="16"/>
        </w:rPr>
        <w:t>""</w:t>
      </w:r>
      <w:r w:rsidRPr="00447541">
        <w:rPr>
          <w:sz w:val="16"/>
        </w:rPr>
        <w:t xml:space="preserve"> </w:t>
      </w:r>
      <w:r w:rsidRPr="00447541">
        <w:rPr>
          <w:rStyle w:val="argument1"/>
          <w:sz w:val="16"/>
        </w:rPr>
        <w:t>value=</w:t>
      </w:r>
      <w:r w:rsidRPr="00447541">
        <w:rPr>
          <w:rStyle w:val="value1"/>
          <w:sz w:val="16"/>
        </w:rPr>
        <w:t>""</w:t>
      </w:r>
      <w:r w:rsidRPr="00447541">
        <w:rPr>
          <w:sz w:val="16"/>
        </w:rPr>
        <w:t xml:space="preserve"> </w:t>
      </w:r>
      <w:r w:rsidRPr="00447541">
        <w:rPr>
          <w:rStyle w:val="argument1"/>
          <w:sz w:val="16"/>
        </w:rPr>
        <w:t>size=</w:t>
      </w:r>
      <w:r w:rsidRPr="00447541">
        <w:rPr>
          <w:rStyle w:val="value1"/>
          <w:sz w:val="16"/>
        </w:rPr>
        <w:t>"50"</w:t>
      </w:r>
      <w:r w:rsidRPr="00447541">
        <w:rPr>
          <w:sz w:val="16"/>
        </w:rPr>
        <w:t xml:space="preserve"> </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49</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50</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51</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52</w:t>
      </w:r>
      <w:r w:rsidRPr="00447541">
        <w:rPr>
          <w:sz w:val="16"/>
        </w:rPr>
        <w:t xml:space="preserve">                         </w:t>
      </w:r>
      <w:r w:rsidRPr="00447541">
        <w:rPr>
          <w:rStyle w:val="tag1"/>
          <w:sz w:val="16"/>
        </w:rPr>
        <w:t>&lt;td</w:t>
      </w:r>
      <w:r w:rsidRPr="00447541">
        <w:rPr>
          <w:sz w:val="16"/>
        </w:rPr>
        <w:t xml:space="preserve"> </w:t>
      </w:r>
      <w:r w:rsidRPr="00447541">
        <w:rPr>
          <w:rStyle w:val="argument1"/>
          <w:sz w:val="16"/>
        </w:rPr>
        <w:t>colspan=</w:t>
      </w:r>
      <w:r w:rsidRPr="00447541">
        <w:rPr>
          <w:rStyle w:val="value1"/>
          <w:sz w:val="16"/>
        </w:rPr>
        <w:t>"2"</w:t>
      </w:r>
      <w:r w:rsidRPr="00447541">
        <w:rPr>
          <w:rStyle w:val="tag1"/>
          <w:sz w:val="16"/>
        </w:rPr>
        <w:t>&gt;</w:t>
      </w:r>
      <w:r w:rsidRPr="00447541">
        <w:rPr>
          <w:rStyle w:val="st01"/>
          <w:sz w:val="16"/>
        </w:rPr>
        <w:t>&amp;nbsp;</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53</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54</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lastRenderedPageBreak/>
        <w:t>55</w:t>
      </w:r>
      <w:r w:rsidRPr="00447541">
        <w:rPr>
          <w:sz w:val="16"/>
        </w:rPr>
        <w:t xml:space="preserve">                         </w:t>
      </w:r>
      <w:r w:rsidRPr="00447541">
        <w:rPr>
          <w:rStyle w:val="tag1"/>
          <w:sz w:val="16"/>
        </w:rPr>
        <w:t>&lt;td</w:t>
      </w:r>
      <w:r w:rsidRPr="00447541">
        <w:rPr>
          <w:sz w:val="16"/>
        </w:rPr>
        <w:t xml:space="preserve"> </w:t>
      </w:r>
      <w:r w:rsidRPr="00447541">
        <w:rPr>
          <w:rStyle w:val="argument1"/>
          <w:sz w:val="16"/>
        </w:rPr>
        <w:t>colspan=</w:t>
      </w:r>
      <w:r w:rsidRPr="00447541">
        <w:rPr>
          <w:rStyle w:val="value1"/>
          <w:sz w:val="16"/>
        </w:rPr>
        <w:t>"2"</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56</w:t>
      </w:r>
      <w:r w:rsidRPr="00447541">
        <w:rPr>
          <w:sz w:val="16"/>
        </w:rPr>
        <w:t xml:space="preserve">                             </w:t>
      </w:r>
      <w:r w:rsidRPr="00447541">
        <w:rPr>
          <w:rStyle w:val="tag1"/>
          <w:sz w:val="16"/>
        </w:rPr>
        <w:t>&lt;div</w:t>
      </w:r>
      <w:r w:rsidRPr="00447541">
        <w:rPr>
          <w:sz w:val="16"/>
        </w:rPr>
        <w:t xml:space="preserve"> </w:t>
      </w:r>
      <w:r w:rsidRPr="00447541">
        <w:rPr>
          <w:rStyle w:val="argument1"/>
          <w:sz w:val="16"/>
        </w:rPr>
        <w:t>style=</w:t>
      </w:r>
      <w:r w:rsidRPr="00447541">
        <w:rPr>
          <w:rStyle w:val="value1"/>
          <w:sz w:val="16"/>
        </w:rPr>
        <w:t>"</w:t>
      </w:r>
      <w:r w:rsidRPr="00447541">
        <w:rPr>
          <w:sz w:val="16"/>
        </w:rPr>
        <w:t>float:right</w:t>
      </w:r>
      <w:r w:rsidRPr="00447541">
        <w:rPr>
          <w:rStyle w:val="value1"/>
          <w:sz w:val="16"/>
        </w:rPr>
        <w:t>"</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57</w:t>
      </w:r>
      <w:r w:rsidRPr="00447541">
        <w:rPr>
          <w:sz w:val="16"/>
        </w:rPr>
        <w:t xml:space="preserve">                                 </w:t>
      </w:r>
      <w:r w:rsidRPr="00447541">
        <w:rPr>
          <w:rStyle w:val="tag1"/>
          <w:sz w:val="16"/>
        </w:rPr>
        <w:t>&lt;input</w:t>
      </w:r>
      <w:r w:rsidRPr="00447541">
        <w:rPr>
          <w:sz w:val="16"/>
        </w:rPr>
        <w:t xml:space="preserve"> </w:t>
      </w:r>
      <w:r w:rsidRPr="00447541">
        <w:rPr>
          <w:rStyle w:val="argument1"/>
          <w:sz w:val="16"/>
        </w:rPr>
        <w:t>wicket:id=</w:t>
      </w:r>
      <w:r w:rsidRPr="00447541">
        <w:rPr>
          <w:rStyle w:val="value1"/>
          <w:sz w:val="16"/>
        </w:rPr>
        <w:t>"save"</w:t>
      </w:r>
      <w:r w:rsidRPr="00447541">
        <w:rPr>
          <w:sz w:val="16"/>
        </w:rPr>
        <w:t xml:space="preserve"> </w:t>
      </w:r>
      <w:r w:rsidRPr="00447541">
        <w:rPr>
          <w:rStyle w:val="argument1"/>
          <w:sz w:val="16"/>
        </w:rPr>
        <w:t>type=</w:t>
      </w:r>
      <w:r w:rsidRPr="00447541">
        <w:rPr>
          <w:rStyle w:val="value1"/>
          <w:sz w:val="16"/>
        </w:rPr>
        <w:t>"submit"</w:t>
      </w:r>
    </w:p>
    <w:p w:rsidR="00447541" w:rsidRPr="00447541" w:rsidRDefault="00447541">
      <w:pPr>
        <w:pStyle w:val="HTMLPreformatted"/>
        <w:divId w:val="2108193696"/>
        <w:rPr>
          <w:sz w:val="16"/>
        </w:rPr>
      </w:pPr>
      <w:r w:rsidRPr="00447541">
        <w:rPr>
          <w:rStyle w:val="line-number1"/>
          <w:sz w:val="16"/>
        </w:rPr>
        <w:t>58</w:t>
      </w:r>
      <w:r w:rsidRPr="00447541">
        <w:rPr>
          <w:sz w:val="16"/>
        </w:rPr>
        <w:t xml:space="preserve">                                        </w:t>
      </w:r>
      <w:r w:rsidRPr="00447541">
        <w:rPr>
          <w:rStyle w:val="argument1"/>
          <w:sz w:val="16"/>
        </w:rPr>
        <w:t>value=</w:t>
      </w:r>
      <w:r w:rsidRPr="00447541">
        <w:rPr>
          <w:rStyle w:val="value1"/>
          <w:sz w:val="16"/>
        </w:rPr>
        <w:t>"Gem"</w:t>
      </w:r>
      <w:r w:rsidRPr="00447541">
        <w:rPr>
          <w:sz w:val="16"/>
        </w:rPr>
        <w:t xml:space="preserve"> </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59</w:t>
      </w:r>
      <w:r w:rsidRPr="00447541">
        <w:rPr>
          <w:sz w:val="16"/>
        </w:rPr>
        <w:t xml:space="preserve">                             </w:t>
      </w:r>
      <w:r w:rsidRPr="00447541">
        <w:rPr>
          <w:rStyle w:val="tag1"/>
          <w:sz w:val="16"/>
        </w:rPr>
        <w:t>&lt;/div&gt;</w:t>
      </w:r>
    </w:p>
    <w:p w:rsidR="00447541" w:rsidRPr="00447541" w:rsidRDefault="00447541">
      <w:pPr>
        <w:pStyle w:val="HTMLPreformatted"/>
        <w:divId w:val="2108193696"/>
        <w:rPr>
          <w:sz w:val="16"/>
        </w:rPr>
      </w:pPr>
      <w:r w:rsidRPr="00447541">
        <w:rPr>
          <w:rStyle w:val="line-number1"/>
          <w:sz w:val="16"/>
        </w:rPr>
        <w:t>60</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61</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62</w:t>
      </w:r>
      <w:r w:rsidRPr="00447541">
        <w:rPr>
          <w:sz w:val="16"/>
        </w:rPr>
        <w:t xml:space="preserve">                 </w:t>
      </w:r>
      <w:r w:rsidRPr="00447541">
        <w:rPr>
          <w:rStyle w:val="tag1"/>
          <w:sz w:val="16"/>
        </w:rPr>
        <w:t>&lt;/tbody&gt;</w:t>
      </w:r>
    </w:p>
    <w:p w:rsidR="00447541" w:rsidRPr="00447541" w:rsidRDefault="00447541">
      <w:pPr>
        <w:pStyle w:val="HTMLPreformatted"/>
        <w:divId w:val="2108193696"/>
        <w:rPr>
          <w:sz w:val="16"/>
        </w:rPr>
      </w:pPr>
      <w:r w:rsidRPr="00447541">
        <w:rPr>
          <w:rStyle w:val="line-number1"/>
          <w:sz w:val="16"/>
        </w:rPr>
        <w:t>63</w:t>
      </w:r>
      <w:r w:rsidRPr="00447541">
        <w:rPr>
          <w:sz w:val="16"/>
        </w:rPr>
        <w:t xml:space="preserve">             </w:t>
      </w:r>
      <w:r w:rsidRPr="00447541">
        <w:rPr>
          <w:rStyle w:val="tag1"/>
          <w:sz w:val="16"/>
        </w:rPr>
        <w:t>&lt;/table&gt;</w:t>
      </w:r>
    </w:p>
    <w:p w:rsidR="00447541" w:rsidRPr="00447541" w:rsidRDefault="00447541">
      <w:pPr>
        <w:pStyle w:val="HTMLPreformatted"/>
        <w:divId w:val="2108193696"/>
        <w:rPr>
          <w:sz w:val="16"/>
        </w:rPr>
      </w:pPr>
      <w:r w:rsidRPr="00447541">
        <w:rPr>
          <w:rStyle w:val="line-number1"/>
          <w:sz w:val="16"/>
        </w:rPr>
        <w:t>64</w:t>
      </w:r>
      <w:r w:rsidRPr="00447541">
        <w:rPr>
          <w:sz w:val="16"/>
        </w:rPr>
        <w:t xml:space="preserve">         </w:t>
      </w:r>
      <w:r w:rsidRPr="00447541">
        <w:rPr>
          <w:rStyle w:val="tag1"/>
          <w:sz w:val="16"/>
        </w:rPr>
        <w:t>&lt;/form&gt;</w:t>
      </w:r>
      <w:r w:rsidRPr="00447541">
        <w:rPr>
          <w:sz w:val="16"/>
        </w:rPr>
        <w:t xml:space="preserve">    </w:t>
      </w:r>
    </w:p>
    <w:p w:rsidR="00447541" w:rsidRPr="00447541" w:rsidRDefault="00447541">
      <w:pPr>
        <w:pStyle w:val="HTMLPreformatted"/>
        <w:divId w:val="2108193696"/>
        <w:rPr>
          <w:sz w:val="16"/>
        </w:rPr>
      </w:pPr>
      <w:r w:rsidRPr="00447541">
        <w:rPr>
          <w:rStyle w:val="line-number1"/>
          <w:sz w:val="16"/>
        </w:rPr>
        <w:t>65</w:t>
      </w:r>
      <w:r w:rsidRPr="00447541">
        <w:rPr>
          <w:sz w:val="16"/>
        </w:rPr>
        <w:t xml:space="preserve">         </w:t>
      </w:r>
      <w:r w:rsidRPr="00447541">
        <w:rPr>
          <w:rStyle w:val="tag1"/>
          <w:sz w:val="16"/>
        </w:rPr>
        <w:t>&lt;div</w:t>
      </w:r>
      <w:r w:rsidRPr="00447541">
        <w:rPr>
          <w:sz w:val="16"/>
        </w:rPr>
        <w:t xml:space="preserve"> </w:t>
      </w:r>
      <w:r w:rsidRPr="00447541">
        <w:rPr>
          <w:rStyle w:val="argument1"/>
          <w:sz w:val="16"/>
        </w:rPr>
        <w:t>id=</w:t>
      </w:r>
      <w:r w:rsidRPr="00447541">
        <w:rPr>
          <w:rStyle w:val="value1"/>
          <w:sz w:val="16"/>
        </w:rPr>
        <w:t>"</w:t>
      </w:r>
      <w:r w:rsidRPr="00447541">
        <w:rPr>
          <w:sz w:val="16"/>
        </w:rPr>
        <w:t>error</w:t>
      </w:r>
      <w:r w:rsidRPr="00447541">
        <w:rPr>
          <w:rStyle w:val="value1"/>
          <w:sz w:val="16"/>
        </w:rPr>
        <w:t>"</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66</w:t>
      </w:r>
      <w:r w:rsidRPr="00447541">
        <w:rPr>
          <w:sz w:val="16"/>
        </w:rPr>
        <w:t xml:space="preserve">             </w:t>
      </w:r>
      <w:r w:rsidRPr="00447541">
        <w:rPr>
          <w:rStyle w:val="tag1"/>
          <w:sz w:val="16"/>
        </w:rPr>
        <w:t>&lt;table</w:t>
      </w:r>
      <w:r w:rsidRPr="00447541">
        <w:rPr>
          <w:sz w:val="16"/>
        </w:rPr>
        <w:t xml:space="preserve"> </w:t>
      </w:r>
      <w:r w:rsidRPr="00447541">
        <w:rPr>
          <w:rStyle w:val="argument1"/>
          <w:sz w:val="16"/>
        </w:rPr>
        <w:t>align=</w:t>
      </w:r>
      <w:r w:rsidRPr="00447541">
        <w:rPr>
          <w:rStyle w:val="value1"/>
          <w:sz w:val="16"/>
        </w:rPr>
        <w:t>"center"</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67</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68</w:t>
      </w:r>
      <w:r w:rsidRPr="00447541">
        <w:rPr>
          <w:sz w:val="16"/>
        </w:rPr>
        <w:t xml:space="preserve">                     </w:t>
      </w:r>
      <w:r w:rsidRPr="00447541">
        <w:rPr>
          <w:rStyle w:val="tag1"/>
          <w:sz w:val="16"/>
        </w:rPr>
        <w:t>&lt;td&gt;&lt;img</w:t>
      </w:r>
      <w:r w:rsidRPr="00447541">
        <w:rPr>
          <w:sz w:val="16"/>
        </w:rPr>
        <w:t xml:space="preserve"> </w:t>
      </w:r>
      <w:r w:rsidRPr="00447541">
        <w:rPr>
          <w:rStyle w:val="argument1"/>
          <w:sz w:val="16"/>
        </w:rPr>
        <w:t>wicket:id=</w:t>
      </w:r>
      <w:r w:rsidRPr="00447541">
        <w:rPr>
          <w:rStyle w:val="value1"/>
          <w:sz w:val="16"/>
        </w:rPr>
        <w:t>"erroricon"</w:t>
      </w:r>
      <w:r w:rsidRPr="00447541">
        <w:rPr>
          <w:rStyle w:val="tag1"/>
          <w:sz w:val="16"/>
        </w:rPr>
        <w:t>/&gt;&lt;/td&gt;</w:t>
      </w:r>
    </w:p>
    <w:p w:rsidR="00447541" w:rsidRPr="00447541" w:rsidRDefault="00447541">
      <w:pPr>
        <w:pStyle w:val="HTMLPreformatted"/>
        <w:divId w:val="2108193696"/>
        <w:rPr>
          <w:sz w:val="16"/>
        </w:rPr>
      </w:pPr>
      <w:r w:rsidRPr="00447541">
        <w:rPr>
          <w:rStyle w:val="line-number1"/>
          <w:sz w:val="16"/>
        </w:rPr>
        <w:t>69</w:t>
      </w:r>
      <w:r w:rsidRPr="00447541">
        <w:rPr>
          <w:sz w:val="16"/>
        </w:rPr>
        <w:t xml:space="preserve">                     </w:t>
      </w:r>
      <w:r w:rsidRPr="00447541">
        <w:rPr>
          <w:rStyle w:val="tag1"/>
          <w:sz w:val="16"/>
        </w:rPr>
        <w:t>&lt;td&gt;&lt;span</w:t>
      </w:r>
      <w:r w:rsidRPr="00447541">
        <w:rPr>
          <w:sz w:val="16"/>
        </w:rPr>
        <w:t xml:space="preserve"> </w:t>
      </w:r>
      <w:r w:rsidRPr="00447541">
        <w:rPr>
          <w:rStyle w:val="argument1"/>
          <w:sz w:val="16"/>
        </w:rPr>
        <w:t>wicket:id=</w:t>
      </w:r>
      <w:r w:rsidRPr="00447541">
        <w:rPr>
          <w:rStyle w:val="value1"/>
          <w:sz w:val="16"/>
        </w:rPr>
        <w:t>"error"</w:t>
      </w:r>
      <w:r w:rsidRPr="00447541">
        <w:rPr>
          <w:rStyle w:val="tag1"/>
          <w:sz w:val="16"/>
        </w:rPr>
        <w:t>&gt;</w:t>
      </w:r>
      <w:r w:rsidRPr="00447541">
        <w:rPr>
          <w:sz w:val="16"/>
        </w:rPr>
        <w:t>Error message goes here</w:t>
      </w:r>
      <w:r w:rsidRPr="00447541">
        <w:rPr>
          <w:rStyle w:val="tag1"/>
          <w:sz w:val="16"/>
        </w:rPr>
        <w:t>&lt;/span&gt;&lt;/td&gt;</w:t>
      </w:r>
    </w:p>
    <w:p w:rsidR="00447541" w:rsidRPr="00447541" w:rsidRDefault="00447541">
      <w:pPr>
        <w:pStyle w:val="HTMLPreformatted"/>
        <w:divId w:val="2108193696"/>
        <w:rPr>
          <w:sz w:val="16"/>
        </w:rPr>
      </w:pPr>
      <w:r w:rsidRPr="00447541">
        <w:rPr>
          <w:rStyle w:val="line-number1"/>
          <w:sz w:val="16"/>
        </w:rPr>
        <w:t>70</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71</w:t>
      </w:r>
      <w:r w:rsidRPr="00447541">
        <w:rPr>
          <w:sz w:val="16"/>
        </w:rPr>
        <w:t xml:space="preserve">             </w:t>
      </w:r>
      <w:r w:rsidRPr="00447541">
        <w:rPr>
          <w:rStyle w:val="tag1"/>
          <w:sz w:val="16"/>
        </w:rPr>
        <w:t>&lt;/table&gt;</w:t>
      </w:r>
    </w:p>
    <w:p w:rsidR="00447541" w:rsidRPr="00447541" w:rsidRDefault="00447541">
      <w:pPr>
        <w:pStyle w:val="HTMLPreformatted"/>
        <w:divId w:val="2108193696"/>
        <w:rPr>
          <w:sz w:val="16"/>
        </w:rPr>
      </w:pPr>
      <w:r w:rsidRPr="00447541">
        <w:rPr>
          <w:rStyle w:val="line-number1"/>
          <w:sz w:val="16"/>
        </w:rPr>
        <w:t>72</w:t>
      </w:r>
      <w:r w:rsidRPr="00447541">
        <w:rPr>
          <w:sz w:val="16"/>
        </w:rPr>
        <w:t xml:space="preserve">         </w:t>
      </w:r>
      <w:r w:rsidRPr="00447541">
        <w:rPr>
          <w:rStyle w:val="tag1"/>
          <w:sz w:val="16"/>
        </w:rPr>
        <w:t>&lt;/div&gt;</w:t>
      </w:r>
    </w:p>
    <w:p w:rsidR="00447541" w:rsidRPr="00447541" w:rsidRDefault="00447541">
      <w:pPr>
        <w:pStyle w:val="HTMLPreformatted"/>
        <w:divId w:val="2108193696"/>
        <w:rPr>
          <w:sz w:val="16"/>
        </w:rPr>
      </w:pPr>
      <w:r w:rsidRPr="00447541">
        <w:rPr>
          <w:rStyle w:val="line-number1"/>
          <w:sz w:val="16"/>
        </w:rPr>
        <w:t>73</w:t>
      </w:r>
      <w:r w:rsidRPr="00447541">
        <w:rPr>
          <w:sz w:val="16"/>
        </w:rPr>
        <w:t xml:space="preserve">     </w:t>
      </w:r>
      <w:r w:rsidRPr="00447541">
        <w:rPr>
          <w:rStyle w:val="tag1"/>
          <w:sz w:val="16"/>
        </w:rPr>
        <w:t>&lt;/div&gt;</w:t>
      </w:r>
      <w:r w:rsidRPr="00447541">
        <w:rPr>
          <w:sz w:val="16"/>
        </w:rPr>
        <w:t xml:space="preserve">    </w:t>
      </w:r>
    </w:p>
    <w:p w:rsidR="00447541" w:rsidRPr="00447541" w:rsidRDefault="00447541">
      <w:pPr>
        <w:pStyle w:val="HTMLPreformatted"/>
        <w:divId w:val="2108193696"/>
        <w:rPr>
          <w:sz w:val="16"/>
        </w:rPr>
      </w:pPr>
      <w:r w:rsidRPr="00447541">
        <w:rPr>
          <w:rStyle w:val="line-number1"/>
          <w:sz w:val="16"/>
        </w:rPr>
        <w:t>74</w:t>
      </w:r>
      <w:r w:rsidRPr="00447541">
        <w:rPr>
          <w:sz w:val="16"/>
        </w:rPr>
        <w:t xml:space="preserve"> </w:t>
      </w:r>
      <w:r w:rsidRPr="00447541">
        <w:rPr>
          <w:rStyle w:val="tag1"/>
          <w:sz w:val="16"/>
        </w:rPr>
        <w:t>&lt;/span&gt;</w:t>
      </w:r>
    </w:p>
    <w:p w:rsidR="00447541" w:rsidRPr="00447541" w:rsidRDefault="00447541">
      <w:pPr>
        <w:pStyle w:val="HTMLPreformatted"/>
        <w:divId w:val="2108193696"/>
        <w:rPr>
          <w:sz w:val="16"/>
        </w:rPr>
      </w:pPr>
      <w:r w:rsidRPr="00447541">
        <w:rPr>
          <w:rStyle w:val="line-number1"/>
          <w:sz w:val="16"/>
        </w:rPr>
        <w:t>75</w:t>
      </w:r>
      <w:r w:rsidRPr="00447541">
        <w:rPr>
          <w:sz w:val="16"/>
        </w:rPr>
        <w:t xml:space="preserve"> </w:t>
      </w:r>
      <w:r w:rsidRPr="00447541">
        <w:rPr>
          <w:rStyle w:val="tag1"/>
          <w:sz w:val="16"/>
        </w:rPr>
        <w:t>&lt;/wicket:extend&gt;</w:t>
      </w:r>
      <w:r w:rsidRPr="00447541">
        <w:rPr>
          <w:sz w:val="16"/>
        </w:rPr>
        <w:t xml:space="preserve"> </w:t>
      </w:r>
    </w:p>
    <w:p w:rsidR="00447541" w:rsidRPr="00447541" w:rsidRDefault="00447541">
      <w:pPr>
        <w:pStyle w:val="HTMLPreformatted"/>
        <w:divId w:val="2108193696"/>
        <w:rPr>
          <w:sz w:val="16"/>
        </w:rPr>
      </w:pPr>
      <w:r w:rsidRPr="00447541">
        <w:rPr>
          <w:rStyle w:val="line-number1"/>
          <w:sz w:val="16"/>
        </w:rPr>
        <w:t>76</w:t>
      </w:r>
      <w:r w:rsidRPr="00447541">
        <w:rPr>
          <w:sz w:val="16"/>
        </w:rPr>
        <w:t xml:space="preserve"> </w:t>
      </w:r>
      <w:r w:rsidRPr="00447541">
        <w:rPr>
          <w:rStyle w:val="tag1"/>
          <w:sz w:val="16"/>
        </w:rPr>
        <w:t>&lt;/body&gt;</w:t>
      </w:r>
    </w:p>
    <w:p w:rsidR="00447541" w:rsidRPr="00447541" w:rsidRDefault="00447541">
      <w:pPr>
        <w:pStyle w:val="HTMLPreformatted"/>
        <w:divId w:val="2108193696"/>
        <w:rPr>
          <w:sz w:val="16"/>
        </w:rPr>
      </w:pPr>
      <w:r w:rsidRPr="00447541">
        <w:rPr>
          <w:rStyle w:val="line-number1"/>
          <w:sz w:val="16"/>
        </w:rPr>
        <w:t>77</w:t>
      </w:r>
      <w:r w:rsidRPr="00447541">
        <w:rPr>
          <w:sz w:val="16"/>
        </w:rPr>
        <w:t xml:space="preserve"> </w:t>
      </w:r>
      <w:r w:rsidRPr="00447541">
        <w:rPr>
          <w:rStyle w:val="tag1"/>
          <w:sz w:val="16"/>
        </w:rPr>
        <w:t>&lt;/html&gt;</w:t>
      </w:r>
    </w:p>
    <w:p w:rsidR="00447541" w:rsidRDefault="00447541">
      <w:pPr>
        <w:rPr>
          <w:noProof/>
          <w:lang w:eastAsia="da-DK" w:bidi="ar-SA"/>
        </w:rPr>
      </w:pPr>
      <w:r w:rsidRPr="00447541">
        <w:rPr>
          <w:noProof/>
          <w:sz w:val="16"/>
          <w:lang w:eastAsia="da-DK" w:bidi="ar-SA"/>
        </w:rPr>
        <w:fldChar w:fldCharType="end"/>
      </w:r>
    </w:p>
    <w:p w:rsidR="003D5D6E" w:rsidRDefault="003D5D6E">
      <w:pPr>
        <w:rPr>
          <w:noProof/>
          <w:lang w:eastAsia="da-DK" w:bidi="ar-SA"/>
        </w:rPr>
      </w:pPr>
    </w:p>
    <w:p w:rsidR="00B26720" w:rsidRDefault="00417118">
      <w:pPr>
        <w:rPr>
          <w:noProof/>
          <w:lang w:eastAsia="da-DK" w:bidi="ar-SA"/>
        </w:rPr>
      </w:pPr>
      <w:r>
        <w:rPr>
          <w:noProof/>
          <w:lang w:eastAsia="da-DK" w:bidi="ar-SA"/>
        </w:rPr>
        <w:t>Filen: CreateUser</w:t>
      </w:r>
      <w:r w:rsidR="003D5D6E" w:rsidRPr="003D5D6E">
        <w:rPr>
          <w:noProof/>
          <w:lang w:eastAsia="da-DK" w:bidi="ar-SA"/>
        </w:rPr>
        <w:t>.java</w:t>
      </w:r>
    </w:p>
    <w:p w:rsidR="00B26720" w:rsidRDefault="00B26720">
      <w:pPr>
        <w:rPr>
          <w:noProof/>
          <w:lang w:eastAsia="da-DK" w:bidi="ar-SA"/>
        </w:rPr>
      </w:pPr>
    </w:p>
    <w:p w:rsidR="00417118" w:rsidRPr="00417118" w:rsidRDefault="00417118" w:rsidP="00417118">
      <w:pPr>
        <w:divId w:val="1762020071"/>
        <w:rPr>
          <w:sz w:val="16"/>
        </w:rPr>
      </w:pPr>
      <w:r w:rsidRPr="00417118">
        <w:rPr>
          <w:noProof/>
          <w:sz w:val="16"/>
          <w:lang w:eastAsia="da-DK" w:bidi="ar-SA"/>
        </w:rPr>
        <w:fldChar w:fldCharType="begin"/>
      </w:r>
      <w:r w:rsidRPr="00417118">
        <w:rPr>
          <w:noProof/>
          <w:sz w:val="16"/>
          <w:lang w:eastAsia="da-DK" w:bidi="ar-SA"/>
        </w:rPr>
        <w:instrText xml:space="preserve"> INCLUDETEXT "C:\\GoogleCode\\user-driven-sign-language-dictionary\\Analysis and design\\CodeInHtml\\CreateUser.html" \c HTML </w:instrText>
      </w:r>
      <w:r>
        <w:rPr>
          <w:noProof/>
          <w:sz w:val="16"/>
          <w:lang w:eastAsia="da-DK" w:bidi="ar-SA"/>
        </w:rPr>
        <w:instrText xml:space="preserve"> \* MERGEFORMAT </w:instrText>
      </w:r>
      <w:r w:rsidRPr="00417118">
        <w:rPr>
          <w:noProof/>
          <w:sz w:val="16"/>
          <w:lang w:eastAsia="da-DK" w:bidi="ar-SA"/>
        </w:rPr>
        <w:fldChar w:fldCharType="separate"/>
      </w:r>
      <w:r w:rsidRPr="00417118">
        <w:rPr>
          <w:rStyle w:val="line-number1"/>
          <w:sz w:val="16"/>
        </w:rPr>
        <w:t xml:space="preserve">  1</w:t>
      </w:r>
      <w:r w:rsidRPr="00417118">
        <w:rPr>
          <w:sz w:val="16"/>
        </w:rPr>
        <w:t xml:space="preserve"> </w:t>
      </w:r>
      <w:r w:rsidRPr="00417118">
        <w:rPr>
          <w:rStyle w:val="keyword-directive1"/>
          <w:sz w:val="16"/>
        </w:rPr>
        <w:t>package</w:t>
      </w:r>
      <w:r w:rsidRPr="00417118">
        <w:rPr>
          <w:sz w:val="16"/>
        </w:rPr>
        <w:t xml:space="preserve"> dk.jsh.itdiplom.userdrivensignlanguagedictionary.wicket.user;</w:t>
      </w:r>
    </w:p>
    <w:p w:rsidR="00417118" w:rsidRPr="00417118" w:rsidRDefault="00417118">
      <w:pPr>
        <w:pStyle w:val="HTMLPreformatted"/>
        <w:divId w:val="1762020071"/>
        <w:rPr>
          <w:sz w:val="16"/>
        </w:rPr>
      </w:pPr>
      <w:r w:rsidRPr="00417118">
        <w:rPr>
          <w:rStyle w:val="line-number1"/>
          <w:sz w:val="16"/>
        </w:rPr>
        <w:t xml:space="preserve">  2</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3</w:t>
      </w:r>
      <w:r w:rsidRPr="00417118">
        <w:rPr>
          <w:sz w:val="16"/>
        </w:rPr>
        <w:t xml:space="preserve"> </w:t>
      </w:r>
      <w:r w:rsidRPr="00417118">
        <w:rPr>
          <w:rStyle w:val="keyword-directive1"/>
          <w:sz w:val="16"/>
        </w:rPr>
        <w:t>import</w:t>
      </w:r>
      <w:r w:rsidRPr="00417118">
        <w:rPr>
          <w:sz w:val="16"/>
        </w:rPr>
        <w:t xml:space="preserve"> dk.jsh.itdiplom.userdrivensignlanguagedictionary.business.ApplicationUserBusiness;</w:t>
      </w:r>
    </w:p>
    <w:p w:rsidR="00417118" w:rsidRPr="00417118" w:rsidRDefault="00417118">
      <w:pPr>
        <w:pStyle w:val="HTMLPreformatted"/>
        <w:divId w:val="1762020071"/>
        <w:rPr>
          <w:sz w:val="16"/>
        </w:rPr>
      </w:pPr>
      <w:r w:rsidRPr="00417118">
        <w:rPr>
          <w:rStyle w:val="line-number1"/>
          <w:sz w:val="16"/>
        </w:rPr>
        <w:t xml:space="preserve">  4</w:t>
      </w:r>
      <w:r w:rsidRPr="00417118">
        <w:rPr>
          <w:sz w:val="16"/>
        </w:rPr>
        <w:t xml:space="preserve"> </w:t>
      </w:r>
      <w:r w:rsidRPr="00417118">
        <w:rPr>
          <w:rStyle w:val="keyword-directive1"/>
          <w:sz w:val="16"/>
        </w:rPr>
        <w:t>import</w:t>
      </w:r>
      <w:r w:rsidRPr="00417118">
        <w:rPr>
          <w:sz w:val="16"/>
        </w:rPr>
        <w:t xml:space="preserve"> dk.jsh.itdiplom.userdrivensignlanguagedictionary.entity.ApplicationUser;</w:t>
      </w:r>
    </w:p>
    <w:p w:rsidR="00417118" w:rsidRPr="00417118" w:rsidRDefault="00417118">
      <w:pPr>
        <w:pStyle w:val="HTMLPreformatted"/>
        <w:divId w:val="1762020071"/>
        <w:rPr>
          <w:sz w:val="16"/>
        </w:rPr>
      </w:pPr>
      <w:r w:rsidRPr="00417118">
        <w:rPr>
          <w:rStyle w:val="line-number1"/>
          <w:sz w:val="16"/>
        </w:rPr>
        <w:t xml:space="preserve">  5</w:t>
      </w:r>
      <w:r w:rsidRPr="00417118">
        <w:rPr>
          <w:sz w:val="16"/>
        </w:rPr>
        <w:t xml:space="preserve"> </w:t>
      </w:r>
      <w:r w:rsidRPr="00417118">
        <w:rPr>
          <w:rStyle w:val="keyword-directive1"/>
          <w:sz w:val="16"/>
        </w:rPr>
        <w:t>import</w:t>
      </w:r>
      <w:r w:rsidRPr="00417118">
        <w:rPr>
          <w:sz w:val="16"/>
        </w:rPr>
        <w:t xml:space="preserve"> dk.jsh.itdiplom.userdrivensignlanguagedictionary.entity.Constants;</w:t>
      </w:r>
    </w:p>
    <w:p w:rsidR="00417118" w:rsidRPr="00417118" w:rsidRDefault="00417118">
      <w:pPr>
        <w:pStyle w:val="HTMLPreformatted"/>
        <w:divId w:val="1762020071"/>
        <w:rPr>
          <w:sz w:val="16"/>
        </w:rPr>
      </w:pPr>
      <w:r w:rsidRPr="00417118">
        <w:rPr>
          <w:rStyle w:val="line-number1"/>
          <w:sz w:val="16"/>
        </w:rPr>
        <w:t xml:space="preserve">  6</w:t>
      </w:r>
      <w:r w:rsidRPr="00417118">
        <w:rPr>
          <w:sz w:val="16"/>
        </w:rPr>
        <w:t xml:space="preserve"> </w:t>
      </w:r>
      <w:r w:rsidRPr="00417118">
        <w:rPr>
          <w:rStyle w:val="keyword-directive1"/>
          <w:sz w:val="16"/>
        </w:rPr>
        <w:t>import</w:t>
      </w:r>
      <w:r w:rsidRPr="00417118">
        <w:rPr>
          <w:sz w:val="16"/>
        </w:rPr>
        <w:t xml:space="preserve"> dk.jsh.itdiplom.userdrivensignlanguagedictionary.util.EMailSender;</w:t>
      </w:r>
    </w:p>
    <w:p w:rsidR="00417118" w:rsidRPr="00417118" w:rsidRDefault="00417118">
      <w:pPr>
        <w:pStyle w:val="HTMLPreformatted"/>
        <w:divId w:val="1762020071"/>
        <w:rPr>
          <w:sz w:val="16"/>
        </w:rPr>
      </w:pPr>
      <w:r w:rsidRPr="00417118">
        <w:rPr>
          <w:rStyle w:val="line-number1"/>
          <w:sz w:val="16"/>
        </w:rPr>
        <w:t xml:space="preserve">  7</w:t>
      </w:r>
      <w:r w:rsidRPr="00417118">
        <w:rPr>
          <w:sz w:val="16"/>
        </w:rPr>
        <w:t xml:space="preserve"> </w:t>
      </w:r>
      <w:r w:rsidRPr="00417118">
        <w:rPr>
          <w:rStyle w:val="keyword-directive1"/>
          <w:sz w:val="16"/>
        </w:rPr>
        <w:t>import</w:t>
      </w:r>
      <w:r w:rsidRPr="00417118">
        <w:rPr>
          <w:sz w:val="16"/>
        </w:rPr>
        <w:t xml:space="preserve"> dk.jsh.itdiplom.userdrivensignlanguagedictionary.wicket.BasePage;</w:t>
      </w:r>
    </w:p>
    <w:p w:rsidR="00417118" w:rsidRPr="00417118" w:rsidRDefault="00417118">
      <w:pPr>
        <w:pStyle w:val="HTMLPreformatted"/>
        <w:divId w:val="1762020071"/>
        <w:rPr>
          <w:sz w:val="16"/>
        </w:rPr>
      </w:pPr>
      <w:r w:rsidRPr="00417118">
        <w:rPr>
          <w:rStyle w:val="line-number1"/>
          <w:sz w:val="16"/>
        </w:rPr>
        <w:t xml:space="preserve">  8</w:t>
      </w:r>
      <w:r w:rsidRPr="00417118">
        <w:rPr>
          <w:sz w:val="16"/>
        </w:rPr>
        <w:t xml:space="preserve"> </w:t>
      </w:r>
      <w:r w:rsidRPr="00417118">
        <w:rPr>
          <w:rStyle w:val="keyword-directive1"/>
          <w:sz w:val="16"/>
        </w:rPr>
        <w:t>import</w:t>
      </w:r>
      <w:r w:rsidRPr="00417118">
        <w:rPr>
          <w:sz w:val="16"/>
        </w:rPr>
        <w:t xml:space="preserve"> dk.jsh.itdiplom.userdrivensignlanguagedictionary.wicket.homepage.MenuBorder;</w:t>
      </w:r>
    </w:p>
    <w:p w:rsidR="00417118" w:rsidRPr="00417118" w:rsidRDefault="00417118">
      <w:pPr>
        <w:pStyle w:val="HTMLPreformatted"/>
        <w:divId w:val="1762020071"/>
        <w:rPr>
          <w:sz w:val="16"/>
        </w:rPr>
      </w:pPr>
      <w:r w:rsidRPr="00417118">
        <w:rPr>
          <w:rStyle w:val="line-number1"/>
          <w:sz w:val="16"/>
        </w:rPr>
        <w:t xml:space="preserve">  9</w:t>
      </w:r>
      <w:r w:rsidRPr="00417118">
        <w:rPr>
          <w:sz w:val="16"/>
        </w:rPr>
        <w:t xml:space="preserve"> </w:t>
      </w:r>
      <w:r w:rsidRPr="00417118">
        <w:rPr>
          <w:rStyle w:val="keyword-directive1"/>
          <w:sz w:val="16"/>
        </w:rPr>
        <w:t>import</w:t>
      </w:r>
      <w:r w:rsidRPr="00417118">
        <w:rPr>
          <w:sz w:val="16"/>
        </w:rPr>
        <w:t xml:space="preserve"> java.util.Date;</w:t>
      </w:r>
    </w:p>
    <w:p w:rsidR="00417118" w:rsidRPr="00417118" w:rsidRDefault="00417118">
      <w:pPr>
        <w:pStyle w:val="HTMLPreformatted"/>
        <w:divId w:val="1762020071"/>
        <w:rPr>
          <w:sz w:val="16"/>
        </w:rPr>
      </w:pPr>
      <w:r w:rsidRPr="00417118">
        <w:rPr>
          <w:rStyle w:val="line-number1"/>
          <w:sz w:val="16"/>
        </w:rPr>
        <w:t xml:space="preserve"> 10</w:t>
      </w:r>
      <w:r w:rsidRPr="00417118">
        <w:rPr>
          <w:sz w:val="16"/>
        </w:rPr>
        <w:t xml:space="preserve"> </w:t>
      </w:r>
      <w:r w:rsidRPr="00417118">
        <w:rPr>
          <w:rStyle w:val="keyword-directive1"/>
          <w:sz w:val="16"/>
        </w:rPr>
        <w:t>import</w:t>
      </w:r>
      <w:r w:rsidRPr="00417118">
        <w:rPr>
          <w:sz w:val="16"/>
        </w:rPr>
        <w:t xml:space="preserve"> org.apache.wicket.AttributeModifier;</w:t>
      </w:r>
    </w:p>
    <w:p w:rsidR="00417118" w:rsidRPr="00417118" w:rsidRDefault="00417118">
      <w:pPr>
        <w:pStyle w:val="HTMLPreformatted"/>
        <w:divId w:val="1762020071"/>
        <w:rPr>
          <w:sz w:val="16"/>
        </w:rPr>
      </w:pPr>
      <w:r w:rsidRPr="00417118">
        <w:rPr>
          <w:rStyle w:val="line-number1"/>
          <w:sz w:val="16"/>
        </w:rPr>
        <w:t xml:space="preserve"> 11</w:t>
      </w:r>
      <w:r w:rsidRPr="00417118">
        <w:rPr>
          <w:sz w:val="16"/>
        </w:rPr>
        <w:t xml:space="preserve"> </w:t>
      </w:r>
      <w:r w:rsidRPr="00417118">
        <w:rPr>
          <w:rStyle w:val="keyword-directive1"/>
          <w:sz w:val="16"/>
        </w:rPr>
        <w:t>import</w:t>
      </w:r>
      <w:r w:rsidRPr="00417118">
        <w:rPr>
          <w:sz w:val="16"/>
        </w:rPr>
        <w:t xml:space="preserve"> org.apache.wicket.PageParameters;</w:t>
      </w:r>
    </w:p>
    <w:p w:rsidR="00417118" w:rsidRPr="00417118" w:rsidRDefault="00417118">
      <w:pPr>
        <w:pStyle w:val="HTMLPreformatted"/>
        <w:divId w:val="1762020071"/>
        <w:rPr>
          <w:sz w:val="16"/>
        </w:rPr>
      </w:pPr>
      <w:r w:rsidRPr="00417118">
        <w:rPr>
          <w:rStyle w:val="line-number1"/>
          <w:sz w:val="16"/>
        </w:rPr>
        <w:t xml:space="preserve"> 12</w:t>
      </w:r>
      <w:r w:rsidRPr="00417118">
        <w:rPr>
          <w:sz w:val="16"/>
        </w:rPr>
        <w:t xml:space="preserve"> </w:t>
      </w:r>
      <w:r w:rsidRPr="00417118">
        <w:rPr>
          <w:rStyle w:val="keyword-directive1"/>
          <w:sz w:val="16"/>
        </w:rPr>
        <w:t>import</w:t>
      </w:r>
      <w:r w:rsidRPr="00417118">
        <w:rPr>
          <w:sz w:val="16"/>
        </w:rPr>
        <w:t xml:space="preserve"> org.apache.wicket.ResourceReference;</w:t>
      </w:r>
    </w:p>
    <w:p w:rsidR="00417118" w:rsidRPr="00417118" w:rsidRDefault="00417118">
      <w:pPr>
        <w:pStyle w:val="HTMLPreformatted"/>
        <w:divId w:val="1762020071"/>
        <w:rPr>
          <w:sz w:val="16"/>
        </w:rPr>
      </w:pPr>
      <w:r w:rsidRPr="00417118">
        <w:rPr>
          <w:rStyle w:val="line-number1"/>
          <w:sz w:val="16"/>
        </w:rPr>
        <w:t xml:space="preserve"> 13</w:t>
      </w:r>
      <w:r w:rsidRPr="00417118">
        <w:rPr>
          <w:sz w:val="16"/>
        </w:rPr>
        <w:t xml:space="preserve"> </w:t>
      </w:r>
      <w:r w:rsidRPr="00417118">
        <w:rPr>
          <w:rStyle w:val="keyword-directive1"/>
          <w:sz w:val="16"/>
        </w:rPr>
        <w:t>import</w:t>
      </w:r>
      <w:r w:rsidRPr="00417118">
        <w:rPr>
          <w:sz w:val="16"/>
        </w:rPr>
        <w:t xml:space="preserve"> org.apache.wicket.markup.html.basic.Label;</w:t>
      </w:r>
    </w:p>
    <w:p w:rsidR="00417118" w:rsidRPr="00417118" w:rsidRDefault="00417118">
      <w:pPr>
        <w:pStyle w:val="HTMLPreformatted"/>
        <w:divId w:val="1762020071"/>
        <w:rPr>
          <w:sz w:val="16"/>
        </w:rPr>
      </w:pPr>
      <w:r w:rsidRPr="00417118">
        <w:rPr>
          <w:rStyle w:val="line-number1"/>
          <w:sz w:val="16"/>
        </w:rPr>
        <w:t xml:space="preserve"> 14</w:t>
      </w:r>
      <w:r w:rsidRPr="00417118">
        <w:rPr>
          <w:sz w:val="16"/>
        </w:rPr>
        <w:t xml:space="preserve"> </w:t>
      </w:r>
      <w:r w:rsidRPr="00417118">
        <w:rPr>
          <w:rStyle w:val="keyword-directive1"/>
          <w:sz w:val="16"/>
        </w:rPr>
        <w:t>import</w:t>
      </w:r>
      <w:r w:rsidRPr="00417118">
        <w:rPr>
          <w:sz w:val="16"/>
        </w:rPr>
        <w:t xml:space="preserve"> org.apache.wicket.markup.html.border.Border.BorderBodyContainer;</w:t>
      </w:r>
    </w:p>
    <w:p w:rsidR="00417118" w:rsidRPr="00417118" w:rsidRDefault="00417118">
      <w:pPr>
        <w:pStyle w:val="HTMLPreformatted"/>
        <w:divId w:val="1762020071"/>
        <w:rPr>
          <w:sz w:val="16"/>
        </w:rPr>
      </w:pPr>
      <w:r w:rsidRPr="00417118">
        <w:rPr>
          <w:rStyle w:val="line-number1"/>
          <w:sz w:val="16"/>
        </w:rPr>
        <w:t xml:space="preserve"> 15</w:t>
      </w:r>
      <w:r w:rsidRPr="00417118">
        <w:rPr>
          <w:sz w:val="16"/>
        </w:rPr>
        <w:t xml:space="preserve"> </w:t>
      </w:r>
      <w:r w:rsidRPr="00417118">
        <w:rPr>
          <w:rStyle w:val="keyword-directive1"/>
          <w:sz w:val="16"/>
        </w:rPr>
        <w:t>import</w:t>
      </w:r>
      <w:r w:rsidRPr="00417118">
        <w:rPr>
          <w:sz w:val="16"/>
        </w:rPr>
        <w:t xml:space="preserve"> org.apache.wicket.markup.html.form.Button;</w:t>
      </w:r>
    </w:p>
    <w:p w:rsidR="00417118" w:rsidRPr="00417118" w:rsidRDefault="00417118">
      <w:pPr>
        <w:pStyle w:val="HTMLPreformatted"/>
        <w:divId w:val="1762020071"/>
        <w:rPr>
          <w:sz w:val="16"/>
        </w:rPr>
      </w:pPr>
      <w:r w:rsidRPr="00417118">
        <w:rPr>
          <w:rStyle w:val="line-number1"/>
          <w:sz w:val="16"/>
        </w:rPr>
        <w:t xml:space="preserve"> 16</w:t>
      </w:r>
      <w:r w:rsidRPr="00417118">
        <w:rPr>
          <w:sz w:val="16"/>
        </w:rPr>
        <w:t xml:space="preserve"> </w:t>
      </w:r>
      <w:r w:rsidRPr="00417118">
        <w:rPr>
          <w:rStyle w:val="keyword-directive1"/>
          <w:sz w:val="16"/>
        </w:rPr>
        <w:t>import</w:t>
      </w:r>
      <w:r w:rsidRPr="00417118">
        <w:rPr>
          <w:sz w:val="16"/>
        </w:rPr>
        <w:t xml:space="preserve"> org.apache.wicket.markup.html.form.Form;</w:t>
      </w:r>
    </w:p>
    <w:p w:rsidR="00417118" w:rsidRPr="00417118" w:rsidRDefault="00417118">
      <w:pPr>
        <w:pStyle w:val="HTMLPreformatted"/>
        <w:divId w:val="1762020071"/>
        <w:rPr>
          <w:sz w:val="16"/>
        </w:rPr>
      </w:pPr>
      <w:r w:rsidRPr="00417118">
        <w:rPr>
          <w:rStyle w:val="line-number1"/>
          <w:sz w:val="16"/>
        </w:rPr>
        <w:t xml:space="preserve"> 17</w:t>
      </w:r>
      <w:r w:rsidRPr="00417118">
        <w:rPr>
          <w:sz w:val="16"/>
        </w:rPr>
        <w:t xml:space="preserve"> </w:t>
      </w:r>
      <w:r w:rsidRPr="00417118">
        <w:rPr>
          <w:rStyle w:val="keyword-directive1"/>
          <w:sz w:val="16"/>
        </w:rPr>
        <w:t>import</w:t>
      </w:r>
      <w:r w:rsidRPr="00417118">
        <w:rPr>
          <w:sz w:val="16"/>
        </w:rPr>
        <w:t xml:space="preserve"> org.apache.wicket.markup.html.form.PasswordTextField;</w:t>
      </w:r>
    </w:p>
    <w:p w:rsidR="00417118" w:rsidRPr="00417118" w:rsidRDefault="00417118">
      <w:pPr>
        <w:pStyle w:val="HTMLPreformatted"/>
        <w:divId w:val="1762020071"/>
        <w:rPr>
          <w:sz w:val="16"/>
        </w:rPr>
      </w:pPr>
      <w:r w:rsidRPr="00417118">
        <w:rPr>
          <w:rStyle w:val="line-number1"/>
          <w:sz w:val="16"/>
        </w:rPr>
        <w:t xml:space="preserve"> 18</w:t>
      </w:r>
      <w:r w:rsidRPr="00417118">
        <w:rPr>
          <w:sz w:val="16"/>
        </w:rPr>
        <w:t xml:space="preserve"> </w:t>
      </w:r>
      <w:r w:rsidRPr="00417118">
        <w:rPr>
          <w:rStyle w:val="keyword-directive1"/>
          <w:sz w:val="16"/>
        </w:rPr>
        <w:t>import</w:t>
      </w:r>
      <w:r w:rsidRPr="00417118">
        <w:rPr>
          <w:sz w:val="16"/>
        </w:rPr>
        <w:t xml:space="preserve"> org.apache.wicket.markup.html.form.TextField;</w:t>
      </w:r>
    </w:p>
    <w:p w:rsidR="00417118" w:rsidRPr="00417118" w:rsidRDefault="00417118">
      <w:pPr>
        <w:pStyle w:val="HTMLPreformatted"/>
        <w:divId w:val="1762020071"/>
        <w:rPr>
          <w:sz w:val="16"/>
        </w:rPr>
      </w:pPr>
      <w:r w:rsidRPr="00417118">
        <w:rPr>
          <w:rStyle w:val="line-number1"/>
          <w:sz w:val="16"/>
        </w:rPr>
        <w:t xml:space="preserve"> 19</w:t>
      </w:r>
      <w:r w:rsidRPr="00417118">
        <w:rPr>
          <w:sz w:val="16"/>
        </w:rPr>
        <w:t xml:space="preserve"> </w:t>
      </w:r>
      <w:r w:rsidRPr="00417118">
        <w:rPr>
          <w:rStyle w:val="keyword-directive1"/>
          <w:sz w:val="16"/>
        </w:rPr>
        <w:t>import</w:t>
      </w:r>
      <w:r w:rsidRPr="00417118">
        <w:rPr>
          <w:sz w:val="16"/>
        </w:rPr>
        <w:t xml:space="preserve"> org.apache.wicket.markup.html.image.Image;</w:t>
      </w:r>
    </w:p>
    <w:p w:rsidR="00417118" w:rsidRPr="00417118" w:rsidRDefault="00417118">
      <w:pPr>
        <w:pStyle w:val="HTMLPreformatted"/>
        <w:divId w:val="1762020071"/>
        <w:rPr>
          <w:sz w:val="16"/>
        </w:rPr>
      </w:pPr>
      <w:r w:rsidRPr="00417118">
        <w:rPr>
          <w:rStyle w:val="line-number1"/>
          <w:sz w:val="16"/>
        </w:rPr>
        <w:t xml:space="preserve"> 20</w:t>
      </w:r>
      <w:r w:rsidRPr="00417118">
        <w:rPr>
          <w:sz w:val="16"/>
        </w:rPr>
        <w:t xml:space="preserve"> </w:t>
      </w:r>
      <w:r w:rsidRPr="00417118">
        <w:rPr>
          <w:rStyle w:val="keyword-directive1"/>
          <w:sz w:val="16"/>
        </w:rPr>
        <w:t>import</w:t>
      </w:r>
      <w:r w:rsidRPr="00417118">
        <w:rPr>
          <w:sz w:val="16"/>
        </w:rPr>
        <w:t xml:space="preserve"> org.apache.wicket.model.Model;</w:t>
      </w:r>
    </w:p>
    <w:p w:rsidR="00417118" w:rsidRPr="00417118" w:rsidRDefault="00417118">
      <w:pPr>
        <w:pStyle w:val="HTMLPreformatted"/>
        <w:divId w:val="1762020071"/>
        <w:rPr>
          <w:sz w:val="16"/>
        </w:rPr>
      </w:pPr>
      <w:r w:rsidRPr="00417118">
        <w:rPr>
          <w:rStyle w:val="line-number1"/>
          <w:sz w:val="16"/>
        </w:rPr>
        <w:t xml:space="preserve"> 21</w:t>
      </w:r>
      <w:r w:rsidRPr="00417118">
        <w:rPr>
          <w:sz w:val="16"/>
        </w:rPr>
        <w:t xml:space="preserve"> </w:t>
      </w:r>
      <w:r w:rsidRPr="00417118">
        <w:rPr>
          <w:rStyle w:val="keyword-directive1"/>
          <w:sz w:val="16"/>
        </w:rPr>
        <w:t>import</w:t>
      </w:r>
      <w:r w:rsidRPr="00417118">
        <w:rPr>
          <w:sz w:val="16"/>
        </w:rPr>
        <w:t xml:space="preserve"> org.apache.wicket.model.PropertyModel;</w:t>
      </w:r>
    </w:p>
    <w:p w:rsidR="00417118" w:rsidRPr="00417118" w:rsidRDefault="00417118">
      <w:pPr>
        <w:pStyle w:val="HTMLPreformatted"/>
        <w:divId w:val="1762020071"/>
        <w:rPr>
          <w:sz w:val="16"/>
        </w:rPr>
      </w:pPr>
      <w:r w:rsidRPr="00417118">
        <w:rPr>
          <w:rStyle w:val="line-number1"/>
          <w:sz w:val="16"/>
        </w:rPr>
        <w:t xml:space="preserve"> 22</w:t>
      </w:r>
      <w:r w:rsidRPr="00417118">
        <w:rPr>
          <w:sz w:val="16"/>
        </w:rPr>
        <w:t xml:space="preserve"> </w:t>
      </w:r>
      <w:r w:rsidRPr="00417118">
        <w:rPr>
          <w:rStyle w:val="keyword-directive1"/>
          <w:sz w:val="16"/>
        </w:rPr>
        <w:t>import</w:t>
      </w:r>
      <w:r w:rsidRPr="00417118">
        <w:rPr>
          <w:sz w:val="16"/>
        </w:rPr>
        <w:t xml:space="preserve"> org.apache.wicket.validation.validator.EmailAddressValidator;</w:t>
      </w:r>
    </w:p>
    <w:p w:rsidR="00417118" w:rsidRPr="00417118" w:rsidRDefault="00417118">
      <w:pPr>
        <w:pStyle w:val="HTMLPreformatted"/>
        <w:divId w:val="1762020071"/>
        <w:rPr>
          <w:sz w:val="16"/>
        </w:rPr>
      </w:pPr>
      <w:r w:rsidRPr="00417118">
        <w:rPr>
          <w:rStyle w:val="line-number1"/>
          <w:sz w:val="16"/>
        </w:rPr>
        <w:t xml:space="preserve"> 23</w:t>
      </w:r>
      <w:r w:rsidRPr="00417118">
        <w:rPr>
          <w:sz w:val="16"/>
        </w:rPr>
        <w:t xml:space="preserve"> </w:t>
      </w:r>
      <w:r w:rsidRPr="00417118">
        <w:rPr>
          <w:rStyle w:val="keyword-directive1"/>
          <w:sz w:val="16"/>
        </w:rPr>
        <w:t>import</w:t>
      </w:r>
      <w:r w:rsidRPr="00417118">
        <w:rPr>
          <w:sz w:val="16"/>
        </w:rPr>
        <w:t xml:space="preserve"> org.apache.wicket.validation.validator.StringValidator;</w:t>
      </w:r>
    </w:p>
    <w:p w:rsidR="00417118" w:rsidRPr="00417118" w:rsidRDefault="00417118">
      <w:pPr>
        <w:pStyle w:val="HTMLPreformatted"/>
        <w:divId w:val="1762020071"/>
        <w:rPr>
          <w:sz w:val="16"/>
        </w:rPr>
      </w:pPr>
      <w:r w:rsidRPr="00417118">
        <w:rPr>
          <w:rStyle w:val="line-number1"/>
          <w:sz w:val="16"/>
        </w:rPr>
        <w:t xml:space="preserve"> 24</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25</w:t>
      </w:r>
      <w:r w:rsidRPr="00417118">
        <w:rPr>
          <w:sz w:val="16"/>
        </w:rPr>
        <w:t xml:space="preserve"> </w:t>
      </w:r>
      <w:r w:rsidRPr="00417118">
        <w:rPr>
          <w:rStyle w:val="comment1"/>
          <w:sz w:val="16"/>
        </w:rPr>
        <w:t>/**</w:t>
      </w:r>
    </w:p>
    <w:p w:rsidR="00417118" w:rsidRPr="00417118" w:rsidRDefault="00417118">
      <w:pPr>
        <w:pStyle w:val="HTMLPreformatted"/>
        <w:divId w:val="1762020071"/>
        <w:rPr>
          <w:sz w:val="16"/>
        </w:rPr>
      </w:pPr>
      <w:r w:rsidRPr="00417118">
        <w:rPr>
          <w:rStyle w:val="line-number1"/>
          <w:sz w:val="16"/>
        </w:rPr>
        <w:t xml:space="preserve"> 26</w:t>
      </w:r>
      <w:r w:rsidRPr="00417118">
        <w:rPr>
          <w:sz w:val="16"/>
        </w:rPr>
        <w:t xml:space="preserve"> </w:t>
      </w:r>
      <w:r w:rsidRPr="00417118">
        <w:rPr>
          <w:rStyle w:val="comment1"/>
          <w:sz w:val="16"/>
        </w:rPr>
        <w:t xml:space="preserve"> * Create</w:t>
      </w:r>
      <w:r w:rsidRPr="00417118">
        <w:rPr>
          <w:sz w:val="16"/>
        </w:rPr>
        <w:t xml:space="preserve"> </w:t>
      </w:r>
      <w:r w:rsidRPr="00417118">
        <w:rPr>
          <w:rStyle w:val="comment1"/>
          <w:sz w:val="16"/>
        </w:rPr>
        <w:t>user</w:t>
      </w:r>
      <w:r w:rsidRPr="00417118">
        <w:rPr>
          <w:sz w:val="16"/>
        </w:rPr>
        <w:t xml:space="preserve"> </w:t>
      </w:r>
      <w:r w:rsidRPr="00417118">
        <w:rPr>
          <w:rStyle w:val="comment1"/>
          <w:sz w:val="16"/>
        </w:rPr>
        <w:t>page.</w:t>
      </w:r>
    </w:p>
    <w:p w:rsidR="00417118" w:rsidRPr="00417118" w:rsidRDefault="00417118">
      <w:pPr>
        <w:pStyle w:val="HTMLPreformatted"/>
        <w:divId w:val="1762020071"/>
        <w:rPr>
          <w:sz w:val="16"/>
        </w:rPr>
      </w:pPr>
      <w:r w:rsidRPr="00417118">
        <w:rPr>
          <w:rStyle w:val="line-number1"/>
          <w:sz w:val="16"/>
        </w:rPr>
        <w:t xml:space="preserve"> 27</w:t>
      </w:r>
      <w:r w:rsidRPr="00417118">
        <w:rPr>
          <w:sz w:val="16"/>
        </w:rPr>
        <w:t xml:space="preserve"> </w:t>
      </w:r>
      <w:r w:rsidRPr="00417118">
        <w:rPr>
          <w:rStyle w:val="comment1"/>
          <w:sz w:val="16"/>
        </w:rPr>
        <w:t xml:space="preserve"> * </w:t>
      </w:r>
    </w:p>
    <w:p w:rsidR="00417118" w:rsidRPr="00417118" w:rsidRDefault="00417118">
      <w:pPr>
        <w:pStyle w:val="HTMLPreformatted"/>
        <w:divId w:val="1762020071"/>
        <w:rPr>
          <w:sz w:val="16"/>
        </w:rPr>
      </w:pPr>
      <w:r w:rsidRPr="00417118">
        <w:rPr>
          <w:rStyle w:val="line-number1"/>
          <w:sz w:val="16"/>
        </w:rPr>
        <w:t xml:space="preserve"> 28</w:t>
      </w:r>
      <w:r w:rsidRPr="00417118">
        <w:rPr>
          <w:sz w:val="16"/>
        </w:rPr>
        <w:t xml:space="preserve"> </w:t>
      </w:r>
      <w:r w:rsidRPr="00417118">
        <w:rPr>
          <w:rStyle w:val="comment1"/>
          <w:sz w:val="16"/>
        </w:rPr>
        <w:t xml:space="preserve"> * </w:t>
      </w:r>
      <w:r w:rsidRPr="00417118">
        <w:rPr>
          <w:rStyle w:val="st01"/>
          <w:sz w:val="16"/>
        </w:rPr>
        <w:t>@author</w:t>
      </w:r>
      <w:r w:rsidRPr="00417118">
        <w:rPr>
          <w:sz w:val="16"/>
        </w:rPr>
        <w:t xml:space="preserve"> </w:t>
      </w:r>
      <w:r w:rsidRPr="00417118">
        <w:rPr>
          <w:rStyle w:val="comment1"/>
          <w:sz w:val="16"/>
        </w:rPr>
        <w:t>Jan</w:t>
      </w:r>
      <w:r w:rsidRPr="00417118">
        <w:rPr>
          <w:sz w:val="16"/>
        </w:rPr>
        <w:t xml:space="preserve"> </w:t>
      </w:r>
      <w:r w:rsidRPr="00417118">
        <w:rPr>
          <w:rStyle w:val="comment1"/>
          <w:sz w:val="16"/>
        </w:rPr>
        <w:t>S.</w:t>
      </w:r>
      <w:r w:rsidRPr="00417118">
        <w:rPr>
          <w:sz w:val="16"/>
        </w:rPr>
        <w:t xml:space="preserve"> </w:t>
      </w:r>
      <w:r w:rsidRPr="00417118">
        <w:rPr>
          <w:rStyle w:val="comment1"/>
          <w:sz w:val="16"/>
        </w:rPr>
        <w:t>Hansen</w:t>
      </w:r>
    </w:p>
    <w:p w:rsidR="00417118" w:rsidRPr="00417118" w:rsidRDefault="00417118">
      <w:pPr>
        <w:pStyle w:val="HTMLPreformatted"/>
        <w:divId w:val="1762020071"/>
        <w:rPr>
          <w:sz w:val="16"/>
        </w:rPr>
      </w:pPr>
      <w:r w:rsidRPr="00417118">
        <w:rPr>
          <w:rStyle w:val="line-number1"/>
          <w:sz w:val="16"/>
        </w:rPr>
        <w:t xml:space="preserve"> 29</w:t>
      </w:r>
      <w:r w:rsidRPr="00417118">
        <w:rPr>
          <w:sz w:val="16"/>
        </w:rPr>
        <w:t xml:space="preserve">  </w:t>
      </w:r>
      <w:r w:rsidRPr="00417118">
        <w:rPr>
          <w:rStyle w:val="comment1"/>
          <w:sz w:val="16"/>
        </w:rPr>
        <w:t>*/</w:t>
      </w:r>
    </w:p>
    <w:p w:rsidR="00417118" w:rsidRPr="00417118" w:rsidRDefault="00417118">
      <w:pPr>
        <w:pStyle w:val="HTMLPreformatted"/>
        <w:divId w:val="1762020071"/>
        <w:rPr>
          <w:sz w:val="16"/>
        </w:rPr>
      </w:pPr>
      <w:r w:rsidRPr="00417118">
        <w:rPr>
          <w:rStyle w:val="line-number1"/>
          <w:sz w:val="16"/>
        </w:rPr>
        <w:t xml:space="preserve"> 30</w:t>
      </w:r>
      <w:r w:rsidRPr="00417118">
        <w:rPr>
          <w:sz w:val="16"/>
        </w:rPr>
        <w:t xml:space="preserve"> </w:t>
      </w:r>
      <w:r w:rsidRPr="00417118">
        <w:rPr>
          <w:rStyle w:val="keyword-directive1"/>
          <w:sz w:val="16"/>
        </w:rPr>
        <w:t>public</w:t>
      </w:r>
      <w:r w:rsidRPr="00417118">
        <w:rPr>
          <w:sz w:val="16"/>
        </w:rPr>
        <w:t xml:space="preserve"> </w:t>
      </w:r>
      <w:r w:rsidRPr="00417118">
        <w:rPr>
          <w:rStyle w:val="keyword-directive1"/>
          <w:sz w:val="16"/>
        </w:rPr>
        <w:t>final</w:t>
      </w:r>
      <w:r w:rsidRPr="00417118">
        <w:rPr>
          <w:sz w:val="16"/>
        </w:rPr>
        <w:t xml:space="preserve"> </w:t>
      </w:r>
      <w:r w:rsidRPr="00417118">
        <w:rPr>
          <w:rStyle w:val="keyword-directive1"/>
          <w:sz w:val="16"/>
        </w:rPr>
        <w:t>class</w:t>
      </w:r>
      <w:r w:rsidRPr="00417118">
        <w:rPr>
          <w:sz w:val="16"/>
        </w:rPr>
        <w:t xml:space="preserve"> CreateUser </w:t>
      </w:r>
      <w:r w:rsidRPr="00417118">
        <w:rPr>
          <w:rStyle w:val="keyword-directive1"/>
          <w:sz w:val="16"/>
        </w:rPr>
        <w:t>extends</w:t>
      </w:r>
      <w:r w:rsidRPr="00417118">
        <w:rPr>
          <w:sz w:val="16"/>
        </w:rPr>
        <w:t xml:space="preserve"> BasePage {</w:t>
      </w:r>
    </w:p>
    <w:p w:rsidR="00417118" w:rsidRPr="00417118" w:rsidRDefault="00417118">
      <w:pPr>
        <w:pStyle w:val="HTMLPreformatted"/>
        <w:divId w:val="1762020071"/>
        <w:rPr>
          <w:sz w:val="16"/>
        </w:rPr>
      </w:pPr>
      <w:r w:rsidRPr="00417118">
        <w:rPr>
          <w:rStyle w:val="line-number1"/>
          <w:sz w:val="16"/>
        </w:rPr>
        <w:t xml:space="preserve"> 31</w:t>
      </w:r>
      <w:r w:rsidRPr="00417118">
        <w:rPr>
          <w:sz w:val="16"/>
        </w:rPr>
        <w:t xml:space="preserve">     </w:t>
      </w:r>
      <w:r w:rsidRPr="00417118">
        <w:rPr>
          <w:rStyle w:val="keyword-directive1"/>
          <w:sz w:val="16"/>
        </w:rPr>
        <w:t>private</w:t>
      </w:r>
      <w:r w:rsidRPr="00417118">
        <w:rPr>
          <w:sz w:val="16"/>
        </w:rPr>
        <w:t xml:space="preserve"> String errorMessage = </w:t>
      </w:r>
      <w:r w:rsidRPr="00417118">
        <w:rPr>
          <w:rStyle w:val="character1"/>
          <w:sz w:val="16"/>
        </w:rPr>
        <w:t>""</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32</w:t>
      </w:r>
      <w:r w:rsidRPr="00417118">
        <w:rPr>
          <w:sz w:val="16"/>
        </w:rPr>
        <w:t xml:space="preserve">     </w:t>
      </w:r>
      <w:r w:rsidRPr="00417118">
        <w:rPr>
          <w:rStyle w:val="keyword-directive1"/>
          <w:sz w:val="16"/>
        </w:rPr>
        <w:t>private</w:t>
      </w:r>
      <w:r w:rsidRPr="00417118">
        <w:rPr>
          <w:sz w:val="16"/>
        </w:rPr>
        <w:t xml:space="preserve"> TextField&lt;String&gt; fullName;</w:t>
      </w:r>
    </w:p>
    <w:p w:rsidR="00417118" w:rsidRPr="00417118" w:rsidRDefault="00417118">
      <w:pPr>
        <w:pStyle w:val="HTMLPreformatted"/>
        <w:divId w:val="1762020071"/>
        <w:rPr>
          <w:sz w:val="16"/>
        </w:rPr>
      </w:pPr>
      <w:r w:rsidRPr="00417118">
        <w:rPr>
          <w:rStyle w:val="line-number1"/>
          <w:sz w:val="16"/>
        </w:rPr>
        <w:t xml:space="preserve"> 33</w:t>
      </w:r>
      <w:r w:rsidRPr="00417118">
        <w:rPr>
          <w:sz w:val="16"/>
        </w:rPr>
        <w:t xml:space="preserve">     </w:t>
      </w:r>
      <w:r w:rsidRPr="00417118">
        <w:rPr>
          <w:rStyle w:val="keyword-directive1"/>
          <w:sz w:val="16"/>
        </w:rPr>
        <w:t>private</w:t>
      </w:r>
      <w:r w:rsidRPr="00417118">
        <w:rPr>
          <w:sz w:val="16"/>
        </w:rPr>
        <w:t xml:space="preserve"> TextField&lt;String&gt; userLogin;</w:t>
      </w:r>
    </w:p>
    <w:p w:rsidR="00417118" w:rsidRPr="00417118" w:rsidRDefault="00417118">
      <w:pPr>
        <w:pStyle w:val="HTMLPreformatted"/>
        <w:divId w:val="1762020071"/>
        <w:rPr>
          <w:sz w:val="16"/>
        </w:rPr>
      </w:pPr>
      <w:r w:rsidRPr="00417118">
        <w:rPr>
          <w:rStyle w:val="line-number1"/>
          <w:sz w:val="16"/>
        </w:rPr>
        <w:t xml:space="preserve"> 34</w:t>
      </w:r>
      <w:r w:rsidRPr="00417118">
        <w:rPr>
          <w:sz w:val="16"/>
        </w:rPr>
        <w:t xml:space="preserve">     </w:t>
      </w:r>
      <w:r w:rsidRPr="00417118">
        <w:rPr>
          <w:rStyle w:val="keyword-directive1"/>
          <w:sz w:val="16"/>
        </w:rPr>
        <w:t>private</w:t>
      </w:r>
      <w:r w:rsidRPr="00417118">
        <w:rPr>
          <w:sz w:val="16"/>
        </w:rPr>
        <w:t xml:space="preserve"> TextField&lt;String&gt; password;</w:t>
      </w:r>
    </w:p>
    <w:p w:rsidR="00417118" w:rsidRPr="00417118" w:rsidRDefault="00417118">
      <w:pPr>
        <w:pStyle w:val="HTMLPreformatted"/>
        <w:divId w:val="1762020071"/>
        <w:rPr>
          <w:sz w:val="16"/>
        </w:rPr>
      </w:pPr>
      <w:r w:rsidRPr="00417118">
        <w:rPr>
          <w:rStyle w:val="line-number1"/>
          <w:sz w:val="16"/>
        </w:rPr>
        <w:t xml:space="preserve"> 35</w:t>
      </w:r>
      <w:r w:rsidRPr="00417118">
        <w:rPr>
          <w:sz w:val="16"/>
        </w:rPr>
        <w:t xml:space="preserve">     </w:t>
      </w:r>
      <w:r w:rsidRPr="00417118">
        <w:rPr>
          <w:rStyle w:val="keyword-directive1"/>
          <w:sz w:val="16"/>
        </w:rPr>
        <w:t>private</w:t>
      </w:r>
      <w:r w:rsidRPr="00417118">
        <w:rPr>
          <w:sz w:val="16"/>
        </w:rPr>
        <w:t xml:space="preserve"> TextField&lt;String&gt; repeatPassword;</w:t>
      </w:r>
    </w:p>
    <w:p w:rsidR="00417118" w:rsidRPr="00417118" w:rsidRDefault="00417118">
      <w:pPr>
        <w:pStyle w:val="HTMLPreformatted"/>
        <w:divId w:val="1762020071"/>
        <w:rPr>
          <w:sz w:val="16"/>
        </w:rPr>
      </w:pPr>
      <w:r w:rsidRPr="00417118">
        <w:rPr>
          <w:rStyle w:val="line-number1"/>
          <w:sz w:val="16"/>
        </w:rPr>
        <w:t xml:space="preserve"> 36</w:t>
      </w:r>
      <w:r w:rsidRPr="00417118">
        <w:rPr>
          <w:sz w:val="16"/>
        </w:rPr>
        <w:t xml:space="preserve">     </w:t>
      </w:r>
      <w:r w:rsidRPr="00417118">
        <w:rPr>
          <w:rStyle w:val="keyword-directive1"/>
          <w:sz w:val="16"/>
        </w:rPr>
        <w:t>private</w:t>
      </w:r>
      <w:r w:rsidRPr="00417118">
        <w:rPr>
          <w:sz w:val="16"/>
        </w:rPr>
        <w:t xml:space="preserve"> TextField&lt;String&gt; email;</w:t>
      </w:r>
    </w:p>
    <w:p w:rsidR="00417118" w:rsidRPr="00417118" w:rsidRDefault="00417118">
      <w:pPr>
        <w:pStyle w:val="HTMLPreformatted"/>
        <w:divId w:val="1762020071"/>
        <w:rPr>
          <w:sz w:val="16"/>
        </w:rPr>
      </w:pPr>
      <w:r w:rsidRPr="00417118">
        <w:rPr>
          <w:rStyle w:val="line-number1"/>
          <w:sz w:val="16"/>
        </w:rPr>
        <w:t xml:space="preserve"> 37</w:t>
      </w:r>
      <w:r w:rsidRPr="00417118">
        <w:rPr>
          <w:sz w:val="16"/>
        </w:rPr>
        <w:t xml:space="preserve">     </w:t>
      </w:r>
      <w:r w:rsidRPr="00417118">
        <w:rPr>
          <w:rStyle w:val="keyword-directive1"/>
          <w:sz w:val="16"/>
        </w:rPr>
        <w:t>private</w:t>
      </w:r>
      <w:r w:rsidRPr="00417118">
        <w:rPr>
          <w:sz w:val="16"/>
        </w:rPr>
        <w:t xml:space="preserve"> Image errorIconImage = </w:t>
      </w:r>
      <w:r w:rsidRPr="00417118">
        <w:rPr>
          <w:rStyle w:val="keyword-directive1"/>
          <w:sz w:val="16"/>
        </w:rPr>
        <w:t>new</w:t>
      </w:r>
      <w:r w:rsidRPr="00417118">
        <w:rPr>
          <w:sz w:val="16"/>
        </w:rPr>
        <w:t xml:space="preserve"> Image(</w:t>
      </w:r>
      <w:r w:rsidRPr="00417118">
        <w:rPr>
          <w:rStyle w:val="character1"/>
          <w:sz w:val="16"/>
        </w:rPr>
        <w:t>"erroricon"</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38</w:t>
      </w:r>
      <w:r w:rsidRPr="00417118">
        <w:rPr>
          <w:sz w:val="16"/>
        </w:rPr>
        <w:t xml:space="preserve">             </w:t>
      </w:r>
      <w:r w:rsidRPr="00417118">
        <w:rPr>
          <w:rStyle w:val="keyword-directive1"/>
          <w:sz w:val="16"/>
        </w:rPr>
        <w:t>new</w:t>
      </w:r>
      <w:r w:rsidRPr="00417118">
        <w:rPr>
          <w:sz w:val="16"/>
        </w:rPr>
        <w:t xml:space="preserve"> ResourceReference(BasePage.</w:t>
      </w:r>
      <w:r w:rsidRPr="00417118">
        <w:rPr>
          <w:rStyle w:val="keyword-directive1"/>
          <w:sz w:val="16"/>
        </w:rPr>
        <w:t>class</w:t>
      </w:r>
      <w:r w:rsidRPr="00417118">
        <w:rPr>
          <w:sz w:val="16"/>
        </w:rPr>
        <w:t xml:space="preserve">, </w:t>
      </w:r>
      <w:r w:rsidRPr="00417118">
        <w:rPr>
          <w:rStyle w:val="character1"/>
          <w:sz w:val="16"/>
        </w:rPr>
        <w:t>"icons/attention.png"</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39</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40</w:t>
      </w:r>
      <w:r w:rsidRPr="00417118">
        <w:rPr>
          <w:sz w:val="16"/>
        </w:rPr>
        <w:t xml:space="preserve">     </w:t>
      </w:r>
      <w:r w:rsidRPr="00417118">
        <w:rPr>
          <w:rStyle w:val="keyword-directive1"/>
          <w:sz w:val="16"/>
        </w:rPr>
        <w:t>public</w:t>
      </w:r>
      <w:r w:rsidRPr="00417118">
        <w:rPr>
          <w:sz w:val="16"/>
        </w:rPr>
        <w:t xml:space="preserve"> CreateUser() {</w:t>
      </w:r>
    </w:p>
    <w:p w:rsidR="00417118" w:rsidRPr="00417118" w:rsidRDefault="00417118">
      <w:pPr>
        <w:pStyle w:val="HTMLPreformatted"/>
        <w:divId w:val="1762020071"/>
        <w:rPr>
          <w:sz w:val="16"/>
        </w:rPr>
      </w:pPr>
      <w:r w:rsidRPr="00417118">
        <w:rPr>
          <w:rStyle w:val="line-number1"/>
          <w:sz w:val="16"/>
        </w:rPr>
        <w:t xml:space="preserve"> 41</w:t>
      </w:r>
      <w:r w:rsidRPr="00417118">
        <w:rPr>
          <w:sz w:val="16"/>
        </w:rPr>
        <w:t xml:space="preserve">         MenuBorder menuBorder = </w:t>
      </w:r>
      <w:r w:rsidRPr="00417118">
        <w:rPr>
          <w:rStyle w:val="keyword-directive1"/>
          <w:sz w:val="16"/>
        </w:rPr>
        <w:t>new</w:t>
      </w:r>
      <w:r w:rsidRPr="00417118">
        <w:rPr>
          <w:sz w:val="16"/>
        </w:rPr>
        <w:t xml:space="preserve"> MenuBorder(</w:t>
      </w:r>
      <w:r w:rsidRPr="00417118">
        <w:rPr>
          <w:rStyle w:val="character1"/>
          <w:sz w:val="16"/>
        </w:rPr>
        <w:t>"mainNavigation"</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42</w:t>
      </w:r>
      <w:r w:rsidRPr="00417118">
        <w:rPr>
          <w:sz w:val="16"/>
        </w:rPr>
        <w:t xml:space="preserve">         add(menuBorder);</w:t>
      </w:r>
    </w:p>
    <w:p w:rsidR="00417118" w:rsidRPr="00417118" w:rsidRDefault="00417118">
      <w:pPr>
        <w:pStyle w:val="HTMLPreformatted"/>
        <w:divId w:val="1762020071"/>
        <w:rPr>
          <w:sz w:val="16"/>
        </w:rPr>
      </w:pPr>
      <w:r w:rsidRPr="00417118">
        <w:rPr>
          <w:rStyle w:val="line-number1"/>
          <w:sz w:val="16"/>
        </w:rPr>
        <w:t xml:space="preserve"> 43</w:t>
      </w:r>
      <w:r w:rsidRPr="00417118">
        <w:rPr>
          <w:sz w:val="16"/>
        </w:rPr>
        <w:t xml:space="preserve">         BorderBodyContainer borderBodyContainer = menuBorder.getBodyContainer();</w:t>
      </w:r>
    </w:p>
    <w:p w:rsidR="00417118" w:rsidRPr="00417118" w:rsidRDefault="00417118">
      <w:pPr>
        <w:pStyle w:val="HTMLPreformatted"/>
        <w:divId w:val="1762020071"/>
        <w:rPr>
          <w:sz w:val="16"/>
        </w:rPr>
      </w:pPr>
      <w:r w:rsidRPr="00417118">
        <w:rPr>
          <w:rStyle w:val="line-number1"/>
          <w:sz w:val="16"/>
        </w:rPr>
        <w:t xml:space="preserve"> 44</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45</w:t>
      </w:r>
      <w:r w:rsidRPr="00417118">
        <w:rPr>
          <w:sz w:val="16"/>
        </w:rPr>
        <w:t xml:space="preserve">         </w:t>
      </w:r>
      <w:r w:rsidRPr="00417118">
        <w:rPr>
          <w:rStyle w:val="comment1"/>
          <w:sz w:val="16"/>
        </w:rPr>
        <w:t>//Add a form as an inner class.</w:t>
      </w:r>
    </w:p>
    <w:p w:rsidR="00417118" w:rsidRPr="00417118" w:rsidRDefault="00417118">
      <w:pPr>
        <w:pStyle w:val="HTMLPreformatted"/>
        <w:divId w:val="1762020071"/>
        <w:rPr>
          <w:sz w:val="16"/>
        </w:rPr>
      </w:pPr>
      <w:r w:rsidRPr="00417118">
        <w:rPr>
          <w:rStyle w:val="line-number1"/>
          <w:sz w:val="16"/>
        </w:rPr>
        <w:t xml:space="preserve"> 46</w:t>
      </w:r>
      <w:r w:rsidRPr="00417118">
        <w:rPr>
          <w:sz w:val="16"/>
        </w:rPr>
        <w:t xml:space="preserve">         Form form = </w:t>
      </w:r>
      <w:r w:rsidRPr="00417118">
        <w:rPr>
          <w:rStyle w:val="keyword-directive1"/>
          <w:sz w:val="16"/>
        </w:rPr>
        <w:t>new</w:t>
      </w:r>
      <w:r w:rsidRPr="00417118">
        <w:rPr>
          <w:sz w:val="16"/>
        </w:rPr>
        <w:t xml:space="preserve"> Form(</w:t>
      </w:r>
      <w:r w:rsidRPr="00417118">
        <w:rPr>
          <w:rStyle w:val="character1"/>
          <w:sz w:val="16"/>
        </w:rPr>
        <w:t>"form"</w:t>
      </w:r>
      <w:r w:rsidRPr="00417118">
        <w:rPr>
          <w:sz w:val="16"/>
        </w:rPr>
        <w:t>) {</w:t>
      </w:r>
    </w:p>
    <w:p w:rsidR="00417118" w:rsidRPr="00417118" w:rsidRDefault="00417118">
      <w:pPr>
        <w:pStyle w:val="HTMLPreformatted"/>
        <w:divId w:val="1762020071"/>
        <w:rPr>
          <w:sz w:val="16"/>
        </w:rPr>
      </w:pPr>
      <w:r w:rsidRPr="00417118">
        <w:rPr>
          <w:rStyle w:val="line-number1"/>
          <w:sz w:val="16"/>
        </w:rPr>
        <w:t xml:space="preserve"> 47</w:t>
      </w:r>
      <w:r w:rsidRPr="00417118">
        <w:rPr>
          <w:sz w:val="16"/>
        </w:rPr>
        <w:t xml:space="preserve">             </w:t>
      </w:r>
      <w:r w:rsidRPr="00417118">
        <w:rPr>
          <w:rStyle w:val="comment1"/>
          <w:sz w:val="16"/>
        </w:rPr>
        <w:t>//Handles required fields error.</w:t>
      </w:r>
    </w:p>
    <w:p w:rsidR="00417118" w:rsidRPr="00417118" w:rsidRDefault="00417118">
      <w:pPr>
        <w:pStyle w:val="HTMLPreformatted"/>
        <w:divId w:val="1762020071"/>
        <w:rPr>
          <w:sz w:val="16"/>
        </w:rPr>
      </w:pPr>
      <w:r w:rsidRPr="00417118">
        <w:rPr>
          <w:rStyle w:val="line-number1"/>
          <w:sz w:val="16"/>
        </w:rPr>
        <w:lastRenderedPageBreak/>
        <w:t xml:space="preserve"> 48</w:t>
      </w:r>
      <w:r w:rsidRPr="00417118">
        <w:rPr>
          <w:sz w:val="16"/>
        </w:rPr>
        <w:t xml:space="preserve">             @Override</w:t>
      </w:r>
    </w:p>
    <w:p w:rsidR="00417118" w:rsidRPr="00417118" w:rsidRDefault="00417118">
      <w:pPr>
        <w:pStyle w:val="HTMLPreformatted"/>
        <w:divId w:val="1762020071"/>
        <w:rPr>
          <w:sz w:val="16"/>
        </w:rPr>
      </w:pPr>
      <w:r w:rsidRPr="00417118">
        <w:rPr>
          <w:rStyle w:val="line-number1"/>
          <w:sz w:val="16"/>
        </w:rPr>
        <w:t xml:space="preserve"> 49</w:t>
      </w:r>
      <w:r w:rsidRPr="00417118">
        <w:rPr>
          <w:sz w:val="16"/>
        </w:rPr>
        <w:t xml:space="preserve">             </w:t>
      </w:r>
      <w:r w:rsidRPr="00417118">
        <w:rPr>
          <w:rStyle w:val="keyword-directive1"/>
          <w:sz w:val="16"/>
        </w:rPr>
        <w:t>protected</w:t>
      </w:r>
      <w:r w:rsidRPr="00417118">
        <w:rPr>
          <w:sz w:val="16"/>
        </w:rPr>
        <w:t xml:space="preserve"> </w:t>
      </w:r>
      <w:r w:rsidRPr="00417118">
        <w:rPr>
          <w:rStyle w:val="keyword-directive1"/>
          <w:sz w:val="16"/>
        </w:rPr>
        <w:t>void</w:t>
      </w:r>
      <w:r w:rsidRPr="00417118">
        <w:rPr>
          <w:sz w:val="16"/>
        </w:rPr>
        <w:t xml:space="preserve"> onError() {</w:t>
      </w:r>
    </w:p>
    <w:p w:rsidR="00417118" w:rsidRPr="00417118" w:rsidRDefault="00417118">
      <w:pPr>
        <w:pStyle w:val="HTMLPreformatted"/>
        <w:divId w:val="1762020071"/>
        <w:rPr>
          <w:sz w:val="16"/>
        </w:rPr>
      </w:pPr>
      <w:r w:rsidRPr="00417118">
        <w:rPr>
          <w:rStyle w:val="line-number1"/>
          <w:sz w:val="16"/>
        </w:rPr>
        <w:t xml:space="preserve"> 50</w:t>
      </w:r>
      <w:r w:rsidRPr="00417118">
        <w:rPr>
          <w:sz w:val="16"/>
        </w:rPr>
        <w:t xml:space="preserve">                 </w:t>
      </w:r>
      <w:r w:rsidRPr="00417118">
        <w:rPr>
          <w:rStyle w:val="keyword-directive1"/>
          <w:sz w:val="16"/>
        </w:rPr>
        <w:t>if</w:t>
      </w:r>
      <w:r w:rsidRPr="00417118">
        <w:rPr>
          <w:sz w:val="16"/>
        </w:rPr>
        <w:t xml:space="preserve"> (emptyRequiredFields()) {</w:t>
      </w:r>
    </w:p>
    <w:p w:rsidR="00417118" w:rsidRPr="00417118" w:rsidRDefault="00417118">
      <w:pPr>
        <w:pStyle w:val="HTMLPreformatted"/>
        <w:divId w:val="1762020071"/>
        <w:rPr>
          <w:sz w:val="16"/>
        </w:rPr>
      </w:pPr>
      <w:r w:rsidRPr="00417118">
        <w:rPr>
          <w:rStyle w:val="line-number1"/>
          <w:sz w:val="16"/>
        </w:rPr>
        <w:t xml:space="preserve"> 51</w:t>
      </w:r>
      <w:r w:rsidRPr="00417118">
        <w:rPr>
          <w:sz w:val="16"/>
        </w:rPr>
        <w:t xml:space="preserve">                     setErrorMessage(</w:t>
      </w:r>
      <w:r w:rsidRPr="00417118">
        <w:rPr>
          <w:rStyle w:val="character1"/>
          <w:sz w:val="16"/>
        </w:rPr>
        <w:t>"Alle felter skal udfyldes."</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52</w:t>
      </w:r>
      <w:r w:rsidRPr="00417118">
        <w:rPr>
          <w:sz w:val="16"/>
        </w:rPr>
        <w:t xml:space="preserve">                     </w:t>
      </w:r>
      <w:r w:rsidRPr="00417118">
        <w:rPr>
          <w:rStyle w:val="keyword-directive1"/>
          <w:sz w:val="16"/>
        </w:rPr>
        <w:t>return</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53</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54</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55</w:t>
      </w:r>
      <w:r w:rsidRPr="00417118">
        <w:rPr>
          <w:sz w:val="16"/>
        </w:rPr>
        <w:t xml:space="preserve">                 </w:t>
      </w:r>
      <w:r w:rsidRPr="00417118">
        <w:rPr>
          <w:rStyle w:val="comment1"/>
          <w:sz w:val="16"/>
        </w:rPr>
        <w:t>//Test for to short login and password</w:t>
      </w:r>
    </w:p>
    <w:p w:rsidR="00417118" w:rsidRPr="00417118" w:rsidRDefault="00417118">
      <w:pPr>
        <w:pStyle w:val="HTMLPreformatted"/>
        <w:divId w:val="1762020071"/>
        <w:rPr>
          <w:sz w:val="16"/>
        </w:rPr>
      </w:pPr>
      <w:r w:rsidRPr="00417118">
        <w:rPr>
          <w:rStyle w:val="line-number1"/>
          <w:sz w:val="16"/>
        </w:rPr>
        <w:t xml:space="preserve"> 56</w:t>
      </w:r>
      <w:r w:rsidRPr="00417118">
        <w:rPr>
          <w:sz w:val="16"/>
        </w:rPr>
        <w:t xml:space="preserve">                 </w:t>
      </w:r>
      <w:r w:rsidRPr="00417118">
        <w:rPr>
          <w:rStyle w:val="keyword-directive1"/>
          <w:sz w:val="16"/>
        </w:rPr>
        <w:t>if</w:t>
      </w:r>
      <w:r w:rsidRPr="00417118">
        <w:rPr>
          <w:sz w:val="16"/>
        </w:rPr>
        <w:t xml:space="preserve"> (!userLogin.isValid()) {</w:t>
      </w:r>
    </w:p>
    <w:p w:rsidR="00417118" w:rsidRPr="00417118" w:rsidRDefault="00417118">
      <w:pPr>
        <w:pStyle w:val="HTMLPreformatted"/>
        <w:divId w:val="1762020071"/>
        <w:rPr>
          <w:sz w:val="16"/>
        </w:rPr>
      </w:pPr>
      <w:r w:rsidRPr="00417118">
        <w:rPr>
          <w:rStyle w:val="line-number1"/>
          <w:sz w:val="16"/>
        </w:rPr>
        <w:t xml:space="preserve"> 57</w:t>
      </w:r>
      <w:r w:rsidRPr="00417118">
        <w:rPr>
          <w:sz w:val="16"/>
        </w:rPr>
        <w:t xml:space="preserve">                     setErrorMessage(</w:t>
      </w:r>
      <w:r w:rsidRPr="00417118">
        <w:rPr>
          <w:rStyle w:val="character1"/>
          <w:sz w:val="16"/>
        </w:rPr>
        <w:t>"Bruger kode skal være mindst 3 tegn langt"</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58</w:t>
      </w:r>
      <w:r w:rsidRPr="00417118">
        <w:rPr>
          <w:sz w:val="16"/>
        </w:rPr>
        <w:t xml:space="preserve">                     userLogin.add(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59</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60</w:t>
      </w:r>
      <w:r w:rsidRPr="00417118">
        <w:rPr>
          <w:sz w:val="16"/>
        </w:rPr>
        <w:t xml:space="preserve">                     </w:t>
      </w:r>
      <w:r w:rsidRPr="00417118">
        <w:rPr>
          <w:rStyle w:val="keyword-directive1"/>
          <w:sz w:val="16"/>
        </w:rPr>
        <w:t>return</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61</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62</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63</w:t>
      </w:r>
      <w:r w:rsidRPr="00417118">
        <w:rPr>
          <w:sz w:val="16"/>
        </w:rPr>
        <w:t xml:space="preserve">                     userLogin.add(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64</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65</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66</w:t>
      </w:r>
      <w:r w:rsidRPr="00417118">
        <w:rPr>
          <w:sz w:val="16"/>
        </w:rPr>
        <w:t xml:space="preserve">                 </w:t>
      </w:r>
      <w:r w:rsidRPr="00417118">
        <w:rPr>
          <w:rStyle w:val="keyword-directive1"/>
          <w:sz w:val="16"/>
        </w:rPr>
        <w:t>if</w:t>
      </w:r>
      <w:r w:rsidRPr="00417118">
        <w:rPr>
          <w:sz w:val="16"/>
        </w:rPr>
        <w:t xml:space="preserve"> (!password.isValid()) {</w:t>
      </w:r>
    </w:p>
    <w:p w:rsidR="00417118" w:rsidRPr="00417118" w:rsidRDefault="00417118">
      <w:pPr>
        <w:pStyle w:val="HTMLPreformatted"/>
        <w:divId w:val="1762020071"/>
        <w:rPr>
          <w:sz w:val="16"/>
        </w:rPr>
      </w:pPr>
      <w:r w:rsidRPr="00417118">
        <w:rPr>
          <w:rStyle w:val="line-number1"/>
          <w:sz w:val="16"/>
        </w:rPr>
        <w:t xml:space="preserve"> 67</w:t>
      </w:r>
      <w:r w:rsidRPr="00417118">
        <w:rPr>
          <w:sz w:val="16"/>
        </w:rPr>
        <w:t xml:space="preserve">                     setErrorMessage(</w:t>
      </w:r>
      <w:r w:rsidRPr="00417118">
        <w:rPr>
          <w:rStyle w:val="character1"/>
          <w:sz w:val="16"/>
        </w:rPr>
        <w:t>"Password skal være mindst 3 tegn langt"</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68</w:t>
      </w:r>
      <w:r w:rsidRPr="00417118">
        <w:rPr>
          <w:sz w:val="16"/>
        </w:rPr>
        <w:t xml:space="preserve">                     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69</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70</w:t>
      </w:r>
      <w:r w:rsidRPr="00417118">
        <w:rPr>
          <w:sz w:val="16"/>
        </w:rPr>
        <w:t xml:space="preserve">                     </w:t>
      </w:r>
      <w:r w:rsidRPr="00417118">
        <w:rPr>
          <w:rStyle w:val="keyword-directive1"/>
          <w:sz w:val="16"/>
        </w:rPr>
        <w:t>return</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71</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72</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73</w:t>
      </w:r>
      <w:r w:rsidRPr="00417118">
        <w:rPr>
          <w:sz w:val="16"/>
        </w:rPr>
        <w:t xml:space="preserve">                     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74</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75</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76</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77</w:t>
      </w:r>
      <w:r w:rsidRPr="00417118">
        <w:rPr>
          <w:sz w:val="16"/>
        </w:rPr>
        <w:t xml:space="preserve">                 </w:t>
      </w:r>
      <w:r w:rsidRPr="00417118">
        <w:rPr>
          <w:rStyle w:val="comment1"/>
          <w:sz w:val="16"/>
        </w:rPr>
        <w:t>//Test if it is a valid email</w:t>
      </w:r>
    </w:p>
    <w:p w:rsidR="00417118" w:rsidRPr="00417118" w:rsidRDefault="00417118">
      <w:pPr>
        <w:pStyle w:val="HTMLPreformatted"/>
        <w:divId w:val="1762020071"/>
        <w:rPr>
          <w:sz w:val="16"/>
        </w:rPr>
      </w:pPr>
      <w:r w:rsidRPr="00417118">
        <w:rPr>
          <w:rStyle w:val="line-number1"/>
          <w:sz w:val="16"/>
        </w:rPr>
        <w:t xml:space="preserve"> 78</w:t>
      </w:r>
      <w:r w:rsidRPr="00417118">
        <w:rPr>
          <w:sz w:val="16"/>
        </w:rPr>
        <w:t xml:space="preserve">                 </w:t>
      </w:r>
      <w:r w:rsidRPr="00417118">
        <w:rPr>
          <w:rStyle w:val="keyword-directive1"/>
          <w:sz w:val="16"/>
        </w:rPr>
        <w:t>if</w:t>
      </w:r>
      <w:r w:rsidRPr="00417118">
        <w:rPr>
          <w:sz w:val="16"/>
        </w:rPr>
        <w:t xml:space="preserve"> (!email.isValid()) {</w:t>
      </w:r>
    </w:p>
    <w:p w:rsidR="00417118" w:rsidRPr="00417118" w:rsidRDefault="00417118">
      <w:pPr>
        <w:pStyle w:val="HTMLPreformatted"/>
        <w:divId w:val="1762020071"/>
        <w:rPr>
          <w:sz w:val="16"/>
        </w:rPr>
      </w:pPr>
      <w:r w:rsidRPr="00417118">
        <w:rPr>
          <w:rStyle w:val="line-number1"/>
          <w:sz w:val="16"/>
        </w:rPr>
        <w:t xml:space="preserve"> 79</w:t>
      </w:r>
      <w:r w:rsidRPr="00417118">
        <w:rPr>
          <w:sz w:val="16"/>
        </w:rPr>
        <w:t xml:space="preserve">                     setErrorMessage(</w:t>
      </w:r>
      <w:r w:rsidRPr="00417118">
        <w:rPr>
          <w:rStyle w:val="character1"/>
          <w:sz w:val="16"/>
        </w:rPr>
        <w:t>"Email er ikke valid."</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80</w:t>
      </w:r>
      <w:r w:rsidRPr="00417118">
        <w:rPr>
          <w:sz w:val="16"/>
        </w:rPr>
        <w:t xml:space="preserve">                     email.add(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81</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82</w:t>
      </w:r>
      <w:r w:rsidRPr="00417118">
        <w:rPr>
          <w:sz w:val="16"/>
        </w:rPr>
        <w:t xml:space="preserve">                     </w:t>
      </w:r>
      <w:r w:rsidRPr="00417118">
        <w:rPr>
          <w:rStyle w:val="keyword-directive1"/>
          <w:sz w:val="16"/>
        </w:rPr>
        <w:t>return</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83</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84</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85</w:t>
      </w:r>
      <w:r w:rsidRPr="00417118">
        <w:rPr>
          <w:sz w:val="16"/>
        </w:rPr>
        <w:t xml:space="preserve">                     email.add(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86</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87</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88</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89</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90</w:t>
      </w:r>
      <w:r w:rsidRPr="00417118">
        <w:rPr>
          <w:sz w:val="16"/>
        </w:rPr>
        <w:t xml:space="preserve">             </w:t>
      </w:r>
      <w:r w:rsidRPr="00417118">
        <w:rPr>
          <w:rStyle w:val="keyword-directive1"/>
          <w:sz w:val="16"/>
        </w:rPr>
        <w:t>private</w:t>
      </w:r>
      <w:r w:rsidRPr="00417118">
        <w:rPr>
          <w:sz w:val="16"/>
        </w:rPr>
        <w:t xml:space="preserve"> </w:t>
      </w:r>
      <w:r w:rsidRPr="00417118">
        <w:rPr>
          <w:rStyle w:val="keyword-directive1"/>
          <w:sz w:val="16"/>
        </w:rPr>
        <w:t>boolean</w:t>
      </w:r>
      <w:r w:rsidRPr="00417118">
        <w:rPr>
          <w:sz w:val="16"/>
        </w:rPr>
        <w:t xml:space="preserve"> emptyRequiredFields() {</w:t>
      </w:r>
    </w:p>
    <w:p w:rsidR="00417118" w:rsidRPr="00417118" w:rsidRDefault="00417118">
      <w:pPr>
        <w:pStyle w:val="HTMLPreformatted"/>
        <w:divId w:val="1762020071"/>
        <w:rPr>
          <w:sz w:val="16"/>
        </w:rPr>
      </w:pPr>
      <w:r w:rsidRPr="00417118">
        <w:rPr>
          <w:rStyle w:val="line-number1"/>
          <w:sz w:val="16"/>
        </w:rPr>
        <w:t xml:space="preserve"> 91</w:t>
      </w:r>
      <w:r w:rsidRPr="00417118">
        <w:rPr>
          <w:sz w:val="16"/>
        </w:rPr>
        <w:t xml:space="preserve">                 </w:t>
      </w:r>
      <w:r w:rsidRPr="00417118">
        <w:rPr>
          <w:rStyle w:val="comment1"/>
          <w:sz w:val="16"/>
        </w:rPr>
        <w:t>//Test for empty/required fields</w:t>
      </w:r>
    </w:p>
    <w:p w:rsidR="00417118" w:rsidRPr="00417118" w:rsidRDefault="00417118">
      <w:pPr>
        <w:pStyle w:val="HTMLPreformatted"/>
        <w:divId w:val="1762020071"/>
        <w:rPr>
          <w:sz w:val="16"/>
        </w:rPr>
      </w:pPr>
      <w:r w:rsidRPr="00417118">
        <w:rPr>
          <w:rStyle w:val="line-number1"/>
          <w:sz w:val="16"/>
        </w:rPr>
        <w:t xml:space="preserve"> 92</w:t>
      </w:r>
      <w:r w:rsidRPr="00417118">
        <w:rPr>
          <w:sz w:val="16"/>
        </w:rPr>
        <w:t xml:space="preserve">                 </w:t>
      </w:r>
      <w:r w:rsidRPr="00417118">
        <w:rPr>
          <w:rStyle w:val="keyword-directive1"/>
          <w:sz w:val="16"/>
        </w:rPr>
        <w:t>boolean</w:t>
      </w:r>
      <w:r w:rsidRPr="00417118">
        <w:rPr>
          <w:sz w:val="16"/>
        </w:rPr>
        <w:t xml:space="preserve"> emptyFields = </w:t>
      </w:r>
      <w:r w:rsidRPr="00417118">
        <w:rPr>
          <w:rStyle w:val="keyword-directive1"/>
          <w:sz w:val="16"/>
        </w:rPr>
        <w:t>false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93</w:t>
      </w:r>
      <w:r w:rsidRPr="00417118">
        <w:rPr>
          <w:sz w:val="16"/>
        </w:rPr>
        <w:t xml:space="preserve">                 </w:t>
      </w:r>
      <w:r w:rsidRPr="00417118">
        <w:rPr>
          <w:rStyle w:val="keyword-directive1"/>
          <w:sz w:val="16"/>
        </w:rPr>
        <w:t>if</w:t>
      </w:r>
      <w:r w:rsidRPr="00417118">
        <w:rPr>
          <w:sz w:val="16"/>
        </w:rPr>
        <w:t xml:space="preserve"> (!fullName.checkRequired()) {</w:t>
      </w:r>
    </w:p>
    <w:p w:rsidR="00417118" w:rsidRPr="00417118" w:rsidRDefault="00417118">
      <w:pPr>
        <w:pStyle w:val="HTMLPreformatted"/>
        <w:divId w:val="1762020071"/>
        <w:rPr>
          <w:sz w:val="16"/>
        </w:rPr>
      </w:pPr>
      <w:r w:rsidRPr="00417118">
        <w:rPr>
          <w:rStyle w:val="line-number1"/>
          <w:sz w:val="16"/>
        </w:rPr>
        <w:t xml:space="preserve"> 94</w:t>
      </w:r>
      <w:r w:rsidRPr="00417118">
        <w:rPr>
          <w:sz w:val="16"/>
        </w:rPr>
        <w:t xml:space="preserve">                     emptyFields =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95</w:t>
      </w:r>
      <w:r w:rsidRPr="00417118">
        <w:rPr>
          <w:sz w:val="16"/>
        </w:rPr>
        <w:t xml:space="preserve">                     fullName.add(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96</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97</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98</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99</w:t>
      </w:r>
      <w:r w:rsidRPr="00417118">
        <w:rPr>
          <w:sz w:val="16"/>
        </w:rPr>
        <w:t xml:space="preserve">                     fullName.add(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100</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101</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102</w:t>
      </w:r>
      <w:r w:rsidRPr="00417118">
        <w:rPr>
          <w:sz w:val="16"/>
        </w:rPr>
        <w:t xml:space="preserve">                 </w:t>
      </w:r>
      <w:r w:rsidRPr="00417118">
        <w:rPr>
          <w:rStyle w:val="keyword-directive1"/>
          <w:sz w:val="16"/>
        </w:rPr>
        <w:t>if</w:t>
      </w:r>
      <w:r w:rsidRPr="00417118">
        <w:rPr>
          <w:sz w:val="16"/>
        </w:rPr>
        <w:t xml:space="preserve"> (!userLogin.checkRequired()) {</w:t>
      </w:r>
    </w:p>
    <w:p w:rsidR="00417118" w:rsidRPr="00417118" w:rsidRDefault="00417118">
      <w:pPr>
        <w:pStyle w:val="HTMLPreformatted"/>
        <w:divId w:val="1762020071"/>
        <w:rPr>
          <w:sz w:val="16"/>
        </w:rPr>
      </w:pPr>
      <w:r w:rsidRPr="00417118">
        <w:rPr>
          <w:rStyle w:val="line-number1"/>
          <w:sz w:val="16"/>
        </w:rPr>
        <w:t>103</w:t>
      </w:r>
      <w:r w:rsidRPr="00417118">
        <w:rPr>
          <w:sz w:val="16"/>
        </w:rPr>
        <w:t xml:space="preserve">                     emptyFields =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104</w:t>
      </w:r>
      <w:r w:rsidRPr="00417118">
        <w:rPr>
          <w:sz w:val="16"/>
        </w:rPr>
        <w:t xml:space="preserve">                     userLogin.add(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105</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106</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107</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108</w:t>
      </w:r>
      <w:r w:rsidRPr="00417118">
        <w:rPr>
          <w:sz w:val="16"/>
        </w:rPr>
        <w:t xml:space="preserve">                     userLogin.add(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109</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110</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111</w:t>
      </w:r>
      <w:r w:rsidRPr="00417118">
        <w:rPr>
          <w:sz w:val="16"/>
        </w:rPr>
        <w:t xml:space="preserve">                 </w:t>
      </w:r>
      <w:r w:rsidRPr="00417118">
        <w:rPr>
          <w:rStyle w:val="keyword-directive1"/>
          <w:sz w:val="16"/>
        </w:rPr>
        <w:t>if</w:t>
      </w:r>
      <w:r w:rsidRPr="00417118">
        <w:rPr>
          <w:sz w:val="16"/>
        </w:rPr>
        <w:t xml:space="preserve"> (!password.checkRequired()) {</w:t>
      </w:r>
    </w:p>
    <w:p w:rsidR="00417118" w:rsidRPr="00417118" w:rsidRDefault="00417118">
      <w:pPr>
        <w:pStyle w:val="HTMLPreformatted"/>
        <w:divId w:val="1762020071"/>
        <w:rPr>
          <w:sz w:val="16"/>
        </w:rPr>
      </w:pPr>
      <w:r w:rsidRPr="00417118">
        <w:rPr>
          <w:rStyle w:val="line-number1"/>
          <w:sz w:val="16"/>
        </w:rPr>
        <w:t>112</w:t>
      </w:r>
      <w:r w:rsidRPr="00417118">
        <w:rPr>
          <w:sz w:val="16"/>
        </w:rPr>
        <w:t xml:space="preserve">                     emptyFields =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113</w:t>
      </w:r>
      <w:r w:rsidRPr="00417118">
        <w:rPr>
          <w:sz w:val="16"/>
        </w:rPr>
        <w:t xml:space="preserve">                     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114</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115</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116</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117</w:t>
      </w:r>
      <w:r w:rsidRPr="00417118">
        <w:rPr>
          <w:sz w:val="16"/>
        </w:rPr>
        <w:t xml:space="preserve">                     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118</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119</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120</w:t>
      </w:r>
      <w:r w:rsidRPr="00417118">
        <w:rPr>
          <w:sz w:val="16"/>
        </w:rPr>
        <w:t xml:space="preserve">                 </w:t>
      </w:r>
      <w:r w:rsidRPr="00417118">
        <w:rPr>
          <w:rStyle w:val="keyword-directive1"/>
          <w:sz w:val="16"/>
        </w:rPr>
        <w:t>if</w:t>
      </w:r>
      <w:r w:rsidRPr="00417118">
        <w:rPr>
          <w:sz w:val="16"/>
        </w:rPr>
        <w:t xml:space="preserve"> (!repeatPassword.checkRequired()) {</w:t>
      </w:r>
    </w:p>
    <w:p w:rsidR="00417118" w:rsidRPr="00417118" w:rsidRDefault="00417118">
      <w:pPr>
        <w:pStyle w:val="HTMLPreformatted"/>
        <w:divId w:val="1762020071"/>
        <w:rPr>
          <w:sz w:val="16"/>
        </w:rPr>
      </w:pPr>
      <w:r w:rsidRPr="00417118">
        <w:rPr>
          <w:rStyle w:val="line-number1"/>
          <w:sz w:val="16"/>
        </w:rPr>
        <w:t>121</w:t>
      </w:r>
      <w:r w:rsidRPr="00417118">
        <w:rPr>
          <w:sz w:val="16"/>
        </w:rPr>
        <w:t xml:space="preserve">                     emptyFields =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122</w:t>
      </w:r>
      <w:r w:rsidRPr="00417118">
        <w:rPr>
          <w:sz w:val="16"/>
        </w:rPr>
        <w:t xml:space="preserve">                     repeatPassword.add(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lastRenderedPageBreak/>
        <w:t>123</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124</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125</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126</w:t>
      </w:r>
      <w:r w:rsidRPr="00417118">
        <w:rPr>
          <w:sz w:val="16"/>
        </w:rPr>
        <w:t xml:space="preserve">                     repeatPassword.add(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127</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128</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129</w:t>
      </w:r>
      <w:r w:rsidRPr="00417118">
        <w:rPr>
          <w:sz w:val="16"/>
        </w:rPr>
        <w:t xml:space="preserve">                 </w:t>
      </w:r>
      <w:r w:rsidRPr="00417118">
        <w:rPr>
          <w:rStyle w:val="keyword-directive1"/>
          <w:sz w:val="16"/>
        </w:rPr>
        <w:t>if</w:t>
      </w:r>
      <w:r w:rsidRPr="00417118">
        <w:rPr>
          <w:sz w:val="16"/>
        </w:rPr>
        <w:t xml:space="preserve"> (!email.checkRequired()) {</w:t>
      </w:r>
    </w:p>
    <w:p w:rsidR="00417118" w:rsidRPr="00417118" w:rsidRDefault="00417118">
      <w:pPr>
        <w:pStyle w:val="HTMLPreformatted"/>
        <w:divId w:val="1762020071"/>
        <w:rPr>
          <w:sz w:val="16"/>
        </w:rPr>
      </w:pPr>
      <w:r w:rsidRPr="00417118">
        <w:rPr>
          <w:rStyle w:val="line-number1"/>
          <w:sz w:val="16"/>
        </w:rPr>
        <w:t>130</w:t>
      </w:r>
      <w:r w:rsidRPr="00417118">
        <w:rPr>
          <w:sz w:val="16"/>
        </w:rPr>
        <w:t xml:space="preserve">                     emptyFields =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131</w:t>
      </w:r>
      <w:r w:rsidRPr="00417118">
        <w:rPr>
          <w:sz w:val="16"/>
        </w:rPr>
        <w:t xml:space="preserve">                     email.add(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132</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133</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134</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135</w:t>
      </w:r>
      <w:r w:rsidRPr="00417118">
        <w:rPr>
          <w:sz w:val="16"/>
        </w:rPr>
        <w:t xml:space="preserve">                     email.add(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136</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137</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138</w:t>
      </w:r>
      <w:r w:rsidRPr="00417118">
        <w:rPr>
          <w:sz w:val="16"/>
        </w:rPr>
        <w:t xml:space="preserve">                 </w:t>
      </w:r>
      <w:r w:rsidRPr="00417118">
        <w:rPr>
          <w:rStyle w:val="keyword-directive1"/>
          <w:sz w:val="16"/>
        </w:rPr>
        <w:t>return</w:t>
      </w:r>
      <w:r w:rsidRPr="00417118">
        <w:rPr>
          <w:sz w:val="16"/>
        </w:rPr>
        <w:t xml:space="preserve"> emptyFields;</w:t>
      </w:r>
    </w:p>
    <w:p w:rsidR="00417118" w:rsidRPr="00417118" w:rsidRDefault="00417118">
      <w:pPr>
        <w:pStyle w:val="HTMLPreformatted"/>
        <w:divId w:val="1762020071"/>
        <w:rPr>
          <w:sz w:val="16"/>
        </w:rPr>
      </w:pPr>
      <w:r w:rsidRPr="00417118">
        <w:rPr>
          <w:rStyle w:val="line-number1"/>
          <w:sz w:val="16"/>
        </w:rPr>
        <w:t>139</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140</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141</w:t>
      </w:r>
      <w:r w:rsidRPr="00417118">
        <w:rPr>
          <w:sz w:val="16"/>
        </w:rPr>
        <w:t xml:space="preserve">         borderBodyContainer.add(form);</w:t>
      </w:r>
    </w:p>
    <w:p w:rsidR="00417118" w:rsidRPr="00417118" w:rsidRDefault="00417118">
      <w:pPr>
        <w:pStyle w:val="HTMLPreformatted"/>
        <w:divId w:val="1762020071"/>
        <w:rPr>
          <w:sz w:val="16"/>
        </w:rPr>
      </w:pPr>
      <w:r w:rsidRPr="00417118">
        <w:rPr>
          <w:rStyle w:val="line-number1"/>
          <w:sz w:val="16"/>
        </w:rPr>
        <w:t>142</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143</w:t>
      </w:r>
      <w:r w:rsidRPr="00417118">
        <w:rPr>
          <w:sz w:val="16"/>
        </w:rPr>
        <w:t xml:space="preserve">         </w:t>
      </w:r>
      <w:r w:rsidRPr="00417118">
        <w:rPr>
          <w:rStyle w:val="comment1"/>
          <w:sz w:val="16"/>
        </w:rPr>
        <w:t>//Add fields to the form.</w:t>
      </w:r>
    </w:p>
    <w:p w:rsidR="00417118" w:rsidRPr="00417118" w:rsidRDefault="00417118">
      <w:pPr>
        <w:pStyle w:val="HTMLPreformatted"/>
        <w:divId w:val="1762020071"/>
        <w:rPr>
          <w:sz w:val="16"/>
        </w:rPr>
      </w:pPr>
      <w:r w:rsidRPr="00417118">
        <w:rPr>
          <w:rStyle w:val="line-number1"/>
          <w:sz w:val="16"/>
        </w:rPr>
        <w:t>144</w:t>
      </w:r>
      <w:r w:rsidRPr="00417118">
        <w:rPr>
          <w:sz w:val="16"/>
        </w:rPr>
        <w:t xml:space="preserve">         fullName = </w:t>
      </w:r>
      <w:r w:rsidRPr="00417118">
        <w:rPr>
          <w:rStyle w:val="keyword-directive1"/>
          <w:sz w:val="16"/>
        </w:rPr>
        <w:t>new</w:t>
      </w:r>
      <w:r w:rsidRPr="00417118">
        <w:rPr>
          <w:sz w:val="16"/>
        </w:rPr>
        <w:t xml:space="preserve"> TextField(</w:t>
      </w:r>
      <w:r w:rsidRPr="00417118">
        <w:rPr>
          <w:rStyle w:val="character1"/>
          <w:sz w:val="16"/>
        </w:rPr>
        <w:t>"fullName"</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w:t>
      </w:r>
      <w:r w:rsidRPr="00417118">
        <w:rPr>
          <w:sz w:val="16"/>
        </w:rPr>
        <w:t>));</w:t>
      </w:r>
    </w:p>
    <w:p w:rsidR="00417118" w:rsidRPr="00417118" w:rsidRDefault="00417118">
      <w:pPr>
        <w:pStyle w:val="HTMLPreformatted"/>
        <w:divId w:val="1762020071"/>
        <w:rPr>
          <w:sz w:val="16"/>
        </w:rPr>
      </w:pPr>
      <w:r w:rsidRPr="00417118">
        <w:rPr>
          <w:rStyle w:val="line-number1"/>
          <w:sz w:val="16"/>
        </w:rPr>
        <w:t>145</w:t>
      </w:r>
      <w:r w:rsidRPr="00417118">
        <w:rPr>
          <w:sz w:val="16"/>
        </w:rPr>
        <w:t xml:space="preserve">         fullName.setRequired(</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146</w:t>
      </w:r>
      <w:r w:rsidRPr="00417118">
        <w:rPr>
          <w:sz w:val="16"/>
        </w:rPr>
        <w:t xml:space="preserve">         form.add(fullName);</w:t>
      </w:r>
    </w:p>
    <w:p w:rsidR="00417118" w:rsidRPr="00417118" w:rsidRDefault="00417118">
      <w:pPr>
        <w:pStyle w:val="HTMLPreformatted"/>
        <w:divId w:val="1762020071"/>
        <w:rPr>
          <w:sz w:val="16"/>
        </w:rPr>
      </w:pPr>
      <w:r w:rsidRPr="00417118">
        <w:rPr>
          <w:rStyle w:val="line-number1"/>
          <w:sz w:val="16"/>
        </w:rPr>
        <w:t>147</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148</w:t>
      </w:r>
      <w:r w:rsidRPr="00417118">
        <w:rPr>
          <w:sz w:val="16"/>
        </w:rPr>
        <w:t xml:space="preserve">         userLogin = </w:t>
      </w:r>
      <w:r w:rsidRPr="00417118">
        <w:rPr>
          <w:rStyle w:val="keyword-directive1"/>
          <w:sz w:val="16"/>
        </w:rPr>
        <w:t>new</w:t>
      </w:r>
      <w:r w:rsidRPr="00417118">
        <w:rPr>
          <w:sz w:val="16"/>
        </w:rPr>
        <w:t xml:space="preserve"> TextField(</w:t>
      </w:r>
      <w:r w:rsidRPr="00417118">
        <w:rPr>
          <w:rStyle w:val="character1"/>
          <w:sz w:val="16"/>
        </w:rPr>
        <w:t>"userlogin"</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w:t>
      </w:r>
      <w:r w:rsidRPr="00417118">
        <w:rPr>
          <w:sz w:val="16"/>
        </w:rPr>
        <w:t>));</w:t>
      </w:r>
    </w:p>
    <w:p w:rsidR="00417118" w:rsidRPr="00417118" w:rsidRDefault="00417118">
      <w:pPr>
        <w:pStyle w:val="HTMLPreformatted"/>
        <w:divId w:val="1762020071"/>
        <w:rPr>
          <w:sz w:val="16"/>
        </w:rPr>
      </w:pPr>
      <w:r w:rsidRPr="00417118">
        <w:rPr>
          <w:rStyle w:val="line-number1"/>
          <w:sz w:val="16"/>
        </w:rPr>
        <w:t>149</w:t>
      </w:r>
      <w:r w:rsidRPr="00417118">
        <w:rPr>
          <w:sz w:val="16"/>
        </w:rPr>
        <w:t xml:space="preserve">         userLogin.setRequired(</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150</w:t>
      </w:r>
      <w:r w:rsidRPr="00417118">
        <w:rPr>
          <w:sz w:val="16"/>
        </w:rPr>
        <w:t xml:space="preserve">         userLogin.add(StringValidator.minimumLength(3));</w:t>
      </w:r>
    </w:p>
    <w:p w:rsidR="00417118" w:rsidRPr="00417118" w:rsidRDefault="00417118">
      <w:pPr>
        <w:pStyle w:val="HTMLPreformatted"/>
        <w:divId w:val="1762020071"/>
        <w:rPr>
          <w:sz w:val="16"/>
        </w:rPr>
      </w:pPr>
      <w:r w:rsidRPr="00417118">
        <w:rPr>
          <w:rStyle w:val="line-number1"/>
          <w:sz w:val="16"/>
        </w:rPr>
        <w:t>151</w:t>
      </w:r>
      <w:r w:rsidRPr="00417118">
        <w:rPr>
          <w:sz w:val="16"/>
        </w:rPr>
        <w:t xml:space="preserve">         form.add(userLogin);</w:t>
      </w:r>
    </w:p>
    <w:p w:rsidR="00417118" w:rsidRPr="00417118" w:rsidRDefault="00417118">
      <w:pPr>
        <w:pStyle w:val="HTMLPreformatted"/>
        <w:divId w:val="1762020071"/>
        <w:rPr>
          <w:sz w:val="16"/>
        </w:rPr>
      </w:pPr>
      <w:r w:rsidRPr="00417118">
        <w:rPr>
          <w:rStyle w:val="line-number1"/>
          <w:sz w:val="16"/>
        </w:rPr>
        <w:t>152</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153</w:t>
      </w:r>
      <w:r w:rsidRPr="00417118">
        <w:rPr>
          <w:sz w:val="16"/>
        </w:rPr>
        <w:t xml:space="preserve">         password = </w:t>
      </w:r>
      <w:r w:rsidRPr="00417118">
        <w:rPr>
          <w:rStyle w:val="keyword-directive1"/>
          <w:sz w:val="16"/>
        </w:rPr>
        <w:t>new</w:t>
      </w:r>
      <w:r w:rsidRPr="00417118">
        <w:rPr>
          <w:sz w:val="16"/>
        </w:rPr>
        <w:t xml:space="preserve"> PasswordTextField(</w:t>
      </w:r>
      <w:r w:rsidRPr="00417118">
        <w:rPr>
          <w:rStyle w:val="character1"/>
          <w:sz w:val="16"/>
        </w:rPr>
        <w:t>"password"</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w:t>
      </w:r>
      <w:r w:rsidRPr="00417118">
        <w:rPr>
          <w:sz w:val="16"/>
        </w:rPr>
        <w:t>));</w:t>
      </w:r>
    </w:p>
    <w:p w:rsidR="00417118" w:rsidRPr="00417118" w:rsidRDefault="00417118">
      <w:pPr>
        <w:pStyle w:val="HTMLPreformatted"/>
        <w:divId w:val="1762020071"/>
        <w:rPr>
          <w:sz w:val="16"/>
        </w:rPr>
      </w:pPr>
      <w:r w:rsidRPr="00417118">
        <w:rPr>
          <w:rStyle w:val="line-number1"/>
          <w:sz w:val="16"/>
        </w:rPr>
        <w:t>154</w:t>
      </w:r>
      <w:r w:rsidRPr="00417118">
        <w:rPr>
          <w:sz w:val="16"/>
        </w:rPr>
        <w:t xml:space="preserve">         password.setRequired(</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155</w:t>
      </w:r>
      <w:r w:rsidRPr="00417118">
        <w:rPr>
          <w:sz w:val="16"/>
        </w:rPr>
        <w:t xml:space="preserve">         password.add(StringValidator.minimumLength(3));</w:t>
      </w:r>
    </w:p>
    <w:p w:rsidR="00417118" w:rsidRPr="00417118" w:rsidRDefault="00417118">
      <w:pPr>
        <w:pStyle w:val="HTMLPreformatted"/>
        <w:divId w:val="1762020071"/>
        <w:rPr>
          <w:sz w:val="16"/>
        </w:rPr>
      </w:pPr>
      <w:r w:rsidRPr="00417118">
        <w:rPr>
          <w:rStyle w:val="line-number1"/>
          <w:sz w:val="16"/>
        </w:rPr>
        <w:t>156</w:t>
      </w:r>
      <w:r w:rsidRPr="00417118">
        <w:rPr>
          <w:sz w:val="16"/>
        </w:rPr>
        <w:t xml:space="preserve">         form.add(password);</w:t>
      </w:r>
    </w:p>
    <w:p w:rsidR="00417118" w:rsidRPr="00417118" w:rsidRDefault="00417118">
      <w:pPr>
        <w:pStyle w:val="HTMLPreformatted"/>
        <w:divId w:val="1762020071"/>
        <w:rPr>
          <w:sz w:val="16"/>
        </w:rPr>
      </w:pPr>
      <w:r w:rsidRPr="00417118">
        <w:rPr>
          <w:rStyle w:val="line-number1"/>
          <w:sz w:val="16"/>
        </w:rPr>
        <w:t>157</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158</w:t>
      </w:r>
      <w:r w:rsidRPr="00417118">
        <w:rPr>
          <w:sz w:val="16"/>
        </w:rPr>
        <w:t xml:space="preserve">         repeatPassword = </w:t>
      </w:r>
      <w:r w:rsidRPr="00417118">
        <w:rPr>
          <w:rStyle w:val="keyword-directive1"/>
          <w:sz w:val="16"/>
        </w:rPr>
        <w:t>new</w:t>
      </w:r>
      <w:r w:rsidRPr="00417118">
        <w:rPr>
          <w:sz w:val="16"/>
        </w:rPr>
        <w:t xml:space="preserve"> PasswordTextField(</w:t>
      </w:r>
      <w:r w:rsidRPr="00417118">
        <w:rPr>
          <w:rStyle w:val="character1"/>
          <w:sz w:val="16"/>
        </w:rPr>
        <w:t>"repeatPassword"</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w:t>
      </w:r>
      <w:r w:rsidRPr="00417118">
        <w:rPr>
          <w:sz w:val="16"/>
        </w:rPr>
        <w:t>));</w:t>
      </w:r>
    </w:p>
    <w:p w:rsidR="00417118" w:rsidRPr="00417118" w:rsidRDefault="00417118">
      <w:pPr>
        <w:pStyle w:val="HTMLPreformatted"/>
        <w:divId w:val="1762020071"/>
        <w:rPr>
          <w:sz w:val="16"/>
        </w:rPr>
      </w:pPr>
      <w:r w:rsidRPr="00417118">
        <w:rPr>
          <w:rStyle w:val="line-number1"/>
          <w:sz w:val="16"/>
        </w:rPr>
        <w:t>159</w:t>
      </w:r>
      <w:r w:rsidRPr="00417118">
        <w:rPr>
          <w:sz w:val="16"/>
        </w:rPr>
        <w:t xml:space="preserve">         repeatPassword.setRequired(</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160</w:t>
      </w:r>
      <w:r w:rsidRPr="00417118">
        <w:rPr>
          <w:sz w:val="16"/>
        </w:rPr>
        <w:t xml:space="preserve">         repeatPassword.add(StringValidator.minimumLength(3));</w:t>
      </w:r>
    </w:p>
    <w:p w:rsidR="00417118" w:rsidRPr="00417118" w:rsidRDefault="00417118">
      <w:pPr>
        <w:pStyle w:val="HTMLPreformatted"/>
        <w:divId w:val="1762020071"/>
        <w:rPr>
          <w:sz w:val="16"/>
        </w:rPr>
      </w:pPr>
      <w:r w:rsidRPr="00417118">
        <w:rPr>
          <w:rStyle w:val="line-number1"/>
          <w:sz w:val="16"/>
        </w:rPr>
        <w:t>161</w:t>
      </w:r>
      <w:r w:rsidRPr="00417118">
        <w:rPr>
          <w:sz w:val="16"/>
        </w:rPr>
        <w:t xml:space="preserve">         form.add(repeatPassword);</w:t>
      </w:r>
    </w:p>
    <w:p w:rsidR="00417118" w:rsidRPr="00417118" w:rsidRDefault="00417118">
      <w:pPr>
        <w:pStyle w:val="HTMLPreformatted"/>
        <w:divId w:val="1762020071"/>
        <w:rPr>
          <w:sz w:val="16"/>
        </w:rPr>
      </w:pPr>
      <w:r w:rsidRPr="00417118">
        <w:rPr>
          <w:rStyle w:val="line-number1"/>
          <w:sz w:val="16"/>
        </w:rPr>
        <w:t>162</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163</w:t>
      </w:r>
      <w:r w:rsidRPr="00417118">
        <w:rPr>
          <w:sz w:val="16"/>
        </w:rPr>
        <w:t xml:space="preserve">         email = </w:t>
      </w:r>
      <w:r w:rsidRPr="00417118">
        <w:rPr>
          <w:rStyle w:val="keyword-directive1"/>
          <w:sz w:val="16"/>
        </w:rPr>
        <w:t>new</w:t>
      </w:r>
      <w:r w:rsidRPr="00417118">
        <w:rPr>
          <w:sz w:val="16"/>
        </w:rPr>
        <w:t xml:space="preserve"> TextField(</w:t>
      </w:r>
      <w:r w:rsidRPr="00417118">
        <w:rPr>
          <w:rStyle w:val="character1"/>
          <w:sz w:val="16"/>
        </w:rPr>
        <w:t>"email"</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w:t>
      </w:r>
      <w:r w:rsidRPr="00417118">
        <w:rPr>
          <w:sz w:val="16"/>
        </w:rPr>
        <w:t>));</w:t>
      </w:r>
    </w:p>
    <w:p w:rsidR="00417118" w:rsidRPr="00417118" w:rsidRDefault="00417118">
      <w:pPr>
        <w:pStyle w:val="HTMLPreformatted"/>
        <w:divId w:val="1762020071"/>
        <w:rPr>
          <w:sz w:val="16"/>
        </w:rPr>
      </w:pPr>
      <w:r w:rsidRPr="00417118">
        <w:rPr>
          <w:rStyle w:val="line-number1"/>
          <w:sz w:val="16"/>
        </w:rPr>
        <w:t>164</w:t>
      </w:r>
      <w:r w:rsidRPr="00417118">
        <w:rPr>
          <w:sz w:val="16"/>
        </w:rPr>
        <w:t xml:space="preserve">         email.add(EmailAddressValidator.getInstance());</w:t>
      </w:r>
    </w:p>
    <w:p w:rsidR="00417118" w:rsidRPr="00417118" w:rsidRDefault="00417118">
      <w:pPr>
        <w:pStyle w:val="HTMLPreformatted"/>
        <w:divId w:val="1762020071"/>
        <w:rPr>
          <w:sz w:val="16"/>
        </w:rPr>
      </w:pPr>
      <w:r w:rsidRPr="00417118">
        <w:rPr>
          <w:rStyle w:val="line-number1"/>
          <w:sz w:val="16"/>
        </w:rPr>
        <w:t>165</w:t>
      </w:r>
      <w:r w:rsidRPr="00417118">
        <w:rPr>
          <w:sz w:val="16"/>
        </w:rPr>
        <w:t xml:space="preserve">         email.setRequired(</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166</w:t>
      </w:r>
      <w:r w:rsidRPr="00417118">
        <w:rPr>
          <w:sz w:val="16"/>
        </w:rPr>
        <w:t xml:space="preserve">         form.add(email);</w:t>
      </w:r>
    </w:p>
    <w:p w:rsidR="00417118" w:rsidRPr="00417118" w:rsidRDefault="00417118">
      <w:pPr>
        <w:pStyle w:val="HTMLPreformatted"/>
        <w:divId w:val="1762020071"/>
        <w:rPr>
          <w:sz w:val="16"/>
        </w:rPr>
      </w:pPr>
      <w:r w:rsidRPr="00417118">
        <w:rPr>
          <w:rStyle w:val="line-number1"/>
          <w:sz w:val="16"/>
        </w:rPr>
        <w:t>167</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168</w:t>
      </w:r>
      <w:r w:rsidRPr="00417118">
        <w:rPr>
          <w:sz w:val="16"/>
        </w:rPr>
        <w:t xml:space="preserve">         </w:t>
      </w:r>
      <w:r w:rsidRPr="00417118">
        <w:rPr>
          <w:rStyle w:val="comment1"/>
          <w:sz w:val="16"/>
        </w:rPr>
        <w:t>//Add button to the form.</w:t>
      </w:r>
    </w:p>
    <w:p w:rsidR="00417118" w:rsidRPr="00417118" w:rsidRDefault="00417118">
      <w:pPr>
        <w:pStyle w:val="HTMLPreformatted"/>
        <w:divId w:val="1762020071"/>
        <w:rPr>
          <w:sz w:val="16"/>
        </w:rPr>
      </w:pPr>
      <w:r w:rsidRPr="00417118">
        <w:rPr>
          <w:rStyle w:val="line-number1"/>
          <w:sz w:val="16"/>
        </w:rPr>
        <w:t>169</w:t>
      </w:r>
      <w:r w:rsidRPr="00417118">
        <w:rPr>
          <w:sz w:val="16"/>
        </w:rPr>
        <w:t xml:space="preserve">         form.add(</w:t>
      </w:r>
      <w:r w:rsidRPr="00417118">
        <w:rPr>
          <w:rStyle w:val="keyword-directive1"/>
          <w:sz w:val="16"/>
        </w:rPr>
        <w:t>new</w:t>
      </w:r>
      <w:r w:rsidRPr="00417118">
        <w:rPr>
          <w:sz w:val="16"/>
        </w:rPr>
        <w:t xml:space="preserve"> Button(</w:t>
      </w:r>
      <w:r w:rsidRPr="00417118">
        <w:rPr>
          <w:rStyle w:val="character1"/>
          <w:sz w:val="16"/>
        </w:rPr>
        <w:t>"save"</w:t>
      </w:r>
      <w:r w:rsidRPr="00417118">
        <w:rPr>
          <w:sz w:val="16"/>
        </w:rPr>
        <w:t>) {</w:t>
      </w:r>
    </w:p>
    <w:p w:rsidR="00417118" w:rsidRPr="00417118" w:rsidRDefault="00417118">
      <w:pPr>
        <w:pStyle w:val="HTMLPreformatted"/>
        <w:divId w:val="1762020071"/>
        <w:rPr>
          <w:sz w:val="16"/>
        </w:rPr>
      </w:pPr>
      <w:r w:rsidRPr="00417118">
        <w:rPr>
          <w:rStyle w:val="line-number1"/>
          <w:sz w:val="16"/>
        </w:rPr>
        <w:t>170</w:t>
      </w:r>
      <w:r w:rsidRPr="00417118">
        <w:rPr>
          <w:sz w:val="16"/>
        </w:rPr>
        <w:t xml:space="preserve">             @Override</w:t>
      </w:r>
    </w:p>
    <w:p w:rsidR="00417118" w:rsidRPr="00417118" w:rsidRDefault="00417118">
      <w:pPr>
        <w:pStyle w:val="HTMLPreformatted"/>
        <w:divId w:val="1762020071"/>
        <w:rPr>
          <w:sz w:val="16"/>
        </w:rPr>
      </w:pPr>
      <w:r w:rsidRPr="00417118">
        <w:rPr>
          <w:rStyle w:val="line-number1"/>
          <w:sz w:val="16"/>
        </w:rPr>
        <w:t>171</w:t>
      </w:r>
      <w:r w:rsidRPr="00417118">
        <w:rPr>
          <w:sz w:val="16"/>
        </w:rPr>
        <w:t xml:space="preserve">             </w:t>
      </w:r>
      <w:r w:rsidRPr="00417118">
        <w:rPr>
          <w:rStyle w:val="keyword-directive1"/>
          <w:sz w:val="16"/>
        </w:rPr>
        <w:t>public</w:t>
      </w:r>
      <w:r w:rsidRPr="00417118">
        <w:rPr>
          <w:sz w:val="16"/>
        </w:rPr>
        <w:t xml:space="preserve"> </w:t>
      </w:r>
      <w:r w:rsidRPr="00417118">
        <w:rPr>
          <w:rStyle w:val="keyword-directive1"/>
          <w:sz w:val="16"/>
        </w:rPr>
        <w:t>void</w:t>
      </w:r>
      <w:r w:rsidRPr="00417118">
        <w:rPr>
          <w:sz w:val="16"/>
        </w:rPr>
        <w:t xml:space="preserve"> onSubmit() {</w:t>
      </w:r>
    </w:p>
    <w:p w:rsidR="00417118" w:rsidRPr="00417118" w:rsidRDefault="00417118">
      <w:pPr>
        <w:pStyle w:val="HTMLPreformatted"/>
        <w:divId w:val="1762020071"/>
        <w:rPr>
          <w:sz w:val="16"/>
        </w:rPr>
      </w:pPr>
      <w:r w:rsidRPr="00417118">
        <w:rPr>
          <w:rStyle w:val="line-number1"/>
          <w:sz w:val="16"/>
        </w:rPr>
        <w:t>172</w:t>
      </w:r>
      <w:r w:rsidRPr="00417118">
        <w:rPr>
          <w:sz w:val="16"/>
        </w:rPr>
        <w:t xml:space="preserve">                 </w:t>
      </w:r>
      <w:r w:rsidRPr="00417118">
        <w:rPr>
          <w:rStyle w:val="comment1"/>
          <w:sz w:val="16"/>
        </w:rPr>
        <w:t>//Test if password = repeat password</w:t>
      </w:r>
    </w:p>
    <w:p w:rsidR="00417118" w:rsidRPr="00417118" w:rsidRDefault="00417118">
      <w:pPr>
        <w:pStyle w:val="HTMLPreformatted"/>
        <w:divId w:val="1762020071"/>
        <w:rPr>
          <w:sz w:val="16"/>
        </w:rPr>
      </w:pPr>
      <w:r w:rsidRPr="00417118">
        <w:rPr>
          <w:rStyle w:val="line-number1"/>
          <w:sz w:val="16"/>
        </w:rPr>
        <w:t>173</w:t>
      </w:r>
      <w:r w:rsidRPr="00417118">
        <w:rPr>
          <w:sz w:val="16"/>
        </w:rPr>
        <w:t xml:space="preserve">                 </w:t>
      </w:r>
      <w:r w:rsidRPr="00417118">
        <w:rPr>
          <w:rStyle w:val="keyword-directive1"/>
          <w:sz w:val="16"/>
        </w:rPr>
        <w:t>if</w:t>
      </w:r>
      <w:r w:rsidRPr="00417118">
        <w:rPr>
          <w:sz w:val="16"/>
        </w:rPr>
        <w:t xml:space="preserve"> (!password.getModelObject().equals(repeatPassword.getModelObject())) {</w:t>
      </w:r>
    </w:p>
    <w:p w:rsidR="00417118" w:rsidRPr="00417118" w:rsidRDefault="00417118">
      <w:pPr>
        <w:pStyle w:val="HTMLPreformatted"/>
        <w:divId w:val="1762020071"/>
        <w:rPr>
          <w:sz w:val="16"/>
        </w:rPr>
      </w:pPr>
      <w:r w:rsidRPr="00417118">
        <w:rPr>
          <w:rStyle w:val="line-number1"/>
          <w:sz w:val="16"/>
        </w:rPr>
        <w:t>174</w:t>
      </w:r>
      <w:r w:rsidRPr="00417118">
        <w:rPr>
          <w:sz w:val="16"/>
        </w:rPr>
        <w:t xml:space="preserve">                     setErrorMessage(</w:t>
      </w:r>
      <w:r w:rsidRPr="00417118">
        <w:rPr>
          <w:rStyle w:val="character1"/>
          <w:sz w:val="16"/>
        </w:rPr>
        <w:t>"Password og Gentag password er ikke ens"</w:t>
      </w:r>
      <w:r w:rsidRPr="00417118">
        <w:rPr>
          <w:sz w:val="16"/>
        </w:rPr>
        <w:t>);</w:t>
      </w:r>
    </w:p>
    <w:p w:rsidR="00417118" w:rsidRPr="00417118" w:rsidRDefault="00417118">
      <w:pPr>
        <w:pStyle w:val="HTMLPreformatted"/>
        <w:divId w:val="1762020071"/>
        <w:rPr>
          <w:sz w:val="16"/>
        </w:rPr>
      </w:pPr>
      <w:r w:rsidRPr="00417118">
        <w:rPr>
          <w:rStyle w:val="line-number1"/>
          <w:sz w:val="16"/>
        </w:rPr>
        <w:t>175</w:t>
      </w:r>
      <w:r w:rsidRPr="00417118">
        <w:rPr>
          <w:sz w:val="16"/>
        </w:rPr>
        <w:t xml:space="preserve">                     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176</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177</w:t>
      </w:r>
      <w:r w:rsidRPr="00417118">
        <w:rPr>
          <w:sz w:val="16"/>
        </w:rPr>
        <w:t xml:space="preserve">                     repeatPassword.add(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178</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179</w:t>
      </w:r>
      <w:r w:rsidRPr="00417118">
        <w:rPr>
          <w:sz w:val="16"/>
        </w:rPr>
        <w:t xml:space="preserve">                     </w:t>
      </w:r>
      <w:r w:rsidRPr="00417118">
        <w:rPr>
          <w:rStyle w:val="keyword-directive1"/>
          <w:sz w:val="16"/>
        </w:rPr>
        <w:t>return</w:t>
      </w:r>
      <w:r w:rsidRPr="00417118">
        <w:rPr>
          <w:sz w:val="16"/>
        </w:rPr>
        <w:t>;</w:t>
      </w:r>
    </w:p>
    <w:p w:rsidR="00417118" w:rsidRPr="00417118" w:rsidRDefault="00417118">
      <w:pPr>
        <w:pStyle w:val="HTMLPreformatted"/>
        <w:divId w:val="1762020071"/>
        <w:rPr>
          <w:sz w:val="16"/>
        </w:rPr>
      </w:pPr>
      <w:r w:rsidRPr="00417118">
        <w:rPr>
          <w:rStyle w:val="line-number1"/>
          <w:sz w:val="16"/>
        </w:rPr>
        <w:t>180</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181</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182</w:t>
      </w:r>
      <w:r w:rsidRPr="00417118">
        <w:rPr>
          <w:sz w:val="16"/>
        </w:rPr>
        <w:t xml:space="preserve">                     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183</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184</w:t>
      </w:r>
      <w:r w:rsidRPr="00417118">
        <w:rPr>
          <w:sz w:val="16"/>
        </w:rPr>
        <w:t xml:space="preserve">                     repeatPassword.add(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185</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186</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187</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188</w:t>
      </w:r>
      <w:r w:rsidRPr="00417118">
        <w:rPr>
          <w:sz w:val="16"/>
        </w:rPr>
        <w:t xml:space="preserve">                 </w:t>
      </w:r>
      <w:r w:rsidRPr="00417118">
        <w:rPr>
          <w:rStyle w:val="comment1"/>
          <w:sz w:val="16"/>
        </w:rPr>
        <w:t>//Test if login is in use</w:t>
      </w:r>
    </w:p>
    <w:p w:rsidR="00417118" w:rsidRPr="00417118" w:rsidRDefault="00417118">
      <w:pPr>
        <w:pStyle w:val="HTMLPreformatted"/>
        <w:divId w:val="1762020071"/>
        <w:rPr>
          <w:sz w:val="16"/>
        </w:rPr>
      </w:pPr>
      <w:r w:rsidRPr="00417118">
        <w:rPr>
          <w:rStyle w:val="line-number1"/>
          <w:sz w:val="16"/>
        </w:rPr>
        <w:t>189</w:t>
      </w:r>
      <w:r w:rsidRPr="00417118">
        <w:rPr>
          <w:sz w:val="16"/>
        </w:rPr>
        <w:t xml:space="preserve">                 </w:t>
      </w:r>
      <w:r w:rsidRPr="00417118">
        <w:rPr>
          <w:rStyle w:val="keyword-directive1"/>
          <w:sz w:val="16"/>
        </w:rPr>
        <w:t>if</w:t>
      </w:r>
      <w:r w:rsidRPr="00417118">
        <w:rPr>
          <w:sz w:val="16"/>
        </w:rPr>
        <w:t xml:space="preserve"> (ApplicationUserBusiness.isUserLoginInUse(</w:t>
      </w:r>
    </w:p>
    <w:p w:rsidR="00417118" w:rsidRPr="00417118" w:rsidRDefault="00417118">
      <w:pPr>
        <w:pStyle w:val="HTMLPreformatted"/>
        <w:divId w:val="1762020071"/>
        <w:rPr>
          <w:sz w:val="16"/>
        </w:rPr>
      </w:pPr>
      <w:r w:rsidRPr="00417118">
        <w:rPr>
          <w:rStyle w:val="line-number1"/>
          <w:sz w:val="16"/>
        </w:rPr>
        <w:t>190</w:t>
      </w:r>
      <w:r w:rsidRPr="00417118">
        <w:rPr>
          <w:sz w:val="16"/>
        </w:rPr>
        <w:t xml:space="preserve">                         userLogin.getModelObject())) {</w:t>
      </w:r>
    </w:p>
    <w:p w:rsidR="00417118" w:rsidRPr="00417118" w:rsidRDefault="00417118">
      <w:pPr>
        <w:pStyle w:val="HTMLPreformatted"/>
        <w:divId w:val="1762020071"/>
        <w:rPr>
          <w:sz w:val="16"/>
        </w:rPr>
      </w:pPr>
      <w:r w:rsidRPr="00417118">
        <w:rPr>
          <w:rStyle w:val="line-number1"/>
          <w:sz w:val="16"/>
        </w:rPr>
        <w:t>191</w:t>
      </w:r>
      <w:r w:rsidRPr="00417118">
        <w:rPr>
          <w:sz w:val="16"/>
        </w:rPr>
        <w:t xml:space="preserve">                     setErrorMessage(</w:t>
      </w:r>
      <w:r w:rsidRPr="00417118">
        <w:rPr>
          <w:rStyle w:val="character1"/>
          <w:sz w:val="16"/>
        </w:rPr>
        <w:t>"Bruger koden bruges af en anden bruger."</w:t>
      </w:r>
      <w:r w:rsidRPr="00417118">
        <w:rPr>
          <w:sz w:val="16"/>
        </w:rPr>
        <w:t>);</w:t>
      </w:r>
    </w:p>
    <w:p w:rsidR="00417118" w:rsidRPr="00417118" w:rsidRDefault="00417118">
      <w:pPr>
        <w:pStyle w:val="HTMLPreformatted"/>
        <w:divId w:val="1762020071"/>
        <w:rPr>
          <w:sz w:val="16"/>
        </w:rPr>
      </w:pPr>
      <w:r w:rsidRPr="00417118">
        <w:rPr>
          <w:rStyle w:val="line-number1"/>
          <w:sz w:val="16"/>
        </w:rPr>
        <w:t>192</w:t>
      </w:r>
      <w:r w:rsidRPr="00417118">
        <w:rPr>
          <w:sz w:val="16"/>
        </w:rPr>
        <w:t xml:space="preserve">                     userLogin.add(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193</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194</w:t>
      </w:r>
      <w:r w:rsidRPr="00417118">
        <w:rPr>
          <w:sz w:val="16"/>
        </w:rPr>
        <w:t xml:space="preserve">                     </w:t>
      </w:r>
      <w:r w:rsidRPr="00417118">
        <w:rPr>
          <w:rStyle w:val="keyword-directive1"/>
          <w:sz w:val="16"/>
        </w:rPr>
        <w:t>return</w:t>
      </w:r>
      <w:r w:rsidRPr="00417118">
        <w:rPr>
          <w:sz w:val="16"/>
        </w:rPr>
        <w:t>;</w:t>
      </w:r>
    </w:p>
    <w:p w:rsidR="00417118" w:rsidRPr="00417118" w:rsidRDefault="00417118">
      <w:pPr>
        <w:pStyle w:val="HTMLPreformatted"/>
        <w:divId w:val="1762020071"/>
        <w:rPr>
          <w:sz w:val="16"/>
        </w:rPr>
      </w:pPr>
      <w:r w:rsidRPr="00417118">
        <w:rPr>
          <w:rStyle w:val="line-number1"/>
          <w:sz w:val="16"/>
        </w:rPr>
        <w:t>195</w:t>
      </w:r>
      <w:r w:rsidRPr="00417118">
        <w:rPr>
          <w:sz w:val="16"/>
        </w:rPr>
        <w:t xml:space="preserve">                 } </w:t>
      </w:r>
    </w:p>
    <w:p w:rsidR="00417118" w:rsidRPr="00417118" w:rsidRDefault="00417118">
      <w:pPr>
        <w:pStyle w:val="HTMLPreformatted"/>
        <w:divId w:val="1762020071"/>
        <w:rPr>
          <w:sz w:val="16"/>
        </w:rPr>
      </w:pPr>
      <w:r w:rsidRPr="00417118">
        <w:rPr>
          <w:rStyle w:val="line-number1"/>
          <w:sz w:val="16"/>
        </w:rPr>
        <w:t>196</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197</w:t>
      </w:r>
      <w:r w:rsidRPr="00417118">
        <w:rPr>
          <w:sz w:val="16"/>
        </w:rPr>
        <w:t xml:space="preserve">                     userLogin.add(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lastRenderedPageBreak/>
        <w:t>198</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199</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200</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201</w:t>
      </w:r>
      <w:r w:rsidRPr="00417118">
        <w:rPr>
          <w:sz w:val="16"/>
        </w:rPr>
        <w:t xml:space="preserve">                 ApplicationUser newUser = </w:t>
      </w:r>
      <w:r w:rsidRPr="00417118">
        <w:rPr>
          <w:rStyle w:val="keyword-directive1"/>
          <w:sz w:val="16"/>
        </w:rPr>
        <w:t>new</w:t>
      </w:r>
      <w:r w:rsidRPr="00417118">
        <w:rPr>
          <w:sz w:val="16"/>
        </w:rPr>
        <w:t xml:space="preserve"> ApplicationUser(</w:t>
      </w:r>
    </w:p>
    <w:p w:rsidR="00417118" w:rsidRPr="00417118" w:rsidRDefault="00417118">
      <w:pPr>
        <w:pStyle w:val="HTMLPreformatted"/>
        <w:divId w:val="1762020071"/>
        <w:rPr>
          <w:sz w:val="16"/>
        </w:rPr>
      </w:pPr>
      <w:r w:rsidRPr="00417118">
        <w:rPr>
          <w:rStyle w:val="line-number1"/>
          <w:sz w:val="16"/>
        </w:rPr>
        <w:t>202</w:t>
      </w:r>
      <w:r w:rsidRPr="00417118">
        <w:rPr>
          <w:sz w:val="16"/>
        </w:rPr>
        <w:t xml:space="preserve">                         userLogin.getModelObject(),</w:t>
      </w:r>
    </w:p>
    <w:p w:rsidR="00417118" w:rsidRPr="00417118" w:rsidRDefault="00417118">
      <w:pPr>
        <w:pStyle w:val="HTMLPreformatted"/>
        <w:divId w:val="1762020071"/>
        <w:rPr>
          <w:sz w:val="16"/>
        </w:rPr>
      </w:pPr>
      <w:r w:rsidRPr="00417118">
        <w:rPr>
          <w:rStyle w:val="line-number1"/>
          <w:sz w:val="16"/>
        </w:rPr>
        <w:t>203</w:t>
      </w:r>
      <w:r w:rsidRPr="00417118">
        <w:rPr>
          <w:sz w:val="16"/>
        </w:rPr>
        <w:t xml:space="preserve">                         password.getModelObject(),</w:t>
      </w:r>
    </w:p>
    <w:p w:rsidR="00417118" w:rsidRPr="00417118" w:rsidRDefault="00417118">
      <w:pPr>
        <w:pStyle w:val="HTMLPreformatted"/>
        <w:divId w:val="1762020071"/>
        <w:rPr>
          <w:sz w:val="16"/>
        </w:rPr>
      </w:pPr>
      <w:r w:rsidRPr="00417118">
        <w:rPr>
          <w:rStyle w:val="line-number1"/>
          <w:sz w:val="16"/>
        </w:rPr>
        <w:t>204</w:t>
      </w:r>
      <w:r w:rsidRPr="00417118">
        <w:rPr>
          <w:sz w:val="16"/>
        </w:rPr>
        <w:t xml:space="preserve">                         fullName.getModelObject(),</w:t>
      </w:r>
    </w:p>
    <w:p w:rsidR="00417118" w:rsidRPr="00417118" w:rsidRDefault="00417118">
      <w:pPr>
        <w:pStyle w:val="HTMLPreformatted"/>
        <w:divId w:val="1762020071"/>
        <w:rPr>
          <w:sz w:val="16"/>
        </w:rPr>
      </w:pPr>
      <w:r w:rsidRPr="00417118">
        <w:rPr>
          <w:rStyle w:val="line-number1"/>
          <w:sz w:val="16"/>
        </w:rPr>
        <w:t>205</w:t>
      </w:r>
      <w:r w:rsidRPr="00417118">
        <w:rPr>
          <w:sz w:val="16"/>
        </w:rPr>
        <w:t xml:space="preserve">                         email.getModelObject(),</w:t>
      </w:r>
    </w:p>
    <w:p w:rsidR="00417118" w:rsidRPr="00417118" w:rsidRDefault="00417118">
      <w:pPr>
        <w:pStyle w:val="HTMLPreformatted"/>
        <w:divId w:val="1762020071"/>
        <w:rPr>
          <w:sz w:val="16"/>
        </w:rPr>
      </w:pPr>
      <w:r w:rsidRPr="00417118">
        <w:rPr>
          <w:rStyle w:val="line-number1"/>
          <w:sz w:val="16"/>
        </w:rPr>
        <w:t>206</w:t>
      </w:r>
      <w:r w:rsidRPr="00417118">
        <w:rPr>
          <w:sz w:val="16"/>
        </w:rPr>
        <w:t xml:space="preserve">                         </w:t>
      </w:r>
      <w:r w:rsidRPr="00417118">
        <w:rPr>
          <w:rStyle w:val="keyword-directive1"/>
          <w:sz w:val="16"/>
        </w:rPr>
        <w:t>new</w:t>
      </w:r>
      <w:r w:rsidRPr="00417118">
        <w:rPr>
          <w:sz w:val="16"/>
        </w:rPr>
        <w:t xml:space="preserve"> Date(),</w:t>
      </w:r>
    </w:p>
    <w:p w:rsidR="00417118" w:rsidRPr="00417118" w:rsidRDefault="00417118">
      <w:pPr>
        <w:pStyle w:val="HTMLPreformatted"/>
        <w:divId w:val="1762020071"/>
        <w:rPr>
          <w:sz w:val="16"/>
        </w:rPr>
      </w:pPr>
      <w:r w:rsidRPr="00417118">
        <w:rPr>
          <w:rStyle w:val="line-number1"/>
          <w:sz w:val="16"/>
        </w:rPr>
        <w:t>207</w:t>
      </w:r>
      <w:r w:rsidRPr="00417118">
        <w:rPr>
          <w:sz w:val="16"/>
        </w:rPr>
        <w:t xml:space="preserve">                         </w:t>
      </w:r>
      <w:r w:rsidRPr="00417118">
        <w:rPr>
          <w:rStyle w:val="keyword-directive1"/>
          <w:sz w:val="16"/>
        </w:rPr>
        <w:t>null</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208</w:t>
      </w:r>
      <w:r w:rsidRPr="00417118">
        <w:rPr>
          <w:sz w:val="16"/>
        </w:rPr>
        <w:t xml:space="preserve">                         Constants.UserRole.NORMAL);</w:t>
      </w:r>
    </w:p>
    <w:p w:rsidR="00417118" w:rsidRPr="00417118" w:rsidRDefault="00417118">
      <w:pPr>
        <w:pStyle w:val="HTMLPreformatted"/>
        <w:divId w:val="1762020071"/>
        <w:rPr>
          <w:sz w:val="16"/>
        </w:rPr>
      </w:pPr>
      <w:r w:rsidRPr="00417118">
        <w:rPr>
          <w:rStyle w:val="line-number1"/>
          <w:sz w:val="16"/>
        </w:rPr>
        <w:t>209</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210</w:t>
      </w:r>
      <w:r w:rsidRPr="00417118">
        <w:rPr>
          <w:sz w:val="16"/>
        </w:rPr>
        <w:t xml:space="preserve">                 String mailBody = createMailBody();</w:t>
      </w:r>
    </w:p>
    <w:p w:rsidR="00417118" w:rsidRPr="00417118" w:rsidRDefault="00417118">
      <w:pPr>
        <w:pStyle w:val="HTMLPreformatted"/>
        <w:divId w:val="1762020071"/>
        <w:rPr>
          <w:sz w:val="16"/>
        </w:rPr>
      </w:pPr>
      <w:r w:rsidRPr="00417118">
        <w:rPr>
          <w:rStyle w:val="line-number1"/>
          <w:sz w:val="16"/>
        </w:rPr>
        <w:t>211</w:t>
      </w:r>
      <w:r w:rsidRPr="00417118">
        <w:rPr>
          <w:sz w:val="16"/>
        </w:rPr>
        <w:t xml:space="preserve">                 EMailSender eMailSender = EMailSender.getInstance();</w:t>
      </w:r>
    </w:p>
    <w:p w:rsidR="00417118" w:rsidRPr="00417118" w:rsidRDefault="00417118">
      <w:pPr>
        <w:pStyle w:val="HTMLPreformatted"/>
        <w:divId w:val="1762020071"/>
        <w:rPr>
          <w:sz w:val="16"/>
        </w:rPr>
      </w:pPr>
      <w:r w:rsidRPr="00417118">
        <w:rPr>
          <w:rStyle w:val="line-number1"/>
          <w:sz w:val="16"/>
        </w:rPr>
        <w:t>212</w:t>
      </w:r>
      <w:r w:rsidRPr="00417118">
        <w:rPr>
          <w:sz w:val="16"/>
        </w:rPr>
        <w:t xml:space="preserve">                 </w:t>
      </w:r>
      <w:r w:rsidRPr="00417118">
        <w:rPr>
          <w:rStyle w:val="keyword-directive1"/>
          <w:sz w:val="16"/>
        </w:rPr>
        <w:t>if</w:t>
      </w:r>
      <w:r w:rsidRPr="00417118">
        <w:rPr>
          <w:sz w:val="16"/>
        </w:rPr>
        <w:t xml:space="preserve"> (eMailSender.sendNoReplyEmail(email.getModelObject(),</w:t>
      </w:r>
    </w:p>
    <w:p w:rsidR="00417118" w:rsidRPr="00417118" w:rsidRDefault="00417118">
      <w:pPr>
        <w:pStyle w:val="HTMLPreformatted"/>
        <w:divId w:val="1762020071"/>
        <w:rPr>
          <w:sz w:val="16"/>
        </w:rPr>
      </w:pPr>
      <w:r w:rsidRPr="00417118">
        <w:rPr>
          <w:rStyle w:val="line-number1"/>
          <w:sz w:val="16"/>
        </w:rPr>
        <w:t>213</w:t>
      </w:r>
      <w:r w:rsidRPr="00417118">
        <w:rPr>
          <w:sz w:val="16"/>
        </w:rPr>
        <w:t xml:space="preserve">                         </w:t>
      </w:r>
      <w:r w:rsidRPr="00417118">
        <w:rPr>
          <w:rStyle w:val="character1"/>
          <w:sz w:val="16"/>
        </w:rPr>
        <w:t>"Velkommen til Tegn til tiden"</w:t>
      </w:r>
      <w:r w:rsidRPr="00417118">
        <w:rPr>
          <w:sz w:val="16"/>
        </w:rPr>
        <w:t>, mailBody)) {</w:t>
      </w:r>
    </w:p>
    <w:p w:rsidR="00417118" w:rsidRPr="00417118" w:rsidRDefault="00417118">
      <w:pPr>
        <w:pStyle w:val="HTMLPreformatted"/>
        <w:divId w:val="1762020071"/>
        <w:rPr>
          <w:sz w:val="16"/>
        </w:rPr>
      </w:pPr>
      <w:r w:rsidRPr="00417118">
        <w:rPr>
          <w:rStyle w:val="line-number1"/>
          <w:sz w:val="16"/>
        </w:rPr>
        <w:t>214</w:t>
      </w:r>
      <w:r w:rsidRPr="00417118">
        <w:rPr>
          <w:sz w:val="16"/>
        </w:rPr>
        <w:t xml:space="preserve">                     ApplicationUserBusiness.saveNew(newUser);</w:t>
      </w:r>
    </w:p>
    <w:p w:rsidR="00417118" w:rsidRPr="00417118" w:rsidRDefault="00417118">
      <w:pPr>
        <w:pStyle w:val="HTMLPreformatted"/>
        <w:divId w:val="1762020071"/>
        <w:rPr>
          <w:sz w:val="16"/>
        </w:rPr>
      </w:pPr>
      <w:r w:rsidRPr="00417118">
        <w:rPr>
          <w:rStyle w:val="line-number1"/>
          <w:sz w:val="16"/>
        </w:rPr>
        <w:t>215</w:t>
      </w:r>
      <w:r w:rsidRPr="00417118">
        <w:rPr>
          <w:sz w:val="16"/>
        </w:rPr>
        <w:t xml:space="preserve">                     setResponsePage(UserCreated.</w:t>
      </w:r>
      <w:r w:rsidRPr="00417118">
        <w:rPr>
          <w:rStyle w:val="keyword-directive1"/>
          <w:sz w:val="16"/>
        </w:rPr>
        <w:t>class</w:t>
      </w:r>
      <w:r w:rsidRPr="00417118">
        <w:rPr>
          <w:sz w:val="16"/>
        </w:rPr>
        <w:t>);</w:t>
      </w:r>
    </w:p>
    <w:p w:rsidR="00417118" w:rsidRPr="00417118" w:rsidRDefault="00417118">
      <w:pPr>
        <w:pStyle w:val="HTMLPreformatted"/>
        <w:divId w:val="1762020071"/>
        <w:rPr>
          <w:sz w:val="16"/>
        </w:rPr>
      </w:pPr>
      <w:r w:rsidRPr="00417118">
        <w:rPr>
          <w:rStyle w:val="line-number1"/>
          <w:sz w:val="16"/>
        </w:rPr>
        <w:t>216</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217</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218</w:t>
      </w:r>
      <w:r w:rsidRPr="00417118">
        <w:rPr>
          <w:sz w:val="16"/>
        </w:rPr>
        <w:t xml:space="preserve">                     setErrorMessage(</w:t>
      </w:r>
      <w:r w:rsidRPr="00417118">
        <w:rPr>
          <w:rStyle w:val="character1"/>
          <w:sz w:val="16"/>
        </w:rPr>
        <w:t>"Kunne ikke afsende e-mail, tjek den "</w:t>
      </w:r>
    </w:p>
    <w:p w:rsidR="00417118" w:rsidRPr="00417118" w:rsidRDefault="00417118">
      <w:pPr>
        <w:pStyle w:val="HTMLPreformatted"/>
        <w:divId w:val="1762020071"/>
        <w:rPr>
          <w:sz w:val="16"/>
        </w:rPr>
      </w:pPr>
      <w:r w:rsidRPr="00417118">
        <w:rPr>
          <w:rStyle w:val="line-number1"/>
          <w:sz w:val="16"/>
        </w:rPr>
        <w:t>219</w:t>
      </w:r>
      <w:r w:rsidRPr="00417118">
        <w:rPr>
          <w:sz w:val="16"/>
        </w:rPr>
        <w:t xml:space="preserve">                             + </w:t>
      </w:r>
      <w:r w:rsidRPr="00417118">
        <w:rPr>
          <w:rStyle w:val="character1"/>
          <w:sz w:val="16"/>
        </w:rPr>
        <w:t>"indtastede e-mail adresse. "</w:t>
      </w:r>
    </w:p>
    <w:p w:rsidR="00417118" w:rsidRPr="00417118" w:rsidRDefault="00417118">
      <w:pPr>
        <w:pStyle w:val="HTMLPreformatted"/>
        <w:divId w:val="1762020071"/>
        <w:rPr>
          <w:sz w:val="16"/>
        </w:rPr>
      </w:pPr>
      <w:r w:rsidRPr="00417118">
        <w:rPr>
          <w:rStyle w:val="line-number1"/>
          <w:sz w:val="16"/>
        </w:rPr>
        <w:t>220</w:t>
      </w:r>
      <w:r w:rsidRPr="00417118">
        <w:rPr>
          <w:sz w:val="16"/>
        </w:rPr>
        <w:t xml:space="preserve">                             + </w:t>
      </w:r>
      <w:r w:rsidRPr="00417118">
        <w:rPr>
          <w:rStyle w:val="character1"/>
          <w:sz w:val="16"/>
        </w:rPr>
        <w:t>"Eller prøv igen senere."</w:t>
      </w:r>
      <w:r w:rsidRPr="00417118">
        <w:rPr>
          <w:sz w:val="16"/>
        </w:rPr>
        <w:t>);</w:t>
      </w:r>
    </w:p>
    <w:p w:rsidR="00417118" w:rsidRPr="00417118" w:rsidRDefault="00417118">
      <w:pPr>
        <w:pStyle w:val="HTMLPreformatted"/>
        <w:divId w:val="1762020071"/>
        <w:rPr>
          <w:sz w:val="16"/>
        </w:rPr>
      </w:pPr>
      <w:r w:rsidRPr="00417118">
        <w:rPr>
          <w:rStyle w:val="line-number1"/>
          <w:sz w:val="16"/>
        </w:rPr>
        <w:t>221</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222</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223</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224</w:t>
      </w:r>
      <w:r w:rsidRPr="00417118">
        <w:rPr>
          <w:sz w:val="16"/>
        </w:rPr>
        <w:t xml:space="preserve">             </w:t>
      </w:r>
      <w:r w:rsidRPr="00417118">
        <w:rPr>
          <w:rStyle w:val="keyword-directive1"/>
          <w:sz w:val="16"/>
        </w:rPr>
        <w:t>private</w:t>
      </w:r>
      <w:r w:rsidRPr="00417118">
        <w:rPr>
          <w:sz w:val="16"/>
        </w:rPr>
        <w:t xml:space="preserve"> String createMailBody() {</w:t>
      </w:r>
    </w:p>
    <w:p w:rsidR="00417118" w:rsidRPr="00417118" w:rsidRDefault="00417118">
      <w:pPr>
        <w:pStyle w:val="HTMLPreformatted"/>
        <w:divId w:val="1762020071"/>
        <w:rPr>
          <w:sz w:val="16"/>
        </w:rPr>
      </w:pPr>
      <w:r w:rsidRPr="00417118">
        <w:rPr>
          <w:rStyle w:val="line-number1"/>
          <w:sz w:val="16"/>
        </w:rPr>
        <w:t>225</w:t>
      </w:r>
      <w:r w:rsidRPr="00417118">
        <w:rPr>
          <w:sz w:val="16"/>
        </w:rPr>
        <w:t xml:space="preserve">                 PageParameters pageParameters = </w:t>
      </w:r>
      <w:r w:rsidRPr="00417118">
        <w:rPr>
          <w:rStyle w:val="keyword-directive1"/>
          <w:sz w:val="16"/>
        </w:rPr>
        <w:t>new</w:t>
      </w:r>
      <w:r w:rsidRPr="00417118">
        <w:rPr>
          <w:sz w:val="16"/>
        </w:rPr>
        <w:t xml:space="preserve"> PageParameters(</w:t>
      </w:r>
      <w:r w:rsidRPr="00417118">
        <w:rPr>
          <w:rStyle w:val="character1"/>
          <w:sz w:val="16"/>
        </w:rPr>
        <w:t>"login="</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226</w:t>
      </w:r>
      <w:r w:rsidRPr="00417118">
        <w:rPr>
          <w:sz w:val="16"/>
        </w:rPr>
        <w:t xml:space="preserve">                         + userLogin.getModelObject());</w:t>
      </w:r>
    </w:p>
    <w:p w:rsidR="00417118" w:rsidRPr="00417118" w:rsidRDefault="00417118">
      <w:pPr>
        <w:pStyle w:val="HTMLPreformatted"/>
        <w:divId w:val="1762020071"/>
        <w:rPr>
          <w:sz w:val="16"/>
        </w:rPr>
      </w:pPr>
      <w:r w:rsidRPr="00417118">
        <w:rPr>
          <w:rStyle w:val="line-number1"/>
          <w:sz w:val="16"/>
        </w:rPr>
        <w:t>227</w:t>
      </w:r>
      <w:r w:rsidRPr="00417118">
        <w:rPr>
          <w:sz w:val="16"/>
        </w:rPr>
        <w:t xml:space="preserve">                 CharSequence pageUrl = urlFor(EmailVerified.</w:t>
      </w:r>
      <w:r w:rsidRPr="00417118">
        <w:rPr>
          <w:rStyle w:val="keyword-directive1"/>
          <w:sz w:val="16"/>
        </w:rPr>
        <w:t>class</w:t>
      </w:r>
      <w:r w:rsidRPr="00417118">
        <w:rPr>
          <w:sz w:val="16"/>
        </w:rPr>
        <w:t>, pageParameters);</w:t>
      </w:r>
    </w:p>
    <w:p w:rsidR="00417118" w:rsidRPr="00417118" w:rsidRDefault="00417118">
      <w:pPr>
        <w:pStyle w:val="HTMLPreformatted"/>
        <w:divId w:val="1762020071"/>
        <w:rPr>
          <w:sz w:val="16"/>
        </w:rPr>
      </w:pPr>
      <w:r w:rsidRPr="00417118">
        <w:rPr>
          <w:rStyle w:val="line-number1"/>
          <w:sz w:val="16"/>
        </w:rPr>
        <w:t>228</w:t>
      </w:r>
      <w:r w:rsidRPr="00417118">
        <w:rPr>
          <w:sz w:val="16"/>
        </w:rPr>
        <w:t xml:space="preserve">                 </w:t>
      </w:r>
      <w:r w:rsidRPr="00417118">
        <w:rPr>
          <w:rStyle w:val="comment1"/>
          <w:sz w:val="16"/>
        </w:rPr>
        <w:t>//TODO: Fix this.</w:t>
      </w:r>
    </w:p>
    <w:p w:rsidR="00417118" w:rsidRPr="00417118" w:rsidRDefault="00417118">
      <w:pPr>
        <w:pStyle w:val="HTMLPreformatted"/>
        <w:divId w:val="1762020071"/>
        <w:rPr>
          <w:sz w:val="16"/>
        </w:rPr>
      </w:pPr>
      <w:r w:rsidRPr="00417118">
        <w:rPr>
          <w:rStyle w:val="line-number1"/>
          <w:sz w:val="16"/>
        </w:rPr>
        <w:t>229</w:t>
      </w:r>
      <w:r w:rsidRPr="00417118">
        <w:rPr>
          <w:sz w:val="16"/>
        </w:rPr>
        <w:t xml:space="preserve">                 String fullURL = </w:t>
      </w:r>
      <w:r w:rsidRPr="00417118">
        <w:rPr>
          <w:rStyle w:val="character1"/>
          <w:sz w:val="16"/>
        </w:rPr>
        <w:t>"http://localhost:8084/"</w:t>
      </w:r>
    </w:p>
    <w:p w:rsidR="00417118" w:rsidRPr="00417118" w:rsidRDefault="00417118">
      <w:pPr>
        <w:pStyle w:val="HTMLPreformatted"/>
        <w:divId w:val="1762020071"/>
        <w:rPr>
          <w:sz w:val="16"/>
        </w:rPr>
      </w:pPr>
      <w:r w:rsidRPr="00417118">
        <w:rPr>
          <w:rStyle w:val="line-number1"/>
          <w:sz w:val="16"/>
        </w:rPr>
        <w:t>230</w:t>
      </w:r>
      <w:r w:rsidRPr="00417118">
        <w:rPr>
          <w:sz w:val="16"/>
        </w:rPr>
        <w:t xml:space="preserve">                         + </w:t>
      </w:r>
      <w:r w:rsidRPr="00417118">
        <w:rPr>
          <w:rStyle w:val="character1"/>
          <w:sz w:val="16"/>
        </w:rPr>
        <w:t>"UserDrivenSignLanguageDictionary/wicket/"</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231</w:t>
      </w:r>
      <w:r w:rsidRPr="00417118">
        <w:rPr>
          <w:sz w:val="16"/>
        </w:rPr>
        <w:t xml:space="preserve">                         + pageUrl.toString();</w:t>
      </w:r>
    </w:p>
    <w:p w:rsidR="00417118" w:rsidRPr="00417118" w:rsidRDefault="00417118">
      <w:pPr>
        <w:pStyle w:val="HTMLPreformatted"/>
        <w:divId w:val="1762020071"/>
        <w:rPr>
          <w:sz w:val="16"/>
        </w:rPr>
      </w:pPr>
      <w:r w:rsidRPr="00417118">
        <w:rPr>
          <w:rStyle w:val="line-number1"/>
          <w:sz w:val="16"/>
        </w:rPr>
        <w:t>232</w:t>
      </w:r>
      <w:r w:rsidRPr="00417118">
        <w:rPr>
          <w:sz w:val="16"/>
        </w:rPr>
        <w:t xml:space="preserve">                 String link = </w:t>
      </w:r>
      <w:r w:rsidRPr="00417118">
        <w:rPr>
          <w:rStyle w:val="character1"/>
          <w:sz w:val="16"/>
        </w:rPr>
        <w:t>"&lt;a href='"</w:t>
      </w:r>
      <w:r w:rsidRPr="00417118">
        <w:rPr>
          <w:sz w:val="16"/>
        </w:rPr>
        <w:t xml:space="preserve"> + fullURL +</w:t>
      </w:r>
      <w:r w:rsidRPr="00417118">
        <w:rPr>
          <w:rStyle w:val="character1"/>
          <w:sz w:val="16"/>
        </w:rPr>
        <w:t>"'&gt;Bekræft email&lt;/a&gt;"</w:t>
      </w:r>
      <w:r w:rsidRPr="00417118">
        <w:rPr>
          <w:sz w:val="16"/>
        </w:rPr>
        <w:t>;</w:t>
      </w:r>
    </w:p>
    <w:p w:rsidR="00417118" w:rsidRPr="00417118" w:rsidRDefault="00417118">
      <w:pPr>
        <w:pStyle w:val="HTMLPreformatted"/>
        <w:divId w:val="1762020071"/>
        <w:rPr>
          <w:sz w:val="16"/>
        </w:rPr>
      </w:pPr>
      <w:r w:rsidRPr="00417118">
        <w:rPr>
          <w:rStyle w:val="line-number1"/>
          <w:sz w:val="16"/>
        </w:rPr>
        <w:t>233</w:t>
      </w:r>
      <w:r w:rsidRPr="00417118">
        <w:rPr>
          <w:sz w:val="16"/>
        </w:rPr>
        <w:t xml:space="preserve">                 String email = </w:t>
      </w:r>
      <w:r w:rsidRPr="00417118">
        <w:rPr>
          <w:rStyle w:val="character1"/>
          <w:sz w:val="16"/>
        </w:rPr>
        <w:t>"&lt;a href='mailto:jan.sch.hansen@gmail.com?"</w:t>
      </w:r>
    </w:p>
    <w:p w:rsidR="00417118" w:rsidRPr="00417118" w:rsidRDefault="00417118">
      <w:pPr>
        <w:pStyle w:val="HTMLPreformatted"/>
        <w:divId w:val="1762020071"/>
        <w:rPr>
          <w:sz w:val="16"/>
        </w:rPr>
      </w:pPr>
      <w:r w:rsidRPr="00417118">
        <w:rPr>
          <w:rStyle w:val="line-number1"/>
          <w:sz w:val="16"/>
        </w:rPr>
        <w:t>234</w:t>
      </w:r>
      <w:r w:rsidRPr="00417118">
        <w:rPr>
          <w:sz w:val="16"/>
        </w:rPr>
        <w:t xml:space="preserve">                         + </w:t>
      </w:r>
      <w:r w:rsidRPr="00417118">
        <w:rPr>
          <w:rStyle w:val="character1"/>
          <w:sz w:val="16"/>
        </w:rPr>
        <w:t>"Subject=Spørgsmål til Tegn til tiden'&gt;"</w:t>
      </w:r>
    </w:p>
    <w:p w:rsidR="00417118" w:rsidRPr="00417118" w:rsidRDefault="00417118">
      <w:pPr>
        <w:pStyle w:val="HTMLPreformatted"/>
        <w:divId w:val="1762020071"/>
        <w:rPr>
          <w:sz w:val="16"/>
        </w:rPr>
      </w:pPr>
      <w:r w:rsidRPr="00417118">
        <w:rPr>
          <w:rStyle w:val="line-number1"/>
          <w:sz w:val="16"/>
        </w:rPr>
        <w:t>235</w:t>
      </w:r>
      <w:r w:rsidRPr="00417118">
        <w:rPr>
          <w:sz w:val="16"/>
        </w:rPr>
        <w:t xml:space="preserve">                         + </w:t>
      </w:r>
      <w:r w:rsidRPr="00417118">
        <w:rPr>
          <w:rStyle w:val="character1"/>
          <w:sz w:val="16"/>
        </w:rPr>
        <w:t>"jan.sch.hansen@gmail.com&lt;/a&gt;"</w:t>
      </w:r>
      <w:r w:rsidRPr="00417118">
        <w:rPr>
          <w:sz w:val="16"/>
        </w:rPr>
        <w:t>;</w:t>
      </w:r>
    </w:p>
    <w:p w:rsidR="00417118" w:rsidRPr="00417118" w:rsidRDefault="00417118">
      <w:pPr>
        <w:pStyle w:val="HTMLPreformatted"/>
        <w:divId w:val="1762020071"/>
        <w:rPr>
          <w:sz w:val="16"/>
        </w:rPr>
      </w:pPr>
      <w:r w:rsidRPr="00417118">
        <w:rPr>
          <w:rStyle w:val="line-number1"/>
          <w:sz w:val="16"/>
        </w:rPr>
        <w:t>236</w:t>
      </w:r>
      <w:r w:rsidRPr="00417118">
        <w:rPr>
          <w:sz w:val="16"/>
        </w:rPr>
        <w:t xml:space="preserve">                 StringBuilder mailBody = </w:t>
      </w:r>
      <w:r w:rsidRPr="00417118">
        <w:rPr>
          <w:rStyle w:val="keyword-directive1"/>
          <w:sz w:val="16"/>
        </w:rPr>
        <w:t>new</w:t>
      </w:r>
      <w:r w:rsidRPr="00417118">
        <w:rPr>
          <w:sz w:val="16"/>
        </w:rPr>
        <w:t xml:space="preserve"> StringBuilder();</w:t>
      </w:r>
    </w:p>
    <w:p w:rsidR="00417118" w:rsidRPr="00417118" w:rsidRDefault="00417118">
      <w:pPr>
        <w:pStyle w:val="HTMLPreformatted"/>
        <w:divId w:val="1762020071"/>
        <w:rPr>
          <w:sz w:val="16"/>
        </w:rPr>
      </w:pPr>
      <w:r w:rsidRPr="00417118">
        <w:rPr>
          <w:rStyle w:val="line-number1"/>
          <w:sz w:val="16"/>
        </w:rPr>
        <w:t>237</w:t>
      </w:r>
      <w:r w:rsidRPr="00417118">
        <w:rPr>
          <w:sz w:val="16"/>
        </w:rPr>
        <w:t xml:space="preserve">                 mailBody.append(</w:t>
      </w:r>
      <w:r w:rsidRPr="00417118">
        <w:rPr>
          <w:rStyle w:val="character1"/>
          <w:sz w:val="16"/>
        </w:rPr>
        <w:t>"Velkommen til Tegn til tiden. &lt;br/&gt;&lt;br/&gt;"</w:t>
      </w:r>
      <w:r w:rsidRPr="00417118">
        <w:rPr>
          <w:sz w:val="16"/>
        </w:rPr>
        <w:t>);</w:t>
      </w:r>
    </w:p>
    <w:p w:rsidR="00417118" w:rsidRPr="00417118" w:rsidRDefault="00417118">
      <w:pPr>
        <w:pStyle w:val="HTMLPreformatted"/>
        <w:divId w:val="1762020071"/>
        <w:rPr>
          <w:sz w:val="16"/>
        </w:rPr>
      </w:pPr>
      <w:r w:rsidRPr="00417118">
        <w:rPr>
          <w:rStyle w:val="line-number1"/>
          <w:sz w:val="16"/>
        </w:rPr>
        <w:t>238</w:t>
      </w:r>
      <w:r w:rsidRPr="00417118">
        <w:rPr>
          <w:sz w:val="16"/>
        </w:rPr>
        <w:t xml:space="preserve">                 mailBody.append(</w:t>
      </w:r>
      <w:r w:rsidRPr="00417118">
        <w:rPr>
          <w:rStyle w:val="character1"/>
          <w:sz w:val="16"/>
        </w:rPr>
        <w:t>"Før du kan logge på systemet skal du trykke "</w:t>
      </w:r>
      <w:r w:rsidRPr="00417118">
        <w:rPr>
          <w:sz w:val="16"/>
        </w:rPr>
        <w:t>);</w:t>
      </w:r>
    </w:p>
    <w:p w:rsidR="00417118" w:rsidRPr="00417118" w:rsidRDefault="00417118">
      <w:pPr>
        <w:pStyle w:val="HTMLPreformatted"/>
        <w:divId w:val="1762020071"/>
        <w:rPr>
          <w:sz w:val="16"/>
        </w:rPr>
      </w:pPr>
      <w:r w:rsidRPr="00417118">
        <w:rPr>
          <w:rStyle w:val="line-number1"/>
          <w:sz w:val="16"/>
        </w:rPr>
        <w:t>239</w:t>
      </w:r>
      <w:r w:rsidRPr="00417118">
        <w:rPr>
          <w:sz w:val="16"/>
        </w:rPr>
        <w:t xml:space="preserve">                 mailBody.append(</w:t>
      </w:r>
      <w:r w:rsidRPr="00417118">
        <w:rPr>
          <w:rStyle w:val="character1"/>
          <w:sz w:val="16"/>
        </w:rPr>
        <w:t>"på følgende link, for at bekrærft din mail adresse.&lt;br/&gt;&lt;br/&gt;"</w:t>
      </w:r>
      <w:r w:rsidRPr="00417118">
        <w:rPr>
          <w:sz w:val="16"/>
        </w:rPr>
        <w:t>);</w:t>
      </w:r>
    </w:p>
    <w:p w:rsidR="00417118" w:rsidRPr="00417118" w:rsidRDefault="00417118">
      <w:pPr>
        <w:pStyle w:val="HTMLPreformatted"/>
        <w:divId w:val="1762020071"/>
        <w:rPr>
          <w:sz w:val="16"/>
        </w:rPr>
      </w:pPr>
      <w:r w:rsidRPr="00417118">
        <w:rPr>
          <w:rStyle w:val="line-number1"/>
          <w:sz w:val="16"/>
        </w:rPr>
        <w:t>240</w:t>
      </w:r>
      <w:r w:rsidRPr="00417118">
        <w:rPr>
          <w:sz w:val="16"/>
        </w:rPr>
        <w:t xml:space="preserve">                 mailBody.append(</w:t>
      </w:r>
      <w:r w:rsidRPr="00417118">
        <w:rPr>
          <w:rStyle w:val="character1"/>
          <w:sz w:val="16"/>
        </w:rPr>
        <w:t>"&amp;nbsp;&amp;nbsp;&amp;nbsp;&amp;nbsp;"</w:t>
      </w:r>
      <w:r w:rsidRPr="00417118">
        <w:rPr>
          <w:sz w:val="16"/>
        </w:rPr>
        <w:t>);</w:t>
      </w:r>
    </w:p>
    <w:p w:rsidR="00417118" w:rsidRPr="00417118" w:rsidRDefault="00417118">
      <w:pPr>
        <w:pStyle w:val="HTMLPreformatted"/>
        <w:divId w:val="1762020071"/>
        <w:rPr>
          <w:sz w:val="16"/>
        </w:rPr>
      </w:pPr>
      <w:r w:rsidRPr="00417118">
        <w:rPr>
          <w:rStyle w:val="line-number1"/>
          <w:sz w:val="16"/>
        </w:rPr>
        <w:t>241</w:t>
      </w:r>
      <w:r w:rsidRPr="00417118">
        <w:rPr>
          <w:sz w:val="16"/>
        </w:rPr>
        <w:t xml:space="preserve">                 mailBody.append(link);</w:t>
      </w:r>
    </w:p>
    <w:p w:rsidR="00417118" w:rsidRPr="00417118" w:rsidRDefault="00417118">
      <w:pPr>
        <w:pStyle w:val="HTMLPreformatted"/>
        <w:divId w:val="1762020071"/>
        <w:rPr>
          <w:sz w:val="16"/>
        </w:rPr>
      </w:pPr>
      <w:r w:rsidRPr="00417118">
        <w:rPr>
          <w:rStyle w:val="line-number1"/>
          <w:sz w:val="16"/>
        </w:rPr>
        <w:t>242</w:t>
      </w:r>
      <w:r w:rsidRPr="00417118">
        <w:rPr>
          <w:sz w:val="16"/>
        </w:rPr>
        <w:t xml:space="preserve">                 mailBody.append(</w:t>
      </w:r>
      <w:r w:rsidRPr="00417118">
        <w:rPr>
          <w:rStyle w:val="character1"/>
          <w:sz w:val="16"/>
        </w:rPr>
        <w:t>"&lt;br/&gt;&lt;br/&gt;"</w:t>
      </w:r>
      <w:r w:rsidRPr="00417118">
        <w:rPr>
          <w:sz w:val="16"/>
        </w:rPr>
        <w:t>);</w:t>
      </w:r>
    </w:p>
    <w:p w:rsidR="00417118" w:rsidRPr="00417118" w:rsidRDefault="00417118">
      <w:pPr>
        <w:pStyle w:val="HTMLPreformatted"/>
        <w:divId w:val="1762020071"/>
        <w:rPr>
          <w:sz w:val="16"/>
        </w:rPr>
      </w:pPr>
      <w:r w:rsidRPr="00417118">
        <w:rPr>
          <w:rStyle w:val="line-number1"/>
          <w:sz w:val="16"/>
        </w:rPr>
        <w:t>243</w:t>
      </w:r>
      <w:r w:rsidRPr="00417118">
        <w:rPr>
          <w:sz w:val="16"/>
        </w:rPr>
        <w:t xml:space="preserve">                 mailBody.append(</w:t>
      </w:r>
      <w:r w:rsidRPr="00417118">
        <w:rPr>
          <w:rStyle w:val="character1"/>
          <w:sz w:val="16"/>
        </w:rPr>
        <w:t>"OBS! - Denne mail kan ikke besvares.&lt;br/&gt;"</w:t>
      </w:r>
      <w:r w:rsidRPr="00417118">
        <w:rPr>
          <w:sz w:val="16"/>
        </w:rPr>
        <w:t>);</w:t>
      </w:r>
    </w:p>
    <w:p w:rsidR="00417118" w:rsidRPr="00417118" w:rsidRDefault="00417118">
      <w:pPr>
        <w:pStyle w:val="HTMLPreformatted"/>
        <w:divId w:val="1762020071"/>
        <w:rPr>
          <w:sz w:val="16"/>
        </w:rPr>
      </w:pPr>
      <w:r w:rsidRPr="00417118">
        <w:rPr>
          <w:rStyle w:val="line-number1"/>
          <w:sz w:val="16"/>
        </w:rPr>
        <w:t>244</w:t>
      </w:r>
      <w:r w:rsidRPr="00417118">
        <w:rPr>
          <w:sz w:val="16"/>
        </w:rPr>
        <w:t xml:space="preserve">                 mailBody.append(</w:t>
      </w:r>
      <w:r w:rsidRPr="00417118">
        <w:rPr>
          <w:rStyle w:val="character1"/>
          <w:sz w:val="16"/>
        </w:rPr>
        <w:t>"Eventuelle spørgsmål kan rettes til Jan Scrhøder Hansen på "</w:t>
      </w:r>
      <w:r w:rsidRPr="00417118">
        <w:rPr>
          <w:sz w:val="16"/>
        </w:rPr>
        <w:t>);</w:t>
      </w:r>
    </w:p>
    <w:p w:rsidR="00417118" w:rsidRPr="00417118" w:rsidRDefault="00417118">
      <w:pPr>
        <w:pStyle w:val="HTMLPreformatted"/>
        <w:divId w:val="1762020071"/>
        <w:rPr>
          <w:sz w:val="16"/>
        </w:rPr>
      </w:pPr>
      <w:r w:rsidRPr="00417118">
        <w:rPr>
          <w:rStyle w:val="line-number1"/>
          <w:sz w:val="16"/>
        </w:rPr>
        <w:t>245</w:t>
      </w:r>
      <w:r w:rsidRPr="00417118">
        <w:rPr>
          <w:sz w:val="16"/>
        </w:rPr>
        <w:t xml:space="preserve">                 mailBody.append(</w:t>
      </w:r>
      <w:r w:rsidRPr="00417118">
        <w:rPr>
          <w:rStyle w:val="character1"/>
          <w:sz w:val="16"/>
        </w:rPr>
        <w:t>"e-mail: "</w:t>
      </w:r>
      <w:r w:rsidRPr="00417118">
        <w:rPr>
          <w:sz w:val="16"/>
        </w:rPr>
        <w:t>);</w:t>
      </w:r>
    </w:p>
    <w:p w:rsidR="00417118" w:rsidRPr="00417118" w:rsidRDefault="00417118">
      <w:pPr>
        <w:pStyle w:val="HTMLPreformatted"/>
        <w:divId w:val="1762020071"/>
        <w:rPr>
          <w:sz w:val="16"/>
        </w:rPr>
      </w:pPr>
      <w:r w:rsidRPr="00417118">
        <w:rPr>
          <w:rStyle w:val="line-number1"/>
          <w:sz w:val="16"/>
        </w:rPr>
        <w:t>246</w:t>
      </w:r>
      <w:r w:rsidRPr="00417118">
        <w:rPr>
          <w:sz w:val="16"/>
        </w:rPr>
        <w:t xml:space="preserve">                 mailBody.append(email);</w:t>
      </w:r>
    </w:p>
    <w:p w:rsidR="00417118" w:rsidRPr="00417118" w:rsidRDefault="00417118">
      <w:pPr>
        <w:pStyle w:val="HTMLPreformatted"/>
        <w:divId w:val="1762020071"/>
        <w:rPr>
          <w:sz w:val="16"/>
        </w:rPr>
      </w:pPr>
      <w:r w:rsidRPr="00417118">
        <w:rPr>
          <w:rStyle w:val="line-number1"/>
          <w:sz w:val="16"/>
        </w:rPr>
        <w:t>247</w:t>
      </w:r>
      <w:r w:rsidRPr="00417118">
        <w:rPr>
          <w:sz w:val="16"/>
        </w:rPr>
        <w:t xml:space="preserve">                 mailBody.append(</w:t>
      </w:r>
      <w:r w:rsidRPr="00417118">
        <w:rPr>
          <w:rStyle w:val="character1"/>
          <w:sz w:val="16"/>
        </w:rPr>
        <w:t>"&lt;br/&gt;&lt;br/&gt;"</w:t>
      </w:r>
      <w:r w:rsidRPr="00417118">
        <w:rPr>
          <w:sz w:val="16"/>
        </w:rPr>
        <w:t>);</w:t>
      </w:r>
    </w:p>
    <w:p w:rsidR="00417118" w:rsidRPr="00417118" w:rsidRDefault="00417118">
      <w:pPr>
        <w:pStyle w:val="HTMLPreformatted"/>
        <w:divId w:val="1762020071"/>
        <w:rPr>
          <w:sz w:val="16"/>
        </w:rPr>
      </w:pPr>
      <w:r w:rsidRPr="00417118">
        <w:rPr>
          <w:rStyle w:val="line-number1"/>
          <w:sz w:val="16"/>
        </w:rPr>
        <w:t>248</w:t>
      </w:r>
      <w:r w:rsidRPr="00417118">
        <w:rPr>
          <w:sz w:val="16"/>
        </w:rPr>
        <w:t xml:space="preserve">                 mailBody.append(</w:t>
      </w:r>
      <w:r w:rsidRPr="00417118">
        <w:rPr>
          <w:rStyle w:val="character1"/>
          <w:sz w:val="16"/>
        </w:rPr>
        <w:t>"Med venlig hilsen&lt;br/&gt;"</w:t>
      </w:r>
      <w:r w:rsidRPr="00417118">
        <w:rPr>
          <w:sz w:val="16"/>
        </w:rPr>
        <w:t>);</w:t>
      </w:r>
    </w:p>
    <w:p w:rsidR="00417118" w:rsidRPr="00417118" w:rsidRDefault="00417118">
      <w:pPr>
        <w:pStyle w:val="HTMLPreformatted"/>
        <w:divId w:val="1762020071"/>
        <w:rPr>
          <w:sz w:val="16"/>
        </w:rPr>
      </w:pPr>
      <w:r w:rsidRPr="00417118">
        <w:rPr>
          <w:rStyle w:val="line-number1"/>
          <w:sz w:val="16"/>
        </w:rPr>
        <w:t>249</w:t>
      </w:r>
      <w:r w:rsidRPr="00417118">
        <w:rPr>
          <w:sz w:val="16"/>
        </w:rPr>
        <w:t xml:space="preserve">                 mailBody.append(</w:t>
      </w:r>
      <w:r w:rsidRPr="00417118">
        <w:rPr>
          <w:rStyle w:val="character1"/>
          <w:sz w:val="16"/>
        </w:rPr>
        <w:t>"Tegn til tiden"</w:t>
      </w:r>
      <w:r w:rsidRPr="00417118">
        <w:rPr>
          <w:sz w:val="16"/>
        </w:rPr>
        <w:t>);</w:t>
      </w:r>
    </w:p>
    <w:p w:rsidR="00417118" w:rsidRPr="00417118" w:rsidRDefault="00417118">
      <w:pPr>
        <w:pStyle w:val="HTMLPreformatted"/>
        <w:divId w:val="1762020071"/>
        <w:rPr>
          <w:sz w:val="16"/>
        </w:rPr>
      </w:pPr>
      <w:r w:rsidRPr="00417118">
        <w:rPr>
          <w:rStyle w:val="line-number1"/>
          <w:sz w:val="16"/>
        </w:rPr>
        <w:t>250</w:t>
      </w:r>
      <w:r w:rsidRPr="00417118">
        <w:rPr>
          <w:sz w:val="16"/>
        </w:rPr>
        <w:t xml:space="preserve">                 </w:t>
      </w:r>
      <w:r w:rsidRPr="00417118">
        <w:rPr>
          <w:rStyle w:val="keyword-directive1"/>
          <w:sz w:val="16"/>
        </w:rPr>
        <w:t>return</w:t>
      </w:r>
      <w:r w:rsidRPr="00417118">
        <w:rPr>
          <w:sz w:val="16"/>
        </w:rPr>
        <w:t xml:space="preserve"> mailBody.toString();</w:t>
      </w:r>
    </w:p>
    <w:p w:rsidR="00417118" w:rsidRPr="00417118" w:rsidRDefault="00417118">
      <w:pPr>
        <w:pStyle w:val="HTMLPreformatted"/>
        <w:divId w:val="1762020071"/>
        <w:rPr>
          <w:sz w:val="16"/>
        </w:rPr>
      </w:pPr>
      <w:r w:rsidRPr="00417118">
        <w:rPr>
          <w:rStyle w:val="line-number1"/>
          <w:sz w:val="16"/>
        </w:rPr>
        <w:t>251</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252</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253</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254</w:t>
      </w:r>
      <w:r w:rsidRPr="00417118">
        <w:rPr>
          <w:sz w:val="16"/>
        </w:rPr>
        <w:t xml:space="preserve">         </w:t>
      </w:r>
      <w:r w:rsidRPr="00417118">
        <w:rPr>
          <w:rStyle w:val="comment1"/>
          <w:sz w:val="16"/>
        </w:rPr>
        <w:t>//Add error items</w:t>
      </w:r>
    </w:p>
    <w:p w:rsidR="00417118" w:rsidRPr="00417118" w:rsidRDefault="00417118">
      <w:pPr>
        <w:pStyle w:val="HTMLPreformatted"/>
        <w:divId w:val="1762020071"/>
        <w:rPr>
          <w:sz w:val="16"/>
        </w:rPr>
      </w:pPr>
      <w:r w:rsidRPr="00417118">
        <w:rPr>
          <w:rStyle w:val="line-number1"/>
          <w:sz w:val="16"/>
        </w:rPr>
        <w:t>255</w:t>
      </w:r>
      <w:r w:rsidRPr="00417118">
        <w:rPr>
          <w:sz w:val="16"/>
        </w:rPr>
        <w:t xml:space="preserve">         PropertyModel errorMessageModel =</w:t>
      </w:r>
    </w:p>
    <w:p w:rsidR="00417118" w:rsidRPr="00417118" w:rsidRDefault="00417118">
      <w:pPr>
        <w:pStyle w:val="HTMLPreformatted"/>
        <w:divId w:val="1762020071"/>
        <w:rPr>
          <w:sz w:val="16"/>
        </w:rPr>
      </w:pPr>
      <w:r w:rsidRPr="00417118">
        <w:rPr>
          <w:rStyle w:val="line-number1"/>
          <w:sz w:val="16"/>
        </w:rPr>
        <w:t>256</w:t>
      </w:r>
      <w:r w:rsidRPr="00417118">
        <w:rPr>
          <w:sz w:val="16"/>
        </w:rPr>
        <w:t xml:space="preserve">                 </w:t>
      </w:r>
      <w:r w:rsidRPr="00417118">
        <w:rPr>
          <w:rStyle w:val="keyword-directive1"/>
          <w:sz w:val="16"/>
        </w:rPr>
        <w:t>new</w:t>
      </w:r>
      <w:r w:rsidRPr="00417118">
        <w:rPr>
          <w:sz w:val="16"/>
        </w:rPr>
        <w:t xml:space="preserve"> PropertyModel(</w:t>
      </w:r>
      <w:r w:rsidRPr="00417118">
        <w:rPr>
          <w:rStyle w:val="keyword-directive1"/>
          <w:sz w:val="16"/>
        </w:rPr>
        <w:t>this</w:t>
      </w:r>
      <w:r w:rsidRPr="00417118">
        <w:rPr>
          <w:sz w:val="16"/>
        </w:rPr>
        <w:t xml:space="preserve">, </w:t>
      </w:r>
      <w:r w:rsidRPr="00417118">
        <w:rPr>
          <w:rStyle w:val="character1"/>
          <w:sz w:val="16"/>
        </w:rPr>
        <w:t>"errorMessage"</w:t>
      </w:r>
      <w:r w:rsidRPr="00417118">
        <w:rPr>
          <w:sz w:val="16"/>
        </w:rPr>
        <w:t>);</w:t>
      </w:r>
    </w:p>
    <w:p w:rsidR="00417118" w:rsidRPr="00417118" w:rsidRDefault="00417118">
      <w:pPr>
        <w:pStyle w:val="HTMLPreformatted"/>
        <w:divId w:val="1762020071"/>
        <w:rPr>
          <w:sz w:val="16"/>
        </w:rPr>
      </w:pPr>
      <w:r w:rsidRPr="00417118">
        <w:rPr>
          <w:rStyle w:val="line-number1"/>
          <w:sz w:val="16"/>
        </w:rPr>
        <w:t>257</w:t>
      </w:r>
      <w:r w:rsidRPr="00417118">
        <w:rPr>
          <w:sz w:val="16"/>
        </w:rPr>
        <w:t xml:space="preserve">         borderBodyContainer.add(</w:t>
      </w:r>
      <w:r w:rsidRPr="00417118">
        <w:rPr>
          <w:rStyle w:val="keyword-directive1"/>
          <w:sz w:val="16"/>
        </w:rPr>
        <w:t>new</w:t>
      </w:r>
      <w:r w:rsidRPr="00417118">
        <w:rPr>
          <w:sz w:val="16"/>
        </w:rPr>
        <w:t xml:space="preserve"> Label(</w:t>
      </w:r>
      <w:r w:rsidRPr="00417118">
        <w:rPr>
          <w:rStyle w:val="character1"/>
          <w:sz w:val="16"/>
        </w:rPr>
        <w:t>"error"</w:t>
      </w:r>
      <w:r w:rsidRPr="00417118">
        <w:rPr>
          <w:sz w:val="16"/>
        </w:rPr>
        <w:t>, errorMessageModel));</w:t>
      </w:r>
    </w:p>
    <w:p w:rsidR="00417118" w:rsidRPr="00417118" w:rsidRDefault="00417118">
      <w:pPr>
        <w:pStyle w:val="HTMLPreformatted"/>
        <w:divId w:val="1762020071"/>
        <w:rPr>
          <w:sz w:val="16"/>
        </w:rPr>
      </w:pPr>
      <w:r w:rsidRPr="00417118">
        <w:rPr>
          <w:rStyle w:val="line-number1"/>
          <w:sz w:val="16"/>
        </w:rPr>
        <w:t>258</w:t>
      </w:r>
      <w:r w:rsidRPr="00417118">
        <w:rPr>
          <w:sz w:val="16"/>
        </w:rPr>
        <w:t xml:space="preserve">         errorIconImage.setVisible(</w:t>
      </w:r>
      <w:r w:rsidRPr="00417118">
        <w:rPr>
          <w:rStyle w:val="keyword-directive1"/>
          <w:sz w:val="16"/>
        </w:rPr>
        <w:t>false</w:t>
      </w:r>
      <w:r w:rsidRPr="00417118">
        <w:rPr>
          <w:sz w:val="16"/>
        </w:rPr>
        <w:t>);</w:t>
      </w:r>
    </w:p>
    <w:p w:rsidR="00417118" w:rsidRPr="00417118" w:rsidRDefault="00417118">
      <w:pPr>
        <w:pStyle w:val="HTMLPreformatted"/>
        <w:divId w:val="1762020071"/>
        <w:rPr>
          <w:sz w:val="16"/>
        </w:rPr>
      </w:pPr>
      <w:r w:rsidRPr="00417118">
        <w:rPr>
          <w:rStyle w:val="line-number1"/>
          <w:sz w:val="16"/>
        </w:rPr>
        <w:t>259</w:t>
      </w:r>
      <w:r w:rsidRPr="00417118">
        <w:rPr>
          <w:sz w:val="16"/>
        </w:rPr>
        <w:t xml:space="preserve">         borderBodyContainer.add(errorIconImage);</w:t>
      </w:r>
    </w:p>
    <w:p w:rsidR="00417118" w:rsidRPr="00417118" w:rsidRDefault="00417118">
      <w:pPr>
        <w:pStyle w:val="HTMLPreformatted"/>
        <w:divId w:val="1762020071"/>
        <w:rPr>
          <w:sz w:val="16"/>
        </w:rPr>
      </w:pPr>
      <w:r w:rsidRPr="00417118">
        <w:rPr>
          <w:rStyle w:val="line-number1"/>
          <w:sz w:val="16"/>
        </w:rPr>
        <w:t>260</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261</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262</w:t>
      </w:r>
      <w:r w:rsidRPr="00417118">
        <w:rPr>
          <w:sz w:val="16"/>
        </w:rPr>
        <w:t xml:space="preserve">     </w:t>
      </w:r>
      <w:r w:rsidRPr="00417118">
        <w:rPr>
          <w:rStyle w:val="comment1"/>
          <w:sz w:val="16"/>
        </w:rPr>
        <w:t>/**</w:t>
      </w:r>
    </w:p>
    <w:p w:rsidR="00417118" w:rsidRPr="00417118" w:rsidRDefault="00417118">
      <w:pPr>
        <w:pStyle w:val="HTMLPreformatted"/>
        <w:divId w:val="1762020071"/>
        <w:rPr>
          <w:sz w:val="16"/>
        </w:rPr>
      </w:pPr>
      <w:r w:rsidRPr="00417118">
        <w:rPr>
          <w:rStyle w:val="line-number1"/>
          <w:sz w:val="16"/>
        </w:rPr>
        <w:t>263</w:t>
      </w:r>
      <w:r w:rsidRPr="00417118">
        <w:rPr>
          <w:sz w:val="16"/>
        </w:rPr>
        <w:t xml:space="preserve"> </w:t>
      </w:r>
      <w:r w:rsidRPr="00417118">
        <w:rPr>
          <w:rStyle w:val="comment1"/>
          <w:sz w:val="16"/>
        </w:rPr>
        <w:t xml:space="preserve">     * Set</w:t>
      </w:r>
      <w:r w:rsidRPr="00417118">
        <w:rPr>
          <w:sz w:val="16"/>
        </w:rPr>
        <w:t xml:space="preserve"> </w:t>
      </w:r>
      <w:r w:rsidRPr="00417118">
        <w:rPr>
          <w:rStyle w:val="comment1"/>
          <w:sz w:val="16"/>
        </w:rPr>
        <w:t>error</w:t>
      </w:r>
      <w:r w:rsidRPr="00417118">
        <w:rPr>
          <w:sz w:val="16"/>
        </w:rPr>
        <w:t xml:space="preserve"> </w:t>
      </w:r>
      <w:r w:rsidRPr="00417118">
        <w:rPr>
          <w:rStyle w:val="comment1"/>
          <w:sz w:val="16"/>
        </w:rPr>
        <w:t>message.</w:t>
      </w:r>
    </w:p>
    <w:p w:rsidR="00417118" w:rsidRPr="00417118" w:rsidRDefault="00417118">
      <w:pPr>
        <w:pStyle w:val="HTMLPreformatted"/>
        <w:divId w:val="1762020071"/>
        <w:rPr>
          <w:sz w:val="16"/>
        </w:rPr>
      </w:pPr>
      <w:r w:rsidRPr="00417118">
        <w:rPr>
          <w:rStyle w:val="line-number1"/>
          <w:sz w:val="16"/>
        </w:rPr>
        <w:t>264</w:t>
      </w:r>
      <w:r w:rsidRPr="00417118">
        <w:rPr>
          <w:sz w:val="16"/>
        </w:rPr>
        <w:t xml:space="preserve">      </w:t>
      </w:r>
      <w:r w:rsidRPr="00417118">
        <w:rPr>
          <w:rStyle w:val="comment1"/>
          <w:sz w:val="16"/>
        </w:rPr>
        <w:t>*/</w:t>
      </w:r>
    </w:p>
    <w:p w:rsidR="00417118" w:rsidRPr="00417118" w:rsidRDefault="00417118">
      <w:pPr>
        <w:pStyle w:val="HTMLPreformatted"/>
        <w:divId w:val="1762020071"/>
        <w:rPr>
          <w:sz w:val="16"/>
        </w:rPr>
      </w:pPr>
      <w:r w:rsidRPr="00417118">
        <w:rPr>
          <w:rStyle w:val="line-number1"/>
          <w:sz w:val="16"/>
        </w:rPr>
        <w:t>265</w:t>
      </w:r>
      <w:r w:rsidRPr="00417118">
        <w:rPr>
          <w:sz w:val="16"/>
        </w:rPr>
        <w:t xml:space="preserve">     </w:t>
      </w:r>
      <w:r w:rsidRPr="00417118">
        <w:rPr>
          <w:rStyle w:val="keyword-directive1"/>
          <w:sz w:val="16"/>
        </w:rPr>
        <w:t>public</w:t>
      </w:r>
      <w:r w:rsidRPr="00417118">
        <w:rPr>
          <w:sz w:val="16"/>
        </w:rPr>
        <w:t xml:space="preserve"> </w:t>
      </w:r>
      <w:r w:rsidRPr="00417118">
        <w:rPr>
          <w:rStyle w:val="keyword-directive1"/>
          <w:sz w:val="16"/>
        </w:rPr>
        <w:t>void</w:t>
      </w:r>
      <w:r w:rsidRPr="00417118">
        <w:rPr>
          <w:sz w:val="16"/>
        </w:rPr>
        <w:t xml:space="preserve"> setErrorMessage(String errorMessage) {</w:t>
      </w:r>
    </w:p>
    <w:p w:rsidR="00417118" w:rsidRPr="00417118" w:rsidRDefault="00417118">
      <w:pPr>
        <w:pStyle w:val="HTMLPreformatted"/>
        <w:divId w:val="1762020071"/>
        <w:rPr>
          <w:sz w:val="16"/>
        </w:rPr>
      </w:pPr>
      <w:r w:rsidRPr="00417118">
        <w:rPr>
          <w:rStyle w:val="line-number1"/>
          <w:sz w:val="16"/>
        </w:rPr>
        <w:t>266</w:t>
      </w:r>
      <w:r w:rsidRPr="00417118">
        <w:rPr>
          <w:sz w:val="16"/>
        </w:rPr>
        <w:t xml:space="preserve">         </w:t>
      </w:r>
      <w:r w:rsidRPr="00417118">
        <w:rPr>
          <w:rStyle w:val="keyword-directive1"/>
          <w:sz w:val="16"/>
        </w:rPr>
        <w:t>this</w:t>
      </w:r>
      <w:r w:rsidRPr="00417118">
        <w:rPr>
          <w:sz w:val="16"/>
        </w:rPr>
        <w:t>.errorMessage = errorMessage;</w:t>
      </w:r>
    </w:p>
    <w:p w:rsidR="00417118" w:rsidRPr="00417118" w:rsidRDefault="00417118">
      <w:pPr>
        <w:pStyle w:val="HTMLPreformatted"/>
        <w:divId w:val="1762020071"/>
        <w:rPr>
          <w:sz w:val="16"/>
        </w:rPr>
      </w:pPr>
      <w:r w:rsidRPr="00417118">
        <w:rPr>
          <w:rStyle w:val="line-number1"/>
          <w:sz w:val="16"/>
        </w:rPr>
        <w:t>267</w:t>
      </w:r>
      <w:r w:rsidRPr="00417118">
        <w:rPr>
          <w:sz w:val="16"/>
        </w:rPr>
        <w:t xml:space="preserve">         errorIconImage.setVisible(</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268</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269</w:t>
      </w:r>
      <w:r w:rsidRPr="00417118">
        <w:rPr>
          <w:sz w:val="16"/>
        </w:rPr>
        <w:t xml:space="preserve"> }</w:t>
      </w:r>
    </w:p>
    <w:p w:rsidR="00417118" w:rsidRDefault="00417118">
      <w:pPr>
        <w:rPr>
          <w:rStyle w:val="line-number1"/>
          <w:rFonts w:ascii="Monospaced" w:eastAsiaTheme="minorEastAsia" w:hAnsi="Monospaced" w:cs="Courier New"/>
          <w:color w:val="000000"/>
          <w:sz w:val="16"/>
          <w:szCs w:val="20"/>
          <w:lang w:val="da-DK" w:eastAsia="da-DK" w:bidi="ar-SA"/>
        </w:rPr>
      </w:pPr>
      <w:r>
        <w:rPr>
          <w:rStyle w:val="line-number1"/>
          <w:sz w:val="16"/>
        </w:rPr>
        <w:br w:type="page"/>
      </w:r>
    </w:p>
    <w:p w:rsidR="00417118" w:rsidRDefault="00417118">
      <w:pPr>
        <w:rPr>
          <w:noProof/>
          <w:lang w:eastAsia="da-DK" w:bidi="ar-SA"/>
        </w:rPr>
      </w:pPr>
      <w:r w:rsidRPr="00417118">
        <w:rPr>
          <w:noProof/>
          <w:sz w:val="16"/>
          <w:lang w:eastAsia="da-DK" w:bidi="ar-SA"/>
        </w:rPr>
        <w:lastRenderedPageBreak/>
        <w:fldChar w:fldCharType="end"/>
      </w:r>
      <w:r w:rsidR="008F0C19">
        <w:rPr>
          <w:noProof/>
          <w:lang w:eastAsia="da-DK" w:bidi="ar-SA"/>
        </w:rPr>
        <w:t>Filen: EmailVerified.html</w:t>
      </w:r>
    </w:p>
    <w:p w:rsidR="00417118" w:rsidRDefault="00417118">
      <w:pPr>
        <w:rPr>
          <w:noProof/>
          <w:lang w:eastAsia="da-DK" w:bidi="ar-SA"/>
        </w:rPr>
      </w:pPr>
    </w:p>
    <w:p w:rsidR="008F0C19" w:rsidRPr="008F0C19" w:rsidRDefault="008F0C19" w:rsidP="008F0C19">
      <w:pPr>
        <w:divId w:val="1325090003"/>
        <w:rPr>
          <w:sz w:val="16"/>
        </w:rPr>
      </w:pPr>
      <w:r w:rsidRPr="008F0C19">
        <w:rPr>
          <w:noProof/>
          <w:sz w:val="16"/>
          <w:lang w:eastAsia="da-DK" w:bidi="ar-SA"/>
        </w:rPr>
        <w:fldChar w:fldCharType="begin"/>
      </w:r>
      <w:r w:rsidRPr="008F0C19">
        <w:rPr>
          <w:noProof/>
          <w:sz w:val="16"/>
          <w:lang w:eastAsia="da-DK" w:bidi="ar-SA"/>
        </w:rPr>
        <w:instrText xml:space="preserve"> INCLUDETEXT "C:\\GoogleCode\\user-driven-sign-language-dictionary\\Analysis and design\\CodeInHtml\\_EmailVerified.html" \c HTML </w:instrText>
      </w:r>
      <w:r>
        <w:rPr>
          <w:noProof/>
          <w:sz w:val="16"/>
          <w:lang w:eastAsia="da-DK" w:bidi="ar-SA"/>
        </w:rPr>
        <w:instrText xml:space="preserve"> \* MERGEFORMAT </w:instrText>
      </w:r>
      <w:r w:rsidRPr="008F0C19">
        <w:rPr>
          <w:noProof/>
          <w:sz w:val="16"/>
          <w:lang w:eastAsia="da-DK" w:bidi="ar-SA"/>
        </w:rPr>
        <w:fldChar w:fldCharType="separate"/>
      </w:r>
      <w:r w:rsidRPr="008F0C19">
        <w:rPr>
          <w:rStyle w:val="line-number1"/>
          <w:sz w:val="16"/>
        </w:rPr>
        <w:t xml:space="preserve"> 1</w:t>
      </w:r>
      <w:r w:rsidRPr="008F0C19">
        <w:rPr>
          <w:sz w:val="16"/>
        </w:rPr>
        <w:t xml:space="preserve"> &lt;?xml version="1.0" encoding="UTF-8"?&gt;</w:t>
      </w:r>
    </w:p>
    <w:p w:rsidR="008F0C19" w:rsidRPr="008F0C19" w:rsidRDefault="008F0C19">
      <w:pPr>
        <w:pStyle w:val="HTMLPreformatted"/>
        <w:divId w:val="1325090003"/>
        <w:rPr>
          <w:sz w:val="16"/>
        </w:rPr>
      </w:pPr>
      <w:r w:rsidRPr="008F0C19">
        <w:rPr>
          <w:rStyle w:val="line-number1"/>
          <w:sz w:val="16"/>
        </w:rPr>
        <w:t xml:space="preserve"> 2</w:t>
      </w:r>
      <w:r w:rsidRPr="008F0C19">
        <w:rPr>
          <w:sz w:val="16"/>
        </w:rPr>
        <w:t xml:space="preserve"> </w:t>
      </w:r>
      <w:r w:rsidRPr="008F0C19">
        <w:rPr>
          <w:rStyle w:val="sgml-declaration1"/>
          <w:sz w:val="16"/>
        </w:rPr>
        <w:t>&lt;!DOCTYPE</w:t>
      </w:r>
      <w:r w:rsidRPr="008F0C19">
        <w:rPr>
          <w:sz w:val="16"/>
        </w:rPr>
        <w:t xml:space="preserve"> </w:t>
      </w:r>
      <w:r w:rsidRPr="008F0C19">
        <w:rPr>
          <w:rStyle w:val="sgml-declaration1"/>
          <w:sz w:val="16"/>
        </w:rPr>
        <w:t>html</w:t>
      </w:r>
      <w:r w:rsidRPr="008F0C19">
        <w:rPr>
          <w:sz w:val="16"/>
        </w:rPr>
        <w:t xml:space="preserve"> </w:t>
      </w:r>
      <w:r w:rsidRPr="008F0C19">
        <w:rPr>
          <w:rStyle w:val="sgml-declaration1"/>
          <w:sz w:val="16"/>
        </w:rPr>
        <w:t>PUBLIC</w:t>
      </w:r>
      <w:r w:rsidRPr="008F0C19">
        <w:rPr>
          <w:sz w:val="16"/>
        </w:rPr>
        <w:t xml:space="preserve"> </w:t>
      </w:r>
      <w:r w:rsidRPr="008F0C19">
        <w:rPr>
          <w:rStyle w:val="sgml-declaration1"/>
          <w:sz w:val="16"/>
        </w:rPr>
        <w:t>"-//W3C//DTD</w:t>
      </w:r>
      <w:r w:rsidRPr="008F0C19">
        <w:rPr>
          <w:sz w:val="16"/>
        </w:rPr>
        <w:t xml:space="preserve"> </w:t>
      </w:r>
      <w:r w:rsidRPr="008F0C19">
        <w:rPr>
          <w:rStyle w:val="sgml-declaration1"/>
          <w:sz w:val="16"/>
        </w:rPr>
        <w:t>XHTML</w:t>
      </w:r>
      <w:r w:rsidRPr="008F0C19">
        <w:rPr>
          <w:sz w:val="16"/>
        </w:rPr>
        <w:t xml:space="preserve"> </w:t>
      </w:r>
      <w:r w:rsidRPr="008F0C19">
        <w:rPr>
          <w:rStyle w:val="sgml-declaration1"/>
          <w:sz w:val="16"/>
        </w:rPr>
        <w:t>1.0</w:t>
      </w:r>
      <w:r w:rsidRPr="008F0C19">
        <w:rPr>
          <w:sz w:val="16"/>
        </w:rPr>
        <w:t xml:space="preserve"> </w:t>
      </w:r>
      <w:r w:rsidRPr="008F0C19">
        <w:rPr>
          <w:rStyle w:val="sgml-declaration1"/>
          <w:sz w:val="16"/>
        </w:rPr>
        <w:t>Transitional//EN"</w:t>
      </w:r>
      <w:r w:rsidRPr="008F0C19">
        <w:rPr>
          <w:sz w:val="16"/>
        </w:rPr>
        <w:t xml:space="preserve"> </w:t>
      </w:r>
      <w:r w:rsidRPr="008F0C19">
        <w:rPr>
          <w:rStyle w:val="sgml-declaration1"/>
          <w:sz w:val="16"/>
        </w:rPr>
        <w:t>"http://www.w3.org/TR/xhtml1/DTD/xhtml1-transitional.dtd"&gt;</w:t>
      </w:r>
    </w:p>
    <w:p w:rsidR="008F0C19" w:rsidRPr="008F0C19" w:rsidRDefault="008F0C19">
      <w:pPr>
        <w:pStyle w:val="HTMLPreformatted"/>
        <w:divId w:val="1325090003"/>
        <w:rPr>
          <w:sz w:val="16"/>
        </w:rPr>
      </w:pPr>
      <w:r w:rsidRPr="008F0C19">
        <w:rPr>
          <w:rStyle w:val="line-number1"/>
          <w:sz w:val="16"/>
        </w:rPr>
        <w:t xml:space="preserve"> 3</w:t>
      </w:r>
      <w:r w:rsidRPr="008F0C19">
        <w:rPr>
          <w:sz w:val="16"/>
        </w:rPr>
        <w:t xml:space="preserve"> </w:t>
      </w:r>
      <w:r w:rsidRPr="008F0C19">
        <w:rPr>
          <w:rStyle w:val="tag1"/>
          <w:sz w:val="16"/>
        </w:rPr>
        <w:t>&lt;html</w:t>
      </w:r>
      <w:r w:rsidRPr="008F0C19">
        <w:rPr>
          <w:sz w:val="16"/>
        </w:rPr>
        <w:t xml:space="preserve"> </w:t>
      </w:r>
      <w:r w:rsidRPr="008F0C19">
        <w:rPr>
          <w:rStyle w:val="argument1"/>
          <w:sz w:val="16"/>
        </w:rPr>
        <w:t>xmlns:wicket=</w:t>
      </w:r>
      <w:r w:rsidRPr="008F0C19">
        <w:rPr>
          <w:rStyle w:val="value1"/>
          <w:sz w:val="16"/>
        </w:rPr>
        <w:t>"http://wicket.apache.org"</w:t>
      </w:r>
      <w:r w:rsidRPr="008F0C19">
        <w:rPr>
          <w:rStyle w:val="tag1"/>
          <w:sz w:val="16"/>
        </w:rPr>
        <w:t>&gt;</w:t>
      </w:r>
    </w:p>
    <w:p w:rsidR="008F0C19" w:rsidRPr="008F0C19" w:rsidRDefault="008F0C19">
      <w:pPr>
        <w:pStyle w:val="HTMLPreformatted"/>
        <w:divId w:val="1325090003"/>
        <w:rPr>
          <w:sz w:val="16"/>
        </w:rPr>
      </w:pPr>
      <w:r w:rsidRPr="008F0C19">
        <w:rPr>
          <w:rStyle w:val="line-number1"/>
          <w:sz w:val="16"/>
        </w:rPr>
        <w:t xml:space="preserve"> 4</w:t>
      </w:r>
      <w:r w:rsidRPr="008F0C19">
        <w:rPr>
          <w:sz w:val="16"/>
        </w:rPr>
        <w:t xml:space="preserve"> </w:t>
      </w:r>
      <w:r w:rsidRPr="008F0C19">
        <w:rPr>
          <w:rStyle w:val="tag1"/>
          <w:sz w:val="16"/>
        </w:rPr>
        <w:t>&lt;head&gt;</w:t>
      </w:r>
    </w:p>
    <w:p w:rsidR="008F0C19" w:rsidRPr="008F0C19" w:rsidRDefault="008F0C19">
      <w:pPr>
        <w:pStyle w:val="HTMLPreformatted"/>
        <w:divId w:val="1325090003"/>
        <w:rPr>
          <w:sz w:val="16"/>
        </w:rPr>
      </w:pPr>
      <w:r w:rsidRPr="008F0C19">
        <w:rPr>
          <w:rStyle w:val="line-number1"/>
          <w:sz w:val="16"/>
        </w:rPr>
        <w:t xml:space="preserve"> 5</w:t>
      </w:r>
      <w:r w:rsidRPr="008F0C19">
        <w:rPr>
          <w:sz w:val="16"/>
        </w:rPr>
        <w:t xml:space="preserve">     </w:t>
      </w:r>
      <w:r w:rsidRPr="008F0C19">
        <w:rPr>
          <w:rStyle w:val="tag1"/>
          <w:sz w:val="16"/>
        </w:rPr>
        <w:t>&lt;meta</w:t>
      </w:r>
      <w:r w:rsidRPr="008F0C19">
        <w:rPr>
          <w:sz w:val="16"/>
        </w:rPr>
        <w:t xml:space="preserve"> </w:t>
      </w:r>
      <w:r w:rsidRPr="008F0C19">
        <w:rPr>
          <w:rStyle w:val="argument1"/>
          <w:sz w:val="16"/>
        </w:rPr>
        <w:t>http-equiv=</w:t>
      </w:r>
      <w:r w:rsidRPr="008F0C19">
        <w:rPr>
          <w:rStyle w:val="value1"/>
          <w:sz w:val="16"/>
        </w:rPr>
        <w:t>"Content-Type"</w:t>
      </w:r>
      <w:r w:rsidRPr="008F0C19">
        <w:rPr>
          <w:sz w:val="16"/>
        </w:rPr>
        <w:t xml:space="preserve"> </w:t>
      </w:r>
      <w:r w:rsidRPr="008F0C19">
        <w:rPr>
          <w:rStyle w:val="argument1"/>
          <w:sz w:val="16"/>
        </w:rPr>
        <w:t>content=</w:t>
      </w:r>
      <w:r w:rsidRPr="008F0C19">
        <w:rPr>
          <w:rStyle w:val="value1"/>
          <w:sz w:val="16"/>
        </w:rPr>
        <w:t>"text/html; charset=UTF-8"</w:t>
      </w:r>
      <w:r w:rsidRPr="008F0C19">
        <w:rPr>
          <w:rStyle w:val="tag1"/>
          <w:sz w:val="16"/>
        </w:rPr>
        <w:t>/&gt;</w:t>
      </w:r>
    </w:p>
    <w:p w:rsidR="008F0C19" w:rsidRPr="008F0C19" w:rsidRDefault="008F0C19">
      <w:pPr>
        <w:pStyle w:val="HTMLPreformatted"/>
        <w:divId w:val="1325090003"/>
        <w:rPr>
          <w:sz w:val="16"/>
        </w:rPr>
      </w:pPr>
      <w:r w:rsidRPr="008F0C19">
        <w:rPr>
          <w:rStyle w:val="line-number1"/>
          <w:sz w:val="16"/>
        </w:rPr>
        <w:t xml:space="preserve"> 6</w:t>
      </w:r>
      <w:r w:rsidRPr="008F0C19">
        <w:rPr>
          <w:sz w:val="16"/>
        </w:rPr>
        <w:t xml:space="preserve">     </w:t>
      </w:r>
      <w:r w:rsidRPr="008F0C19">
        <w:rPr>
          <w:rStyle w:val="tag1"/>
          <w:sz w:val="16"/>
        </w:rPr>
        <w:t>&lt;link</w:t>
      </w:r>
      <w:r w:rsidRPr="008F0C19">
        <w:rPr>
          <w:sz w:val="16"/>
        </w:rPr>
        <w:t xml:space="preserve"> </w:t>
      </w:r>
      <w:r w:rsidRPr="008F0C19">
        <w:rPr>
          <w:rStyle w:val="argument1"/>
          <w:sz w:val="16"/>
        </w:rPr>
        <w:t>rel=</w:t>
      </w:r>
      <w:r w:rsidRPr="008F0C19">
        <w:rPr>
          <w:rStyle w:val="value1"/>
          <w:sz w:val="16"/>
        </w:rPr>
        <w:t>"stylesheet"</w:t>
      </w:r>
      <w:r w:rsidRPr="008F0C19">
        <w:rPr>
          <w:sz w:val="16"/>
        </w:rPr>
        <w:t xml:space="preserve"> </w:t>
      </w:r>
      <w:r w:rsidRPr="008F0C19">
        <w:rPr>
          <w:rStyle w:val="argument1"/>
          <w:sz w:val="16"/>
        </w:rPr>
        <w:t>type=</w:t>
      </w:r>
      <w:r w:rsidRPr="008F0C19">
        <w:rPr>
          <w:rStyle w:val="value1"/>
          <w:sz w:val="16"/>
        </w:rPr>
        <w:t>"text/css"</w:t>
      </w:r>
      <w:r w:rsidRPr="008F0C19">
        <w:rPr>
          <w:sz w:val="16"/>
        </w:rPr>
        <w:t xml:space="preserve"> </w:t>
      </w:r>
      <w:r w:rsidRPr="008F0C19">
        <w:rPr>
          <w:rStyle w:val="argument1"/>
          <w:sz w:val="16"/>
        </w:rPr>
        <w:t>href=</w:t>
      </w:r>
      <w:r w:rsidRPr="008F0C19">
        <w:rPr>
          <w:rStyle w:val="value1"/>
          <w:sz w:val="16"/>
        </w:rPr>
        <w:t>"style.css"</w:t>
      </w:r>
      <w:r w:rsidRPr="008F0C19">
        <w:rPr>
          <w:rStyle w:val="tag1"/>
          <w:sz w:val="16"/>
        </w:rPr>
        <w:t>/&gt;</w:t>
      </w:r>
    </w:p>
    <w:p w:rsidR="008F0C19" w:rsidRPr="008F0C19" w:rsidRDefault="008F0C19">
      <w:pPr>
        <w:pStyle w:val="HTMLPreformatted"/>
        <w:divId w:val="1325090003"/>
        <w:rPr>
          <w:sz w:val="16"/>
        </w:rPr>
      </w:pPr>
      <w:r w:rsidRPr="008F0C19">
        <w:rPr>
          <w:rStyle w:val="line-number1"/>
          <w:sz w:val="16"/>
        </w:rPr>
        <w:t xml:space="preserve"> 7</w:t>
      </w:r>
      <w:r w:rsidRPr="008F0C19">
        <w:rPr>
          <w:sz w:val="16"/>
        </w:rPr>
        <w:t xml:space="preserve"> </w:t>
      </w:r>
      <w:r w:rsidRPr="008F0C19">
        <w:rPr>
          <w:rStyle w:val="tag1"/>
          <w:sz w:val="16"/>
        </w:rPr>
        <w:t>&lt;/head&gt;</w:t>
      </w:r>
    </w:p>
    <w:p w:rsidR="008F0C19" w:rsidRPr="008F0C19" w:rsidRDefault="008F0C19">
      <w:pPr>
        <w:pStyle w:val="HTMLPreformatted"/>
        <w:divId w:val="1325090003"/>
        <w:rPr>
          <w:sz w:val="16"/>
        </w:rPr>
      </w:pPr>
      <w:r w:rsidRPr="008F0C19">
        <w:rPr>
          <w:rStyle w:val="line-number1"/>
          <w:sz w:val="16"/>
        </w:rPr>
        <w:t xml:space="preserve"> 8</w:t>
      </w:r>
      <w:r w:rsidRPr="008F0C19">
        <w:rPr>
          <w:sz w:val="16"/>
        </w:rPr>
        <w:t xml:space="preserve"> </w:t>
      </w:r>
      <w:r w:rsidRPr="008F0C19">
        <w:rPr>
          <w:rStyle w:val="tag1"/>
          <w:sz w:val="16"/>
        </w:rPr>
        <w:t>&lt;body&gt;</w:t>
      </w:r>
    </w:p>
    <w:p w:rsidR="008F0C19" w:rsidRPr="008F0C19" w:rsidRDefault="008F0C19">
      <w:pPr>
        <w:pStyle w:val="HTMLPreformatted"/>
        <w:divId w:val="1325090003"/>
        <w:rPr>
          <w:sz w:val="16"/>
        </w:rPr>
      </w:pPr>
      <w:r w:rsidRPr="008F0C19">
        <w:rPr>
          <w:rStyle w:val="line-number1"/>
          <w:sz w:val="16"/>
        </w:rPr>
        <w:t xml:space="preserve"> 9</w:t>
      </w:r>
      <w:r w:rsidRPr="008F0C19">
        <w:rPr>
          <w:sz w:val="16"/>
        </w:rPr>
        <w:t xml:space="preserve"> </w:t>
      </w:r>
      <w:r w:rsidRPr="008F0C19">
        <w:rPr>
          <w:rStyle w:val="tag1"/>
          <w:sz w:val="16"/>
        </w:rPr>
        <w:t>&lt;wicket:extend&gt;</w:t>
      </w:r>
      <w:r w:rsidRPr="008F0C19">
        <w:rPr>
          <w:sz w:val="16"/>
        </w:rPr>
        <w:t xml:space="preserve"> </w:t>
      </w:r>
    </w:p>
    <w:p w:rsidR="008F0C19" w:rsidRPr="008F0C19" w:rsidRDefault="008F0C19">
      <w:pPr>
        <w:pStyle w:val="HTMLPreformatted"/>
        <w:divId w:val="1325090003"/>
        <w:rPr>
          <w:sz w:val="16"/>
        </w:rPr>
      </w:pPr>
      <w:r w:rsidRPr="008F0C19">
        <w:rPr>
          <w:rStyle w:val="line-number1"/>
          <w:sz w:val="16"/>
        </w:rPr>
        <w:t>10</w:t>
      </w:r>
      <w:r w:rsidRPr="008F0C19">
        <w:rPr>
          <w:sz w:val="16"/>
        </w:rPr>
        <w:t xml:space="preserve"> </w:t>
      </w:r>
      <w:r w:rsidRPr="008F0C19">
        <w:rPr>
          <w:rStyle w:val="tag1"/>
          <w:sz w:val="16"/>
        </w:rPr>
        <w:t>&lt;span</w:t>
      </w:r>
      <w:r w:rsidRPr="008F0C19">
        <w:rPr>
          <w:sz w:val="16"/>
        </w:rPr>
        <w:t xml:space="preserve"> </w:t>
      </w:r>
      <w:r w:rsidRPr="008F0C19">
        <w:rPr>
          <w:rStyle w:val="argument1"/>
          <w:sz w:val="16"/>
        </w:rPr>
        <w:t>wicket:id</w:t>
      </w:r>
      <w:r w:rsidRPr="008F0C19">
        <w:rPr>
          <w:sz w:val="16"/>
        </w:rPr>
        <w:t xml:space="preserve"> </w:t>
      </w:r>
      <w:r w:rsidRPr="008F0C19">
        <w:rPr>
          <w:rStyle w:val="argument1"/>
          <w:sz w:val="16"/>
        </w:rPr>
        <w:t>=</w:t>
      </w:r>
      <w:r w:rsidRPr="008F0C19">
        <w:rPr>
          <w:sz w:val="16"/>
        </w:rPr>
        <w:t xml:space="preserve"> </w:t>
      </w:r>
      <w:r w:rsidRPr="008F0C19">
        <w:rPr>
          <w:rStyle w:val="value1"/>
          <w:sz w:val="16"/>
        </w:rPr>
        <w:t>"mainNavigation"</w:t>
      </w:r>
      <w:r w:rsidRPr="008F0C19">
        <w:rPr>
          <w:rStyle w:val="tag1"/>
          <w:sz w:val="16"/>
        </w:rPr>
        <w:t>&gt;</w:t>
      </w:r>
    </w:p>
    <w:p w:rsidR="008F0C19" w:rsidRPr="008F0C19" w:rsidRDefault="008F0C19">
      <w:pPr>
        <w:pStyle w:val="HTMLPreformatted"/>
        <w:divId w:val="1325090003"/>
        <w:rPr>
          <w:sz w:val="16"/>
        </w:rPr>
      </w:pPr>
      <w:r w:rsidRPr="008F0C19">
        <w:rPr>
          <w:rStyle w:val="line-number1"/>
          <w:sz w:val="16"/>
        </w:rPr>
        <w:t>11</w:t>
      </w:r>
      <w:r w:rsidRPr="008F0C19">
        <w:rPr>
          <w:sz w:val="16"/>
        </w:rPr>
        <w:t xml:space="preserve">     </w:t>
      </w:r>
      <w:r w:rsidRPr="008F0C19">
        <w:rPr>
          <w:rStyle w:val="tag1"/>
          <w:sz w:val="16"/>
        </w:rPr>
        <w:t>&lt;div</w:t>
      </w:r>
      <w:r w:rsidRPr="008F0C19">
        <w:rPr>
          <w:sz w:val="16"/>
        </w:rPr>
        <w:t xml:space="preserve"> </w:t>
      </w:r>
      <w:r w:rsidRPr="008F0C19">
        <w:rPr>
          <w:rStyle w:val="argument1"/>
          <w:sz w:val="16"/>
        </w:rPr>
        <w:t>style=</w:t>
      </w:r>
      <w:r w:rsidRPr="008F0C19">
        <w:rPr>
          <w:rStyle w:val="value1"/>
          <w:sz w:val="16"/>
        </w:rPr>
        <w:t>"</w:t>
      </w:r>
      <w:r w:rsidRPr="008F0C19">
        <w:rPr>
          <w:sz w:val="16"/>
        </w:rPr>
        <w:t>width: 450px</w:t>
      </w:r>
      <w:r w:rsidRPr="008F0C19">
        <w:rPr>
          <w:rStyle w:val="value1"/>
          <w:sz w:val="16"/>
        </w:rPr>
        <w:t>"</w:t>
      </w:r>
      <w:r w:rsidRPr="008F0C19">
        <w:rPr>
          <w:rStyle w:val="tag1"/>
          <w:sz w:val="16"/>
        </w:rPr>
        <w:t>&gt;</w:t>
      </w:r>
    </w:p>
    <w:p w:rsidR="008F0C19" w:rsidRPr="008F0C19" w:rsidRDefault="008F0C19">
      <w:pPr>
        <w:pStyle w:val="HTMLPreformatted"/>
        <w:divId w:val="1325090003"/>
        <w:rPr>
          <w:sz w:val="16"/>
        </w:rPr>
      </w:pPr>
      <w:r w:rsidRPr="008F0C19">
        <w:rPr>
          <w:rStyle w:val="line-number1"/>
          <w:sz w:val="16"/>
        </w:rPr>
        <w:t>12</w:t>
      </w:r>
      <w:r w:rsidRPr="008F0C19">
        <w:rPr>
          <w:sz w:val="16"/>
        </w:rPr>
        <w:t xml:space="preserve">         </w:t>
      </w:r>
      <w:r w:rsidRPr="008F0C19">
        <w:rPr>
          <w:rStyle w:val="tag1"/>
          <w:sz w:val="16"/>
        </w:rPr>
        <w:t>&lt;h2&gt;</w:t>
      </w:r>
      <w:r w:rsidRPr="008F0C19">
        <w:rPr>
          <w:sz w:val="16"/>
        </w:rPr>
        <w:t>E-mail verificeret</w:t>
      </w:r>
      <w:r w:rsidRPr="008F0C19">
        <w:rPr>
          <w:rStyle w:val="tag1"/>
          <w:sz w:val="16"/>
        </w:rPr>
        <w:t>&lt;/h2&gt;</w:t>
      </w:r>
    </w:p>
    <w:p w:rsidR="008F0C19" w:rsidRPr="008F0C19" w:rsidRDefault="008F0C19">
      <w:pPr>
        <w:pStyle w:val="HTMLPreformatted"/>
        <w:divId w:val="1325090003"/>
        <w:rPr>
          <w:sz w:val="16"/>
        </w:rPr>
      </w:pPr>
      <w:r w:rsidRPr="008F0C19">
        <w:rPr>
          <w:rStyle w:val="line-number1"/>
          <w:sz w:val="16"/>
        </w:rPr>
        <w:t>13</w:t>
      </w:r>
      <w:r w:rsidRPr="008F0C19">
        <w:rPr>
          <w:sz w:val="16"/>
        </w:rPr>
        <w:t xml:space="preserve">         </w:t>
      </w:r>
      <w:r w:rsidRPr="008F0C19">
        <w:rPr>
          <w:rStyle w:val="tag1"/>
          <w:sz w:val="16"/>
        </w:rPr>
        <w:t>&lt;p&gt;</w:t>
      </w:r>
      <w:r w:rsidRPr="008F0C19">
        <w:rPr>
          <w:sz w:val="16"/>
        </w:rPr>
        <w:t>Velkommen til Tegn til tiden. Din e-mail adress er nu godkendt.</w:t>
      </w:r>
    </w:p>
    <w:p w:rsidR="008F0C19" w:rsidRPr="008F0C19" w:rsidRDefault="008F0C19">
      <w:pPr>
        <w:pStyle w:val="HTMLPreformatted"/>
        <w:divId w:val="1325090003"/>
        <w:rPr>
          <w:sz w:val="16"/>
        </w:rPr>
      </w:pPr>
      <w:r w:rsidRPr="008F0C19">
        <w:rPr>
          <w:rStyle w:val="line-number1"/>
          <w:sz w:val="16"/>
        </w:rPr>
        <w:t>14</w:t>
      </w:r>
      <w:r w:rsidRPr="008F0C19">
        <w:rPr>
          <w:sz w:val="16"/>
        </w:rPr>
        <w:t xml:space="preserve">             Og du kan nu logge på systemet</w:t>
      </w:r>
      <w:r w:rsidRPr="008F0C19">
        <w:rPr>
          <w:rStyle w:val="tag1"/>
          <w:sz w:val="16"/>
        </w:rPr>
        <w:t>&lt;/p&gt;</w:t>
      </w:r>
    </w:p>
    <w:p w:rsidR="008F0C19" w:rsidRPr="008F0C19" w:rsidRDefault="008F0C19">
      <w:pPr>
        <w:pStyle w:val="HTMLPreformatted"/>
        <w:divId w:val="1325090003"/>
        <w:rPr>
          <w:sz w:val="16"/>
        </w:rPr>
      </w:pPr>
      <w:r w:rsidRPr="008F0C19">
        <w:rPr>
          <w:rStyle w:val="line-number1"/>
          <w:sz w:val="16"/>
        </w:rPr>
        <w:t>15</w:t>
      </w:r>
      <w:r w:rsidRPr="008F0C19">
        <w:rPr>
          <w:sz w:val="16"/>
        </w:rPr>
        <w:t xml:space="preserve">     </w:t>
      </w:r>
      <w:r w:rsidRPr="008F0C19">
        <w:rPr>
          <w:rStyle w:val="tag1"/>
          <w:sz w:val="16"/>
        </w:rPr>
        <w:t>&lt;/div&gt;</w:t>
      </w:r>
      <w:r w:rsidRPr="008F0C19">
        <w:rPr>
          <w:sz w:val="16"/>
        </w:rPr>
        <w:t xml:space="preserve">    </w:t>
      </w:r>
    </w:p>
    <w:p w:rsidR="008F0C19" w:rsidRPr="008F0C19" w:rsidRDefault="008F0C19">
      <w:pPr>
        <w:pStyle w:val="HTMLPreformatted"/>
        <w:divId w:val="1325090003"/>
        <w:rPr>
          <w:sz w:val="16"/>
        </w:rPr>
      </w:pPr>
      <w:r w:rsidRPr="008F0C19">
        <w:rPr>
          <w:rStyle w:val="line-number1"/>
          <w:sz w:val="16"/>
        </w:rPr>
        <w:t>16</w:t>
      </w:r>
      <w:r w:rsidRPr="008F0C19">
        <w:rPr>
          <w:sz w:val="16"/>
        </w:rPr>
        <w:t xml:space="preserve"> </w:t>
      </w:r>
      <w:r w:rsidRPr="008F0C19">
        <w:rPr>
          <w:rStyle w:val="tag1"/>
          <w:sz w:val="16"/>
        </w:rPr>
        <w:t>&lt;/span&gt;</w:t>
      </w:r>
    </w:p>
    <w:p w:rsidR="008F0C19" w:rsidRPr="008F0C19" w:rsidRDefault="008F0C19">
      <w:pPr>
        <w:pStyle w:val="HTMLPreformatted"/>
        <w:divId w:val="1325090003"/>
        <w:rPr>
          <w:sz w:val="16"/>
        </w:rPr>
      </w:pPr>
      <w:r w:rsidRPr="008F0C19">
        <w:rPr>
          <w:rStyle w:val="line-number1"/>
          <w:sz w:val="16"/>
        </w:rPr>
        <w:t>17</w:t>
      </w:r>
      <w:r w:rsidRPr="008F0C19">
        <w:rPr>
          <w:sz w:val="16"/>
        </w:rPr>
        <w:t xml:space="preserve"> </w:t>
      </w:r>
      <w:r w:rsidRPr="008F0C19">
        <w:rPr>
          <w:rStyle w:val="tag1"/>
          <w:sz w:val="16"/>
        </w:rPr>
        <w:t>&lt;/wicket:extend&gt;</w:t>
      </w:r>
      <w:r w:rsidRPr="008F0C19">
        <w:rPr>
          <w:sz w:val="16"/>
        </w:rPr>
        <w:t xml:space="preserve"> </w:t>
      </w:r>
    </w:p>
    <w:p w:rsidR="008F0C19" w:rsidRPr="008F0C19" w:rsidRDefault="008F0C19">
      <w:pPr>
        <w:pStyle w:val="HTMLPreformatted"/>
        <w:divId w:val="1325090003"/>
        <w:rPr>
          <w:sz w:val="16"/>
        </w:rPr>
      </w:pPr>
      <w:r w:rsidRPr="008F0C19">
        <w:rPr>
          <w:rStyle w:val="line-number1"/>
          <w:sz w:val="16"/>
        </w:rPr>
        <w:t>18</w:t>
      </w:r>
      <w:r w:rsidRPr="008F0C19">
        <w:rPr>
          <w:sz w:val="16"/>
        </w:rPr>
        <w:t xml:space="preserve"> </w:t>
      </w:r>
      <w:r w:rsidRPr="008F0C19">
        <w:rPr>
          <w:rStyle w:val="tag1"/>
          <w:sz w:val="16"/>
        </w:rPr>
        <w:t>&lt;/body&gt;</w:t>
      </w:r>
    </w:p>
    <w:p w:rsidR="008F0C19" w:rsidRPr="008F0C19" w:rsidRDefault="008F0C19">
      <w:pPr>
        <w:pStyle w:val="HTMLPreformatted"/>
        <w:divId w:val="1325090003"/>
        <w:rPr>
          <w:sz w:val="16"/>
        </w:rPr>
      </w:pPr>
      <w:r w:rsidRPr="008F0C19">
        <w:rPr>
          <w:rStyle w:val="line-number1"/>
          <w:sz w:val="16"/>
        </w:rPr>
        <w:t>19</w:t>
      </w:r>
      <w:r w:rsidRPr="008F0C19">
        <w:rPr>
          <w:sz w:val="16"/>
        </w:rPr>
        <w:t xml:space="preserve"> </w:t>
      </w:r>
      <w:r w:rsidRPr="008F0C19">
        <w:rPr>
          <w:rStyle w:val="tag1"/>
          <w:sz w:val="16"/>
        </w:rPr>
        <w:t>&lt;/html&gt;</w:t>
      </w:r>
      <w:r w:rsidRPr="008F0C19">
        <w:rPr>
          <w:sz w:val="16"/>
        </w:rPr>
        <w:t xml:space="preserve">        </w:t>
      </w:r>
    </w:p>
    <w:p w:rsidR="008F0C19" w:rsidRPr="008F0C19" w:rsidRDefault="008F0C19">
      <w:pPr>
        <w:pStyle w:val="HTMLPreformatted"/>
        <w:divId w:val="1325090003"/>
        <w:rPr>
          <w:sz w:val="16"/>
        </w:rPr>
      </w:pPr>
    </w:p>
    <w:p w:rsidR="00417118" w:rsidRDefault="008F0C19">
      <w:pPr>
        <w:rPr>
          <w:noProof/>
          <w:lang w:eastAsia="da-DK" w:bidi="ar-SA"/>
        </w:rPr>
      </w:pPr>
      <w:r w:rsidRPr="008F0C19">
        <w:rPr>
          <w:noProof/>
          <w:sz w:val="16"/>
          <w:lang w:eastAsia="da-DK" w:bidi="ar-SA"/>
        </w:rPr>
        <w:fldChar w:fldCharType="end"/>
      </w:r>
    </w:p>
    <w:p w:rsidR="008F0C19" w:rsidRDefault="008F0C19">
      <w:pPr>
        <w:rPr>
          <w:noProof/>
          <w:lang w:eastAsia="da-DK" w:bidi="ar-SA"/>
        </w:rPr>
      </w:pPr>
      <w:r>
        <w:rPr>
          <w:noProof/>
          <w:lang w:eastAsia="da-DK" w:bidi="ar-SA"/>
        </w:rPr>
        <w:t>Filen: EmailVerified</w:t>
      </w:r>
      <w:r w:rsidR="00417118" w:rsidRPr="00417118">
        <w:rPr>
          <w:noProof/>
          <w:lang w:eastAsia="da-DK" w:bidi="ar-SA"/>
        </w:rPr>
        <w:t>.java</w:t>
      </w:r>
    </w:p>
    <w:p w:rsidR="008F0C19" w:rsidRDefault="008F0C19">
      <w:pPr>
        <w:rPr>
          <w:noProof/>
          <w:lang w:eastAsia="da-DK" w:bidi="ar-SA"/>
        </w:rPr>
      </w:pPr>
    </w:p>
    <w:p w:rsidR="008F0C19" w:rsidRPr="008F0C19" w:rsidRDefault="008F0C19" w:rsidP="008F0C19">
      <w:pPr>
        <w:divId w:val="99223045"/>
        <w:rPr>
          <w:sz w:val="16"/>
        </w:rPr>
      </w:pPr>
      <w:r w:rsidRPr="008F0C19">
        <w:rPr>
          <w:noProof/>
          <w:sz w:val="16"/>
          <w:lang w:eastAsia="da-DK" w:bidi="ar-SA"/>
        </w:rPr>
        <w:fldChar w:fldCharType="begin"/>
      </w:r>
      <w:r w:rsidRPr="008F0C19">
        <w:rPr>
          <w:noProof/>
          <w:sz w:val="16"/>
          <w:lang w:eastAsia="da-DK" w:bidi="ar-SA"/>
        </w:rPr>
        <w:instrText xml:space="preserve"> INCLUDETEXT "C:\\GoogleCode\\user-driven-sign-language-dictionary\\Analysis and design\\CodeInHtml\\EmailVerified.html" \c HTML </w:instrText>
      </w:r>
      <w:r>
        <w:rPr>
          <w:noProof/>
          <w:sz w:val="16"/>
          <w:lang w:eastAsia="da-DK" w:bidi="ar-SA"/>
        </w:rPr>
        <w:instrText xml:space="preserve"> \* MERGEFORMAT </w:instrText>
      </w:r>
      <w:r w:rsidRPr="008F0C19">
        <w:rPr>
          <w:noProof/>
          <w:sz w:val="16"/>
          <w:lang w:eastAsia="da-DK" w:bidi="ar-SA"/>
        </w:rPr>
        <w:fldChar w:fldCharType="separate"/>
      </w:r>
      <w:r w:rsidRPr="008F0C19">
        <w:rPr>
          <w:rStyle w:val="line-number1"/>
          <w:sz w:val="16"/>
        </w:rPr>
        <w:t xml:space="preserve"> 1</w:t>
      </w:r>
      <w:r w:rsidRPr="008F0C19">
        <w:rPr>
          <w:sz w:val="16"/>
        </w:rPr>
        <w:t xml:space="preserve"> </w:t>
      </w:r>
      <w:r w:rsidRPr="008F0C19">
        <w:rPr>
          <w:rStyle w:val="keyword-directive1"/>
          <w:sz w:val="16"/>
        </w:rPr>
        <w:t>package</w:t>
      </w:r>
      <w:r w:rsidRPr="008F0C19">
        <w:rPr>
          <w:sz w:val="16"/>
        </w:rPr>
        <w:t xml:space="preserve"> dk.jsh.itdiplom.userdrivensignlanguagedictionary.wicket.user;</w:t>
      </w:r>
    </w:p>
    <w:p w:rsidR="008F0C19" w:rsidRPr="008F0C19" w:rsidRDefault="008F0C19">
      <w:pPr>
        <w:pStyle w:val="HTMLPreformatted"/>
        <w:divId w:val="99223045"/>
        <w:rPr>
          <w:sz w:val="16"/>
        </w:rPr>
      </w:pPr>
      <w:r w:rsidRPr="008F0C19">
        <w:rPr>
          <w:rStyle w:val="line-number1"/>
          <w:sz w:val="16"/>
        </w:rPr>
        <w:t xml:space="preserve"> 2</w:t>
      </w:r>
      <w:r w:rsidRPr="008F0C19">
        <w:rPr>
          <w:sz w:val="16"/>
        </w:rPr>
        <w:t xml:space="preserve"> </w:t>
      </w:r>
    </w:p>
    <w:p w:rsidR="008F0C19" w:rsidRPr="008F0C19" w:rsidRDefault="008F0C19">
      <w:pPr>
        <w:pStyle w:val="HTMLPreformatted"/>
        <w:divId w:val="99223045"/>
        <w:rPr>
          <w:sz w:val="16"/>
        </w:rPr>
      </w:pPr>
      <w:r w:rsidRPr="008F0C19">
        <w:rPr>
          <w:rStyle w:val="line-number1"/>
          <w:sz w:val="16"/>
        </w:rPr>
        <w:t xml:space="preserve"> 3</w:t>
      </w:r>
      <w:r w:rsidRPr="008F0C19">
        <w:rPr>
          <w:sz w:val="16"/>
        </w:rPr>
        <w:t xml:space="preserve"> </w:t>
      </w:r>
      <w:r w:rsidRPr="008F0C19">
        <w:rPr>
          <w:rStyle w:val="keyword-directive1"/>
          <w:sz w:val="16"/>
        </w:rPr>
        <w:t>import</w:t>
      </w:r>
      <w:r w:rsidRPr="008F0C19">
        <w:rPr>
          <w:sz w:val="16"/>
        </w:rPr>
        <w:t xml:space="preserve"> dk.jsh.itdiplom.userdrivensignlanguagedictionary.business.ApplicationUserBusiness;</w:t>
      </w:r>
    </w:p>
    <w:p w:rsidR="008F0C19" w:rsidRPr="008F0C19" w:rsidRDefault="008F0C19">
      <w:pPr>
        <w:pStyle w:val="HTMLPreformatted"/>
        <w:divId w:val="99223045"/>
        <w:rPr>
          <w:sz w:val="16"/>
        </w:rPr>
      </w:pPr>
      <w:r w:rsidRPr="008F0C19">
        <w:rPr>
          <w:rStyle w:val="line-number1"/>
          <w:sz w:val="16"/>
        </w:rPr>
        <w:t xml:space="preserve"> 4</w:t>
      </w:r>
      <w:r w:rsidRPr="008F0C19">
        <w:rPr>
          <w:sz w:val="16"/>
        </w:rPr>
        <w:t xml:space="preserve"> </w:t>
      </w:r>
      <w:r w:rsidRPr="008F0C19">
        <w:rPr>
          <w:rStyle w:val="keyword-directive1"/>
          <w:sz w:val="16"/>
        </w:rPr>
        <w:t>import</w:t>
      </w:r>
      <w:r w:rsidRPr="008F0C19">
        <w:rPr>
          <w:sz w:val="16"/>
        </w:rPr>
        <w:t xml:space="preserve"> dk.jsh.itdiplom.userdrivensignlanguagedictionary.wicket.BasePage;</w:t>
      </w:r>
    </w:p>
    <w:p w:rsidR="008F0C19" w:rsidRPr="008F0C19" w:rsidRDefault="008F0C19">
      <w:pPr>
        <w:pStyle w:val="HTMLPreformatted"/>
        <w:divId w:val="99223045"/>
        <w:rPr>
          <w:sz w:val="16"/>
        </w:rPr>
      </w:pPr>
      <w:r w:rsidRPr="008F0C19">
        <w:rPr>
          <w:rStyle w:val="line-number1"/>
          <w:sz w:val="16"/>
        </w:rPr>
        <w:t xml:space="preserve"> 5</w:t>
      </w:r>
      <w:r w:rsidRPr="008F0C19">
        <w:rPr>
          <w:sz w:val="16"/>
        </w:rPr>
        <w:t xml:space="preserve"> </w:t>
      </w:r>
      <w:r w:rsidRPr="008F0C19">
        <w:rPr>
          <w:rStyle w:val="keyword-directive1"/>
          <w:sz w:val="16"/>
        </w:rPr>
        <w:t>import</w:t>
      </w:r>
      <w:r w:rsidRPr="008F0C19">
        <w:rPr>
          <w:sz w:val="16"/>
        </w:rPr>
        <w:t xml:space="preserve"> dk.jsh.itdiplom.userdrivensignlanguagedictionary.wicket.homepage.MenuBorder;</w:t>
      </w:r>
    </w:p>
    <w:p w:rsidR="008F0C19" w:rsidRPr="008F0C19" w:rsidRDefault="008F0C19">
      <w:pPr>
        <w:pStyle w:val="HTMLPreformatted"/>
        <w:divId w:val="99223045"/>
        <w:rPr>
          <w:sz w:val="16"/>
        </w:rPr>
      </w:pPr>
      <w:r w:rsidRPr="008F0C19">
        <w:rPr>
          <w:rStyle w:val="line-number1"/>
          <w:sz w:val="16"/>
        </w:rPr>
        <w:t xml:space="preserve"> 6</w:t>
      </w:r>
      <w:r w:rsidRPr="008F0C19">
        <w:rPr>
          <w:sz w:val="16"/>
        </w:rPr>
        <w:t xml:space="preserve"> </w:t>
      </w:r>
      <w:r w:rsidRPr="008F0C19">
        <w:rPr>
          <w:rStyle w:val="keyword-directive1"/>
          <w:sz w:val="16"/>
        </w:rPr>
        <w:t>import</w:t>
      </w:r>
      <w:r w:rsidRPr="008F0C19">
        <w:rPr>
          <w:sz w:val="16"/>
        </w:rPr>
        <w:t xml:space="preserve"> org.apache.wicket.PageParameters;</w:t>
      </w:r>
    </w:p>
    <w:p w:rsidR="008F0C19" w:rsidRPr="008F0C19" w:rsidRDefault="008F0C19">
      <w:pPr>
        <w:pStyle w:val="HTMLPreformatted"/>
        <w:divId w:val="99223045"/>
        <w:rPr>
          <w:sz w:val="16"/>
        </w:rPr>
      </w:pPr>
      <w:r w:rsidRPr="008F0C19">
        <w:rPr>
          <w:rStyle w:val="line-number1"/>
          <w:sz w:val="16"/>
        </w:rPr>
        <w:t xml:space="preserve"> 7</w:t>
      </w:r>
      <w:r w:rsidRPr="008F0C19">
        <w:rPr>
          <w:sz w:val="16"/>
        </w:rPr>
        <w:t xml:space="preserve"> </w:t>
      </w:r>
    </w:p>
    <w:p w:rsidR="008F0C19" w:rsidRPr="008F0C19" w:rsidRDefault="008F0C19">
      <w:pPr>
        <w:pStyle w:val="HTMLPreformatted"/>
        <w:divId w:val="99223045"/>
        <w:rPr>
          <w:sz w:val="16"/>
        </w:rPr>
      </w:pPr>
      <w:r w:rsidRPr="008F0C19">
        <w:rPr>
          <w:rStyle w:val="line-number1"/>
          <w:sz w:val="16"/>
        </w:rPr>
        <w:t xml:space="preserve"> 8</w:t>
      </w:r>
      <w:r w:rsidRPr="008F0C19">
        <w:rPr>
          <w:sz w:val="16"/>
        </w:rPr>
        <w:t xml:space="preserve"> </w:t>
      </w:r>
      <w:r w:rsidRPr="008F0C19">
        <w:rPr>
          <w:rStyle w:val="comment1"/>
          <w:sz w:val="16"/>
        </w:rPr>
        <w:t>/**</w:t>
      </w:r>
    </w:p>
    <w:p w:rsidR="008F0C19" w:rsidRPr="008F0C19" w:rsidRDefault="008F0C19">
      <w:pPr>
        <w:pStyle w:val="HTMLPreformatted"/>
        <w:divId w:val="99223045"/>
        <w:rPr>
          <w:sz w:val="16"/>
        </w:rPr>
      </w:pPr>
      <w:r w:rsidRPr="008F0C19">
        <w:rPr>
          <w:rStyle w:val="line-number1"/>
          <w:sz w:val="16"/>
        </w:rPr>
        <w:t xml:space="preserve"> 9</w:t>
      </w:r>
      <w:r w:rsidRPr="008F0C19">
        <w:rPr>
          <w:sz w:val="16"/>
        </w:rPr>
        <w:t xml:space="preserve"> </w:t>
      </w:r>
      <w:r w:rsidRPr="008F0C19">
        <w:rPr>
          <w:rStyle w:val="comment1"/>
          <w:sz w:val="16"/>
        </w:rPr>
        <w:t xml:space="preserve"> * E-mail</w:t>
      </w:r>
      <w:r w:rsidRPr="008F0C19">
        <w:rPr>
          <w:sz w:val="16"/>
        </w:rPr>
        <w:t xml:space="preserve"> </w:t>
      </w:r>
      <w:r w:rsidRPr="008F0C19">
        <w:rPr>
          <w:rStyle w:val="comment1"/>
          <w:sz w:val="16"/>
        </w:rPr>
        <w:t>verified</w:t>
      </w:r>
      <w:r w:rsidRPr="008F0C19">
        <w:rPr>
          <w:sz w:val="16"/>
        </w:rPr>
        <w:t xml:space="preserve"> </w:t>
      </w:r>
      <w:r w:rsidRPr="008F0C19">
        <w:rPr>
          <w:rStyle w:val="comment1"/>
          <w:sz w:val="16"/>
        </w:rPr>
        <w:t>page</w:t>
      </w:r>
    </w:p>
    <w:p w:rsidR="008F0C19" w:rsidRPr="008F0C19" w:rsidRDefault="008F0C19">
      <w:pPr>
        <w:pStyle w:val="HTMLPreformatted"/>
        <w:divId w:val="99223045"/>
        <w:rPr>
          <w:sz w:val="16"/>
        </w:rPr>
      </w:pPr>
      <w:r w:rsidRPr="008F0C19">
        <w:rPr>
          <w:rStyle w:val="line-number1"/>
          <w:sz w:val="16"/>
        </w:rPr>
        <w:t>10</w:t>
      </w:r>
      <w:r w:rsidRPr="008F0C19">
        <w:rPr>
          <w:sz w:val="16"/>
        </w:rPr>
        <w:t xml:space="preserve"> </w:t>
      </w:r>
      <w:r w:rsidRPr="008F0C19">
        <w:rPr>
          <w:rStyle w:val="comment1"/>
          <w:sz w:val="16"/>
        </w:rPr>
        <w:t xml:space="preserve"> * </w:t>
      </w:r>
    </w:p>
    <w:p w:rsidR="008F0C19" w:rsidRPr="008F0C19" w:rsidRDefault="008F0C19">
      <w:pPr>
        <w:pStyle w:val="HTMLPreformatted"/>
        <w:divId w:val="99223045"/>
        <w:rPr>
          <w:sz w:val="16"/>
        </w:rPr>
      </w:pPr>
      <w:r w:rsidRPr="008F0C19">
        <w:rPr>
          <w:rStyle w:val="line-number1"/>
          <w:sz w:val="16"/>
        </w:rPr>
        <w:t>11</w:t>
      </w:r>
      <w:r w:rsidRPr="008F0C19">
        <w:rPr>
          <w:sz w:val="16"/>
        </w:rPr>
        <w:t xml:space="preserve"> </w:t>
      </w:r>
      <w:r w:rsidRPr="008F0C19">
        <w:rPr>
          <w:rStyle w:val="comment1"/>
          <w:sz w:val="16"/>
        </w:rPr>
        <w:t xml:space="preserve"> * </w:t>
      </w:r>
      <w:r w:rsidRPr="008F0C19">
        <w:rPr>
          <w:rStyle w:val="st01"/>
          <w:sz w:val="16"/>
        </w:rPr>
        <w:t>@author</w:t>
      </w:r>
      <w:r w:rsidRPr="008F0C19">
        <w:rPr>
          <w:sz w:val="16"/>
        </w:rPr>
        <w:t xml:space="preserve"> </w:t>
      </w:r>
      <w:r w:rsidRPr="008F0C19">
        <w:rPr>
          <w:rStyle w:val="comment1"/>
          <w:sz w:val="16"/>
        </w:rPr>
        <w:t>Jan</w:t>
      </w:r>
      <w:r w:rsidRPr="008F0C19">
        <w:rPr>
          <w:sz w:val="16"/>
        </w:rPr>
        <w:t xml:space="preserve"> </w:t>
      </w:r>
      <w:r w:rsidRPr="008F0C19">
        <w:rPr>
          <w:rStyle w:val="comment1"/>
          <w:sz w:val="16"/>
        </w:rPr>
        <w:t>S.</w:t>
      </w:r>
      <w:r w:rsidRPr="008F0C19">
        <w:rPr>
          <w:sz w:val="16"/>
        </w:rPr>
        <w:t xml:space="preserve"> </w:t>
      </w:r>
      <w:r w:rsidRPr="008F0C19">
        <w:rPr>
          <w:rStyle w:val="comment1"/>
          <w:sz w:val="16"/>
        </w:rPr>
        <w:t>Hansen</w:t>
      </w:r>
    </w:p>
    <w:p w:rsidR="008F0C19" w:rsidRPr="008F0C19" w:rsidRDefault="008F0C19">
      <w:pPr>
        <w:pStyle w:val="HTMLPreformatted"/>
        <w:divId w:val="99223045"/>
        <w:rPr>
          <w:sz w:val="16"/>
        </w:rPr>
      </w:pPr>
      <w:r w:rsidRPr="008F0C19">
        <w:rPr>
          <w:rStyle w:val="line-number1"/>
          <w:sz w:val="16"/>
        </w:rPr>
        <w:t>12</w:t>
      </w:r>
      <w:r w:rsidRPr="008F0C19">
        <w:rPr>
          <w:sz w:val="16"/>
        </w:rPr>
        <w:t xml:space="preserve">  </w:t>
      </w:r>
      <w:r w:rsidRPr="008F0C19">
        <w:rPr>
          <w:rStyle w:val="comment1"/>
          <w:sz w:val="16"/>
        </w:rPr>
        <w:t>*/</w:t>
      </w:r>
    </w:p>
    <w:p w:rsidR="008F0C19" w:rsidRPr="008F0C19" w:rsidRDefault="008F0C19">
      <w:pPr>
        <w:pStyle w:val="HTMLPreformatted"/>
        <w:divId w:val="99223045"/>
        <w:rPr>
          <w:sz w:val="16"/>
        </w:rPr>
      </w:pPr>
      <w:r w:rsidRPr="008F0C19">
        <w:rPr>
          <w:rStyle w:val="line-number1"/>
          <w:sz w:val="16"/>
        </w:rPr>
        <w:t>13</w:t>
      </w:r>
      <w:r w:rsidRPr="008F0C19">
        <w:rPr>
          <w:sz w:val="16"/>
        </w:rPr>
        <w:t xml:space="preserve"> </w:t>
      </w:r>
      <w:r w:rsidRPr="008F0C19">
        <w:rPr>
          <w:rStyle w:val="keyword-directive1"/>
          <w:sz w:val="16"/>
        </w:rPr>
        <w:t>public</w:t>
      </w:r>
      <w:r w:rsidRPr="008F0C19">
        <w:rPr>
          <w:sz w:val="16"/>
        </w:rPr>
        <w:t xml:space="preserve"> </w:t>
      </w:r>
      <w:r w:rsidRPr="008F0C19">
        <w:rPr>
          <w:rStyle w:val="keyword-directive1"/>
          <w:sz w:val="16"/>
        </w:rPr>
        <w:t>final</w:t>
      </w:r>
      <w:r w:rsidRPr="008F0C19">
        <w:rPr>
          <w:sz w:val="16"/>
        </w:rPr>
        <w:t xml:space="preserve"> </w:t>
      </w:r>
      <w:r w:rsidRPr="008F0C19">
        <w:rPr>
          <w:rStyle w:val="keyword-directive1"/>
          <w:sz w:val="16"/>
        </w:rPr>
        <w:t>class</w:t>
      </w:r>
      <w:r w:rsidRPr="008F0C19">
        <w:rPr>
          <w:sz w:val="16"/>
        </w:rPr>
        <w:t xml:space="preserve"> EmailVerified </w:t>
      </w:r>
      <w:r w:rsidRPr="008F0C19">
        <w:rPr>
          <w:rStyle w:val="keyword-directive1"/>
          <w:sz w:val="16"/>
        </w:rPr>
        <w:t>extends</w:t>
      </w:r>
      <w:r w:rsidRPr="008F0C19">
        <w:rPr>
          <w:sz w:val="16"/>
        </w:rPr>
        <w:t xml:space="preserve"> BasePage {</w:t>
      </w:r>
    </w:p>
    <w:p w:rsidR="008F0C19" w:rsidRPr="008F0C19" w:rsidRDefault="008F0C19">
      <w:pPr>
        <w:pStyle w:val="HTMLPreformatted"/>
        <w:divId w:val="99223045"/>
        <w:rPr>
          <w:sz w:val="16"/>
        </w:rPr>
      </w:pPr>
      <w:r w:rsidRPr="008F0C19">
        <w:rPr>
          <w:rStyle w:val="line-number1"/>
          <w:sz w:val="16"/>
        </w:rPr>
        <w:t>14</w:t>
      </w:r>
      <w:r w:rsidRPr="008F0C19">
        <w:rPr>
          <w:sz w:val="16"/>
        </w:rPr>
        <w:t xml:space="preserve">     </w:t>
      </w:r>
    </w:p>
    <w:p w:rsidR="008F0C19" w:rsidRPr="008F0C19" w:rsidRDefault="008F0C19">
      <w:pPr>
        <w:pStyle w:val="HTMLPreformatted"/>
        <w:divId w:val="99223045"/>
        <w:rPr>
          <w:sz w:val="16"/>
        </w:rPr>
      </w:pPr>
      <w:r w:rsidRPr="008F0C19">
        <w:rPr>
          <w:rStyle w:val="line-number1"/>
          <w:sz w:val="16"/>
        </w:rPr>
        <w:t>15</w:t>
      </w:r>
      <w:r w:rsidRPr="008F0C19">
        <w:rPr>
          <w:sz w:val="16"/>
        </w:rPr>
        <w:t xml:space="preserve">     </w:t>
      </w:r>
      <w:r w:rsidRPr="008F0C19">
        <w:rPr>
          <w:rStyle w:val="keyword-directive1"/>
          <w:sz w:val="16"/>
        </w:rPr>
        <w:t>public</w:t>
      </w:r>
      <w:r w:rsidRPr="008F0C19">
        <w:rPr>
          <w:sz w:val="16"/>
        </w:rPr>
        <w:t xml:space="preserve"> EmailVerified(PageParameters params) {</w:t>
      </w:r>
    </w:p>
    <w:p w:rsidR="008F0C19" w:rsidRPr="008F0C19" w:rsidRDefault="008F0C19">
      <w:pPr>
        <w:pStyle w:val="HTMLPreformatted"/>
        <w:divId w:val="99223045"/>
        <w:rPr>
          <w:sz w:val="16"/>
        </w:rPr>
      </w:pPr>
      <w:r w:rsidRPr="008F0C19">
        <w:rPr>
          <w:rStyle w:val="line-number1"/>
          <w:sz w:val="16"/>
        </w:rPr>
        <w:t>16</w:t>
      </w:r>
      <w:r w:rsidRPr="008F0C19">
        <w:rPr>
          <w:sz w:val="16"/>
        </w:rPr>
        <w:t xml:space="preserve">         MenuBorder menuBorder = </w:t>
      </w:r>
      <w:r w:rsidRPr="008F0C19">
        <w:rPr>
          <w:rStyle w:val="keyword-directive1"/>
          <w:sz w:val="16"/>
        </w:rPr>
        <w:t>new</w:t>
      </w:r>
      <w:r w:rsidRPr="008F0C19">
        <w:rPr>
          <w:sz w:val="16"/>
        </w:rPr>
        <w:t xml:space="preserve"> MenuBorder(</w:t>
      </w:r>
      <w:r w:rsidRPr="008F0C19">
        <w:rPr>
          <w:rStyle w:val="character1"/>
          <w:sz w:val="16"/>
        </w:rPr>
        <w:t>"mainNavigation"</w:t>
      </w:r>
      <w:r w:rsidRPr="008F0C19">
        <w:rPr>
          <w:sz w:val="16"/>
        </w:rPr>
        <w:t xml:space="preserve">); </w:t>
      </w:r>
    </w:p>
    <w:p w:rsidR="008F0C19" w:rsidRPr="008F0C19" w:rsidRDefault="008F0C19">
      <w:pPr>
        <w:pStyle w:val="HTMLPreformatted"/>
        <w:divId w:val="99223045"/>
        <w:rPr>
          <w:sz w:val="16"/>
        </w:rPr>
      </w:pPr>
      <w:r w:rsidRPr="008F0C19">
        <w:rPr>
          <w:rStyle w:val="line-number1"/>
          <w:sz w:val="16"/>
        </w:rPr>
        <w:t>17</w:t>
      </w:r>
      <w:r w:rsidRPr="008F0C19">
        <w:rPr>
          <w:sz w:val="16"/>
        </w:rPr>
        <w:t xml:space="preserve">         add(menuBorder);</w:t>
      </w:r>
    </w:p>
    <w:p w:rsidR="008F0C19" w:rsidRPr="008F0C19" w:rsidRDefault="008F0C19">
      <w:pPr>
        <w:pStyle w:val="HTMLPreformatted"/>
        <w:divId w:val="99223045"/>
        <w:rPr>
          <w:sz w:val="16"/>
        </w:rPr>
      </w:pPr>
      <w:r w:rsidRPr="008F0C19">
        <w:rPr>
          <w:rStyle w:val="line-number1"/>
          <w:sz w:val="16"/>
        </w:rPr>
        <w:t>18</w:t>
      </w:r>
      <w:r w:rsidRPr="008F0C19">
        <w:rPr>
          <w:sz w:val="16"/>
        </w:rPr>
        <w:t xml:space="preserve">         CharSequence charSequence = params.getCharSequence(</w:t>
      </w:r>
      <w:r w:rsidRPr="008F0C19">
        <w:rPr>
          <w:rStyle w:val="character1"/>
          <w:sz w:val="16"/>
        </w:rPr>
        <w:t>"login"</w:t>
      </w:r>
      <w:r w:rsidRPr="008F0C19">
        <w:rPr>
          <w:sz w:val="16"/>
        </w:rPr>
        <w:t>);</w:t>
      </w:r>
    </w:p>
    <w:p w:rsidR="008F0C19" w:rsidRPr="008F0C19" w:rsidRDefault="008F0C19">
      <w:pPr>
        <w:pStyle w:val="HTMLPreformatted"/>
        <w:divId w:val="99223045"/>
        <w:rPr>
          <w:sz w:val="16"/>
        </w:rPr>
      </w:pPr>
      <w:r w:rsidRPr="008F0C19">
        <w:rPr>
          <w:rStyle w:val="line-number1"/>
          <w:sz w:val="16"/>
        </w:rPr>
        <w:t>19</w:t>
      </w:r>
      <w:r w:rsidRPr="008F0C19">
        <w:rPr>
          <w:sz w:val="16"/>
        </w:rPr>
        <w:t xml:space="preserve">         ApplicationUserBusiness.setEmailVerified(charSequence.toString());;</w:t>
      </w:r>
    </w:p>
    <w:p w:rsidR="008F0C19" w:rsidRPr="008F0C19" w:rsidRDefault="008F0C19">
      <w:pPr>
        <w:pStyle w:val="HTMLPreformatted"/>
        <w:divId w:val="99223045"/>
        <w:rPr>
          <w:sz w:val="16"/>
        </w:rPr>
      </w:pPr>
      <w:r w:rsidRPr="008F0C19">
        <w:rPr>
          <w:rStyle w:val="line-number1"/>
          <w:sz w:val="16"/>
        </w:rPr>
        <w:t>20</w:t>
      </w:r>
      <w:r w:rsidRPr="008F0C19">
        <w:rPr>
          <w:sz w:val="16"/>
        </w:rPr>
        <w:t xml:space="preserve">     }</w:t>
      </w:r>
    </w:p>
    <w:p w:rsidR="008F0C19" w:rsidRPr="008F0C19" w:rsidRDefault="008F0C19">
      <w:pPr>
        <w:pStyle w:val="HTMLPreformatted"/>
        <w:divId w:val="99223045"/>
        <w:rPr>
          <w:sz w:val="16"/>
        </w:rPr>
      </w:pPr>
      <w:r w:rsidRPr="008F0C19">
        <w:rPr>
          <w:rStyle w:val="line-number1"/>
          <w:sz w:val="16"/>
        </w:rPr>
        <w:t>21</w:t>
      </w:r>
      <w:r w:rsidRPr="008F0C19">
        <w:rPr>
          <w:sz w:val="16"/>
        </w:rPr>
        <w:t xml:space="preserve"> }</w:t>
      </w:r>
    </w:p>
    <w:p w:rsidR="008F0C19" w:rsidRDefault="008F0C19">
      <w:pPr>
        <w:rPr>
          <w:noProof/>
          <w:lang w:eastAsia="da-DK" w:bidi="ar-SA"/>
        </w:rPr>
      </w:pPr>
      <w:r w:rsidRPr="008F0C19">
        <w:rPr>
          <w:noProof/>
          <w:sz w:val="16"/>
          <w:lang w:eastAsia="da-DK" w:bidi="ar-SA"/>
        </w:rPr>
        <w:fldChar w:fldCharType="end"/>
      </w:r>
    </w:p>
    <w:p w:rsidR="008F0C19" w:rsidRDefault="008F0C19">
      <w:pPr>
        <w:rPr>
          <w:noProof/>
          <w:lang w:eastAsia="da-DK" w:bidi="ar-SA"/>
        </w:rPr>
      </w:pPr>
    </w:p>
    <w:p w:rsidR="006833D2" w:rsidRDefault="008F0C19">
      <w:pPr>
        <w:rPr>
          <w:noProof/>
          <w:lang w:eastAsia="da-DK" w:bidi="ar-SA"/>
        </w:rPr>
      </w:pPr>
      <w:r w:rsidRPr="008F0C19">
        <w:rPr>
          <w:noProof/>
          <w:lang w:eastAsia="da-DK" w:bidi="ar-SA"/>
        </w:rPr>
        <w:t xml:space="preserve">Filen: </w:t>
      </w:r>
      <w:r w:rsidR="00327E0C">
        <w:rPr>
          <w:noProof/>
          <w:lang w:eastAsia="da-DK" w:bidi="ar-SA"/>
        </w:rPr>
        <w:t>UserCreated.html</w:t>
      </w:r>
    </w:p>
    <w:p w:rsidR="006833D2" w:rsidRDefault="006833D2">
      <w:pPr>
        <w:rPr>
          <w:noProof/>
          <w:lang w:eastAsia="da-DK" w:bidi="ar-SA"/>
        </w:rPr>
      </w:pPr>
    </w:p>
    <w:p w:rsidR="00327E0C" w:rsidRPr="00327E0C" w:rsidRDefault="00327E0C" w:rsidP="00327E0C">
      <w:pPr>
        <w:divId w:val="1950893799"/>
        <w:rPr>
          <w:sz w:val="16"/>
        </w:rPr>
      </w:pPr>
      <w:r w:rsidRPr="00327E0C">
        <w:rPr>
          <w:noProof/>
          <w:sz w:val="16"/>
          <w:lang w:eastAsia="da-DK" w:bidi="ar-SA"/>
        </w:rPr>
        <w:fldChar w:fldCharType="begin"/>
      </w:r>
      <w:r w:rsidRPr="00327E0C">
        <w:rPr>
          <w:noProof/>
          <w:sz w:val="16"/>
          <w:lang w:eastAsia="da-DK" w:bidi="ar-SA"/>
        </w:rPr>
        <w:instrText xml:space="preserve"> INCLUDETEXT "C:\\GoogleCode\\user-driven-sign-language-dictionary\\Analysis and design\\CodeInHtml\\_UserCreated.html" \c HTML </w:instrText>
      </w:r>
      <w:r>
        <w:rPr>
          <w:noProof/>
          <w:sz w:val="16"/>
          <w:lang w:eastAsia="da-DK" w:bidi="ar-SA"/>
        </w:rPr>
        <w:instrText xml:space="preserve"> \* MERGEFORMAT </w:instrText>
      </w:r>
      <w:r w:rsidRPr="00327E0C">
        <w:rPr>
          <w:noProof/>
          <w:sz w:val="16"/>
          <w:lang w:eastAsia="da-DK" w:bidi="ar-SA"/>
        </w:rPr>
        <w:fldChar w:fldCharType="separate"/>
      </w:r>
      <w:r w:rsidRPr="00327E0C">
        <w:rPr>
          <w:rStyle w:val="line-number1"/>
          <w:sz w:val="16"/>
        </w:rPr>
        <w:t xml:space="preserve"> 1</w:t>
      </w:r>
      <w:r w:rsidRPr="00327E0C">
        <w:rPr>
          <w:sz w:val="16"/>
        </w:rPr>
        <w:t xml:space="preserve"> &lt;?xml version="1.0" encoding="UTF-8"?&gt;</w:t>
      </w:r>
    </w:p>
    <w:p w:rsidR="00327E0C" w:rsidRPr="00327E0C" w:rsidRDefault="00327E0C">
      <w:pPr>
        <w:pStyle w:val="HTMLPreformatted"/>
        <w:divId w:val="1950893799"/>
        <w:rPr>
          <w:sz w:val="16"/>
        </w:rPr>
      </w:pPr>
      <w:r w:rsidRPr="00327E0C">
        <w:rPr>
          <w:rStyle w:val="line-number1"/>
          <w:sz w:val="16"/>
        </w:rPr>
        <w:t xml:space="preserve"> 2</w:t>
      </w:r>
      <w:r w:rsidRPr="00327E0C">
        <w:rPr>
          <w:sz w:val="16"/>
        </w:rPr>
        <w:t xml:space="preserve"> </w:t>
      </w:r>
      <w:r w:rsidRPr="00327E0C">
        <w:rPr>
          <w:rStyle w:val="sgml-declaration1"/>
          <w:sz w:val="16"/>
        </w:rPr>
        <w:t>&lt;!DOCTYPE</w:t>
      </w:r>
      <w:r w:rsidRPr="00327E0C">
        <w:rPr>
          <w:sz w:val="16"/>
        </w:rPr>
        <w:t xml:space="preserve"> </w:t>
      </w:r>
      <w:r w:rsidRPr="00327E0C">
        <w:rPr>
          <w:rStyle w:val="sgml-declaration1"/>
          <w:sz w:val="16"/>
        </w:rPr>
        <w:t>html</w:t>
      </w:r>
      <w:r w:rsidRPr="00327E0C">
        <w:rPr>
          <w:sz w:val="16"/>
        </w:rPr>
        <w:t xml:space="preserve"> </w:t>
      </w:r>
      <w:r w:rsidRPr="00327E0C">
        <w:rPr>
          <w:rStyle w:val="sgml-declaration1"/>
          <w:sz w:val="16"/>
        </w:rPr>
        <w:t>PUBLIC</w:t>
      </w:r>
      <w:r w:rsidRPr="00327E0C">
        <w:rPr>
          <w:sz w:val="16"/>
        </w:rPr>
        <w:t xml:space="preserve"> </w:t>
      </w:r>
      <w:r w:rsidRPr="00327E0C">
        <w:rPr>
          <w:rStyle w:val="sgml-declaration1"/>
          <w:sz w:val="16"/>
        </w:rPr>
        <w:t>"-//W3C//DTD</w:t>
      </w:r>
      <w:r w:rsidRPr="00327E0C">
        <w:rPr>
          <w:sz w:val="16"/>
        </w:rPr>
        <w:t xml:space="preserve"> </w:t>
      </w:r>
      <w:r w:rsidRPr="00327E0C">
        <w:rPr>
          <w:rStyle w:val="sgml-declaration1"/>
          <w:sz w:val="16"/>
        </w:rPr>
        <w:t>XHTML</w:t>
      </w:r>
      <w:r w:rsidRPr="00327E0C">
        <w:rPr>
          <w:sz w:val="16"/>
        </w:rPr>
        <w:t xml:space="preserve"> </w:t>
      </w:r>
      <w:r w:rsidRPr="00327E0C">
        <w:rPr>
          <w:rStyle w:val="sgml-declaration1"/>
          <w:sz w:val="16"/>
        </w:rPr>
        <w:t>1.0</w:t>
      </w:r>
      <w:r w:rsidRPr="00327E0C">
        <w:rPr>
          <w:sz w:val="16"/>
        </w:rPr>
        <w:t xml:space="preserve"> </w:t>
      </w:r>
      <w:r w:rsidRPr="00327E0C">
        <w:rPr>
          <w:rStyle w:val="sgml-declaration1"/>
          <w:sz w:val="16"/>
        </w:rPr>
        <w:t>Transitional//EN"</w:t>
      </w:r>
      <w:r w:rsidRPr="00327E0C">
        <w:rPr>
          <w:sz w:val="16"/>
        </w:rPr>
        <w:t xml:space="preserve"> </w:t>
      </w:r>
      <w:r w:rsidRPr="00327E0C">
        <w:rPr>
          <w:rStyle w:val="sgml-declaration1"/>
          <w:sz w:val="16"/>
        </w:rPr>
        <w:t>"http://www.w3.org/TR/xhtml1/DTD/xhtml1-transitional.dtd"&gt;</w:t>
      </w:r>
    </w:p>
    <w:p w:rsidR="00327E0C" w:rsidRPr="00327E0C" w:rsidRDefault="00327E0C">
      <w:pPr>
        <w:pStyle w:val="HTMLPreformatted"/>
        <w:divId w:val="1950893799"/>
        <w:rPr>
          <w:sz w:val="16"/>
        </w:rPr>
      </w:pPr>
      <w:r w:rsidRPr="00327E0C">
        <w:rPr>
          <w:rStyle w:val="line-number1"/>
          <w:sz w:val="16"/>
        </w:rPr>
        <w:t xml:space="preserve"> 3</w:t>
      </w:r>
      <w:r w:rsidRPr="00327E0C">
        <w:rPr>
          <w:sz w:val="16"/>
        </w:rPr>
        <w:t xml:space="preserve"> </w:t>
      </w:r>
      <w:r w:rsidRPr="00327E0C">
        <w:rPr>
          <w:rStyle w:val="tag1"/>
          <w:sz w:val="16"/>
        </w:rPr>
        <w:t>&lt;html</w:t>
      </w:r>
      <w:r w:rsidRPr="00327E0C">
        <w:rPr>
          <w:sz w:val="16"/>
        </w:rPr>
        <w:t xml:space="preserve"> </w:t>
      </w:r>
      <w:r w:rsidRPr="00327E0C">
        <w:rPr>
          <w:rStyle w:val="argument1"/>
          <w:sz w:val="16"/>
        </w:rPr>
        <w:t>xmlns:wicket=</w:t>
      </w:r>
      <w:r w:rsidRPr="00327E0C">
        <w:rPr>
          <w:rStyle w:val="value1"/>
          <w:sz w:val="16"/>
        </w:rPr>
        <w:t>"http://wicket.apache.org"</w:t>
      </w:r>
      <w:r w:rsidRPr="00327E0C">
        <w:rPr>
          <w:rStyle w:val="tag1"/>
          <w:sz w:val="16"/>
        </w:rPr>
        <w:t>&gt;</w:t>
      </w:r>
    </w:p>
    <w:p w:rsidR="00327E0C" w:rsidRPr="00327E0C" w:rsidRDefault="00327E0C">
      <w:pPr>
        <w:pStyle w:val="HTMLPreformatted"/>
        <w:divId w:val="1950893799"/>
        <w:rPr>
          <w:sz w:val="16"/>
        </w:rPr>
      </w:pPr>
      <w:r w:rsidRPr="00327E0C">
        <w:rPr>
          <w:rStyle w:val="line-number1"/>
          <w:sz w:val="16"/>
        </w:rPr>
        <w:t xml:space="preserve"> 4</w:t>
      </w:r>
      <w:r w:rsidRPr="00327E0C">
        <w:rPr>
          <w:sz w:val="16"/>
        </w:rPr>
        <w:t xml:space="preserve"> </w:t>
      </w:r>
      <w:r w:rsidRPr="00327E0C">
        <w:rPr>
          <w:rStyle w:val="tag1"/>
          <w:sz w:val="16"/>
        </w:rPr>
        <w:t>&lt;head&gt;</w:t>
      </w:r>
    </w:p>
    <w:p w:rsidR="00327E0C" w:rsidRPr="00327E0C" w:rsidRDefault="00327E0C">
      <w:pPr>
        <w:pStyle w:val="HTMLPreformatted"/>
        <w:divId w:val="1950893799"/>
        <w:rPr>
          <w:sz w:val="16"/>
        </w:rPr>
      </w:pPr>
      <w:r w:rsidRPr="00327E0C">
        <w:rPr>
          <w:rStyle w:val="line-number1"/>
          <w:sz w:val="16"/>
        </w:rPr>
        <w:t xml:space="preserve"> 5</w:t>
      </w:r>
      <w:r w:rsidRPr="00327E0C">
        <w:rPr>
          <w:sz w:val="16"/>
        </w:rPr>
        <w:t xml:space="preserve">     </w:t>
      </w:r>
      <w:r w:rsidRPr="00327E0C">
        <w:rPr>
          <w:rStyle w:val="tag1"/>
          <w:sz w:val="16"/>
        </w:rPr>
        <w:t>&lt;meta</w:t>
      </w:r>
      <w:r w:rsidRPr="00327E0C">
        <w:rPr>
          <w:sz w:val="16"/>
        </w:rPr>
        <w:t xml:space="preserve"> </w:t>
      </w:r>
      <w:r w:rsidRPr="00327E0C">
        <w:rPr>
          <w:rStyle w:val="argument1"/>
          <w:sz w:val="16"/>
        </w:rPr>
        <w:t>http-equiv=</w:t>
      </w:r>
      <w:r w:rsidRPr="00327E0C">
        <w:rPr>
          <w:rStyle w:val="value1"/>
          <w:sz w:val="16"/>
        </w:rPr>
        <w:t>"Content-Type"</w:t>
      </w:r>
      <w:r w:rsidRPr="00327E0C">
        <w:rPr>
          <w:sz w:val="16"/>
        </w:rPr>
        <w:t xml:space="preserve"> </w:t>
      </w:r>
      <w:r w:rsidRPr="00327E0C">
        <w:rPr>
          <w:rStyle w:val="argument1"/>
          <w:sz w:val="16"/>
        </w:rPr>
        <w:t>content=</w:t>
      </w:r>
      <w:r w:rsidRPr="00327E0C">
        <w:rPr>
          <w:rStyle w:val="value1"/>
          <w:sz w:val="16"/>
        </w:rPr>
        <w:t>"text/html; charset=UTF-8"</w:t>
      </w:r>
      <w:r w:rsidRPr="00327E0C">
        <w:rPr>
          <w:rStyle w:val="tag1"/>
          <w:sz w:val="16"/>
        </w:rPr>
        <w:t>/&gt;</w:t>
      </w:r>
    </w:p>
    <w:p w:rsidR="00327E0C" w:rsidRPr="00327E0C" w:rsidRDefault="00327E0C">
      <w:pPr>
        <w:pStyle w:val="HTMLPreformatted"/>
        <w:divId w:val="1950893799"/>
        <w:rPr>
          <w:sz w:val="16"/>
        </w:rPr>
      </w:pPr>
      <w:r w:rsidRPr="00327E0C">
        <w:rPr>
          <w:rStyle w:val="line-number1"/>
          <w:sz w:val="16"/>
        </w:rPr>
        <w:t xml:space="preserve"> 6</w:t>
      </w:r>
      <w:r w:rsidRPr="00327E0C">
        <w:rPr>
          <w:sz w:val="16"/>
        </w:rPr>
        <w:t xml:space="preserve">     </w:t>
      </w:r>
      <w:r w:rsidRPr="00327E0C">
        <w:rPr>
          <w:rStyle w:val="tag1"/>
          <w:sz w:val="16"/>
        </w:rPr>
        <w:t>&lt;link</w:t>
      </w:r>
      <w:r w:rsidRPr="00327E0C">
        <w:rPr>
          <w:sz w:val="16"/>
        </w:rPr>
        <w:t xml:space="preserve"> </w:t>
      </w:r>
      <w:r w:rsidRPr="00327E0C">
        <w:rPr>
          <w:rStyle w:val="argument1"/>
          <w:sz w:val="16"/>
        </w:rPr>
        <w:t>rel=</w:t>
      </w:r>
      <w:r w:rsidRPr="00327E0C">
        <w:rPr>
          <w:rStyle w:val="value1"/>
          <w:sz w:val="16"/>
        </w:rPr>
        <w:t>"stylesheet"</w:t>
      </w:r>
      <w:r w:rsidRPr="00327E0C">
        <w:rPr>
          <w:sz w:val="16"/>
        </w:rPr>
        <w:t xml:space="preserve"> </w:t>
      </w:r>
      <w:r w:rsidRPr="00327E0C">
        <w:rPr>
          <w:rStyle w:val="argument1"/>
          <w:sz w:val="16"/>
        </w:rPr>
        <w:t>type=</w:t>
      </w:r>
      <w:r w:rsidRPr="00327E0C">
        <w:rPr>
          <w:rStyle w:val="value1"/>
          <w:sz w:val="16"/>
        </w:rPr>
        <w:t>"text/css"</w:t>
      </w:r>
      <w:r w:rsidRPr="00327E0C">
        <w:rPr>
          <w:sz w:val="16"/>
        </w:rPr>
        <w:t xml:space="preserve"> </w:t>
      </w:r>
      <w:r w:rsidRPr="00327E0C">
        <w:rPr>
          <w:rStyle w:val="argument1"/>
          <w:sz w:val="16"/>
        </w:rPr>
        <w:t>href=</w:t>
      </w:r>
      <w:r w:rsidRPr="00327E0C">
        <w:rPr>
          <w:rStyle w:val="value1"/>
          <w:sz w:val="16"/>
        </w:rPr>
        <w:t>"style.css"</w:t>
      </w:r>
      <w:r w:rsidRPr="00327E0C">
        <w:rPr>
          <w:rStyle w:val="tag1"/>
          <w:sz w:val="16"/>
        </w:rPr>
        <w:t>/&gt;</w:t>
      </w:r>
    </w:p>
    <w:p w:rsidR="00327E0C" w:rsidRPr="00327E0C" w:rsidRDefault="00327E0C">
      <w:pPr>
        <w:pStyle w:val="HTMLPreformatted"/>
        <w:divId w:val="1950893799"/>
        <w:rPr>
          <w:sz w:val="16"/>
        </w:rPr>
      </w:pPr>
      <w:r w:rsidRPr="00327E0C">
        <w:rPr>
          <w:rStyle w:val="line-number1"/>
          <w:sz w:val="16"/>
        </w:rPr>
        <w:t xml:space="preserve"> 7</w:t>
      </w:r>
      <w:r w:rsidRPr="00327E0C">
        <w:rPr>
          <w:sz w:val="16"/>
        </w:rPr>
        <w:t xml:space="preserve"> </w:t>
      </w:r>
      <w:r w:rsidRPr="00327E0C">
        <w:rPr>
          <w:rStyle w:val="tag1"/>
          <w:sz w:val="16"/>
        </w:rPr>
        <w:t>&lt;/head&gt;</w:t>
      </w:r>
    </w:p>
    <w:p w:rsidR="00327E0C" w:rsidRPr="00327E0C" w:rsidRDefault="00327E0C">
      <w:pPr>
        <w:pStyle w:val="HTMLPreformatted"/>
        <w:divId w:val="1950893799"/>
        <w:rPr>
          <w:sz w:val="16"/>
        </w:rPr>
      </w:pPr>
      <w:r w:rsidRPr="00327E0C">
        <w:rPr>
          <w:rStyle w:val="line-number1"/>
          <w:sz w:val="16"/>
        </w:rPr>
        <w:t xml:space="preserve"> 8</w:t>
      </w:r>
      <w:r w:rsidRPr="00327E0C">
        <w:rPr>
          <w:sz w:val="16"/>
        </w:rPr>
        <w:t xml:space="preserve"> </w:t>
      </w:r>
      <w:r w:rsidRPr="00327E0C">
        <w:rPr>
          <w:rStyle w:val="tag1"/>
          <w:sz w:val="16"/>
        </w:rPr>
        <w:t>&lt;body&gt;</w:t>
      </w:r>
    </w:p>
    <w:p w:rsidR="00327E0C" w:rsidRPr="00327E0C" w:rsidRDefault="00327E0C">
      <w:pPr>
        <w:pStyle w:val="HTMLPreformatted"/>
        <w:divId w:val="1950893799"/>
        <w:rPr>
          <w:sz w:val="16"/>
        </w:rPr>
      </w:pPr>
      <w:r w:rsidRPr="00327E0C">
        <w:rPr>
          <w:rStyle w:val="line-number1"/>
          <w:sz w:val="16"/>
        </w:rPr>
        <w:t xml:space="preserve"> 9</w:t>
      </w:r>
      <w:r w:rsidRPr="00327E0C">
        <w:rPr>
          <w:sz w:val="16"/>
        </w:rPr>
        <w:t xml:space="preserve"> </w:t>
      </w:r>
      <w:r w:rsidRPr="00327E0C">
        <w:rPr>
          <w:rStyle w:val="tag1"/>
          <w:sz w:val="16"/>
        </w:rPr>
        <w:t>&lt;wicket:extend&gt;</w:t>
      </w:r>
      <w:r w:rsidRPr="00327E0C">
        <w:rPr>
          <w:sz w:val="16"/>
        </w:rPr>
        <w:t xml:space="preserve"> </w:t>
      </w:r>
    </w:p>
    <w:p w:rsidR="00327E0C" w:rsidRPr="00327E0C" w:rsidRDefault="00327E0C">
      <w:pPr>
        <w:pStyle w:val="HTMLPreformatted"/>
        <w:divId w:val="1950893799"/>
        <w:rPr>
          <w:sz w:val="16"/>
        </w:rPr>
      </w:pPr>
      <w:r w:rsidRPr="00327E0C">
        <w:rPr>
          <w:rStyle w:val="line-number1"/>
          <w:sz w:val="16"/>
        </w:rPr>
        <w:t>10</w:t>
      </w:r>
      <w:r w:rsidRPr="00327E0C">
        <w:rPr>
          <w:sz w:val="16"/>
        </w:rPr>
        <w:t xml:space="preserve"> </w:t>
      </w:r>
      <w:r w:rsidRPr="00327E0C">
        <w:rPr>
          <w:rStyle w:val="tag1"/>
          <w:sz w:val="16"/>
        </w:rPr>
        <w:t>&lt;span</w:t>
      </w:r>
      <w:r w:rsidRPr="00327E0C">
        <w:rPr>
          <w:sz w:val="16"/>
        </w:rPr>
        <w:t xml:space="preserve"> </w:t>
      </w:r>
      <w:r w:rsidRPr="00327E0C">
        <w:rPr>
          <w:rStyle w:val="argument1"/>
          <w:sz w:val="16"/>
        </w:rPr>
        <w:t>wicket:id</w:t>
      </w:r>
      <w:r w:rsidRPr="00327E0C">
        <w:rPr>
          <w:sz w:val="16"/>
        </w:rPr>
        <w:t xml:space="preserve"> </w:t>
      </w:r>
      <w:r w:rsidRPr="00327E0C">
        <w:rPr>
          <w:rStyle w:val="argument1"/>
          <w:sz w:val="16"/>
        </w:rPr>
        <w:t>=</w:t>
      </w:r>
      <w:r w:rsidRPr="00327E0C">
        <w:rPr>
          <w:sz w:val="16"/>
        </w:rPr>
        <w:t xml:space="preserve"> </w:t>
      </w:r>
      <w:r w:rsidRPr="00327E0C">
        <w:rPr>
          <w:rStyle w:val="value1"/>
          <w:sz w:val="16"/>
        </w:rPr>
        <w:t>"mainNavigation"</w:t>
      </w:r>
      <w:r w:rsidRPr="00327E0C">
        <w:rPr>
          <w:rStyle w:val="tag1"/>
          <w:sz w:val="16"/>
        </w:rPr>
        <w:t>&gt;</w:t>
      </w:r>
    </w:p>
    <w:p w:rsidR="00327E0C" w:rsidRPr="00327E0C" w:rsidRDefault="00327E0C">
      <w:pPr>
        <w:pStyle w:val="HTMLPreformatted"/>
        <w:divId w:val="1950893799"/>
        <w:rPr>
          <w:sz w:val="16"/>
        </w:rPr>
      </w:pPr>
      <w:r w:rsidRPr="00327E0C">
        <w:rPr>
          <w:rStyle w:val="line-number1"/>
          <w:sz w:val="16"/>
        </w:rPr>
        <w:t>11</w:t>
      </w:r>
      <w:r w:rsidRPr="00327E0C">
        <w:rPr>
          <w:sz w:val="16"/>
        </w:rPr>
        <w:t xml:space="preserve">     </w:t>
      </w:r>
      <w:r w:rsidRPr="00327E0C">
        <w:rPr>
          <w:rStyle w:val="tag1"/>
          <w:sz w:val="16"/>
        </w:rPr>
        <w:t>&lt;div</w:t>
      </w:r>
      <w:r w:rsidRPr="00327E0C">
        <w:rPr>
          <w:sz w:val="16"/>
        </w:rPr>
        <w:t xml:space="preserve"> </w:t>
      </w:r>
      <w:r w:rsidRPr="00327E0C">
        <w:rPr>
          <w:rStyle w:val="argument1"/>
          <w:sz w:val="16"/>
        </w:rPr>
        <w:t>style=</w:t>
      </w:r>
      <w:r w:rsidRPr="00327E0C">
        <w:rPr>
          <w:rStyle w:val="value1"/>
          <w:sz w:val="16"/>
        </w:rPr>
        <w:t>"</w:t>
      </w:r>
      <w:r w:rsidRPr="00327E0C">
        <w:rPr>
          <w:sz w:val="16"/>
        </w:rPr>
        <w:t>width: 450px</w:t>
      </w:r>
      <w:r w:rsidRPr="00327E0C">
        <w:rPr>
          <w:rStyle w:val="value1"/>
          <w:sz w:val="16"/>
        </w:rPr>
        <w:t>"</w:t>
      </w:r>
      <w:r w:rsidRPr="00327E0C">
        <w:rPr>
          <w:rStyle w:val="tag1"/>
          <w:sz w:val="16"/>
        </w:rPr>
        <w:t>&gt;</w:t>
      </w:r>
    </w:p>
    <w:p w:rsidR="00327E0C" w:rsidRPr="00327E0C" w:rsidRDefault="00327E0C">
      <w:pPr>
        <w:pStyle w:val="HTMLPreformatted"/>
        <w:divId w:val="1950893799"/>
        <w:rPr>
          <w:sz w:val="16"/>
        </w:rPr>
      </w:pPr>
      <w:r w:rsidRPr="00327E0C">
        <w:rPr>
          <w:rStyle w:val="line-number1"/>
          <w:sz w:val="16"/>
        </w:rPr>
        <w:t>12</w:t>
      </w:r>
      <w:r w:rsidRPr="00327E0C">
        <w:rPr>
          <w:sz w:val="16"/>
        </w:rPr>
        <w:t xml:space="preserve">         </w:t>
      </w:r>
      <w:r w:rsidRPr="00327E0C">
        <w:rPr>
          <w:rStyle w:val="tag1"/>
          <w:sz w:val="16"/>
        </w:rPr>
        <w:t>&lt;h2&gt;</w:t>
      </w:r>
      <w:r w:rsidRPr="00327E0C">
        <w:rPr>
          <w:sz w:val="16"/>
        </w:rPr>
        <w:t>Bruger oprettet</w:t>
      </w:r>
      <w:r w:rsidRPr="00327E0C">
        <w:rPr>
          <w:rStyle w:val="tag1"/>
          <w:sz w:val="16"/>
        </w:rPr>
        <w:t>&lt;/h2&gt;</w:t>
      </w:r>
    </w:p>
    <w:p w:rsidR="00327E0C" w:rsidRPr="00327E0C" w:rsidRDefault="00327E0C">
      <w:pPr>
        <w:pStyle w:val="HTMLPreformatted"/>
        <w:divId w:val="1950893799"/>
        <w:rPr>
          <w:sz w:val="16"/>
        </w:rPr>
      </w:pPr>
      <w:r w:rsidRPr="00327E0C">
        <w:rPr>
          <w:rStyle w:val="line-number1"/>
          <w:sz w:val="16"/>
        </w:rPr>
        <w:t>13</w:t>
      </w:r>
      <w:r w:rsidRPr="00327E0C">
        <w:rPr>
          <w:sz w:val="16"/>
        </w:rPr>
        <w:t xml:space="preserve">         </w:t>
      </w:r>
      <w:r w:rsidRPr="00327E0C">
        <w:rPr>
          <w:rStyle w:val="tag1"/>
          <w:sz w:val="16"/>
        </w:rPr>
        <w:t>&lt;p&gt;</w:t>
      </w:r>
      <w:r w:rsidRPr="00327E0C">
        <w:rPr>
          <w:sz w:val="16"/>
        </w:rPr>
        <w:t xml:space="preserve">Dine bruger oplysinger er nu gemt. Der er sendt en e-mail til den </w:t>
      </w:r>
    </w:p>
    <w:p w:rsidR="00327E0C" w:rsidRPr="00327E0C" w:rsidRDefault="00327E0C">
      <w:pPr>
        <w:pStyle w:val="HTMLPreformatted"/>
        <w:divId w:val="1950893799"/>
        <w:rPr>
          <w:sz w:val="16"/>
        </w:rPr>
      </w:pPr>
      <w:r w:rsidRPr="00327E0C">
        <w:rPr>
          <w:rStyle w:val="line-number1"/>
          <w:sz w:val="16"/>
        </w:rPr>
        <w:t>14</w:t>
      </w:r>
      <w:r w:rsidRPr="00327E0C">
        <w:rPr>
          <w:sz w:val="16"/>
        </w:rPr>
        <w:t xml:space="preserve">         e-mail adresse du har angivet. I e-mailen er der et link, til dette system,</w:t>
      </w:r>
    </w:p>
    <w:p w:rsidR="00327E0C" w:rsidRPr="00327E0C" w:rsidRDefault="00327E0C">
      <w:pPr>
        <w:pStyle w:val="HTMLPreformatted"/>
        <w:divId w:val="1950893799"/>
        <w:rPr>
          <w:sz w:val="16"/>
        </w:rPr>
      </w:pPr>
      <w:r w:rsidRPr="00327E0C">
        <w:rPr>
          <w:rStyle w:val="line-number1"/>
          <w:sz w:val="16"/>
        </w:rPr>
        <w:t>15</w:t>
      </w:r>
      <w:r w:rsidRPr="00327E0C">
        <w:rPr>
          <w:sz w:val="16"/>
        </w:rPr>
        <w:t xml:space="preserve">         som skal aktiveres før du kan logge på systemet første gang.</w:t>
      </w:r>
      <w:r w:rsidRPr="00327E0C">
        <w:rPr>
          <w:rStyle w:val="tag1"/>
          <w:sz w:val="16"/>
        </w:rPr>
        <w:t>&lt;/p&gt;</w:t>
      </w:r>
    </w:p>
    <w:p w:rsidR="00327E0C" w:rsidRPr="00327E0C" w:rsidRDefault="00327E0C">
      <w:pPr>
        <w:pStyle w:val="HTMLPreformatted"/>
        <w:divId w:val="1950893799"/>
        <w:rPr>
          <w:sz w:val="16"/>
        </w:rPr>
      </w:pPr>
      <w:r w:rsidRPr="00327E0C">
        <w:rPr>
          <w:rStyle w:val="line-number1"/>
          <w:sz w:val="16"/>
        </w:rPr>
        <w:t>16</w:t>
      </w:r>
      <w:r w:rsidRPr="00327E0C">
        <w:rPr>
          <w:sz w:val="16"/>
        </w:rPr>
        <w:t xml:space="preserve">     </w:t>
      </w:r>
      <w:r w:rsidRPr="00327E0C">
        <w:rPr>
          <w:rStyle w:val="tag1"/>
          <w:sz w:val="16"/>
        </w:rPr>
        <w:t>&lt;/div&gt;</w:t>
      </w:r>
      <w:r w:rsidRPr="00327E0C">
        <w:rPr>
          <w:sz w:val="16"/>
        </w:rPr>
        <w:t xml:space="preserve">    </w:t>
      </w:r>
    </w:p>
    <w:p w:rsidR="00327E0C" w:rsidRPr="00327E0C" w:rsidRDefault="00327E0C">
      <w:pPr>
        <w:pStyle w:val="HTMLPreformatted"/>
        <w:divId w:val="1950893799"/>
        <w:rPr>
          <w:sz w:val="16"/>
        </w:rPr>
      </w:pPr>
      <w:r w:rsidRPr="00327E0C">
        <w:rPr>
          <w:rStyle w:val="line-number1"/>
          <w:sz w:val="16"/>
        </w:rPr>
        <w:t>17</w:t>
      </w:r>
      <w:r w:rsidRPr="00327E0C">
        <w:rPr>
          <w:sz w:val="16"/>
        </w:rPr>
        <w:t xml:space="preserve"> </w:t>
      </w:r>
      <w:r w:rsidRPr="00327E0C">
        <w:rPr>
          <w:rStyle w:val="tag1"/>
          <w:sz w:val="16"/>
        </w:rPr>
        <w:t>&lt;/span&gt;</w:t>
      </w:r>
    </w:p>
    <w:p w:rsidR="00327E0C" w:rsidRPr="00327E0C" w:rsidRDefault="00327E0C">
      <w:pPr>
        <w:pStyle w:val="HTMLPreformatted"/>
        <w:divId w:val="1950893799"/>
        <w:rPr>
          <w:sz w:val="16"/>
        </w:rPr>
      </w:pPr>
      <w:r w:rsidRPr="00327E0C">
        <w:rPr>
          <w:rStyle w:val="line-number1"/>
          <w:sz w:val="16"/>
        </w:rPr>
        <w:t>18</w:t>
      </w:r>
      <w:r w:rsidRPr="00327E0C">
        <w:rPr>
          <w:sz w:val="16"/>
        </w:rPr>
        <w:t xml:space="preserve"> </w:t>
      </w:r>
      <w:r w:rsidRPr="00327E0C">
        <w:rPr>
          <w:rStyle w:val="tag1"/>
          <w:sz w:val="16"/>
        </w:rPr>
        <w:t>&lt;/wicket:extend&gt;</w:t>
      </w:r>
      <w:r w:rsidRPr="00327E0C">
        <w:rPr>
          <w:sz w:val="16"/>
        </w:rPr>
        <w:t xml:space="preserve"> </w:t>
      </w:r>
    </w:p>
    <w:p w:rsidR="00327E0C" w:rsidRPr="00327E0C" w:rsidRDefault="00327E0C">
      <w:pPr>
        <w:pStyle w:val="HTMLPreformatted"/>
        <w:divId w:val="1950893799"/>
        <w:rPr>
          <w:sz w:val="16"/>
        </w:rPr>
      </w:pPr>
      <w:r w:rsidRPr="00327E0C">
        <w:rPr>
          <w:rStyle w:val="line-number1"/>
          <w:sz w:val="16"/>
        </w:rPr>
        <w:t>19</w:t>
      </w:r>
      <w:r w:rsidRPr="00327E0C">
        <w:rPr>
          <w:sz w:val="16"/>
        </w:rPr>
        <w:t xml:space="preserve"> </w:t>
      </w:r>
      <w:r w:rsidRPr="00327E0C">
        <w:rPr>
          <w:rStyle w:val="tag1"/>
          <w:sz w:val="16"/>
        </w:rPr>
        <w:t>&lt;/body&gt;</w:t>
      </w:r>
    </w:p>
    <w:p w:rsidR="00327E0C" w:rsidRPr="00327E0C" w:rsidRDefault="00327E0C">
      <w:pPr>
        <w:pStyle w:val="HTMLPreformatted"/>
        <w:divId w:val="1950893799"/>
        <w:rPr>
          <w:sz w:val="16"/>
        </w:rPr>
      </w:pPr>
      <w:r w:rsidRPr="00327E0C">
        <w:rPr>
          <w:rStyle w:val="line-number1"/>
          <w:sz w:val="16"/>
        </w:rPr>
        <w:t>20</w:t>
      </w:r>
      <w:r w:rsidRPr="00327E0C">
        <w:rPr>
          <w:sz w:val="16"/>
        </w:rPr>
        <w:t xml:space="preserve"> </w:t>
      </w:r>
      <w:r w:rsidRPr="00327E0C">
        <w:rPr>
          <w:rStyle w:val="tag1"/>
          <w:sz w:val="16"/>
        </w:rPr>
        <w:t>&lt;/html&gt;</w:t>
      </w:r>
    </w:p>
    <w:p w:rsidR="00327E0C" w:rsidRDefault="00327E0C">
      <w:pPr>
        <w:rPr>
          <w:noProof/>
          <w:lang w:eastAsia="da-DK" w:bidi="ar-SA"/>
        </w:rPr>
      </w:pPr>
      <w:r w:rsidRPr="00327E0C">
        <w:rPr>
          <w:noProof/>
          <w:sz w:val="16"/>
          <w:lang w:eastAsia="da-DK" w:bidi="ar-SA"/>
        </w:rPr>
        <w:lastRenderedPageBreak/>
        <w:fldChar w:fldCharType="end"/>
      </w:r>
      <w:r>
        <w:rPr>
          <w:noProof/>
          <w:lang w:eastAsia="da-DK" w:bidi="ar-SA"/>
        </w:rPr>
        <w:t>Filen: UserCreated</w:t>
      </w:r>
      <w:r w:rsidR="006833D2" w:rsidRPr="006833D2">
        <w:rPr>
          <w:noProof/>
          <w:lang w:eastAsia="da-DK" w:bidi="ar-SA"/>
        </w:rPr>
        <w:t>.java</w:t>
      </w:r>
    </w:p>
    <w:p w:rsidR="00327E0C" w:rsidRDefault="00327E0C">
      <w:pPr>
        <w:rPr>
          <w:noProof/>
          <w:lang w:eastAsia="da-DK" w:bidi="ar-SA"/>
        </w:rPr>
      </w:pPr>
    </w:p>
    <w:p w:rsidR="00327E0C" w:rsidRPr="00327E0C" w:rsidRDefault="00327E0C" w:rsidP="00327E0C">
      <w:pPr>
        <w:divId w:val="1010984231"/>
        <w:rPr>
          <w:sz w:val="16"/>
        </w:rPr>
      </w:pPr>
      <w:r w:rsidRPr="00327E0C">
        <w:rPr>
          <w:noProof/>
          <w:sz w:val="16"/>
          <w:lang w:eastAsia="da-DK" w:bidi="ar-SA"/>
        </w:rPr>
        <w:fldChar w:fldCharType="begin"/>
      </w:r>
      <w:r w:rsidRPr="00327E0C">
        <w:rPr>
          <w:noProof/>
          <w:sz w:val="16"/>
          <w:lang w:eastAsia="da-DK" w:bidi="ar-SA"/>
        </w:rPr>
        <w:instrText xml:space="preserve"> INCLUDETEXT "C:\\GoogleCode\\user-driven-sign-language-dictionary\\Analysis and design\\CodeInHtml\\UserCreated.html" \c HTML </w:instrText>
      </w:r>
      <w:r>
        <w:rPr>
          <w:noProof/>
          <w:sz w:val="16"/>
          <w:lang w:eastAsia="da-DK" w:bidi="ar-SA"/>
        </w:rPr>
        <w:instrText xml:space="preserve"> \* MERGEFORMAT </w:instrText>
      </w:r>
      <w:r w:rsidRPr="00327E0C">
        <w:rPr>
          <w:noProof/>
          <w:sz w:val="16"/>
          <w:lang w:eastAsia="da-DK" w:bidi="ar-SA"/>
        </w:rPr>
        <w:fldChar w:fldCharType="separate"/>
      </w:r>
      <w:r w:rsidRPr="00327E0C">
        <w:rPr>
          <w:rStyle w:val="line-number1"/>
          <w:sz w:val="16"/>
        </w:rPr>
        <w:t xml:space="preserve"> 1</w:t>
      </w:r>
      <w:r w:rsidRPr="00327E0C">
        <w:rPr>
          <w:sz w:val="16"/>
        </w:rPr>
        <w:t xml:space="preserve"> </w:t>
      </w:r>
      <w:r w:rsidRPr="00327E0C">
        <w:rPr>
          <w:rStyle w:val="keyword-directive1"/>
          <w:sz w:val="16"/>
        </w:rPr>
        <w:t>package</w:t>
      </w:r>
      <w:r w:rsidRPr="00327E0C">
        <w:rPr>
          <w:sz w:val="16"/>
        </w:rPr>
        <w:t xml:space="preserve"> dk.jsh.itdiplom.userdrivensignlanguagedictionary.wicket.user;</w:t>
      </w:r>
    </w:p>
    <w:p w:rsidR="00327E0C" w:rsidRPr="00327E0C" w:rsidRDefault="00327E0C">
      <w:pPr>
        <w:pStyle w:val="HTMLPreformatted"/>
        <w:divId w:val="1010984231"/>
        <w:rPr>
          <w:sz w:val="16"/>
        </w:rPr>
      </w:pPr>
      <w:r w:rsidRPr="00327E0C">
        <w:rPr>
          <w:rStyle w:val="line-number1"/>
          <w:sz w:val="16"/>
        </w:rPr>
        <w:t xml:space="preserve"> 2</w:t>
      </w:r>
      <w:r w:rsidRPr="00327E0C">
        <w:rPr>
          <w:sz w:val="16"/>
        </w:rPr>
        <w:t xml:space="preserve"> </w:t>
      </w:r>
    </w:p>
    <w:p w:rsidR="00327E0C" w:rsidRPr="00327E0C" w:rsidRDefault="00327E0C">
      <w:pPr>
        <w:pStyle w:val="HTMLPreformatted"/>
        <w:divId w:val="1010984231"/>
        <w:rPr>
          <w:sz w:val="16"/>
        </w:rPr>
      </w:pPr>
      <w:r w:rsidRPr="00327E0C">
        <w:rPr>
          <w:rStyle w:val="line-number1"/>
          <w:sz w:val="16"/>
        </w:rPr>
        <w:t xml:space="preserve"> 3</w:t>
      </w:r>
      <w:r w:rsidRPr="00327E0C">
        <w:rPr>
          <w:sz w:val="16"/>
        </w:rPr>
        <w:t xml:space="preserve"> </w:t>
      </w:r>
      <w:r w:rsidRPr="00327E0C">
        <w:rPr>
          <w:rStyle w:val="keyword-directive1"/>
          <w:sz w:val="16"/>
        </w:rPr>
        <w:t>import</w:t>
      </w:r>
      <w:r w:rsidRPr="00327E0C">
        <w:rPr>
          <w:sz w:val="16"/>
        </w:rPr>
        <w:t xml:space="preserve"> dk.jsh.itdiplom.userdrivensignlanguagedictionary.wicket.BasePage;</w:t>
      </w:r>
    </w:p>
    <w:p w:rsidR="00327E0C" w:rsidRPr="00327E0C" w:rsidRDefault="00327E0C">
      <w:pPr>
        <w:pStyle w:val="HTMLPreformatted"/>
        <w:divId w:val="1010984231"/>
        <w:rPr>
          <w:sz w:val="16"/>
        </w:rPr>
      </w:pPr>
      <w:r w:rsidRPr="00327E0C">
        <w:rPr>
          <w:rStyle w:val="line-number1"/>
          <w:sz w:val="16"/>
        </w:rPr>
        <w:t xml:space="preserve"> 4</w:t>
      </w:r>
      <w:r w:rsidRPr="00327E0C">
        <w:rPr>
          <w:sz w:val="16"/>
        </w:rPr>
        <w:t xml:space="preserve"> </w:t>
      </w:r>
      <w:r w:rsidRPr="00327E0C">
        <w:rPr>
          <w:rStyle w:val="keyword-directive1"/>
          <w:sz w:val="16"/>
        </w:rPr>
        <w:t>import</w:t>
      </w:r>
      <w:r w:rsidRPr="00327E0C">
        <w:rPr>
          <w:sz w:val="16"/>
        </w:rPr>
        <w:t xml:space="preserve"> dk.jsh.itdiplom.userdrivensignlanguagedictionary.wicket.homepage.MenuBorder;</w:t>
      </w:r>
    </w:p>
    <w:p w:rsidR="00327E0C" w:rsidRPr="00327E0C" w:rsidRDefault="00327E0C">
      <w:pPr>
        <w:pStyle w:val="HTMLPreformatted"/>
        <w:divId w:val="1010984231"/>
        <w:rPr>
          <w:sz w:val="16"/>
        </w:rPr>
      </w:pPr>
      <w:r w:rsidRPr="00327E0C">
        <w:rPr>
          <w:rStyle w:val="line-number1"/>
          <w:sz w:val="16"/>
        </w:rPr>
        <w:t xml:space="preserve"> 5</w:t>
      </w:r>
      <w:r w:rsidRPr="00327E0C">
        <w:rPr>
          <w:sz w:val="16"/>
        </w:rPr>
        <w:t xml:space="preserve"> </w:t>
      </w:r>
    </w:p>
    <w:p w:rsidR="00327E0C" w:rsidRPr="00327E0C" w:rsidRDefault="00327E0C">
      <w:pPr>
        <w:pStyle w:val="HTMLPreformatted"/>
        <w:divId w:val="1010984231"/>
        <w:rPr>
          <w:sz w:val="16"/>
        </w:rPr>
      </w:pPr>
      <w:r w:rsidRPr="00327E0C">
        <w:rPr>
          <w:rStyle w:val="line-number1"/>
          <w:sz w:val="16"/>
        </w:rPr>
        <w:t xml:space="preserve"> 6</w:t>
      </w:r>
      <w:r w:rsidRPr="00327E0C">
        <w:rPr>
          <w:sz w:val="16"/>
        </w:rPr>
        <w:t xml:space="preserve"> </w:t>
      </w:r>
      <w:r w:rsidRPr="00327E0C">
        <w:rPr>
          <w:rStyle w:val="comment1"/>
          <w:sz w:val="16"/>
        </w:rPr>
        <w:t>/**</w:t>
      </w:r>
    </w:p>
    <w:p w:rsidR="00327E0C" w:rsidRPr="00327E0C" w:rsidRDefault="00327E0C">
      <w:pPr>
        <w:pStyle w:val="HTMLPreformatted"/>
        <w:divId w:val="1010984231"/>
        <w:rPr>
          <w:sz w:val="16"/>
        </w:rPr>
      </w:pPr>
      <w:r w:rsidRPr="00327E0C">
        <w:rPr>
          <w:rStyle w:val="line-number1"/>
          <w:sz w:val="16"/>
        </w:rPr>
        <w:t xml:space="preserve"> 7</w:t>
      </w:r>
      <w:r w:rsidRPr="00327E0C">
        <w:rPr>
          <w:sz w:val="16"/>
        </w:rPr>
        <w:t xml:space="preserve"> </w:t>
      </w:r>
      <w:r w:rsidRPr="00327E0C">
        <w:rPr>
          <w:rStyle w:val="comment1"/>
          <w:sz w:val="16"/>
        </w:rPr>
        <w:t xml:space="preserve"> * User</w:t>
      </w:r>
      <w:r w:rsidRPr="00327E0C">
        <w:rPr>
          <w:sz w:val="16"/>
        </w:rPr>
        <w:t xml:space="preserve"> </w:t>
      </w:r>
      <w:r w:rsidRPr="00327E0C">
        <w:rPr>
          <w:rStyle w:val="comment1"/>
          <w:sz w:val="16"/>
        </w:rPr>
        <w:t>created</w:t>
      </w:r>
      <w:r w:rsidRPr="00327E0C">
        <w:rPr>
          <w:sz w:val="16"/>
        </w:rPr>
        <w:t xml:space="preserve"> </w:t>
      </w:r>
      <w:r w:rsidRPr="00327E0C">
        <w:rPr>
          <w:rStyle w:val="comment1"/>
          <w:sz w:val="16"/>
        </w:rPr>
        <w:t>page.</w:t>
      </w:r>
    </w:p>
    <w:p w:rsidR="00327E0C" w:rsidRPr="00327E0C" w:rsidRDefault="00327E0C">
      <w:pPr>
        <w:pStyle w:val="HTMLPreformatted"/>
        <w:divId w:val="1010984231"/>
        <w:rPr>
          <w:sz w:val="16"/>
        </w:rPr>
      </w:pPr>
      <w:r w:rsidRPr="00327E0C">
        <w:rPr>
          <w:rStyle w:val="line-number1"/>
          <w:sz w:val="16"/>
        </w:rPr>
        <w:t xml:space="preserve"> 8</w:t>
      </w:r>
      <w:r w:rsidRPr="00327E0C">
        <w:rPr>
          <w:sz w:val="16"/>
        </w:rPr>
        <w:t xml:space="preserve"> </w:t>
      </w:r>
      <w:r w:rsidRPr="00327E0C">
        <w:rPr>
          <w:rStyle w:val="comment1"/>
          <w:sz w:val="16"/>
        </w:rPr>
        <w:t xml:space="preserve"> * </w:t>
      </w:r>
    </w:p>
    <w:p w:rsidR="00327E0C" w:rsidRPr="00327E0C" w:rsidRDefault="00327E0C">
      <w:pPr>
        <w:pStyle w:val="HTMLPreformatted"/>
        <w:divId w:val="1010984231"/>
        <w:rPr>
          <w:sz w:val="16"/>
        </w:rPr>
      </w:pPr>
      <w:r w:rsidRPr="00327E0C">
        <w:rPr>
          <w:rStyle w:val="line-number1"/>
          <w:sz w:val="16"/>
        </w:rPr>
        <w:t xml:space="preserve"> 9</w:t>
      </w:r>
      <w:r w:rsidRPr="00327E0C">
        <w:rPr>
          <w:sz w:val="16"/>
        </w:rPr>
        <w:t xml:space="preserve"> </w:t>
      </w:r>
      <w:r w:rsidRPr="00327E0C">
        <w:rPr>
          <w:rStyle w:val="comment1"/>
          <w:sz w:val="16"/>
        </w:rPr>
        <w:t xml:space="preserve"> * </w:t>
      </w:r>
      <w:r w:rsidRPr="00327E0C">
        <w:rPr>
          <w:rStyle w:val="st01"/>
          <w:sz w:val="16"/>
        </w:rPr>
        <w:t>@author</w:t>
      </w:r>
      <w:r w:rsidRPr="00327E0C">
        <w:rPr>
          <w:sz w:val="16"/>
        </w:rPr>
        <w:t xml:space="preserve"> </w:t>
      </w:r>
      <w:r w:rsidRPr="00327E0C">
        <w:rPr>
          <w:rStyle w:val="comment1"/>
          <w:sz w:val="16"/>
        </w:rPr>
        <w:t>Jan</w:t>
      </w:r>
      <w:r w:rsidRPr="00327E0C">
        <w:rPr>
          <w:sz w:val="16"/>
        </w:rPr>
        <w:t xml:space="preserve"> </w:t>
      </w:r>
      <w:r w:rsidRPr="00327E0C">
        <w:rPr>
          <w:rStyle w:val="comment1"/>
          <w:sz w:val="16"/>
        </w:rPr>
        <w:t>S.</w:t>
      </w:r>
      <w:r w:rsidRPr="00327E0C">
        <w:rPr>
          <w:sz w:val="16"/>
        </w:rPr>
        <w:t xml:space="preserve"> </w:t>
      </w:r>
      <w:r w:rsidRPr="00327E0C">
        <w:rPr>
          <w:rStyle w:val="comment1"/>
          <w:sz w:val="16"/>
        </w:rPr>
        <w:t>Hansen</w:t>
      </w:r>
    </w:p>
    <w:p w:rsidR="00327E0C" w:rsidRPr="00327E0C" w:rsidRDefault="00327E0C">
      <w:pPr>
        <w:pStyle w:val="HTMLPreformatted"/>
        <w:divId w:val="1010984231"/>
        <w:rPr>
          <w:sz w:val="16"/>
        </w:rPr>
      </w:pPr>
      <w:r w:rsidRPr="00327E0C">
        <w:rPr>
          <w:rStyle w:val="line-number1"/>
          <w:sz w:val="16"/>
        </w:rPr>
        <w:t>10</w:t>
      </w:r>
      <w:r w:rsidRPr="00327E0C">
        <w:rPr>
          <w:sz w:val="16"/>
        </w:rPr>
        <w:t xml:space="preserve">  </w:t>
      </w:r>
      <w:r w:rsidRPr="00327E0C">
        <w:rPr>
          <w:rStyle w:val="comment1"/>
          <w:sz w:val="16"/>
        </w:rPr>
        <w:t>*/</w:t>
      </w:r>
    </w:p>
    <w:p w:rsidR="00327E0C" w:rsidRPr="00327E0C" w:rsidRDefault="00327E0C">
      <w:pPr>
        <w:pStyle w:val="HTMLPreformatted"/>
        <w:divId w:val="1010984231"/>
        <w:rPr>
          <w:sz w:val="16"/>
        </w:rPr>
      </w:pPr>
      <w:r w:rsidRPr="00327E0C">
        <w:rPr>
          <w:rStyle w:val="line-number1"/>
          <w:sz w:val="16"/>
        </w:rPr>
        <w:t>11</w:t>
      </w:r>
      <w:r w:rsidRPr="00327E0C">
        <w:rPr>
          <w:sz w:val="16"/>
        </w:rPr>
        <w:t xml:space="preserve"> </w:t>
      </w:r>
      <w:r w:rsidRPr="00327E0C">
        <w:rPr>
          <w:rStyle w:val="keyword-directive1"/>
          <w:sz w:val="16"/>
        </w:rPr>
        <w:t>public</w:t>
      </w:r>
      <w:r w:rsidRPr="00327E0C">
        <w:rPr>
          <w:sz w:val="16"/>
        </w:rPr>
        <w:t xml:space="preserve"> </w:t>
      </w:r>
      <w:r w:rsidRPr="00327E0C">
        <w:rPr>
          <w:rStyle w:val="keyword-directive1"/>
          <w:sz w:val="16"/>
        </w:rPr>
        <w:t>final</w:t>
      </w:r>
      <w:r w:rsidRPr="00327E0C">
        <w:rPr>
          <w:sz w:val="16"/>
        </w:rPr>
        <w:t xml:space="preserve"> </w:t>
      </w:r>
      <w:r w:rsidRPr="00327E0C">
        <w:rPr>
          <w:rStyle w:val="keyword-directive1"/>
          <w:sz w:val="16"/>
        </w:rPr>
        <w:t>class</w:t>
      </w:r>
      <w:r w:rsidRPr="00327E0C">
        <w:rPr>
          <w:sz w:val="16"/>
        </w:rPr>
        <w:t xml:space="preserve"> UserCreated </w:t>
      </w:r>
      <w:r w:rsidRPr="00327E0C">
        <w:rPr>
          <w:rStyle w:val="keyword-directive1"/>
          <w:sz w:val="16"/>
        </w:rPr>
        <w:t>extends</w:t>
      </w:r>
      <w:r w:rsidRPr="00327E0C">
        <w:rPr>
          <w:sz w:val="16"/>
        </w:rPr>
        <w:t xml:space="preserve"> BasePage {</w:t>
      </w:r>
    </w:p>
    <w:p w:rsidR="00327E0C" w:rsidRPr="00327E0C" w:rsidRDefault="00327E0C">
      <w:pPr>
        <w:pStyle w:val="HTMLPreformatted"/>
        <w:divId w:val="1010984231"/>
        <w:rPr>
          <w:sz w:val="16"/>
        </w:rPr>
      </w:pPr>
      <w:r w:rsidRPr="00327E0C">
        <w:rPr>
          <w:rStyle w:val="line-number1"/>
          <w:sz w:val="16"/>
        </w:rPr>
        <w:t>12</w:t>
      </w:r>
      <w:r w:rsidRPr="00327E0C">
        <w:rPr>
          <w:sz w:val="16"/>
        </w:rPr>
        <w:t xml:space="preserve"> </w:t>
      </w:r>
    </w:p>
    <w:p w:rsidR="00327E0C" w:rsidRPr="00327E0C" w:rsidRDefault="00327E0C">
      <w:pPr>
        <w:pStyle w:val="HTMLPreformatted"/>
        <w:divId w:val="1010984231"/>
        <w:rPr>
          <w:sz w:val="16"/>
        </w:rPr>
      </w:pPr>
      <w:r w:rsidRPr="00327E0C">
        <w:rPr>
          <w:rStyle w:val="line-number1"/>
          <w:sz w:val="16"/>
        </w:rPr>
        <w:t>13</w:t>
      </w:r>
      <w:r w:rsidRPr="00327E0C">
        <w:rPr>
          <w:sz w:val="16"/>
        </w:rPr>
        <w:t xml:space="preserve">     </w:t>
      </w:r>
      <w:r w:rsidRPr="00327E0C">
        <w:rPr>
          <w:rStyle w:val="keyword-directive1"/>
          <w:sz w:val="16"/>
        </w:rPr>
        <w:t>public</w:t>
      </w:r>
      <w:r w:rsidRPr="00327E0C">
        <w:rPr>
          <w:sz w:val="16"/>
        </w:rPr>
        <w:t xml:space="preserve"> UserCreated() {</w:t>
      </w:r>
    </w:p>
    <w:p w:rsidR="00327E0C" w:rsidRPr="00327E0C" w:rsidRDefault="00327E0C">
      <w:pPr>
        <w:pStyle w:val="HTMLPreformatted"/>
        <w:divId w:val="1010984231"/>
        <w:rPr>
          <w:sz w:val="16"/>
        </w:rPr>
      </w:pPr>
      <w:r w:rsidRPr="00327E0C">
        <w:rPr>
          <w:rStyle w:val="line-number1"/>
          <w:sz w:val="16"/>
        </w:rPr>
        <w:t>14</w:t>
      </w:r>
      <w:r w:rsidRPr="00327E0C">
        <w:rPr>
          <w:sz w:val="16"/>
        </w:rPr>
        <w:t xml:space="preserve">         MenuBorder menuBorder = </w:t>
      </w:r>
      <w:r w:rsidRPr="00327E0C">
        <w:rPr>
          <w:rStyle w:val="keyword-directive1"/>
          <w:sz w:val="16"/>
        </w:rPr>
        <w:t>new</w:t>
      </w:r>
      <w:r w:rsidRPr="00327E0C">
        <w:rPr>
          <w:sz w:val="16"/>
        </w:rPr>
        <w:t xml:space="preserve"> MenuBorder(</w:t>
      </w:r>
      <w:r w:rsidRPr="00327E0C">
        <w:rPr>
          <w:rStyle w:val="character1"/>
          <w:sz w:val="16"/>
        </w:rPr>
        <w:t>"mainNavigation"</w:t>
      </w:r>
      <w:r w:rsidRPr="00327E0C">
        <w:rPr>
          <w:sz w:val="16"/>
        </w:rPr>
        <w:t xml:space="preserve">); </w:t>
      </w:r>
    </w:p>
    <w:p w:rsidR="00327E0C" w:rsidRPr="00327E0C" w:rsidRDefault="00327E0C">
      <w:pPr>
        <w:pStyle w:val="HTMLPreformatted"/>
        <w:divId w:val="1010984231"/>
        <w:rPr>
          <w:sz w:val="16"/>
        </w:rPr>
      </w:pPr>
      <w:r w:rsidRPr="00327E0C">
        <w:rPr>
          <w:rStyle w:val="line-number1"/>
          <w:sz w:val="16"/>
        </w:rPr>
        <w:t>15</w:t>
      </w:r>
      <w:r w:rsidRPr="00327E0C">
        <w:rPr>
          <w:sz w:val="16"/>
        </w:rPr>
        <w:t xml:space="preserve">         add(menuBorder);</w:t>
      </w:r>
    </w:p>
    <w:p w:rsidR="00327E0C" w:rsidRPr="00327E0C" w:rsidRDefault="00327E0C">
      <w:pPr>
        <w:pStyle w:val="HTMLPreformatted"/>
        <w:divId w:val="1010984231"/>
        <w:rPr>
          <w:sz w:val="16"/>
        </w:rPr>
      </w:pPr>
      <w:r w:rsidRPr="00327E0C">
        <w:rPr>
          <w:rStyle w:val="line-number1"/>
          <w:sz w:val="16"/>
        </w:rPr>
        <w:t>16</w:t>
      </w:r>
      <w:r w:rsidRPr="00327E0C">
        <w:rPr>
          <w:sz w:val="16"/>
        </w:rPr>
        <w:t xml:space="preserve">     }</w:t>
      </w:r>
    </w:p>
    <w:p w:rsidR="00327E0C" w:rsidRPr="00327E0C" w:rsidRDefault="00327E0C">
      <w:pPr>
        <w:pStyle w:val="HTMLPreformatted"/>
        <w:divId w:val="1010984231"/>
        <w:rPr>
          <w:sz w:val="16"/>
        </w:rPr>
      </w:pPr>
      <w:r w:rsidRPr="00327E0C">
        <w:rPr>
          <w:rStyle w:val="line-number1"/>
          <w:sz w:val="16"/>
        </w:rPr>
        <w:t>17</w:t>
      </w:r>
      <w:r w:rsidRPr="00327E0C">
        <w:rPr>
          <w:sz w:val="16"/>
        </w:rPr>
        <w:t xml:space="preserve"> }</w:t>
      </w:r>
    </w:p>
    <w:p w:rsidR="00327E0C" w:rsidRPr="00327E0C" w:rsidRDefault="00327E0C">
      <w:pPr>
        <w:pStyle w:val="HTMLPreformatted"/>
        <w:divId w:val="1010984231"/>
        <w:rPr>
          <w:sz w:val="16"/>
        </w:rPr>
      </w:pPr>
    </w:p>
    <w:p w:rsidR="00327E0C" w:rsidRDefault="00327E0C">
      <w:pPr>
        <w:rPr>
          <w:noProof/>
          <w:lang w:eastAsia="da-DK" w:bidi="ar-SA"/>
        </w:rPr>
      </w:pPr>
      <w:r w:rsidRPr="00327E0C">
        <w:rPr>
          <w:noProof/>
          <w:sz w:val="16"/>
          <w:lang w:eastAsia="da-DK" w:bidi="ar-SA"/>
        </w:rPr>
        <w:fldChar w:fldCharType="end"/>
      </w:r>
    </w:p>
    <w:p w:rsidR="00962AC3" w:rsidRDefault="00402AEF">
      <w:pPr>
        <w:rPr>
          <w:noProof/>
          <w:lang w:eastAsia="da-DK" w:bidi="ar-SA"/>
        </w:rPr>
      </w:pPr>
      <w:r>
        <w:rPr>
          <w:noProof/>
          <w:lang w:eastAsia="da-DK" w:bidi="ar-SA"/>
        </w:rPr>
        <w:t>Filen: SelectedVideo.html</w:t>
      </w:r>
    </w:p>
    <w:p w:rsidR="00962AC3" w:rsidRDefault="00962AC3">
      <w:pPr>
        <w:rPr>
          <w:noProof/>
          <w:lang w:eastAsia="da-DK" w:bidi="ar-SA"/>
        </w:rPr>
      </w:pPr>
    </w:p>
    <w:p w:rsidR="00402AEF" w:rsidRPr="00402AEF" w:rsidRDefault="00402AEF" w:rsidP="00402AEF">
      <w:pPr>
        <w:divId w:val="1527400125"/>
        <w:rPr>
          <w:sz w:val="16"/>
        </w:rPr>
      </w:pPr>
      <w:r w:rsidRPr="00402AEF">
        <w:rPr>
          <w:noProof/>
          <w:sz w:val="16"/>
          <w:lang w:eastAsia="da-DK" w:bidi="ar-SA"/>
        </w:rPr>
        <w:fldChar w:fldCharType="begin"/>
      </w:r>
      <w:r w:rsidRPr="00402AEF">
        <w:rPr>
          <w:noProof/>
          <w:sz w:val="16"/>
          <w:lang w:eastAsia="da-DK" w:bidi="ar-SA"/>
        </w:rPr>
        <w:instrText xml:space="preserve"> INCLUDETEXT "C:\\GoogleCode\\user-driven-sign-language-dictionary\\Analysis and design\\CodeInHtml\\_SelectedVideo.html" \c HTML </w:instrText>
      </w:r>
      <w:r>
        <w:rPr>
          <w:noProof/>
          <w:sz w:val="16"/>
          <w:lang w:eastAsia="da-DK" w:bidi="ar-SA"/>
        </w:rPr>
        <w:instrText xml:space="preserve"> \* MERGEFORMAT </w:instrText>
      </w:r>
      <w:r w:rsidRPr="00402AEF">
        <w:rPr>
          <w:noProof/>
          <w:sz w:val="16"/>
          <w:lang w:eastAsia="da-DK" w:bidi="ar-SA"/>
        </w:rPr>
        <w:fldChar w:fldCharType="separate"/>
      </w:r>
      <w:r w:rsidRPr="00402AEF">
        <w:rPr>
          <w:rStyle w:val="line-number1"/>
          <w:sz w:val="16"/>
        </w:rPr>
        <w:t xml:space="preserve"> 1</w:t>
      </w:r>
      <w:r w:rsidRPr="00402AEF">
        <w:rPr>
          <w:sz w:val="16"/>
        </w:rPr>
        <w:t xml:space="preserve"> &lt;?xml version="1.0" encoding="UTF-8"?&gt;</w:t>
      </w:r>
    </w:p>
    <w:p w:rsidR="00402AEF" w:rsidRPr="00402AEF" w:rsidRDefault="00402AEF">
      <w:pPr>
        <w:pStyle w:val="HTMLPreformatted"/>
        <w:divId w:val="1527400125"/>
        <w:rPr>
          <w:sz w:val="16"/>
        </w:rPr>
      </w:pPr>
      <w:r w:rsidRPr="00402AEF">
        <w:rPr>
          <w:rStyle w:val="line-number1"/>
          <w:sz w:val="16"/>
        </w:rPr>
        <w:t xml:space="preserve"> 2</w:t>
      </w:r>
      <w:r w:rsidRPr="00402AEF">
        <w:rPr>
          <w:sz w:val="16"/>
        </w:rPr>
        <w:t xml:space="preserve"> </w:t>
      </w:r>
      <w:r w:rsidRPr="00402AEF">
        <w:rPr>
          <w:rStyle w:val="sgml-declaration1"/>
          <w:sz w:val="16"/>
        </w:rPr>
        <w:t>&lt;!DOCTYPE</w:t>
      </w:r>
      <w:r w:rsidRPr="00402AEF">
        <w:rPr>
          <w:sz w:val="16"/>
        </w:rPr>
        <w:t xml:space="preserve"> </w:t>
      </w:r>
      <w:r w:rsidRPr="00402AEF">
        <w:rPr>
          <w:rStyle w:val="sgml-declaration1"/>
          <w:sz w:val="16"/>
        </w:rPr>
        <w:t>html</w:t>
      </w:r>
      <w:r w:rsidRPr="00402AEF">
        <w:rPr>
          <w:sz w:val="16"/>
        </w:rPr>
        <w:t xml:space="preserve"> </w:t>
      </w:r>
      <w:r w:rsidRPr="00402AEF">
        <w:rPr>
          <w:rStyle w:val="sgml-declaration1"/>
          <w:sz w:val="16"/>
        </w:rPr>
        <w:t>PUBLIC</w:t>
      </w:r>
      <w:r w:rsidRPr="00402AEF">
        <w:rPr>
          <w:sz w:val="16"/>
        </w:rPr>
        <w:t xml:space="preserve"> </w:t>
      </w:r>
      <w:r w:rsidRPr="00402AEF">
        <w:rPr>
          <w:rStyle w:val="sgml-declaration1"/>
          <w:sz w:val="16"/>
        </w:rPr>
        <w:t>"-//W3C//DTD</w:t>
      </w:r>
      <w:r w:rsidRPr="00402AEF">
        <w:rPr>
          <w:sz w:val="16"/>
        </w:rPr>
        <w:t xml:space="preserve"> </w:t>
      </w:r>
      <w:r w:rsidRPr="00402AEF">
        <w:rPr>
          <w:rStyle w:val="sgml-declaration1"/>
          <w:sz w:val="16"/>
        </w:rPr>
        <w:t>XHTML</w:t>
      </w:r>
      <w:r w:rsidRPr="00402AEF">
        <w:rPr>
          <w:sz w:val="16"/>
        </w:rPr>
        <w:t xml:space="preserve"> </w:t>
      </w:r>
      <w:r w:rsidRPr="00402AEF">
        <w:rPr>
          <w:rStyle w:val="sgml-declaration1"/>
          <w:sz w:val="16"/>
        </w:rPr>
        <w:t>1.0</w:t>
      </w:r>
      <w:r w:rsidRPr="00402AEF">
        <w:rPr>
          <w:sz w:val="16"/>
        </w:rPr>
        <w:t xml:space="preserve"> </w:t>
      </w:r>
      <w:r w:rsidRPr="00402AEF">
        <w:rPr>
          <w:rStyle w:val="sgml-declaration1"/>
          <w:sz w:val="16"/>
        </w:rPr>
        <w:t>Transitional//EN"</w:t>
      </w:r>
      <w:r w:rsidRPr="00402AEF">
        <w:rPr>
          <w:sz w:val="16"/>
        </w:rPr>
        <w:t xml:space="preserve"> </w:t>
      </w:r>
      <w:r w:rsidRPr="00402AEF">
        <w:rPr>
          <w:rStyle w:val="sgml-declaration1"/>
          <w:sz w:val="16"/>
        </w:rPr>
        <w:t>"http://www.w3.org/TR/xhtml1/DTD/xhtml1-transitional.dtd"&gt;</w:t>
      </w:r>
    </w:p>
    <w:p w:rsidR="00402AEF" w:rsidRPr="00402AEF" w:rsidRDefault="00402AEF">
      <w:pPr>
        <w:pStyle w:val="HTMLPreformatted"/>
        <w:divId w:val="1527400125"/>
        <w:rPr>
          <w:sz w:val="16"/>
        </w:rPr>
      </w:pPr>
      <w:r w:rsidRPr="00402AEF">
        <w:rPr>
          <w:rStyle w:val="line-number1"/>
          <w:sz w:val="16"/>
        </w:rPr>
        <w:t xml:space="preserve"> 3</w:t>
      </w:r>
      <w:r w:rsidRPr="00402AEF">
        <w:rPr>
          <w:sz w:val="16"/>
        </w:rPr>
        <w:t xml:space="preserve"> </w:t>
      </w:r>
      <w:r w:rsidRPr="00402AEF">
        <w:rPr>
          <w:rStyle w:val="tag1"/>
          <w:sz w:val="16"/>
        </w:rPr>
        <w:t>&lt;html</w:t>
      </w:r>
      <w:r w:rsidRPr="00402AEF">
        <w:rPr>
          <w:sz w:val="16"/>
        </w:rPr>
        <w:t xml:space="preserve"> </w:t>
      </w:r>
      <w:r w:rsidRPr="00402AEF">
        <w:rPr>
          <w:rStyle w:val="argument1"/>
          <w:sz w:val="16"/>
        </w:rPr>
        <w:t>xmlns:wicket=</w:t>
      </w:r>
      <w:r w:rsidRPr="00402AEF">
        <w:rPr>
          <w:rStyle w:val="value1"/>
          <w:sz w:val="16"/>
        </w:rPr>
        <w:t>"http://wicket.apache.org"</w:t>
      </w:r>
      <w:r w:rsidRPr="00402AEF">
        <w:rPr>
          <w:rStyle w:val="tag1"/>
          <w:sz w:val="16"/>
        </w:rPr>
        <w:t>&gt;</w:t>
      </w:r>
    </w:p>
    <w:p w:rsidR="00402AEF" w:rsidRPr="00402AEF" w:rsidRDefault="00402AEF">
      <w:pPr>
        <w:pStyle w:val="HTMLPreformatted"/>
        <w:divId w:val="1527400125"/>
        <w:rPr>
          <w:sz w:val="16"/>
        </w:rPr>
      </w:pPr>
      <w:r w:rsidRPr="00402AEF">
        <w:rPr>
          <w:rStyle w:val="line-number1"/>
          <w:sz w:val="16"/>
        </w:rPr>
        <w:t xml:space="preserve"> 4</w:t>
      </w:r>
      <w:r w:rsidRPr="00402AEF">
        <w:rPr>
          <w:sz w:val="16"/>
        </w:rPr>
        <w:t xml:space="preserve"> </w:t>
      </w:r>
      <w:r w:rsidRPr="00402AEF">
        <w:rPr>
          <w:rStyle w:val="tag1"/>
          <w:sz w:val="16"/>
        </w:rPr>
        <w:t>&lt;head&gt;</w:t>
      </w:r>
    </w:p>
    <w:p w:rsidR="00402AEF" w:rsidRPr="00402AEF" w:rsidRDefault="00402AEF">
      <w:pPr>
        <w:pStyle w:val="HTMLPreformatted"/>
        <w:divId w:val="1527400125"/>
        <w:rPr>
          <w:sz w:val="16"/>
        </w:rPr>
      </w:pPr>
      <w:r w:rsidRPr="00402AEF">
        <w:rPr>
          <w:rStyle w:val="line-number1"/>
          <w:sz w:val="16"/>
        </w:rPr>
        <w:t xml:space="preserve"> 5</w:t>
      </w:r>
      <w:r w:rsidRPr="00402AEF">
        <w:rPr>
          <w:sz w:val="16"/>
        </w:rPr>
        <w:t xml:space="preserve">     </w:t>
      </w:r>
      <w:r w:rsidRPr="00402AEF">
        <w:rPr>
          <w:rStyle w:val="tag1"/>
          <w:sz w:val="16"/>
        </w:rPr>
        <w:t>&lt;meta</w:t>
      </w:r>
      <w:r w:rsidRPr="00402AEF">
        <w:rPr>
          <w:sz w:val="16"/>
        </w:rPr>
        <w:t xml:space="preserve"> </w:t>
      </w:r>
      <w:r w:rsidRPr="00402AEF">
        <w:rPr>
          <w:rStyle w:val="argument1"/>
          <w:sz w:val="16"/>
        </w:rPr>
        <w:t>http-equiv=</w:t>
      </w:r>
      <w:r w:rsidRPr="00402AEF">
        <w:rPr>
          <w:rStyle w:val="value1"/>
          <w:sz w:val="16"/>
        </w:rPr>
        <w:t>"Content-Type"</w:t>
      </w:r>
      <w:r w:rsidRPr="00402AEF">
        <w:rPr>
          <w:sz w:val="16"/>
        </w:rPr>
        <w:t xml:space="preserve"> </w:t>
      </w:r>
      <w:r w:rsidRPr="00402AEF">
        <w:rPr>
          <w:rStyle w:val="argument1"/>
          <w:sz w:val="16"/>
        </w:rPr>
        <w:t>content=</w:t>
      </w:r>
      <w:r w:rsidRPr="00402AEF">
        <w:rPr>
          <w:rStyle w:val="value1"/>
          <w:sz w:val="16"/>
        </w:rPr>
        <w:t>"text/html; charset=UTF-8"</w:t>
      </w:r>
      <w:r w:rsidRPr="00402AEF">
        <w:rPr>
          <w:rStyle w:val="tag1"/>
          <w:sz w:val="16"/>
        </w:rPr>
        <w:t>/&gt;</w:t>
      </w:r>
    </w:p>
    <w:p w:rsidR="00402AEF" w:rsidRPr="00402AEF" w:rsidRDefault="00402AEF">
      <w:pPr>
        <w:pStyle w:val="HTMLPreformatted"/>
        <w:divId w:val="1527400125"/>
        <w:rPr>
          <w:sz w:val="16"/>
        </w:rPr>
      </w:pPr>
      <w:r w:rsidRPr="00402AEF">
        <w:rPr>
          <w:rStyle w:val="line-number1"/>
          <w:sz w:val="16"/>
        </w:rPr>
        <w:t xml:space="preserve"> 6</w:t>
      </w:r>
      <w:r w:rsidRPr="00402AEF">
        <w:rPr>
          <w:sz w:val="16"/>
        </w:rPr>
        <w:t xml:space="preserve">     </w:t>
      </w:r>
      <w:r w:rsidRPr="00402AEF">
        <w:rPr>
          <w:rStyle w:val="tag1"/>
          <w:sz w:val="16"/>
        </w:rPr>
        <w:t>&lt;link</w:t>
      </w:r>
      <w:r w:rsidRPr="00402AEF">
        <w:rPr>
          <w:sz w:val="16"/>
        </w:rPr>
        <w:t xml:space="preserve"> </w:t>
      </w:r>
      <w:r w:rsidRPr="00402AEF">
        <w:rPr>
          <w:rStyle w:val="argument1"/>
          <w:sz w:val="16"/>
        </w:rPr>
        <w:t>rel=</w:t>
      </w:r>
      <w:r w:rsidRPr="00402AEF">
        <w:rPr>
          <w:rStyle w:val="value1"/>
          <w:sz w:val="16"/>
        </w:rPr>
        <w:t>"stylesheet"</w:t>
      </w:r>
      <w:r w:rsidRPr="00402AEF">
        <w:rPr>
          <w:sz w:val="16"/>
        </w:rPr>
        <w:t xml:space="preserve"> </w:t>
      </w:r>
      <w:r w:rsidRPr="00402AEF">
        <w:rPr>
          <w:rStyle w:val="argument1"/>
          <w:sz w:val="16"/>
        </w:rPr>
        <w:t>type=</w:t>
      </w:r>
      <w:r w:rsidRPr="00402AEF">
        <w:rPr>
          <w:rStyle w:val="value1"/>
          <w:sz w:val="16"/>
        </w:rPr>
        <w:t>"text/css"</w:t>
      </w:r>
      <w:r w:rsidRPr="00402AEF">
        <w:rPr>
          <w:sz w:val="16"/>
        </w:rPr>
        <w:t xml:space="preserve"> </w:t>
      </w:r>
      <w:r w:rsidRPr="00402AEF">
        <w:rPr>
          <w:rStyle w:val="argument1"/>
          <w:sz w:val="16"/>
        </w:rPr>
        <w:t>href=</w:t>
      </w:r>
      <w:r w:rsidRPr="00402AEF">
        <w:rPr>
          <w:rStyle w:val="value1"/>
          <w:sz w:val="16"/>
        </w:rPr>
        <w:t>"style.css"</w:t>
      </w:r>
      <w:r w:rsidRPr="00402AEF">
        <w:rPr>
          <w:rStyle w:val="tag1"/>
          <w:sz w:val="16"/>
        </w:rPr>
        <w:t>/&gt;</w:t>
      </w:r>
    </w:p>
    <w:p w:rsidR="00402AEF" w:rsidRPr="00402AEF" w:rsidRDefault="00402AEF">
      <w:pPr>
        <w:pStyle w:val="HTMLPreformatted"/>
        <w:divId w:val="1527400125"/>
        <w:rPr>
          <w:sz w:val="16"/>
        </w:rPr>
      </w:pPr>
      <w:r w:rsidRPr="00402AEF">
        <w:rPr>
          <w:rStyle w:val="line-number1"/>
          <w:sz w:val="16"/>
        </w:rPr>
        <w:t xml:space="preserve"> 7</w:t>
      </w:r>
      <w:r w:rsidRPr="00402AEF">
        <w:rPr>
          <w:sz w:val="16"/>
        </w:rPr>
        <w:t xml:space="preserve"> </w:t>
      </w:r>
      <w:r w:rsidRPr="00402AEF">
        <w:rPr>
          <w:rStyle w:val="tag1"/>
          <w:sz w:val="16"/>
        </w:rPr>
        <w:t>&lt;/head&gt;</w:t>
      </w:r>
    </w:p>
    <w:p w:rsidR="00402AEF" w:rsidRPr="00402AEF" w:rsidRDefault="00402AEF">
      <w:pPr>
        <w:pStyle w:val="HTMLPreformatted"/>
        <w:divId w:val="1527400125"/>
        <w:rPr>
          <w:sz w:val="16"/>
        </w:rPr>
      </w:pPr>
      <w:r w:rsidRPr="00402AEF">
        <w:rPr>
          <w:rStyle w:val="line-number1"/>
          <w:sz w:val="16"/>
        </w:rPr>
        <w:t xml:space="preserve"> 8</w:t>
      </w:r>
      <w:r w:rsidRPr="00402AEF">
        <w:rPr>
          <w:sz w:val="16"/>
        </w:rPr>
        <w:t xml:space="preserve"> </w:t>
      </w:r>
      <w:r w:rsidRPr="00402AEF">
        <w:rPr>
          <w:rStyle w:val="tag1"/>
          <w:sz w:val="16"/>
        </w:rPr>
        <w:t>&lt;body&gt;</w:t>
      </w:r>
    </w:p>
    <w:p w:rsidR="00402AEF" w:rsidRPr="00402AEF" w:rsidRDefault="00402AEF">
      <w:pPr>
        <w:pStyle w:val="HTMLPreformatted"/>
        <w:divId w:val="1527400125"/>
        <w:rPr>
          <w:sz w:val="16"/>
        </w:rPr>
      </w:pPr>
      <w:r w:rsidRPr="00402AEF">
        <w:rPr>
          <w:rStyle w:val="line-number1"/>
          <w:sz w:val="16"/>
        </w:rPr>
        <w:t xml:space="preserve"> 9</w:t>
      </w:r>
      <w:r w:rsidRPr="00402AEF">
        <w:rPr>
          <w:sz w:val="16"/>
        </w:rPr>
        <w:t xml:space="preserve"> </w:t>
      </w:r>
      <w:r w:rsidRPr="00402AEF">
        <w:rPr>
          <w:rStyle w:val="tag1"/>
          <w:sz w:val="16"/>
        </w:rPr>
        <w:t>&lt;wicket:extend&gt;</w:t>
      </w:r>
      <w:r w:rsidRPr="00402AEF">
        <w:rPr>
          <w:sz w:val="16"/>
        </w:rPr>
        <w:t xml:space="preserve"> </w:t>
      </w:r>
    </w:p>
    <w:p w:rsidR="00402AEF" w:rsidRPr="00402AEF" w:rsidRDefault="00402AEF">
      <w:pPr>
        <w:pStyle w:val="HTMLPreformatted"/>
        <w:divId w:val="1527400125"/>
        <w:rPr>
          <w:sz w:val="16"/>
        </w:rPr>
      </w:pPr>
      <w:r w:rsidRPr="00402AEF">
        <w:rPr>
          <w:rStyle w:val="line-number1"/>
          <w:sz w:val="16"/>
        </w:rPr>
        <w:t>10</w:t>
      </w:r>
      <w:r w:rsidRPr="00402AEF">
        <w:rPr>
          <w:sz w:val="16"/>
        </w:rPr>
        <w:t xml:space="preserve"> </w:t>
      </w:r>
      <w:r w:rsidRPr="00402AEF">
        <w:rPr>
          <w:rStyle w:val="tag1"/>
          <w:sz w:val="16"/>
        </w:rPr>
        <w:t>&lt;span</w:t>
      </w:r>
      <w:r w:rsidRPr="00402AEF">
        <w:rPr>
          <w:sz w:val="16"/>
        </w:rPr>
        <w:t xml:space="preserve"> </w:t>
      </w:r>
      <w:r w:rsidRPr="00402AEF">
        <w:rPr>
          <w:rStyle w:val="argument1"/>
          <w:sz w:val="16"/>
        </w:rPr>
        <w:t>wicket:id</w:t>
      </w:r>
      <w:r w:rsidRPr="00402AEF">
        <w:rPr>
          <w:sz w:val="16"/>
        </w:rPr>
        <w:t xml:space="preserve"> </w:t>
      </w:r>
      <w:r w:rsidRPr="00402AEF">
        <w:rPr>
          <w:rStyle w:val="argument1"/>
          <w:sz w:val="16"/>
        </w:rPr>
        <w:t>=</w:t>
      </w:r>
      <w:r w:rsidRPr="00402AEF">
        <w:rPr>
          <w:sz w:val="16"/>
        </w:rPr>
        <w:t xml:space="preserve"> </w:t>
      </w:r>
      <w:r w:rsidRPr="00402AEF">
        <w:rPr>
          <w:rStyle w:val="value1"/>
          <w:sz w:val="16"/>
        </w:rPr>
        <w:t>"mainNavigation"</w:t>
      </w:r>
      <w:r w:rsidRPr="00402AEF">
        <w:rPr>
          <w:rStyle w:val="tag1"/>
          <w:sz w:val="16"/>
        </w:rPr>
        <w:t>&gt;</w:t>
      </w:r>
    </w:p>
    <w:p w:rsidR="00402AEF" w:rsidRPr="00402AEF" w:rsidRDefault="00402AEF">
      <w:pPr>
        <w:pStyle w:val="HTMLPreformatted"/>
        <w:divId w:val="1527400125"/>
        <w:rPr>
          <w:sz w:val="16"/>
        </w:rPr>
      </w:pPr>
      <w:r w:rsidRPr="00402AEF">
        <w:rPr>
          <w:rStyle w:val="line-number1"/>
          <w:sz w:val="16"/>
        </w:rPr>
        <w:t>11</w:t>
      </w:r>
      <w:r w:rsidRPr="00402AEF">
        <w:rPr>
          <w:sz w:val="16"/>
        </w:rPr>
        <w:t xml:space="preserve">     </w:t>
      </w:r>
      <w:r w:rsidRPr="00402AEF">
        <w:rPr>
          <w:rStyle w:val="tag1"/>
          <w:sz w:val="16"/>
        </w:rPr>
        <w:t>&lt;h2&gt;</w:t>
      </w:r>
      <w:r w:rsidRPr="00402AEF">
        <w:rPr>
          <w:sz w:val="16"/>
        </w:rPr>
        <w:t xml:space="preserve">Forslag til: </w:t>
      </w:r>
      <w:r w:rsidRPr="00402AEF">
        <w:rPr>
          <w:rStyle w:val="tag1"/>
          <w:sz w:val="16"/>
        </w:rPr>
        <w:t>&lt;span</w:t>
      </w:r>
      <w:r w:rsidRPr="00402AEF">
        <w:rPr>
          <w:sz w:val="16"/>
        </w:rPr>
        <w:t xml:space="preserve"> </w:t>
      </w:r>
      <w:r w:rsidRPr="00402AEF">
        <w:rPr>
          <w:rStyle w:val="argument1"/>
          <w:sz w:val="16"/>
        </w:rPr>
        <w:t>wicket:id=</w:t>
      </w:r>
      <w:r w:rsidRPr="00402AEF">
        <w:rPr>
          <w:rStyle w:val="value1"/>
          <w:sz w:val="16"/>
        </w:rPr>
        <w:t>"word"</w:t>
      </w:r>
      <w:r w:rsidRPr="00402AEF">
        <w:rPr>
          <w:rStyle w:val="tag1"/>
          <w:sz w:val="16"/>
        </w:rPr>
        <w:t>&gt;</w:t>
      </w:r>
      <w:r w:rsidRPr="00402AEF">
        <w:rPr>
          <w:sz w:val="16"/>
        </w:rPr>
        <w:t>[word]</w:t>
      </w:r>
      <w:r w:rsidRPr="00402AEF">
        <w:rPr>
          <w:rStyle w:val="tag1"/>
          <w:sz w:val="16"/>
        </w:rPr>
        <w:t>&lt;/span&gt;&lt;/h2&gt;</w:t>
      </w:r>
    </w:p>
    <w:p w:rsidR="00402AEF" w:rsidRPr="00402AEF" w:rsidRDefault="00402AEF">
      <w:pPr>
        <w:pStyle w:val="HTMLPreformatted"/>
        <w:divId w:val="1527400125"/>
        <w:rPr>
          <w:sz w:val="16"/>
        </w:rPr>
      </w:pPr>
      <w:r w:rsidRPr="00402AEF">
        <w:rPr>
          <w:rStyle w:val="line-number1"/>
          <w:sz w:val="16"/>
        </w:rPr>
        <w:t>12</w:t>
      </w:r>
      <w:r w:rsidRPr="00402AEF">
        <w:rPr>
          <w:sz w:val="16"/>
        </w:rPr>
        <w:t xml:space="preserve">     </w:t>
      </w:r>
      <w:r w:rsidRPr="00402AEF">
        <w:rPr>
          <w:rStyle w:val="tag1"/>
          <w:sz w:val="16"/>
        </w:rPr>
        <w:t>&lt;table</w:t>
      </w:r>
      <w:r w:rsidRPr="00402AEF">
        <w:rPr>
          <w:sz w:val="16"/>
        </w:rPr>
        <w:t xml:space="preserve"> </w:t>
      </w:r>
      <w:r w:rsidRPr="00402AEF">
        <w:rPr>
          <w:rStyle w:val="argument1"/>
          <w:sz w:val="16"/>
        </w:rPr>
        <w:t>border=</w:t>
      </w:r>
      <w:r w:rsidRPr="00402AEF">
        <w:rPr>
          <w:rStyle w:val="value1"/>
          <w:sz w:val="16"/>
        </w:rPr>
        <w:t>"0"</w:t>
      </w:r>
      <w:r w:rsidRPr="00402AEF">
        <w:rPr>
          <w:rStyle w:val="tag1"/>
          <w:sz w:val="16"/>
        </w:rPr>
        <w:t>&gt;</w:t>
      </w:r>
    </w:p>
    <w:p w:rsidR="00402AEF" w:rsidRPr="00402AEF" w:rsidRDefault="00402AEF">
      <w:pPr>
        <w:pStyle w:val="HTMLPreformatted"/>
        <w:divId w:val="1527400125"/>
        <w:rPr>
          <w:sz w:val="16"/>
        </w:rPr>
      </w:pPr>
      <w:r w:rsidRPr="00402AEF">
        <w:rPr>
          <w:rStyle w:val="line-number1"/>
          <w:sz w:val="16"/>
        </w:rPr>
        <w:t>13</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14</w:t>
      </w:r>
      <w:r w:rsidRPr="00402AEF">
        <w:rPr>
          <w:sz w:val="16"/>
        </w:rPr>
        <w:t xml:space="preserve">             </w:t>
      </w:r>
      <w:r w:rsidRPr="00402AEF">
        <w:rPr>
          <w:rStyle w:val="tag1"/>
          <w:sz w:val="16"/>
        </w:rPr>
        <w:t>&lt;td&gt;</w:t>
      </w:r>
    </w:p>
    <w:p w:rsidR="00402AEF" w:rsidRPr="00402AEF" w:rsidRDefault="00402AEF">
      <w:pPr>
        <w:pStyle w:val="HTMLPreformatted"/>
        <w:divId w:val="1527400125"/>
        <w:rPr>
          <w:sz w:val="16"/>
        </w:rPr>
      </w:pPr>
      <w:r w:rsidRPr="00402AEF">
        <w:rPr>
          <w:rStyle w:val="line-number1"/>
          <w:sz w:val="16"/>
        </w:rPr>
        <w:t>15</w:t>
      </w:r>
      <w:r w:rsidRPr="00402AEF">
        <w:rPr>
          <w:sz w:val="16"/>
        </w:rPr>
        <w:t xml:space="preserve">                 </w:t>
      </w:r>
      <w:r w:rsidRPr="00402AEF">
        <w:rPr>
          <w:rStyle w:val="tag1"/>
          <w:sz w:val="16"/>
        </w:rPr>
        <w:t>&lt;div</w:t>
      </w:r>
      <w:r w:rsidRPr="00402AEF">
        <w:rPr>
          <w:sz w:val="16"/>
        </w:rPr>
        <w:t xml:space="preserve"> </w:t>
      </w:r>
      <w:r w:rsidRPr="00402AEF">
        <w:rPr>
          <w:rStyle w:val="argument1"/>
          <w:sz w:val="16"/>
        </w:rPr>
        <w:t>style=</w:t>
      </w:r>
      <w:r w:rsidRPr="00402AEF">
        <w:rPr>
          <w:rStyle w:val="value1"/>
          <w:sz w:val="16"/>
        </w:rPr>
        <w:t>"</w:t>
      </w:r>
      <w:r w:rsidRPr="00402AEF">
        <w:rPr>
          <w:sz w:val="16"/>
        </w:rPr>
        <w:t>float:right</w:t>
      </w:r>
      <w:r w:rsidRPr="00402AEF">
        <w:rPr>
          <w:rStyle w:val="value1"/>
          <w:sz w:val="16"/>
        </w:rPr>
        <w:t>"</w:t>
      </w:r>
      <w:r w:rsidRPr="00402AEF">
        <w:rPr>
          <w:rStyle w:val="tag1"/>
          <w:sz w:val="16"/>
        </w:rPr>
        <w:t>&gt;</w:t>
      </w:r>
    </w:p>
    <w:p w:rsidR="00402AEF" w:rsidRPr="00402AEF" w:rsidRDefault="00402AEF">
      <w:pPr>
        <w:pStyle w:val="HTMLPreformatted"/>
        <w:divId w:val="1527400125"/>
        <w:rPr>
          <w:sz w:val="16"/>
        </w:rPr>
      </w:pPr>
      <w:r w:rsidRPr="00402AEF">
        <w:rPr>
          <w:rStyle w:val="line-number1"/>
          <w:sz w:val="16"/>
        </w:rPr>
        <w:t>16</w:t>
      </w:r>
      <w:r w:rsidRPr="00402AEF">
        <w:rPr>
          <w:sz w:val="16"/>
        </w:rPr>
        <w:t xml:space="preserve">                     </w:t>
      </w:r>
      <w:r w:rsidRPr="00402AEF">
        <w:rPr>
          <w:rStyle w:val="tag1"/>
          <w:sz w:val="16"/>
        </w:rPr>
        <w:t>&lt;a</w:t>
      </w:r>
      <w:r w:rsidRPr="00402AEF">
        <w:rPr>
          <w:sz w:val="16"/>
        </w:rPr>
        <w:t xml:space="preserve"> </w:t>
      </w:r>
      <w:r w:rsidRPr="00402AEF">
        <w:rPr>
          <w:rStyle w:val="argument1"/>
          <w:sz w:val="16"/>
        </w:rPr>
        <w:t>href=</w:t>
      </w:r>
      <w:r w:rsidRPr="00402AEF">
        <w:rPr>
          <w:rStyle w:val="value1"/>
          <w:sz w:val="16"/>
        </w:rPr>
        <w:t>"#"</w:t>
      </w:r>
      <w:r w:rsidRPr="00402AEF">
        <w:rPr>
          <w:sz w:val="16"/>
        </w:rPr>
        <w:t xml:space="preserve"> </w:t>
      </w:r>
      <w:r w:rsidRPr="00402AEF">
        <w:rPr>
          <w:rStyle w:val="argument1"/>
          <w:sz w:val="16"/>
        </w:rPr>
        <w:t>wicket:id=</w:t>
      </w:r>
      <w:r w:rsidRPr="00402AEF">
        <w:rPr>
          <w:rStyle w:val="value1"/>
          <w:sz w:val="16"/>
        </w:rPr>
        <w:t>"back"</w:t>
      </w:r>
      <w:r w:rsidRPr="00402AEF">
        <w:rPr>
          <w:rStyle w:val="tag1"/>
          <w:sz w:val="16"/>
        </w:rPr>
        <w:t>&gt;</w:t>
      </w:r>
      <w:r w:rsidRPr="00402AEF">
        <w:rPr>
          <w:sz w:val="16"/>
        </w:rPr>
        <w:t>Tilbage</w:t>
      </w:r>
      <w:r w:rsidRPr="00402AEF">
        <w:rPr>
          <w:rStyle w:val="tag1"/>
          <w:sz w:val="16"/>
        </w:rPr>
        <w:t>&lt;/a&gt;</w:t>
      </w:r>
    </w:p>
    <w:p w:rsidR="00402AEF" w:rsidRPr="00402AEF" w:rsidRDefault="00402AEF">
      <w:pPr>
        <w:pStyle w:val="HTMLPreformatted"/>
        <w:divId w:val="1527400125"/>
        <w:rPr>
          <w:sz w:val="16"/>
        </w:rPr>
      </w:pPr>
      <w:r w:rsidRPr="00402AEF">
        <w:rPr>
          <w:rStyle w:val="line-number1"/>
          <w:sz w:val="16"/>
        </w:rPr>
        <w:t>17</w:t>
      </w:r>
      <w:r w:rsidRPr="00402AEF">
        <w:rPr>
          <w:sz w:val="16"/>
        </w:rPr>
        <w:t xml:space="preserve">                 </w:t>
      </w:r>
      <w:r w:rsidRPr="00402AEF">
        <w:rPr>
          <w:rStyle w:val="tag1"/>
          <w:sz w:val="16"/>
        </w:rPr>
        <w:t>&lt;/div&gt;</w:t>
      </w:r>
    </w:p>
    <w:p w:rsidR="00402AEF" w:rsidRPr="00402AEF" w:rsidRDefault="00402AEF">
      <w:pPr>
        <w:pStyle w:val="HTMLPreformatted"/>
        <w:divId w:val="1527400125"/>
        <w:rPr>
          <w:sz w:val="16"/>
        </w:rPr>
      </w:pPr>
      <w:r w:rsidRPr="00402AEF">
        <w:rPr>
          <w:rStyle w:val="line-number1"/>
          <w:sz w:val="16"/>
        </w:rPr>
        <w:t>18</w:t>
      </w:r>
      <w:r w:rsidRPr="00402AEF">
        <w:rPr>
          <w:sz w:val="16"/>
        </w:rPr>
        <w:t xml:space="preserve">             </w:t>
      </w:r>
      <w:r w:rsidRPr="00402AEF">
        <w:rPr>
          <w:rStyle w:val="tag1"/>
          <w:sz w:val="16"/>
        </w:rPr>
        <w:t>&lt;/td&gt;</w:t>
      </w:r>
    </w:p>
    <w:p w:rsidR="00402AEF" w:rsidRPr="00402AEF" w:rsidRDefault="00402AEF">
      <w:pPr>
        <w:pStyle w:val="HTMLPreformatted"/>
        <w:divId w:val="1527400125"/>
        <w:rPr>
          <w:sz w:val="16"/>
        </w:rPr>
      </w:pPr>
      <w:r w:rsidRPr="00402AEF">
        <w:rPr>
          <w:rStyle w:val="line-number1"/>
          <w:sz w:val="16"/>
        </w:rPr>
        <w:t>19</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20</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21</w:t>
      </w:r>
      <w:r w:rsidRPr="00402AEF">
        <w:rPr>
          <w:sz w:val="16"/>
        </w:rPr>
        <w:t xml:space="preserve">             </w:t>
      </w:r>
      <w:r w:rsidRPr="00402AEF">
        <w:rPr>
          <w:rStyle w:val="tag1"/>
          <w:sz w:val="16"/>
        </w:rPr>
        <w:t>&lt;td&gt;</w:t>
      </w:r>
    </w:p>
    <w:p w:rsidR="00402AEF" w:rsidRPr="00402AEF" w:rsidRDefault="00402AEF">
      <w:pPr>
        <w:pStyle w:val="HTMLPreformatted"/>
        <w:divId w:val="1527400125"/>
        <w:rPr>
          <w:sz w:val="16"/>
        </w:rPr>
      </w:pPr>
      <w:r w:rsidRPr="00402AEF">
        <w:rPr>
          <w:rStyle w:val="line-number1"/>
          <w:sz w:val="16"/>
        </w:rPr>
        <w:t>22</w:t>
      </w:r>
      <w:r w:rsidRPr="00402AEF">
        <w:rPr>
          <w:sz w:val="16"/>
        </w:rPr>
        <w:t xml:space="preserve">                 </w:t>
      </w:r>
      <w:r w:rsidRPr="00402AEF">
        <w:rPr>
          <w:rStyle w:val="tag1"/>
          <w:sz w:val="16"/>
        </w:rPr>
        <w:t>&lt;fieldset&gt;</w:t>
      </w:r>
    </w:p>
    <w:p w:rsidR="00402AEF" w:rsidRPr="00402AEF" w:rsidRDefault="00402AEF">
      <w:pPr>
        <w:pStyle w:val="HTMLPreformatted"/>
        <w:divId w:val="1527400125"/>
        <w:rPr>
          <w:sz w:val="16"/>
        </w:rPr>
      </w:pPr>
      <w:r w:rsidRPr="00402AEF">
        <w:rPr>
          <w:rStyle w:val="line-number1"/>
          <w:sz w:val="16"/>
        </w:rPr>
        <w:t>23</w:t>
      </w:r>
      <w:r w:rsidRPr="00402AEF">
        <w:rPr>
          <w:sz w:val="16"/>
        </w:rPr>
        <w:t xml:space="preserve">                     </w:t>
      </w:r>
      <w:r w:rsidRPr="00402AEF">
        <w:rPr>
          <w:rStyle w:val="tag1"/>
          <w:sz w:val="16"/>
        </w:rPr>
        <w:t>&lt;legend&gt;</w:t>
      </w:r>
      <w:r w:rsidRPr="00402AEF">
        <w:rPr>
          <w:sz w:val="16"/>
        </w:rPr>
        <w:t>Beskrivelse af ordet</w:t>
      </w:r>
      <w:r w:rsidRPr="00402AEF">
        <w:rPr>
          <w:rStyle w:val="tag1"/>
          <w:sz w:val="16"/>
        </w:rPr>
        <w:t>&lt;/legend&gt;</w:t>
      </w:r>
    </w:p>
    <w:p w:rsidR="00402AEF" w:rsidRPr="00402AEF" w:rsidRDefault="00402AEF">
      <w:pPr>
        <w:pStyle w:val="HTMLPreformatted"/>
        <w:divId w:val="1527400125"/>
        <w:rPr>
          <w:sz w:val="16"/>
        </w:rPr>
      </w:pPr>
      <w:r w:rsidRPr="00402AEF">
        <w:rPr>
          <w:rStyle w:val="line-number1"/>
          <w:sz w:val="16"/>
        </w:rPr>
        <w:t>24</w:t>
      </w:r>
      <w:r w:rsidRPr="00402AEF">
        <w:rPr>
          <w:sz w:val="16"/>
        </w:rPr>
        <w:t xml:space="preserve">                     </w:t>
      </w:r>
      <w:r w:rsidRPr="00402AEF">
        <w:rPr>
          <w:rStyle w:val="tag1"/>
          <w:sz w:val="16"/>
        </w:rPr>
        <w:t>&lt;span</w:t>
      </w:r>
      <w:r w:rsidRPr="00402AEF">
        <w:rPr>
          <w:sz w:val="16"/>
        </w:rPr>
        <w:t xml:space="preserve"> </w:t>
      </w:r>
      <w:r w:rsidRPr="00402AEF">
        <w:rPr>
          <w:rStyle w:val="argument1"/>
          <w:sz w:val="16"/>
        </w:rPr>
        <w:t>wicket:id=</w:t>
      </w:r>
      <w:r w:rsidRPr="00402AEF">
        <w:rPr>
          <w:rStyle w:val="value1"/>
          <w:sz w:val="16"/>
        </w:rPr>
        <w:t>"wordDescription"</w:t>
      </w:r>
      <w:r w:rsidRPr="00402AEF">
        <w:rPr>
          <w:rStyle w:val="tag1"/>
          <w:sz w:val="16"/>
        </w:rPr>
        <w:t>&gt;</w:t>
      </w:r>
      <w:r w:rsidRPr="00402AEF">
        <w:rPr>
          <w:sz w:val="16"/>
        </w:rPr>
        <w:t>[WordDescription]</w:t>
      </w:r>
      <w:r w:rsidRPr="00402AEF">
        <w:rPr>
          <w:rStyle w:val="tag1"/>
          <w:sz w:val="16"/>
        </w:rPr>
        <w:t>&lt;/span&gt;</w:t>
      </w:r>
    </w:p>
    <w:p w:rsidR="00402AEF" w:rsidRPr="00402AEF" w:rsidRDefault="00402AEF">
      <w:pPr>
        <w:pStyle w:val="HTMLPreformatted"/>
        <w:divId w:val="1527400125"/>
        <w:rPr>
          <w:sz w:val="16"/>
        </w:rPr>
      </w:pPr>
      <w:r w:rsidRPr="00402AEF">
        <w:rPr>
          <w:rStyle w:val="line-number1"/>
          <w:sz w:val="16"/>
        </w:rPr>
        <w:t>25</w:t>
      </w:r>
      <w:r w:rsidRPr="00402AEF">
        <w:rPr>
          <w:sz w:val="16"/>
        </w:rPr>
        <w:t xml:space="preserve">                 </w:t>
      </w:r>
      <w:r w:rsidRPr="00402AEF">
        <w:rPr>
          <w:rStyle w:val="tag1"/>
          <w:sz w:val="16"/>
        </w:rPr>
        <w:t>&lt;/fieldset&gt;</w:t>
      </w:r>
    </w:p>
    <w:p w:rsidR="00402AEF" w:rsidRPr="00402AEF" w:rsidRDefault="00402AEF">
      <w:pPr>
        <w:pStyle w:val="HTMLPreformatted"/>
        <w:divId w:val="1527400125"/>
        <w:rPr>
          <w:sz w:val="16"/>
        </w:rPr>
      </w:pPr>
      <w:r w:rsidRPr="00402AEF">
        <w:rPr>
          <w:rStyle w:val="line-number1"/>
          <w:sz w:val="16"/>
        </w:rPr>
        <w:t>26</w:t>
      </w:r>
      <w:r w:rsidRPr="00402AEF">
        <w:rPr>
          <w:sz w:val="16"/>
        </w:rPr>
        <w:t xml:space="preserve">             </w:t>
      </w:r>
      <w:r w:rsidRPr="00402AEF">
        <w:rPr>
          <w:rStyle w:val="tag1"/>
          <w:sz w:val="16"/>
        </w:rPr>
        <w:t>&lt;/td&gt;</w:t>
      </w:r>
    </w:p>
    <w:p w:rsidR="00402AEF" w:rsidRPr="00402AEF" w:rsidRDefault="00402AEF">
      <w:pPr>
        <w:pStyle w:val="HTMLPreformatted"/>
        <w:divId w:val="1527400125"/>
        <w:rPr>
          <w:sz w:val="16"/>
        </w:rPr>
      </w:pPr>
      <w:r w:rsidRPr="00402AEF">
        <w:rPr>
          <w:rStyle w:val="line-number1"/>
          <w:sz w:val="16"/>
        </w:rPr>
        <w:t>27</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28</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29</w:t>
      </w:r>
      <w:r w:rsidRPr="00402AEF">
        <w:rPr>
          <w:sz w:val="16"/>
        </w:rPr>
        <w:t xml:space="preserve">             </w:t>
      </w:r>
      <w:r w:rsidRPr="00402AEF">
        <w:rPr>
          <w:rStyle w:val="tag1"/>
          <w:sz w:val="16"/>
        </w:rPr>
        <w:t>&lt;td</w:t>
      </w:r>
      <w:r w:rsidRPr="00402AEF">
        <w:rPr>
          <w:sz w:val="16"/>
        </w:rPr>
        <w:t xml:space="preserve"> </w:t>
      </w:r>
      <w:r w:rsidRPr="00402AEF">
        <w:rPr>
          <w:rStyle w:val="argument1"/>
          <w:sz w:val="16"/>
        </w:rPr>
        <w:t>align=</w:t>
      </w:r>
      <w:r w:rsidRPr="00402AEF">
        <w:rPr>
          <w:rStyle w:val="value1"/>
          <w:sz w:val="16"/>
        </w:rPr>
        <w:t>"center"</w:t>
      </w:r>
      <w:r w:rsidRPr="00402AEF">
        <w:rPr>
          <w:rStyle w:val="tag1"/>
          <w:sz w:val="16"/>
        </w:rPr>
        <w:t>&gt;</w:t>
      </w:r>
    </w:p>
    <w:p w:rsidR="00402AEF" w:rsidRPr="00402AEF" w:rsidRDefault="00402AEF">
      <w:pPr>
        <w:pStyle w:val="HTMLPreformatted"/>
        <w:divId w:val="1527400125"/>
        <w:rPr>
          <w:sz w:val="16"/>
        </w:rPr>
      </w:pPr>
      <w:r w:rsidRPr="00402AEF">
        <w:rPr>
          <w:rStyle w:val="line-number1"/>
          <w:sz w:val="16"/>
        </w:rPr>
        <w:t>30</w:t>
      </w:r>
      <w:r w:rsidRPr="00402AEF">
        <w:rPr>
          <w:sz w:val="16"/>
        </w:rPr>
        <w:t xml:space="preserve">                 </w:t>
      </w:r>
      <w:r w:rsidRPr="00402AEF">
        <w:rPr>
          <w:rStyle w:val="tag1"/>
          <w:sz w:val="16"/>
        </w:rPr>
        <w:t>&lt;video</w:t>
      </w:r>
      <w:r w:rsidRPr="00402AEF">
        <w:rPr>
          <w:sz w:val="16"/>
        </w:rPr>
        <w:t xml:space="preserve"> </w:t>
      </w:r>
      <w:r w:rsidRPr="00402AEF">
        <w:rPr>
          <w:rStyle w:val="argument1"/>
          <w:sz w:val="16"/>
        </w:rPr>
        <w:t>wicket:id=</w:t>
      </w:r>
      <w:r w:rsidRPr="00402AEF">
        <w:rPr>
          <w:rStyle w:val="value1"/>
          <w:sz w:val="16"/>
        </w:rPr>
        <w:t>"video"</w:t>
      </w:r>
      <w:r w:rsidRPr="00402AEF">
        <w:rPr>
          <w:sz w:val="16"/>
        </w:rPr>
        <w:t xml:space="preserve"> </w:t>
      </w:r>
      <w:r w:rsidRPr="00402AEF">
        <w:rPr>
          <w:rStyle w:val="argument1"/>
          <w:sz w:val="16"/>
        </w:rPr>
        <w:t>width=</w:t>
      </w:r>
      <w:r w:rsidRPr="00402AEF">
        <w:rPr>
          <w:rStyle w:val="value1"/>
          <w:sz w:val="16"/>
        </w:rPr>
        <w:t>"600"</w:t>
      </w:r>
      <w:r w:rsidRPr="00402AEF">
        <w:rPr>
          <w:rStyle w:val="tag1"/>
          <w:sz w:val="16"/>
        </w:rPr>
        <w:t>&gt;</w:t>
      </w:r>
      <w:r w:rsidRPr="00402AEF">
        <w:rPr>
          <w:sz w:val="16"/>
        </w:rPr>
        <w:t xml:space="preserve"> </w:t>
      </w:r>
    </w:p>
    <w:p w:rsidR="00402AEF" w:rsidRPr="00402AEF" w:rsidRDefault="00402AEF">
      <w:pPr>
        <w:pStyle w:val="HTMLPreformatted"/>
        <w:divId w:val="1527400125"/>
        <w:rPr>
          <w:sz w:val="16"/>
        </w:rPr>
      </w:pPr>
      <w:r w:rsidRPr="00402AEF">
        <w:rPr>
          <w:rStyle w:val="line-number1"/>
          <w:sz w:val="16"/>
        </w:rPr>
        <w:t>31</w:t>
      </w:r>
      <w:r w:rsidRPr="00402AEF">
        <w:rPr>
          <w:sz w:val="16"/>
        </w:rPr>
        <w:t xml:space="preserve">                     Din browser uderstøtter ikke HTML5 Video.</w:t>
      </w:r>
    </w:p>
    <w:p w:rsidR="00402AEF" w:rsidRPr="00402AEF" w:rsidRDefault="00402AEF">
      <w:pPr>
        <w:pStyle w:val="HTMLPreformatted"/>
        <w:divId w:val="1527400125"/>
        <w:rPr>
          <w:sz w:val="16"/>
        </w:rPr>
      </w:pPr>
      <w:r w:rsidRPr="00402AEF">
        <w:rPr>
          <w:rStyle w:val="line-number1"/>
          <w:sz w:val="16"/>
        </w:rPr>
        <w:t>32</w:t>
      </w:r>
      <w:r w:rsidRPr="00402AEF">
        <w:rPr>
          <w:sz w:val="16"/>
        </w:rPr>
        <w:t xml:space="preserve">                 </w:t>
      </w:r>
      <w:r w:rsidRPr="00402AEF">
        <w:rPr>
          <w:rStyle w:val="tag1"/>
          <w:sz w:val="16"/>
        </w:rPr>
        <w:t>&lt;/video&gt;</w:t>
      </w:r>
    </w:p>
    <w:p w:rsidR="00402AEF" w:rsidRPr="00402AEF" w:rsidRDefault="00402AEF">
      <w:pPr>
        <w:pStyle w:val="HTMLPreformatted"/>
        <w:divId w:val="1527400125"/>
        <w:rPr>
          <w:sz w:val="16"/>
        </w:rPr>
      </w:pPr>
      <w:r w:rsidRPr="00402AEF">
        <w:rPr>
          <w:rStyle w:val="line-number1"/>
          <w:sz w:val="16"/>
        </w:rPr>
        <w:t>33</w:t>
      </w:r>
      <w:r w:rsidRPr="00402AEF">
        <w:rPr>
          <w:sz w:val="16"/>
        </w:rPr>
        <w:t xml:space="preserve">             </w:t>
      </w:r>
      <w:r w:rsidRPr="00402AEF">
        <w:rPr>
          <w:rStyle w:val="tag1"/>
          <w:sz w:val="16"/>
        </w:rPr>
        <w:t>&lt;/td&gt;</w:t>
      </w:r>
    </w:p>
    <w:p w:rsidR="00402AEF" w:rsidRPr="00402AEF" w:rsidRDefault="00402AEF">
      <w:pPr>
        <w:pStyle w:val="HTMLPreformatted"/>
        <w:divId w:val="1527400125"/>
        <w:rPr>
          <w:sz w:val="16"/>
        </w:rPr>
      </w:pPr>
      <w:r w:rsidRPr="00402AEF">
        <w:rPr>
          <w:rStyle w:val="line-number1"/>
          <w:sz w:val="16"/>
        </w:rPr>
        <w:t>34</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35</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36</w:t>
      </w:r>
      <w:r w:rsidRPr="00402AEF">
        <w:rPr>
          <w:sz w:val="16"/>
        </w:rPr>
        <w:t xml:space="preserve">             </w:t>
      </w:r>
      <w:r w:rsidRPr="00402AEF">
        <w:rPr>
          <w:rStyle w:val="tag1"/>
          <w:sz w:val="16"/>
        </w:rPr>
        <w:t>&lt;td&gt;</w:t>
      </w:r>
    </w:p>
    <w:p w:rsidR="00402AEF" w:rsidRPr="00402AEF" w:rsidRDefault="00402AEF">
      <w:pPr>
        <w:pStyle w:val="HTMLPreformatted"/>
        <w:divId w:val="1527400125"/>
        <w:rPr>
          <w:sz w:val="16"/>
        </w:rPr>
      </w:pPr>
      <w:r w:rsidRPr="00402AEF">
        <w:rPr>
          <w:rStyle w:val="line-number1"/>
          <w:sz w:val="16"/>
        </w:rPr>
        <w:t>37</w:t>
      </w:r>
      <w:r w:rsidRPr="00402AEF">
        <w:rPr>
          <w:sz w:val="16"/>
        </w:rPr>
        <w:t xml:space="preserve">                 </w:t>
      </w:r>
      <w:r w:rsidRPr="00402AEF">
        <w:rPr>
          <w:rStyle w:val="tag1"/>
          <w:sz w:val="16"/>
        </w:rPr>
        <w:t>&lt;fieldset&gt;</w:t>
      </w:r>
    </w:p>
    <w:p w:rsidR="00402AEF" w:rsidRPr="00402AEF" w:rsidRDefault="00402AEF">
      <w:pPr>
        <w:pStyle w:val="HTMLPreformatted"/>
        <w:divId w:val="1527400125"/>
        <w:rPr>
          <w:sz w:val="16"/>
        </w:rPr>
      </w:pPr>
      <w:r w:rsidRPr="00402AEF">
        <w:rPr>
          <w:rStyle w:val="line-number1"/>
          <w:sz w:val="16"/>
        </w:rPr>
        <w:t>38</w:t>
      </w:r>
      <w:r w:rsidRPr="00402AEF">
        <w:rPr>
          <w:sz w:val="16"/>
        </w:rPr>
        <w:t xml:space="preserve">                     </w:t>
      </w:r>
      <w:r w:rsidRPr="00402AEF">
        <w:rPr>
          <w:rStyle w:val="tag1"/>
          <w:sz w:val="16"/>
        </w:rPr>
        <w:t>&lt;legend&gt;</w:t>
      </w:r>
      <w:r w:rsidRPr="00402AEF">
        <w:rPr>
          <w:sz w:val="16"/>
        </w:rPr>
        <w:t>Beskrivelse af video</w:t>
      </w:r>
      <w:r w:rsidRPr="00402AEF">
        <w:rPr>
          <w:rStyle w:val="tag1"/>
          <w:sz w:val="16"/>
        </w:rPr>
        <w:t>&lt;/legend&gt;</w:t>
      </w:r>
    </w:p>
    <w:p w:rsidR="00402AEF" w:rsidRPr="00402AEF" w:rsidRDefault="00402AEF">
      <w:pPr>
        <w:pStyle w:val="HTMLPreformatted"/>
        <w:divId w:val="1527400125"/>
        <w:rPr>
          <w:sz w:val="16"/>
        </w:rPr>
      </w:pPr>
      <w:r w:rsidRPr="00402AEF">
        <w:rPr>
          <w:rStyle w:val="line-number1"/>
          <w:sz w:val="16"/>
        </w:rPr>
        <w:t>39</w:t>
      </w:r>
      <w:r w:rsidRPr="00402AEF">
        <w:rPr>
          <w:sz w:val="16"/>
        </w:rPr>
        <w:t xml:space="preserve">                     </w:t>
      </w:r>
      <w:r w:rsidRPr="00402AEF">
        <w:rPr>
          <w:rStyle w:val="tag1"/>
          <w:sz w:val="16"/>
        </w:rPr>
        <w:t>&lt;span</w:t>
      </w:r>
      <w:r w:rsidRPr="00402AEF">
        <w:rPr>
          <w:sz w:val="16"/>
        </w:rPr>
        <w:t xml:space="preserve"> </w:t>
      </w:r>
      <w:r w:rsidRPr="00402AEF">
        <w:rPr>
          <w:rStyle w:val="argument1"/>
          <w:sz w:val="16"/>
        </w:rPr>
        <w:t>wicket:id=</w:t>
      </w:r>
      <w:r w:rsidRPr="00402AEF">
        <w:rPr>
          <w:rStyle w:val="value1"/>
          <w:sz w:val="16"/>
        </w:rPr>
        <w:t>"videoDescription"</w:t>
      </w:r>
      <w:r w:rsidRPr="00402AEF">
        <w:rPr>
          <w:rStyle w:val="tag1"/>
          <w:sz w:val="16"/>
        </w:rPr>
        <w:t>&gt;</w:t>
      </w:r>
      <w:r w:rsidRPr="00402AEF">
        <w:rPr>
          <w:sz w:val="16"/>
        </w:rPr>
        <w:t>[VideoDescription]</w:t>
      </w:r>
      <w:r w:rsidRPr="00402AEF">
        <w:rPr>
          <w:rStyle w:val="tag1"/>
          <w:sz w:val="16"/>
        </w:rPr>
        <w:t>&lt;/span&gt;</w:t>
      </w:r>
    </w:p>
    <w:p w:rsidR="00402AEF" w:rsidRPr="00402AEF" w:rsidRDefault="00402AEF">
      <w:pPr>
        <w:pStyle w:val="HTMLPreformatted"/>
        <w:divId w:val="1527400125"/>
        <w:rPr>
          <w:sz w:val="16"/>
        </w:rPr>
      </w:pPr>
      <w:r w:rsidRPr="00402AEF">
        <w:rPr>
          <w:rStyle w:val="line-number1"/>
          <w:sz w:val="16"/>
        </w:rPr>
        <w:t>40</w:t>
      </w:r>
      <w:r w:rsidRPr="00402AEF">
        <w:rPr>
          <w:sz w:val="16"/>
        </w:rPr>
        <w:t xml:space="preserve">                 </w:t>
      </w:r>
      <w:r w:rsidRPr="00402AEF">
        <w:rPr>
          <w:rStyle w:val="tag1"/>
          <w:sz w:val="16"/>
        </w:rPr>
        <w:t>&lt;/fieldset&gt;</w:t>
      </w:r>
    </w:p>
    <w:p w:rsidR="00402AEF" w:rsidRPr="00402AEF" w:rsidRDefault="00402AEF">
      <w:pPr>
        <w:pStyle w:val="HTMLPreformatted"/>
        <w:divId w:val="1527400125"/>
        <w:rPr>
          <w:sz w:val="16"/>
        </w:rPr>
      </w:pPr>
      <w:r w:rsidRPr="00402AEF">
        <w:rPr>
          <w:rStyle w:val="line-number1"/>
          <w:sz w:val="16"/>
        </w:rPr>
        <w:t>41</w:t>
      </w:r>
      <w:r w:rsidRPr="00402AEF">
        <w:rPr>
          <w:sz w:val="16"/>
        </w:rPr>
        <w:t xml:space="preserve">             </w:t>
      </w:r>
      <w:r w:rsidRPr="00402AEF">
        <w:rPr>
          <w:rStyle w:val="tag1"/>
          <w:sz w:val="16"/>
        </w:rPr>
        <w:t>&lt;/td&gt;</w:t>
      </w:r>
    </w:p>
    <w:p w:rsidR="00402AEF" w:rsidRPr="00402AEF" w:rsidRDefault="00402AEF">
      <w:pPr>
        <w:pStyle w:val="HTMLPreformatted"/>
        <w:divId w:val="1527400125"/>
        <w:rPr>
          <w:sz w:val="16"/>
        </w:rPr>
      </w:pPr>
      <w:r w:rsidRPr="00402AEF">
        <w:rPr>
          <w:rStyle w:val="line-number1"/>
          <w:sz w:val="16"/>
        </w:rPr>
        <w:t>42</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43</w:t>
      </w:r>
      <w:r w:rsidRPr="00402AEF">
        <w:rPr>
          <w:sz w:val="16"/>
        </w:rPr>
        <w:t xml:space="preserve">     </w:t>
      </w:r>
      <w:r w:rsidRPr="00402AEF">
        <w:rPr>
          <w:rStyle w:val="tag1"/>
          <w:sz w:val="16"/>
        </w:rPr>
        <w:t>&lt;/table&gt;</w:t>
      </w:r>
    </w:p>
    <w:p w:rsidR="00402AEF" w:rsidRPr="00402AEF" w:rsidRDefault="00402AEF">
      <w:pPr>
        <w:pStyle w:val="HTMLPreformatted"/>
        <w:divId w:val="1527400125"/>
        <w:rPr>
          <w:sz w:val="16"/>
        </w:rPr>
      </w:pPr>
      <w:r w:rsidRPr="00402AEF">
        <w:rPr>
          <w:rStyle w:val="line-number1"/>
          <w:sz w:val="16"/>
        </w:rPr>
        <w:t>44</w:t>
      </w:r>
      <w:r w:rsidRPr="00402AEF">
        <w:rPr>
          <w:sz w:val="16"/>
        </w:rPr>
        <w:t xml:space="preserve"> </w:t>
      </w:r>
      <w:r w:rsidRPr="00402AEF">
        <w:rPr>
          <w:rStyle w:val="tag1"/>
          <w:sz w:val="16"/>
        </w:rPr>
        <w:t>&lt;/span&gt;</w:t>
      </w:r>
    </w:p>
    <w:p w:rsidR="00402AEF" w:rsidRPr="00402AEF" w:rsidRDefault="00402AEF">
      <w:pPr>
        <w:pStyle w:val="HTMLPreformatted"/>
        <w:divId w:val="1527400125"/>
        <w:rPr>
          <w:sz w:val="16"/>
        </w:rPr>
      </w:pPr>
      <w:r w:rsidRPr="00402AEF">
        <w:rPr>
          <w:rStyle w:val="line-number1"/>
          <w:sz w:val="16"/>
        </w:rPr>
        <w:t>45</w:t>
      </w:r>
      <w:r w:rsidRPr="00402AEF">
        <w:rPr>
          <w:sz w:val="16"/>
        </w:rPr>
        <w:t xml:space="preserve"> </w:t>
      </w:r>
      <w:r w:rsidRPr="00402AEF">
        <w:rPr>
          <w:rStyle w:val="tag1"/>
          <w:sz w:val="16"/>
        </w:rPr>
        <w:t>&lt;/wicket:extend&gt;</w:t>
      </w:r>
      <w:r w:rsidRPr="00402AEF">
        <w:rPr>
          <w:sz w:val="16"/>
        </w:rPr>
        <w:t xml:space="preserve"> </w:t>
      </w:r>
    </w:p>
    <w:p w:rsidR="00402AEF" w:rsidRPr="00402AEF" w:rsidRDefault="00402AEF">
      <w:pPr>
        <w:pStyle w:val="HTMLPreformatted"/>
        <w:divId w:val="1527400125"/>
        <w:rPr>
          <w:sz w:val="16"/>
        </w:rPr>
      </w:pPr>
      <w:r w:rsidRPr="00402AEF">
        <w:rPr>
          <w:rStyle w:val="line-number1"/>
          <w:sz w:val="16"/>
        </w:rPr>
        <w:t>46</w:t>
      </w:r>
      <w:r w:rsidRPr="00402AEF">
        <w:rPr>
          <w:sz w:val="16"/>
        </w:rPr>
        <w:t xml:space="preserve"> </w:t>
      </w:r>
      <w:r w:rsidRPr="00402AEF">
        <w:rPr>
          <w:rStyle w:val="tag1"/>
          <w:sz w:val="16"/>
        </w:rPr>
        <w:t>&lt;/body&gt;</w:t>
      </w:r>
    </w:p>
    <w:p w:rsidR="00402AEF" w:rsidRPr="00402AEF" w:rsidRDefault="00402AEF">
      <w:pPr>
        <w:pStyle w:val="HTMLPreformatted"/>
        <w:divId w:val="1527400125"/>
        <w:rPr>
          <w:sz w:val="16"/>
        </w:rPr>
      </w:pPr>
      <w:r w:rsidRPr="00402AEF">
        <w:rPr>
          <w:rStyle w:val="line-number1"/>
          <w:sz w:val="16"/>
        </w:rPr>
        <w:t>47</w:t>
      </w:r>
      <w:r w:rsidRPr="00402AEF">
        <w:rPr>
          <w:sz w:val="16"/>
        </w:rPr>
        <w:t xml:space="preserve"> </w:t>
      </w:r>
      <w:r w:rsidRPr="00402AEF">
        <w:rPr>
          <w:rStyle w:val="tag1"/>
          <w:sz w:val="16"/>
        </w:rPr>
        <w:t>&lt;/html&gt;</w:t>
      </w:r>
    </w:p>
    <w:p w:rsidR="00402AEF" w:rsidRPr="00402AEF" w:rsidRDefault="00402AEF">
      <w:pPr>
        <w:pStyle w:val="HTMLPreformatted"/>
        <w:divId w:val="1527400125"/>
        <w:rPr>
          <w:sz w:val="16"/>
        </w:rPr>
      </w:pPr>
    </w:p>
    <w:p w:rsidR="00962AC3" w:rsidRDefault="00402AEF">
      <w:pPr>
        <w:rPr>
          <w:noProof/>
          <w:lang w:eastAsia="da-DK" w:bidi="ar-SA"/>
        </w:rPr>
      </w:pPr>
      <w:r w:rsidRPr="00402AEF">
        <w:rPr>
          <w:noProof/>
          <w:sz w:val="16"/>
          <w:lang w:eastAsia="da-DK" w:bidi="ar-SA"/>
        </w:rPr>
        <w:fldChar w:fldCharType="end"/>
      </w:r>
    </w:p>
    <w:p w:rsidR="00402AEF" w:rsidRDefault="006501A5">
      <w:pPr>
        <w:rPr>
          <w:noProof/>
          <w:lang w:eastAsia="da-DK" w:bidi="ar-SA"/>
        </w:rPr>
      </w:pPr>
      <w:r>
        <w:rPr>
          <w:noProof/>
          <w:lang w:eastAsia="da-DK" w:bidi="ar-SA"/>
        </w:rPr>
        <w:lastRenderedPageBreak/>
        <w:t>Filen: SelectedVideo</w:t>
      </w:r>
      <w:r w:rsidR="00962AC3" w:rsidRPr="00962AC3">
        <w:rPr>
          <w:noProof/>
          <w:lang w:eastAsia="da-DK" w:bidi="ar-SA"/>
        </w:rPr>
        <w:t>.java</w:t>
      </w:r>
    </w:p>
    <w:p w:rsidR="00402AEF" w:rsidRDefault="00402AEF">
      <w:pPr>
        <w:rPr>
          <w:noProof/>
          <w:lang w:eastAsia="da-DK" w:bidi="ar-SA"/>
        </w:rPr>
      </w:pPr>
    </w:p>
    <w:p w:rsidR="006501A5" w:rsidRPr="006501A5" w:rsidRDefault="006501A5" w:rsidP="006501A5">
      <w:pPr>
        <w:divId w:val="982589125"/>
        <w:rPr>
          <w:sz w:val="16"/>
        </w:rPr>
      </w:pPr>
      <w:r w:rsidRPr="006501A5">
        <w:rPr>
          <w:noProof/>
          <w:sz w:val="16"/>
          <w:lang w:eastAsia="da-DK" w:bidi="ar-SA"/>
        </w:rPr>
        <w:fldChar w:fldCharType="begin"/>
      </w:r>
      <w:r w:rsidRPr="006501A5">
        <w:rPr>
          <w:noProof/>
          <w:sz w:val="16"/>
          <w:lang w:eastAsia="da-DK" w:bidi="ar-SA"/>
        </w:rPr>
        <w:instrText xml:space="preserve"> INCLUDETEXT "C:\\GoogleCode\\user-driven-sign-language-dictionary\\Analysis and design\\CodeInHtml\\SelectedVideo.html" \c HTML </w:instrText>
      </w:r>
      <w:r>
        <w:rPr>
          <w:noProof/>
          <w:sz w:val="16"/>
          <w:lang w:eastAsia="da-DK" w:bidi="ar-SA"/>
        </w:rPr>
        <w:instrText xml:space="preserve"> \* MERGEFORMAT </w:instrText>
      </w:r>
      <w:r w:rsidRPr="006501A5">
        <w:rPr>
          <w:noProof/>
          <w:sz w:val="16"/>
          <w:lang w:eastAsia="da-DK" w:bidi="ar-SA"/>
        </w:rPr>
        <w:fldChar w:fldCharType="separate"/>
      </w:r>
      <w:r w:rsidRPr="006501A5">
        <w:rPr>
          <w:rStyle w:val="line-number1"/>
          <w:sz w:val="16"/>
        </w:rPr>
        <w:t xml:space="preserve"> 1</w:t>
      </w:r>
      <w:r w:rsidRPr="006501A5">
        <w:rPr>
          <w:sz w:val="16"/>
        </w:rPr>
        <w:t xml:space="preserve"> </w:t>
      </w:r>
      <w:r w:rsidRPr="006501A5">
        <w:rPr>
          <w:rStyle w:val="keyword-directive1"/>
          <w:sz w:val="16"/>
        </w:rPr>
        <w:t>package</w:t>
      </w:r>
      <w:r w:rsidRPr="006501A5">
        <w:rPr>
          <w:sz w:val="16"/>
        </w:rPr>
        <w:t xml:space="preserve"> dk.jsh.itdiplom.userdrivensignlanguagedictionary.wicket.video;</w:t>
      </w:r>
    </w:p>
    <w:p w:rsidR="006501A5" w:rsidRPr="006501A5" w:rsidRDefault="006501A5">
      <w:pPr>
        <w:pStyle w:val="HTMLPreformatted"/>
        <w:divId w:val="982589125"/>
        <w:rPr>
          <w:sz w:val="16"/>
        </w:rPr>
      </w:pPr>
      <w:r w:rsidRPr="006501A5">
        <w:rPr>
          <w:rStyle w:val="line-number1"/>
          <w:sz w:val="16"/>
        </w:rPr>
        <w:t xml:space="preserve"> 2</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 xml:space="preserve"> 3</w:t>
      </w:r>
      <w:r w:rsidRPr="006501A5">
        <w:rPr>
          <w:sz w:val="16"/>
        </w:rPr>
        <w:t xml:space="preserve"> </w:t>
      </w:r>
      <w:r w:rsidRPr="006501A5">
        <w:rPr>
          <w:rStyle w:val="keyword-directive1"/>
          <w:sz w:val="16"/>
        </w:rPr>
        <w:t>import</w:t>
      </w:r>
      <w:r w:rsidRPr="006501A5">
        <w:rPr>
          <w:sz w:val="16"/>
        </w:rPr>
        <w:t xml:space="preserve"> dk.jsh.itdiplom.userdrivensignlanguagedictionary.entity.VideoFile;</w:t>
      </w:r>
    </w:p>
    <w:p w:rsidR="006501A5" w:rsidRPr="006501A5" w:rsidRDefault="006501A5">
      <w:pPr>
        <w:pStyle w:val="HTMLPreformatted"/>
        <w:divId w:val="982589125"/>
        <w:rPr>
          <w:sz w:val="16"/>
        </w:rPr>
      </w:pPr>
      <w:r w:rsidRPr="006501A5">
        <w:rPr>
          <w:rStyle w:val="line-number1"/>
          <w:sz w:val="16"/>
        </w:rPr>
        <w:t xml:space="preserve"> 4</w:t>
      </w:r>
      <w:r w:rsidRPr="006501A5">
        <w:rPr>
          <w:sz w:val="16"/>
        </w:rPr>
        <w:t xml:space="preserve"> </w:t>
      </w:r>
      <w:r w:rsidRPr="006501A5">
        <w:rPr>
          <w:rStyle w:val="keyword-directive1"/>
          <w:sz w:val="16"/>
        </w:rPr>
        <w:t>import</w:t>
      </w:r>
      <w:r w:rsidRPr="006501A5">
        <w:rPr>
          <w:sz w:val="16"/>
        </w:rPr>
        <w:t xml:space="preserve"> dk.jsh.itdiplom.userdrivensignlanguagedictionary.entity.Word;</w:t>
      </w:r>
    </w:p>
    <w:p w:rsidR="006501A5" w:rsidRPr="006501A5" w:rsidRDefault="006501A5">
      <w:pPr>
        <w:pStyle w:val="HTMLPreformatted"/>
        <w:divId w:val="982589125"/>
        <w:rPr>
          <w:sz w:val="16"/>
        </w:rPr>
      </w:pPr>
      <w:r w:rsidRPr="006501A5">
        <w:rPr>
          <w:rStyle w:val="line-number1"/>
          <w:sz w:val="16"/>
        </w:rPr>
        <w:t xml:space="preserve"> 5</w:t>
      </w:r>
      <w:r w:rsidRPr="006501A5">
        <w:rPr>
          <w:sz w:val="16"/>
        </w:rPr>
        <w:t xml:space="preserve"> </w:t>
      </w:r>
      <w:r w:rsidRPr="006501A5">
        <w:rPr>
          <w:rStyle w:val="keyword-directive1"/>
          <w:sz w:val="16"/>
        </w:rPr>
        <w:t>import</w:t>
      </w:r>
      <w:r w:rsidRPr="006501A5">
        <w:rPr>
          <w:sz w:val="16"/>
        </w:rPr>
        <w:t xml:space="preserve"> dk.jsh.itdiplom.userdrivensignlanguagedictionary.wicket.Application;</w:t>
      </w:r>
    </w:p>
    <w:p w:rsidR="006501A5" w:rsidRPr="006501A5" w:rsidRDefault="006501A5">
      <w:pPr>
        <w:pStyle w:val="HTMLPreformatted"/>
        <w:divId w:val="982589125"/>
        <w:rPr>
          <w:sz w:val="16"/>
        </w:rPr>
      </w:pPr>
      <w:r w:rsidRPr="006501A5">
        <w:rPr>
          <w:rStyle w:val="line-number1"/>
          <w:sz w:val="16"/>
        </w:rPr>
        <w:t xml:space="preserve"> 6</w:t>
      </w:r>
      <w:r w:rsidRPr="006501A5">
        <w:rPr>
          <w:sz w:val="16"/>
        </w:rPr>
        <w:t xml:space="preserve"> </w:t>
      </w:r>
      <w:r w:rsidRPr="006501A5">
        <w:rPr>
          <w:rStyle w:val="keyword-directive1"/>
          <w:sz w:val="16"/>
        </w:rPr>
        <w:t>import</w:t>
      </w:r>
      <w:r w:rsidRPr="006501A5">
        <w:rPr>
          <w:sz w:val="16"/>
        </w:rPr>
        <w:t xml:space="preserve"> dk.jsh.itdiplom.userdrivensignlanguagedictionary.wicket.BasePage;</w:t>
      </w:r>
    </w:p>
    <w:p w:rsidR="006501A5" w:rsidRPr="006501A5" w:rsidRDefault="006501A5">
      <w:pPr>
        <w:pStyle w:val="HTMLPreformatted"/>
        <w:divId w:val="982589125"/>
        <w:rPr>
          <w:sz w:val="16"/>
        </w:rPr>
      </w:pPr>
      <w:r w:rsidRPr="006501A5">
        <w:rPr>
          <w:rStyle w:val="line-number1"/>
          <w:sz w:val="16"/>
        </w:rPr>
        <w:t xml:space="preserve"> 7</w:t>
      </w:r>
      <w:r w:rsidRPr="006501A5">
        <w:rPr>
          <w:sz w:val="16"/>
        </w:rPr>
        <w:t xml:space="preserve"> </w:t>
      </w:r>
      <w:r w:rsidRPr="006501A5">
        <w:rPr>
          <w:rStyle w:val="keyword-directive1"/>
          <w:sz w:val="16"/>
        </w:rPr>
        <w:t>import</w:t>
      </w:r>
      <w:r w:rsidRPr="006501A5">
        <w:rPr>
          <w:sz w:val="16"/>
        </w:rPr>
        <w:t xml:space="preserve"> dk.jsh.itdiplom.userdrivensignlanguagedictionary.wicket.about.About;</w:t>
      </w:r>
    </w:p>
    <w:p w:rsidR="006501A5" w:rsidRPr="006501A5" w:rsidRDefault="006501A5">
      <w:pPr>
        <w:pStyle w:val="HTMLPreformatted"/>
        <w:divId w:val="982589125"/>
        <w:rPr>
          <w:sz w:val="16"/>
        </w:rPr>
      </w:pPr>
      <w:r w:rsidRPr="006501A5">
        <w:rPr>
          <w:rStyle w:val="line-number1"/>
          <w:sz w:val="16"/>
        </w:rPr>
        <w:t xml:space="preserve"> 8</w:t>
      </w:r>
      <w:r w:rsidRPr="006501A5">
        <w:rPr>
          <w:sz w:val="16"/>
        </w:rPr>
        <w:t xml:space="preserve"> </w:t>
      </w:r>
      <w:r w:rsidRPr="006501A5">
        <w:rPr>
          <w:rStyle w:val="keyword-directive1"/>
          <w:sz w:val="16"/>
        </w:rPr>
        <w:t>import</w:t>
      </w:r>
      <w:r w:rsidRPr="006501A5">
        <w:rPr>
          <w:sz w:val="16"/>
        </w:rPr>
        <w:t xml:space="preserve"> dk.jsh.itdiplom.userdrivensignlanguagedictionary.wicket.homepage.MenuBorder;</w:t>
      </w:r>
    </w:p>
    <w:p w:rsidR="006501A5" w:rsidRPr="006501A5" w:rsidRDefault="006501A5">
      <w:pPr>
        <w:pStyle w:val="HTMLPreformatted"/>
        <w:divId w:val="982589125"/>
        <w:rPr>
          <w:sz w:val="16"/>
        </w:rPr>
      </w:pPr>
      <w:r w:rsidRPr="006501A5">
        <w:rPr>
          <w:rStyle w:val="line-number1"/>
          <w:sz w:val="16"/>
        </w:rPr>
        <w:t xml:space="preserve"> 9</w:t>
      </w:r>
      <w:r w:rsidRPr="006501A5">
        <w:rPr>
          <w:sz w:val="16"/>
        </w:rPr>
        <w:t xml:space="preserve"> </w:t>
      </w:r>
      <w:r w:rsidRPr="006501A5">
        <w:rPr>
          <w:rStyle w:val="keyword-directive1"/>
          <w:sz w:val="16"/>
        </w:rPr>
        <w:t>import</w:t>
      </w:r>
      <w:r w:rsidRPr="006501A5">
        <w:rPr>
          <w:sz w:val="16"/>
        </w:rPr>
        <w:t xml:space="preserve"> dk.jsh.itdiplom.userdrivensignlanguagedictionary.wicket.html5.Html5Video;</w:t>
      </w:r>
    </w:p>
    <w:p w:rsidR="006501A5" w:rsidRPr="006501A5" w:rsidRDefault="006501A5">
      <w:pPr>
        <w:pStyle w:val="HTMLPreformatted"/>
        <w:divId w:val="982589125"/>
        <w:rPr>
          <w:sz w:val="16"/>
        </w:rPr>
      </w:pPr>
      <w:r w:rsidRPr="006501A5">
        <w:rPr>
          <w:rStyle w:val="line-number1"/>
          <w:sz w:val="16"/>
        </w:rPr>
        <w:t>10</w:t>
      </w:r>
      <w:r w:rsidRPr="006501A5">
        <w:rPr>
          <w:sz w:val="16"/>
        </w:rPr>
        <w:t xml:space="preserve"> </w:t>
      </w:r>
      <w:r w:rsidRPr="006501A5">
        <w:rPr>
          <w:rStyle w:val="keyword-directive1"/>
          <w:sz w:val="16"/>
        </w:rPr>
        <w:t>import</w:t>
      </w:r>
      <w:r w:rsidRPr="006501A5">
        <w:rPr>
          <w:sz w:val="16"/>
        </w:rPr>
        <w:t xml:space="preserve"> dk.jsh.itdiplom.userdrivensignlanguagedictionary.wicket.html5.VideoSource;</w:t>
      </w:r>
    </w:p>
    <w:p w:rsidR="006501A5" w:rsidRPr="006501A5" w:rsidRDefault="006501A5">
      <w:pPr>
        <w:pStyle w:val="HTMLPreformatted"/>
        <w:divId w:val="982589125"/>
        <w:rPr>
          <w:sz w:val="16"/>
        </w:rPr>
      </w:pPr>
      <w:r w:rsidRPr="006501A5">
        <w:rPr>
          <w:rStyle w:val="line-number1"/>
          <w:sz w:val="16"/>
        </w:rPr>
        <w:t>11</w:t>
      </w:r>
      <w:r w:rsidRPr="006501A5">
        <w:rPr>
          <w:sz w:val="16"/>
        </w:rPr>
        <w:t xml:space="preserve"> </w:t>
      </w:r>
      <w:r w:rsidRPr="006501A5">
        <w:rPr>
          <w:rStyle w:val="keyword-directive1"/>
          <w:sz w:val="16"/>
        </w:rPr>
        <w:t>import</w:t>
      </w:r>
      <w:r w:rsidRPr="006501A5">
        <w:rPr>
          <w:sz w:val="16"/>
        </w:rPr>
        <w:t xml:space="preserve"> dk.jsh.itdiplom.userdrivensignlanguagedictionary.wicket.word.SelectedWord;</w:t>
      </w:r>
    </w:p>
    <w:p w:rsidR="006501A5" w:rsidRPr="006501A5" w:rsidRDefault="006501A5">
      <w:pPr>
        <w:pStyle w:val="HTMLPreformatted"/>
        <w:divId w:val="982589125"/>
        <w:rPr>
          <w:sz w:val="16"/>
        </w:rPr>
      </w:pPr>
      <w:r w:rsidRPr="006501A5">
        <w:rPr>
          <w:rStyle w:val="line-number1"/>
          <w:sz w:val="16"/>
        </w:rPr>
        <w:t>12</w:t>
      </w:r>
      <w:r w:rsidRPr="006501A5">
        <w:rPr>
          <w:sz w:val="16"/>
        </w:rPr>
        <w:t xml:space="preserve"> </w:t>
      </w:r>
      <w:r w:rsidRPr="006501A5">
        <w:rPr>
          <w:rStyle w:val="keyword-directive1"/>
          <w:sz w:val="16"/>
        </w:rPr>
        <w:t>import</w:t>
      </w:r>
      <w:r w:rsidRPr="006501A5">
        <w:rPr>
          <w:sz w:val="16"/>
        </w:rPr>
        <w:t xml:space="preserve"> java.util.ArrayList;</w:t>
      </w:r>
    </w:p>
    <w:p w:rsidR="006501A5" w:rsidRPr="006501A5" w:rsidRDefault="006501A5">
      <w:pPr>
        <w:pStyle w:val="HTMLPreformatted"/>
        <w:divId w:val="982589125"/>
        <w:rPr>
          <w:sz w:val="16"/>
        </w:rPr>
      </w:pPr>
      <w:r w:rsidRPr="006501A5">
        <w:rPr>
          <w:rStyle w:val="line-number1"/>
          <w:sz w:val="16"/>
        </w:rPr>
        <w:t>13</w:t>
      </w:r>
      <w:r w:rsidRPr="006501A5">
        <w:rPr>
          <w:sz w:val="16"/>
        </w:rPr>
        <w:t xml:space="preserve"> </w:t>
      </w:r>
      <w:r w:rsidRPr="006501A5">
        <w:rPr>
          <w:rStyle w:val="keyword-directive1"/>
          <w:sz w:val="16"/>
        </w:rPr>
        <w:t>import</w:t>
      </w:r>
      <w:r w:rsidRPr="006501A5">
        <w:rPr>
          <w:sz w:val="16"/>
        </w:rPr>
        <w:t xml:space="preserve"> java.util.List;</w:t>
      </w:r>
    </w:p>
    <w:p w:rsidR="006501A5" w:rsidRPr="006501A5" w:rsidRDefault="006501A5">
      <w:pPr>
        <w:pStyle w:val="HTMLPreformatted"/>
        <w:divId w:val="982589125"/>
        <w:rPr>
          <w:sz w:val="16"/>
        </w:rPr>
      </w:pPr>
      <w:r w:rsidRPr="006501A5">
        <w:rPr>
          <w:rStyle w:val="line-number1"/>
          <w:sz w:val="16"/>
        </w:rPr>
        <w:t>14</w:t>
      </w:r>
      <w:r w:rsidRPr="006501A5">
        <w:rPr>
          <w:sz w:val="16"/>
        </w:rPr>
        <w:t xml:space="preserve"> </w:t>
      </w:r>
      <w:r w:rsidRPr="006501A5">
        <w:rPr>
          <w:rStyle w:val="keyword-directive1"/>
          <w:sz w:val="16"/>
        </w:rPr>
        <w:t>import</w:t>
      </w:r>
      <w:r w:rsidRPr="006501A5">
        <w:rPr>
          <w:sz w:val="16"/>
        </w:rPr>
        <w:t xml:space="preserve"> org.apache.wicket.Page;</w:t>
      </w:r>
    </w:p>
    <w:p w:rsidR="006501A5" w:rsidRPr="006501A5" w:rsidRDefault="006501A5">
      <w:pPr>
        <w:pStyle w:val="HTMLPreformatted"/>
        <w:divId w:val="982589125"/>
        <w:rPr>
          <w:sz w:val="16"/>
        </w:rPr>
      </w:pPr>
      <w:r w:rsidRPr="006501A5">
        <w:rPr>
          <w:rStyle w:val="line-number1"/>
          <w:sz w:val="16"/>
        </w:rPr>
        <w:t>15</w:t>
      </w:r>
      <w:r w:rsidRPr="006501A5">
        <w:rPr>
          <w:sz w:val="16"/>
        </w:rPr>
        <w:t xml:space="preserve"> </w:t>
      </w:r>
      <w:r w:rsidRPr="006501A5">
        <w:rPr>
          <w:rStyle w:val="keyword-directive1"/>
          <w:sz w:val="16"/>
        </w:rPr>
        <w:t>import</w:t>
      </w:r>
      <w:r w:rsidRPr="006501A5">
        <w:rPr>
          <w:sz w:val="16"/>
        </w:rPr>
        <w:t xml:space="preserve"> org.apache.wicket.ResourceReference;</w:t>
      </w:r>
    </w:p>
    <w:p w:rsidR="006501A5" w:rsidRPr="006501A5" w:rsidRDefault="006501A5">
      <w:pPr>
        <w:pStyle w:val="HTMLPreformatted"/>
        <w:divId w:val="982589125"/>
        <w:rPr>
          <w:sz w:val="16"/>
        </w:rPr>
      </w:pPr>
      <w:r w:rsidRPr="006501A5">
        <w:rPr>
          <w:rStyle w:val="line-number1"/>
          <w:sz w:val="16"/>
        </w:rPr>
        <w:t>16</w:t>
      </w:r>
      <w:r w:rsidRPr="006501A5">
        <w:rPr>
          <w:sz w:val="16"/>
        </w:rPr>
        <w:t xml:space="preserve"> </w:t>
      </w:r>
      <w:r w:rsidRPr="006501A5">
        <w:rPr>
          <w:rStyle w:val="keyword-directive1"/>
          <w:sz w:val="16"/>
        </w:rPr>
        <w:t>import</w:t>
      </w:r>
      <w:r w:rsidRPr="006501A5">
        <w:rPr>
          <w:sz w:val="16"/>
        </w:rPr>
        <w:t xml:space="preserve"> org.apache.wicket.markup.html.basic.Label;</w:t>
      </w:r>
    </w:p>
    <w:p w:rsidR="006501A5" w:rsidRPr="006501A5" w:rsidRDefault="006501A5">
      <w:pPr>
        <w:pStyle w:val="HTMLPreformatted"/>
        <w:divId w:val="982589125"/>
        <w:rPr>
          <w:sz w:val="16"/>
        </w:rPr>
      </w:pPr>
      <w:r w:rsidRPr="006501A5">
        <w:rPr>
          <w:rStyle w:val="line-number1"/>
          <w:sz w:val="16"/>
        </w:rPr>
        <w:t>17</w:t>
      </w:r>
      <w:r w:rsidRPr="006501A5">
        <w:rPr>
          <w:sz w:val="16"/>
        </w:rPr>
        <w:t xml:space="preserve"> </w:t>
      </w:r>
      <w:r w:rsidRPr="006501A5">
        <w:rPr>
          <w:rStyle w:val="keyword-directive1"/>
          <w:sz w:val="16"/>
        </w:rPr>
        <w:t>import</w:t>
      </w:r>
      <w:r w:rsidRPr="006501A5">
        <w:rPr>
          <w:sz w:val="16"/>
        </w:rPr>
        <w:t xml:space="preserve"> org.apache.wicket.markup.html.border.Border.BorderBodyContainer;</w:t>
      </w:r>
    </w:p>
    <w:p w:rsidR="006501A5" w:rsidRPr="006501A5" w:rsidRDefault="006501A5">
      <w:pPr>
        <w:pStyle w:val="HTMLPreformatted"/>
        <w:divId w:val="982589125"/>
        <w:rPr>
          <w:sz w:val="16"/>
        </w:rPr>
      </w:pPr>
      <w:r w:rsidRPr="006501A5">
        <w:rPr>
          <w:rStyle w:val="line-number1"/>
          <w:sz w:val="16"/>
        </w:rPr>
        <w:t>18</w:t>
      </w:r>
      <w:r w:rsidRPr="006501A5">
        <w:rPr>
          <w:sz w:val="16"/>
        </w:rPr>
        <w:t xml:space="preserve"> </w:t>
      </w:r>
      <w:r w:rsidRPr="006501A5">
        <w:rPr>
          <w:rStyle w:val="keyword-directive1"/>
          <w:sz w:val="16"/>
        </w:rPr>
        <w:t>import</w:t>
      </w:r>
      <w:r w:rsidRPr="006501A5">
        <w:rPr>
          <w:sz w:val="16"/>
        </w:rPr>
        <w:t xml:space="preserve"> org.apache.wicket.markup.html.link.Link;</w:t>
      </w:r>
    </w:p>
    <w:p w:rsidR="006501A5" w:rsidRPr="006501A5" w:rsidRDefault="006501A5">
      <w:pPr>
        <w:pStyle w:val="HTMLPreformatted"/>
        <w:divId w:val="982589125"/>
        <w:rPr>
          <w:sz w:val="16"/>
        </w:rPr>
      </w:pPr>
      <w:r w:rsidRPr="006501A5">
        <w:rPr>
          <w:rStyle w:val="line-number1"/>
          <w:sz w:val="16"/>
        </w:rPr>
        <w:t>19</w:t>
      </w:r>
      <w:r w:rsidRPr="006501A5">
        <w:rPr>
          <w:sz w:val="16"/>
        </w:rPr>
        <w:t xml:space="preserve"> </w:t>
      </w:r>
      <w:r w:rsidRPr="006501A5">
        <w:rPr>
          <w:rStyle w:val="keyword-directive1"/>
          <w:sz w:val="16"/>
        </w:rPr>
        <w:t>import</w:t>
      </w:r>
      <w:r w:rsidRPr="006501A5">
        <w:rPr>
          <w:sz w:val="16"/>
        </w:rPr>
        <w:t xml:space="preserve"> org.apache.wicket.model.AbstractReadOnlyModel;</w:t>
      </w:r>
    </w:p>
    <w:p w:rsidR="006501A5" w:rsidRPr="006501A5" w:rsidRDefault="006501A5">
      <w:pPr>
        <w:pStyle w:val="HTMLPreformatted"/>
        <w:divId w:val="982589125"/>
        <w:rPr>
          <w:sz w:val="16"/>
        </w:rPr>
      </w:pPr>
      <w:r w:rsidRPr="006501A5">
        <w:rPr>
          <w:rStyle w:val="line-number1"/>
          <w:sz w:val="16"/>
        </w:rPr>
        <w:t>20</w:t>
      </w:r>
      <w:r w:rsidRPr="006501A5">
        <w:rPr>
          <w:sz w:val="16"/>
        </w:rPr>
        <w:t xml:space="preserve"> </w:t>
      </w:r>
      <w:r w:rsidRPr="006501A5">
        <w:rPr>
          <w:rStyle w:val="keyword-directive1"/>
          <w:sz w:val="16"/>
        </w:rPr>
        <w:t>import</w:t>
      </w:r>
      <w:r w:rsidRPr="006501A5">
        <w:rPr>
          <w:sz w:val="16"/>
        </w:rPr>
        <w:t xml:space="preserve"> org.apache.wicket.model.IModel;</w:t>
      </w:r>
    </w:p>
    <w:p w:rsidR="006501A5" w:rsidRPr="006501A5" w:rsidRDefault="006501A5">
      <w:pPr>
        <w:pStyle w:val="HTMLPreformatted"/>
        <w:divId w:val="982589125"/>
        <w:rPr>
          <w:sz w:val="16"/>
        </w:rPr>
      </w:pPr>
      <w:r w:rsidRPr="006501A5">
        <w:rPr>
          <w:rStyle w:val="line-number1"/>
          <w:sz w:val="16"/>
        </w:rPr>
        <w:t>21</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22</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23</w:t>
      </w:r>
      <w:r w:rsidRPr="006501A5">
        <w:rPr>
          <w:sz w:val="16"/>
        </w:rPr>
        <w:t xml:space="preserve"> </w:t>
      </w:r>
      <w:r w:rsidRPr="006501A5">
        <w:rPr>
          <w:rStyle w:val="comment1"/>
          <w:sz w:val="16"/>
        </w:rPr>
        <w:t>/**</w:t>
      </w:r>
    </w:p>
    <w:p w:rsidR="006501A5" w:rsidRPr="006501A5" w:rsidRDefault="006501A5">
      <w:pPr>
        <w:pStyle w:val="HTMLPreformatted"/>
        <w:divId w:val="982589125"/>
        <w:rPr>
          <w:sz w:val="16"/>
        </w:rPr>
      </w:pPr>
      <w:r w:rsidRPr="006501A5">
        <w:rPr>
          <w:rStyle w:val="line-number1"/>
          <w:sz w:val="16"/>
        </w:rPr>
        <w:t>24</w:t>
      </w:r>
      <w:r w:rsidRPr="006501A5">
        <w:rPr>
          <w:sz w:val="16"/>
        </w:rPr>
        <w:t xml:space="preserve"> </w:t>
      </w:r>
      <w:r w:rsidRPr="006501A5">
        <w:rPr>
          <w:rStyle w:val="comment1"/>
          <w:sz w:val="16"/>
        </w:rPr>
        <w:t xml:space="preserve"> * Page</w:t>
      </w:r>
      <w:r w:rsidRPr="006501A5">
        <w:rPr>
          <w:sz w:val="16"/>
        </w:rPr>
        <w:t xml:space="preserve"> </w:t>
      </w:r>
      <w:r w:rsidRPr="006501A5">
        <w:rPr>
          <w:rStyle w:val="comment1"/>
          <w:sz w:val="16"/>
        </w:rPr>
        <w:t>to</w:t>
      </w:r>
      <w:r w:rsidRPr="006501A5">
        <w:rPr>
          <w:sz w:val="16"/>
        </w:rPr>
        <w:t xml:space="preserve"> </w:t>
      </w:r>
      <w:r w:rsidRPr="006501A5">
        <w:rPr>
          <w:rStyle w:val="comment1"/>
          <w:sz w:val="16"/>
        </w:rPr>
        <w:t>show</w:t>
      </w:r>
      <w:r w:rsidRPr="006501A5">
        <w:rPr>
          <w:sz w:val="16"/>
        </w:rPr>
        <w:t xml:space="preserve"> </w:t>
      </w:r>
      <w:r w:rsidRPr="006501A5">
        <w:rPr>
          <w:rStyle w:val="comment1"/>
          <w:sz w:val="16"/>
        </w:rPr>
        <w:t>a</w:t>
      </w:r>
      <w:r w:rsidRPr="006501A5">
        <w:rPr>
          <w:sz w:val="16"/>
        </w:rPr>
        <w:t xml:space="preserve"> </w:t>
      </w:r>
      <w:r w:rsidRPr="006501A5">
        <w:rPr>
          <w:rStyle w:val="comment1"/>
          <w:sz w:val="16"/>
        </w:rPr>
        <w:t>video</w:t>
      </w:r>
    </w:p>
    <w:p w:rsidR="006501A5" w:rsidRPr="006501A5" w:rsidRDefault="006501A5">
      <w:pPr>
        <w:pStyle w:val="HTMLPreformatted"/>
        <w:divId w:val="982589125"/>
        <w:rPr>
          <w:sz w:val="16"/>
        </w:rPr>
      </w:pPr>
      <w:r w:rsidRPr="006501A5">
        <w:rPr>
          <w:rStyle w:val="line-number1"/>
          <w:sz w:val="16"/>
        </w:rPr>
        <w:t>25</w:t>
      </w:r>
      <w:r w:rsidRPr="006501A5">
        <w:rPr>
          <w:sz w:val="16"/>
        </w:rPr>
        <w:t xml:space="preserve"> </w:t>
      </w:r>
      <w:r w:rsidRPr="006501A5">
        <w:rPr>
          <w:rStyle w:val="comment1"/>
          <w:sz w:val="16"/>
        </w:rPr>
        <w:t xml:space="preserve"> * </w:t>
      </w:r>
    </w:p>
    <w:p w:rsidR="006501A5" w:rsidRPr="006501A5" w:rsidRDefault="006501A5">
      <w:pPr>
        <w:pStyle w:val="HTMLPreformatted"/>
        <w:divId w:val="982589125"/>
        <w:rPr>
          <w:sz w:val="16"/>
        </w:rPr>
      </w:pPr>
      <w:r w:rsidRPr="006501A5">
        <w:rPr>
          <w:rStyle w:val="line-number1"/>
          <w:sz w:val="16"/>
        </w:rPr>
        <w:t>26</w:t>
      </w:r>
      <w:r w:rsidRPr="006501A5">
        <w:rPr>
          <w:sz w:val="16"/>
        </w:rPr>
        <w:t xml:space="preserve"> </w:t>
      </w:r>
      <w:r w:rsidRPr="006501A5">
        <w:rPr>
          <w:rStyle w:val="comment1"/>
          <w:sz w:val="16"/>
        </w:rPr>
        <w:t xml:space="preserve"> * </w:t>
      </w:r>
      <w:r w:rsidRPr="006501A5">
        <w:rPr>
          <w:rStyle w:val="st01"/>
          <w:sz w:val="16"/>
        </w:rPr>
        <w:t>@author</w:t>
      </w:r>
      <w:r w:rsidRPr="006501A5">
        <w:rPr>
          <w:sz w:val="16"/>
        </w:rPr>
        <w:t xml:space="preserve"> </w:t>
      </w:r>
      <w:r w:rsidRPr="006501A5">
        <w:rPr>
          <w:rStyle w:val="comment1"/>
          <w:sz w:val="16"/>
        </w:rPr>
        <w:t>Jan</w:t>
      </w:r>
      <w:r w:rsidRPr="006501A5">
        <w:rPr>
          <w:sz w:val="16"/>
        </w:rPr>
        <w:t xml:space="preserve"> </w:t>
      </w:r>
      <w:r w:rsidRPr="006501A5">
        <w:rPr>
          <w:rStyle w:val="comment1"/>
          <w:sz w:val="16"/>
        </w:rPr>
        <w:t>S.</w:t>
      </w:r>
      <w:r w:rsidRPr="006501A5">
        <w:rPr>
          <w:sz w:val="16"/>
        </w:rPr>
        <w:t xml:space="preserve"> </w:t>
      </w:r>
      <w:r w:rsidRPr="006501A5">
        <w:rPr>
          <w:rStyle w:val="comment1"/>
          <w:sz w:val="16"/>
        </w:rPr>
        <w:t>Hansen</w:t>
      </w:r>
    </w:p>
    <w:p w:rsidR="006501A5" w:rsidRPr="006501A5" w:rsidRDefault="006501A5">
      <w:pPr>
        <w:pStyle w:val="HTMLPreformatted"/>
        <w:divId w:val="982589125"/>
        <w:rPr>
          <w:sz w:val="16"/>
        </w:rPr>
      </w:pPr>
      <w:r w:rsidRPr="006501A5">
        <w:rPr>
          <w:rStyle w:val="line-number1"/>
          <w:sz w:val="16"/>
        </w:rPr>
        <w:t>27</w:t>
      </w:r>
      <w:r w:rsidRPr="006501A5">
        <w:rPr>
          <w:sz w:val="16"/>
        </w:rPr>
        <w:t xml:space="preserve">  </w:t>
      </w:r>
      <w:r w:rsidRPr="006501A5">
        <w:rPr>
          <w:rStyle w:val="comment1"/>
          <w:sz w:val="16"/>
        </w:rPr>
        <w:t>*/</w:t>
      </w:r>
    </w:p>
    <w:p w:rsidR="006501A5" w:rsidRPr="006501A5" w:rsidRDefault="006501A5">
      <w:pPr>
        <w:pStyle w:val="HTMLPreformatted"/>
        <w:divId w:val="982589125"/>
        <w:rPr>
          <w:sz w:val="16"/>
        </w:rPr>
      </w:pPr>
      <w:r w:rsidRPr="006501A5">
        <w:rPr>
          <w:rStyle w:val="line-number1"/>
          <w:sz w:val="16"/>
        </w:rPr>
        <w:t>28</w:t>
      </w:r>
      <w:r w:rsidRPr="006501A5">
        <w:rPr>
          <w:sz w:val="16"/>
        </w:rPr>
        <w:t xml:space="preserve"> </w:t>
      </w:r>
      <w:r w:rsidRPr="006501A5">
        <w:rPr>
          <w:rStyle w:val="keyword-directive1"/>
          <w:sz w:val="16"/>
        </w:rPr>
        <w:t>public</w:t>
      </w:r>
      <w:r w:rsidRPr="006501A5">
        <w:rPr>
          <w:sz w:val="16"/>
        </w:rPr>
        <w:t xml:space="preserve"> </w:t>
      </w:r>
      <w:r w:rsidRPr="006501A5">
        <w:rPr>
          <w:rStyle w:val="keyword-directive1"/>
          <w:sz w:val="16"/>
        </w:rPr>
        <w:t>final</w:t>
      </w:r>
      <w:r w:rsidRPr="006501A5">
        <w:rPr>
          <w:sz w:val="16"/>
        </w:rPr>
        <w:t xml:space="preserve"> </w:t>
      </w:r>
      <w:r w:rsidRPr="006501A5">
        <w:rPr>
          <w:rStyle w:val="keyword-directive1"/>
          <w:sz w:val="16"/>
        </w:rPr>
        <w:t>class</w:t>
      </w:r>
      <w:r w:rsidRPr="006501A5">
        <w:rPr>
          <w:sz w:val="16"/>
        </w:rPr>
        <w:t xml:space="preserve"> SelectedVideo </w:t>
      </w:r>
      <w:r w:rsidRPr="006501A5">
        <w:rPr>
          <w:rStyle w:val="keyword-directive1"/>
          <w:sz w:val="16"/>
        </w:rPr>
        <w:t>extends</w:t>
      </w:r>
      <w:r w:rsidRPr="006501A5">
        <w:rPr>
          <w:sz w:val="16"/>
        </w:rPr>
        <w:t xml:space="preserve"> BasePage {</w:t>
      </w:r>
    </w:p>
    <w:p w:rsidR="006501A5" w:rsidRPr="006501A5" w:rsidRDefault="006501A5">
      <w:pPr>
        <w:pStyle w:val="HTMLPreformatted"/>
        <w:divId w:val="982589125"/>
        <w:rPr>
          <w:sz w:val="16"/>
        </w:rPr>
      </w:pPr>
      <w:r w:rsidRPr="006501A5">
        <w:rPr>
          <w:rStyle w:val="line-number1"/>
          <w:sz w:val="16"/>
        </w:rPr>
        <w:t>29</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30</w:t>
      </w:r>
      <w:r w:rsidRPr="006501A5">
        <w:rPr>
          <w:sz w:val="16"/>
        </w:rPr>
        <w:t xml:space="preserve">     </w:t>
      </w:r>
      <w:r w:rsidRPr="006501A5">
        <w:rPr>
          <w:rStyle w:val="keyword-directive1"/>
          <w:sz w:val="16"/>
        </w:rPr>
        <w:t>public</w:t>
      </w:r>
      <w:r w:rsidRPr="006501A5">
        <w:rPr>
          <w:sz w:val="16"/>
        </w:rPr>
        <w:t xml:space="preserve"> SelectedVideo(</w:t>
      </w:r>
      <w:r w:rsidRPr="006501A5">
        <w:rPr>
          <w:rStyle w:val="keyword-directive1"/>
          <w:sz w:val="16"/>
        </w:rPr>
        <w:t>final</w:t>
      </w:r>
      <w:r w:rsidRPr="006501A5">
        <w:rPr>
          <w:sz w:val="16"/>
        </w:rPr>
        <w:t xml:space="preserve"> Word word, </w:t>
      </w:r>
      <w:r w:rsidRPr="006501A5">
        <w:rPr>
          <w:rStyle w:val="keyword-directive1"/>
          <w:sz w:val="16"/>
        </w:rPr>
        <w:t>final</w:t>
      </w:r>
      <w:r w:rsidRPr="006501A5">
        <w:rPr>
          <w:sz w:val="16"/>
        </w:rPr>
        <w:t xml:space="preserve"> VideoFile videoFile) {</w:t>
      </w:r>
    </w:p>
    <w:p w:rsidR="006501A5" w:rsidRPr="006501A5" w:rsidRDefault="006501A5">
      <w:pPr>
        <w:pStyle w:val="HTMLPreformatted"/>
        <w:divId w:val="982589125"/>
        <w:rPr>
          <w:sz w:val="16"/>
        </w:rPr>
      </w:pPr>
      <w:r w:rsidRPr="006501A5">
        <w:rPr>
          <w:rStyle w:val="line-number1"/>
          <w:sz w:val="16"/>
        </w:rPr>
        <w:t>31</w:t>
      </w:r>
      <w:r w:rsidRPr="006501A5">
        <w:rPr>
          <w:sz w:val="16"/>
        </w:rPr>
        <w:t xml:space="preserve">         MenuBorder menuBorder = </w:t>
      </w:r>
      <w:r w:rsidRPr="006501A5">
        <w:rPr>
          <w:rStyle w:val="keyword-directive1"/>
          <w:sz w:val="16"/>
        </w:rPr>
        <w:t>new</w:t>
      </w:r>
      <w:r w:rsidRPr="006501A5">
        <w:rPr>
          <w:sz w:val="16"/>
        </w:rPr>
        <w:t xml:space="preserve"> MenuBorder(</w:t>
      </w:r>
      <w:r w:rsidRPr="006501A5">
        <w:rPr>
          <w:rStyle w:val="character1"/>
          <w:sz w:val="16"/>
        </w:rPr>
        <w:t>"mainNavigation"</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32</w:t>
      </w:r>
      <w:r w:rsidRPr="006501A5">
        <w:rPr>
          <w:sz w:val="16"/>
        </w:rPr>
        <w:t xml:space="preserve">         add(menuBorder);</w:t>
      </w:r>
    </w:p>
    <w:p w:rsidR="006501A5" w:rsidRPr="006501A5" w:rsidRDefault="006501A5">
      <w:pPr>
        <w:pStyle w:val="HTMLPreformatted"/>
        <w:divId w:val="982589125"/>
        <w:rPr>
          <w:sz w:val="16"/>
        </w:rPr>
      </w:pPr>
      <w:r w:rsidRPr="006501A5">
        <w:rPr>
          <w:rStyle w:val="line-number1"/>
          <w:sz w:val="16"/>
        </w:rPr>
        <w:t>33</w:t>
      </w:r>
      <w:r w:rsidRPr="006501A5">
        <w:rPr>
          <w:sz w:val="16"/>
        </w:rPr>
        <w:t xml:space="preserve">         BorderBodyContainer borderBodyContainer = menuBorder.getBodyContainer();</w:t>
      </w:r>
    </w:p>
    <w:p w:rsidR="006501A5" w:rsidRPr="006501A5" w:rsidRDefault="006501A5">
      <w:pPr>
        <w:pStyle w:val="HTMLPreformatted"/>
        <w:divId w:val="982589125"/>
        <w:rPr>
          <w:sz w:val="16"/>
        </w:rPr>
      </w:pPr>
      <w:r w:rsidRPr="006501A5">
        <w:rPr>
          <w:rStyle w:val="line-number1"/>
          <w:sz w:val="16"/>
        </w:rPr>
        <w:t>34</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35</w:t>
      </w:r>
      <w:r w:rsidRPr="006501A5">
        <w:rPr>
          <w:sz w:val="16"/>
        </w:rPr>
        <w:t xml:space="preserve">         Link back = </w:t>
      </w:r>
      <w:r w:rsidRPr="006501A5">
        <w:rPr>
          <w:rStyle w:val="keyword-directive1"/>
          <w:sz w:val="16"/>
        </w:rPr>
        <w:t>new</w:t>
      </w:r>
      <w:r w:rsidRPr="006501A5">
        <w:rPr>
          <w:sz w:val="16"/>
        </w:rPr>
        <w:t xml:space="preserve"> Link(</w:t>
      </w:r>
      <w:r w:rsidRPr="006501A5">
        <w:rPr>
          <w:rStyle w:val="character1"/>
          <w:sz w:val="16"/>
        </w:rPr>
        <w:t>"back"</w:t>
      </w:r>
      <w:r w:rsidRPr="006501A5">
        <w:rPr>
          <w:sz w:val="16"/>
        </w:rPr>
        <w:t>) {</w:t>
      </w:r>
    </w:p>
    <w:p w:rsidR="006501A5" w:rsidRPr="006501A5" w:rsidRDefault="006501A5">
      <w:pPr>
        <w:pStyle w:val="HTMLPreformatted"/>
        <w:divId w:val="982589125"/>
        <w:rPr>
          <w:sz w:val="16"/>
        </w:rPr>
      </w:pPr>
      <w:r w:rsidRPr="006501A5">
        <w:rPr>
          <w:rStyle w:val="line-number1"/>
          <w:sz w:val="16"/>
        </w:rPr>
        <w:t>36</w:t>
      </w:r>
      <w:r w:rsidRPr="006501A5">
        <w:rPr>
          <w:sz w:val="16"/>
        </w:rPr>
        <w:t xml:space="preserve">             @Override</w:t>
      </w:r>
    </w:p>
    <w:p w:rsidR="006501A5" w:rsidRPr="006501A5" w:rsidRDefault="006501A5">
      <w:pPr>
        <w:pStyle w:val="HTMLPreformatted"/>
        <w:divId w:val="982589125"/>
        <w:rPr>
          <w:sz w:val="16"/>
        </w:rPr>
      </w:pPr>
      <w:r w:rsidRPr="006501A5">
        <w:rPr>
          <w:rStyle w:val="line-number1"/>
          <w:sz w:val="16"/>
        </w:rPr>
        <w:t>37</w:t>
      </w:r>
      <w:r w:rsidRPr="006501A5">
        <w:rPr>
          <w:sz w:val="16"/>
        </w:rPr>
        <w:t xml:space="preserve">             </w:t>
      </w:r>
      <w:r w:rsidRPr="006501A5">
        <w:rPr>
          <w:rStyle w:val="keyword-directive1"/>
          <w:sz w:val="16"/>
        </w:rPr>
        <w:t>public</w:t>
      </w:r>
      <w:r w:rsidRPr="006501A5">
        <w:rPr>
          <w:sz w:val="16"/>
        </w:rPr>
        <w:t xml:space="preserve"> </w:t>
      </w:r>
      <w:r w:rsidRPr="006501A5">
        <w:rPr>
          <w:rStyle w:val="keyword-directive1"/>
          <w:sz w:val="16"/>
        </w:rPr>
        <w:t>void</w:t>
      </w:r>
      <w:r w:rsidRPr="006501A5">
        <w:rPr>
          <w:sz w:val="16"/>
        </w:rPr>
        <w:t xml:space="preserve"> onClick() {</w:t>
      </w:r>
    </w:p>
    <w:p w:rsidR="006501A5" w:rsidRPr="006501A5" w:rsidRDefault="006501A5">
      <w:pPr>
        <w:pStyle w:val="HTMLPreformatted"/>
        <w:divId w:val="982589125"/>
        <w:rPr>
          <w:sz w:val="16"/>
        </w:rPr>
      </w:pPr>
      <w:r w:rsidRPr="006501A5">
        <w:rPr>
          <w:rStyle w:val="line-number1"/>
          <w:sz w:val="16"/>
        </w:rPr>
        <w:t>38</w:t>
      </w:r>
      <w:r w:rsidRPr="006501A5">
        <w:rPr>
          <w:sz w:val="16"/>
        </w:rPr>
        <w:t xml:space="preserve">                 Page page = </w:t>
      </w:r>
      <w:r w:rsidRPr="006501A5">
        <w:rPr>
          <w:rStyle w:val="keyword-directive1"/>
          <w:sz w:val="16"/>
        </w:rPr>
        <w:t>new</w:t>
      </w:r>
      <w:r w:rsidRPr="006501A5">
        <w:rPr>
          <w:sz w:val="16"/>
        </w:rPr>
        <w:t xml:space="preserve"> SelectedWord(word);</w:t>
      </w:r>
    </w:p>
    <w:p w:rsidR="006501A5" w:rsidRPr="006501A5" w:rsidRDefault="006501A5">
      <w:pPr>
        <w:pStyle w:val="HTMLPreformatted"/>
        <w:divId w:val="982589125"/>
        <w:rPr>
          <w:sz w:val="16"/>
        </w:rPr>
      </w:pPr>
      <w:r w:rsidRPr="006501A5">
        <w:rPr>
          <w:rStyle w:val="line-number1"/>
          <w:sz w:val="16"/>
        </w:rPr>
        <w:t>39</w:t>
      </w:r>
      <w:r w:rsidRPr="006501A5">
        <w:rPr>
          <w:sz w:val="16"/>
        </w:rPr>
        <w:t xml:space="preserve">                 setResponsePage(page);</w:t>
      </w:r>
    </w:p>
    <w:p w:rsidR="006501A5" w:rsidRPr="006501A5" w:rsidRDefault="006501A5">
      <w:pPr>
        <w:pStyle w:val="HTMLPreformatted"/>
        <w:divId w:val="982589125"/>
        <w:rPr>
          <w:sz w:val="16"/>
        </w:rPr>
      </w:pPr>
      <w:r w:rsidRPr="006501A5">
        <w:rPr>
          <w:rStyle w:val="line-number1"/>
          <w:sz w:val="16"/>
        </w:rPr>
        <w:t>40</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41</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42</w:t>
      </w:r>
      <w:r w:rsidRPr="006501A5">
        <w:rPr>
          <w:sz w:val="16"/>
        </w:rPr>
        <w:t xml:space="preserve">         borderBodyContainer.add(back);</w:t>
      </w:r>
    </w:p>
    <w:p w:rsidR="006501A5" w:rsidRPr="006501A5" w:rsidRDefault="006501A5">
      <w:pPr>
        <w:pStyle w:val="HTMLPreformatted"/>
        <w:divId w:val="982589125"/>
        <w:rPr>
          <w:sz w:val="16"/>
        </w:rPr>
      </w:pPr>
      <w:r w:rsidRPr="006501A5">
        <w:rPr>
          <w:rStyle w:val="line-number1"/>
          <w:sz w:val="16"/>
        </w:rPr>
        <w:t>43</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44</w:t>
      </w:r>
      <w:r w:rsidRPr="006501A5">
        <w:rPr>
          <w:sz w:val="16"/>
        </w:rPr>
        <w:t xml:space="preserve">         borderBodyContainer.add(</w:t>
      </w:r>
      <w:r w:rsidRPr="006501A5">
        <w:rPr>
          <w:rStyle w:val="keyword-directive1"/>
          <w:sz w:val="16"/>
        </w:rPr>
        <w:t>new</w:t>
      </w:r>
      <w:r w:rsidRPr="006501A5">
        <w:rPr>
          <w:sz w:val="16"/>
        </w:rPr>
        <w:t xml:space="preserve"> Label(</w:t>
      </w:r>
      <w:r w:rsidRPr="006501A5">
        <w:rPr>
          <w:rStyle w:val="character1"/>
          <w:sz w:val="16"/>
        </w:rPr>
        <w:t>"word"</w:t>
      </w:r>
      <w:r w:rsidRPr="006501A5">
        <w:rPr>
          <w:sz w:val="16"/>
        </w:rPr>
        <w:t>, word.getWord()));</w:t>
      </w:r>
    </w:p>
    <w:p w:rsidR="006501A5" w:rsidRPr="006501A5" w:rsidRDefault="006501A5">
      <w:pPr>
        <w:pStyle w:val="HTMLPreformatted"/>
        <w:divId w:val="982589125"/>
        <w:rPr>
          <w:sz w:val="16"/>
        </w:rPr>
      </w:pPr>
      <w:r w:rsidRPr="006501A5">
        <w:rPr>
          <w:rStyle w:val="line-number1"/>
          <w:sz w:val="16"/>
        </w:rPr>
        <w:t>45</w:t>
      </w:r>
      <w:r w:rsidRPr="006501A5">
        <w:rPr>
          <w:sz w:val="16"/>
        </w:rPr>
        <w:t xml:space="preserve">         borderBodyContainer.add(</w:t>
      </w:r>
      <w:r w:rsidRPr="006501A5">
        <w:rPr>
          <w:rStyle w:val="keyword-directive1"/>
          <w:sz w:val="16"/>
        </w:rPr>
        <w:t>new</w:t>
      </w:r>
      <w:r w:rsidRPr="006501A5">
        <w:rPr>
          <w:sz w:val="16"/>
        </w:rPr>
        <w:t xml:space="preserve"> Label(</w:t>
      </w:r>
      <w:r w:rsidRPr="006501A5">
        <w:rPr>
          <w:rStyle w:val="character1"/>
          <w:sz w:val="16"/>
        </w:rPr>
        <w:t>"wordDescription"</w:t>
      </w:r>
      <w:r w:rsidRPr="006501A5">
        <w:rPr>
          <w:sz w:val="16"/>
        </w:rPr>
        <w:t>, word.getDescription()));</w:t>
      </w:r>
    </w:p>
    <w:p w:rsidR="006501A5" w:rsidRPr="006501A5" w:rsidRDefault="006501A5">
      <w:pPr>
        <w:pStyle w:val="HTMLPreformatted"/>
        <w:divId w:val="982589125"/>
        <w:rPr>
          <w:sz w:val="16"/>
        </w:rPr>
      </w:pPr>
      <w:r w:rsidRPr="006501A5">
        <w:rPr>
          <w:rStyle w:val="line-number1"/>
          <w:sz w:val="16"/>
        </w:rPr>
        <w:t>46</w:t>
      </w:r>
      <w:r w:rsidRPr="006501A5">
        <w:rPr>
          <w:sz w:val="16"/>
        </w:rPr>
        <w:t xml:space="preserve">         borderBodyContainer.add(</w:t>
      </w:r>
      <w:r w:rsidRPr="006501A5">
        <w:rPr>
          <w:rStyle w:val="keyword-directive1"/>
          <w:sz w:val="16"/>
        </w:rPr>
        <w:t>new</w:t>
      </w:r>
      <w:r w:rsidRPr="006501A5">
        <w:rPr>
          <w:sz w:val="16"/>
        </w:rPr>
        <w:t xml:space="preserve"> Label(</w:t>
      </w:r>
      <w:r w:rsidRPr="006501A5">
        <w:rPr>
          <w:rStyle w:val="character1"/>
          <w:sz w:val="16"/>
        </w:rPr>
        <w:t>"videoDescription"</w:t>
      </w:r>
      <w:r w:rsidRPr="006501A5">
        <w:rPr>
          <w:sz w:val="16"/>
        </w:rPr>
        <w:t>, videoFile.getDescription()));</w:t>
      </w:r>
    </w:p>
    <w:p w:rsidR="006501A5" w:rsidRPr="006501A5" w:rsidRDefault="006501A5">
      <w:pPr>
        <w:pStyle w:val="HTMLPreformatted"/>
        <w:divId w:val="982589125"/>
        <w:rPr>
          <w:sz w:val="16"/>
        </w:rPr>
      </w:pPr>
      <w:r w:rsidRPr="006501A5">
        <w:rPr>
          <w:rStyle w:val="line-number1"/>
          <w:sz w:val="16"/>
        </w:rPr>
        <w:t>47</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48</w:t>
      </w:r>
      <w:r w:rsidRPr="006501A5">
        <w:rPr>
          <w:sz w:val="16"/>
        </w:rPr>
        <w:t xml:space="preserve">         </w:t>
      </w:r>
      <w:r w:rsidRPr="006501A5">
        <w:rPr>
          <w:rStyle w:val="keyword-directive1"/>
          <w:sz w:val="16"/>
        </w:rPr>
        <w:t>final</w:t>
      </w:r>
      <w:r w:rsidRPr="006501A5">
        <w:rPr>
          <w:sz w:val="16"/>
        </w:rPr>
        <w:t xml:space="preserve"> List&lt;VideoSource&gt; videoSources = </w:t>
      </w:r>
      <w:r w:rsidRPr="006501A5">
        <w:rPr>
          <w:rStyle w:val="keyword-directive1"/>
          <w:sz w:val="16"/>
        </w:rPr>
        <w:t>new</w:t>
      </w:r>
      <w:r w:rsidRPr="006501A5">
        <w:rPr>
          <w:sz w:val="16"/>
        </w:rPr>
        <w:t xml:space="preserve"> ArrayList&lt;VideoSource&gt;();</w:t>
      </w:r>
    </w:p>
    <w:p w:rsidR="006501A5" w:rsidRPr="006501A5" w:rsidRDefault="006501A5">
      <w:pPr>
        <w:pStyle w:val="HTMLPreformatted"/>
        <w:divId w:val="982589125"/>
        <w:rPr>
          <w:sz w:val="16"/>
        </w:rPr>
      </w:pPr>
      <w:r w:rsidRPr="006501A5">
        <w:rPr>
          <w:rStyle w:val="line-number1"/>
          <w:sz w:val="16"/>
        </w:rPr>
        <w:t>49</w:t>
      </w:r>
      <w:r w:rsidRPr="006501A5">
        <w:rPr>
          <w:sz w:val="16"/>
        </w:rPr>
        <w:t xml:space="preserve">         videoSources.add(</w:t>
      </w:r>
      <w:r w:rsidRPr="006501A5">
        <w:rPr>
          <w:rStyle w:val="keyword-directive1"/>
          <w:sz w:val="16"/>
        </w:rPr>
        <w:t>new</w:t>
      </w:r>
      <w:r w:rsidRPr="006501A5">
        <w:rPr>
          <w:sz w:val="16"/>
        </w:rPr>
        <w:t xml:space="preserve"> VideoSource(</w:t>
      </w:r>
      <w:r w:rsidRPr="006501A5">
        <w:rPr>
          <w:rStyle w:val="keyword-directive1"/>
          <w:sz w:val="16"/>
        </w:rPr>
        <w:t>new</w:t>
      </w:r>
      <w:r w:rsidRPr="006501A5">
        <w:rPr>
          <w:sz w:val="16"/>
        </w:rPr>
        <w:t xml:space="preserve"> ResourceReference(Application.</w:t>
      </w:r>
      <w:r w:rsidRPr="006501A5">
        <w:rPr>
          <w:rStyle w:val="keyword-directive1"/>
          <w:sz w:val="16"/>
        </w:rPr>
        <w:t>class</w:t>
      </w:r>
      <w:r w:rsidRPr="006501A5">
        <w:rPr>
          <w:sz w:val="16"/>
        </w:rPr>
        <w:t>,</w:t>
      </w:r>
    </w:p>
    <w:p w:rsidR="006501A5" w:rsidRPr="006501A5" w:rsidRDefault="006501A5">
      <w:pPr>
        <w:pStyle w:val="HTMLPreformatted"/>
        <w:divId w:val="982589125"/>
        <w:rPr>
          <w:sz w:val="16"/>
        </w:rPr>
      </w:pPr>
      <w:r w:rsidRPr="006501A5">
        <w:rPr>
          <w:rStyle w:val="line-number1"/>
          <w:sz w:val="16"/>
        </w:rPr>
        <w:t>50</w:t>
      </w:r>
      <w:r w:rsidRPr="006501A5">
        <w:rPr>
          <w:sz w:val="16"/>
        </w:rPr>
        <w:t xml:space="preserve">                 </w:t>
      </w:r>
      <w:r w:rsidRPr="006501A5">
        <w:rPr>
          <w:rStyle w:val="character1"/>
          <w:sz w:val="16"/>
        </w:rPr>
        <w:t>"uploadedvideo/"</w:t>
      </w:r>
      <w:r w:rsidRPr="006501A5">
        <w:rPr>
          <w:sz w:val="16"/>
        </w:rPr>
        <w:t xml:space="preserve"> + videoFile.getResourceName()), </w:t>
      </w:r>
    </w:p>
    <w:p w:rsidR="006501A5" w:rsidRPr="006501A5" w:rsidRDefault="006501A5">
      <w:pPr>
        <w:pStyle w:val="HTMLPreformatted"/>
        <w:divId w:val="982589125"/>
        <w:rPr>
          <w:sz w:val="16"/>
        </w:rPr>
      </w:pPr>
      <w:r w:rsidRPr="006501A5">
        <w:rPr>
          <w:rStyle w:val="line-number1"/>
          <w:sz w:val="16"/>
        </w:rPr>
        <w:t>51</w:t>
      </w:r>
      <w:r w:rsidRPr="006501A5">
        <w:rPr>
          <w:sz w:val="16"/>
        </w:rPr>
        <w:t xml:space="preserve">                  VideoSource.VideoType.OGG));</w:t>
      </w:r>
    </w:p>
    <w:p w:rsidR="006501A5" w:rsidRPr="006501A5" w:rsidRDefault="006501A5">
      <w:pPr>
        <w:pStyle w:val="HTMLPreformatted"/>
        <w:divId w:val="982589125"/>
        <w:rPr>
          <w:sz w:val="16"/>
        </w:rPr>
      </w:pPr>
      <w:r w:rsidRPr="006501A5">
        <w:rPr>
          <w:rStyle w:val="line-number1"/>
          <w:sz w:val="16"/>
        </w:rPr>
        <w:t>52</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53</w:t>
      </w:r>
      <w:r w:rsidRPr="006501A5">
        <w:rPr>
          <w:sz w:val="16"/>
        </w:rPr>
        <w:t xml:space="preserve">         IModel&lt;List&lt;VideoSource&gt;&gt; videoSourceList = </w:t>
      </w:r>
    </w:p>
    <w:p w:rsidR="006501A5" w:rsidRPr="006501A5" w:rsidRDefault="006501A5">
      <w:pPr>
        <w:pStyle w:val="HTMLPreformatted"/>
        <w:divId w:val="982589125"/>
        <w:rPr>
          <w:sz w:val="16"/>
        </w:rPr>
      </w:pPr>
      <w:r w:rsidRPr="006501A5">
        <w:rPr>
          <w:rStyle w:val="line-number1"/>
          <w:sz w:val="16"/>
        </w:rPr>
        <w:t>54</w:t>
      </w:r>
      <w:r w:rsidRPr="006501A5">
        <w:rPr>
          <w:sz w:val="16"/>
        </w:rPr>
        <w:t xml:space="preserve">                 </w:t>
      </w:r>
      <w:r w:rsidRPr="006501A5">
        <w:rPr>
          <w:rStyle w:val="keyword-directive1"/>
          <w:sz w:val="16"/>
        </w:rPr>
        <w:t>new</w:t>
      </w:r>
      <w:r w:rsidRPr="006501A5">
        <w:rPr>
          <w:sz w:val="16"/>
        </w:rPr>
        <w:t xml:space="preserve"> AbstractReadOnlyModel&lt;List&lt;VideoSource&gt;&gt;() {</w:t>
      </w:r>
    </w:p>
    <w:p w:rsidR="006501A5" w:rsidRPr="006501A5" w:rsidRDefault="006501A5">
      <w:pPr>
        <w:pStyle w:val="HTMLPreformatted"/>
        <w:divId w:val="982589125"/>
        <w:rPr>
          <w:sz w:val="16"/>
        </w:rPr>
      </w:pPr>
      <w:r w:rsidRPr="006501A5">
        <w:rPr>
          <w:rStyle w:val="line-number1"/>
          <w:sz w:val="16"/>
        </w:rPr>
        <w:t>55</w:t>
      </w:r>
      <w:r w:rsidRPr="006501A5">
        <w:rPr>
          <w:sz w:val="16"/>
        </w:rPr>
        <w:t xml:space="preserve">             @Override</w:t>
      </w:r>
    </w:p>
    <w:p w:rsidR="006501A5" w:rsidRPr="006501A5" w:rsidRDefault="006501A5">
      <w:pPr>
        <w:pStyle w:val="HTMLPreformatted"/>
        <w:divId w:val="982589125"/>
        <w:rPr>
          <w:sz w:val="16"/>
        </w:rPr>
      </w:pPr>
      <w:r w:rsidRPr="006501A5">
        <w:rPr>
          <w:rStyle w:val="line-number1"/>
          <w:sz w:val="16"/>
        </w:rPr>
        <w:t>56</w:t>
      </w:r>
      <w:r w:rsidRPr="006501A5">
        <w:rPr>
          <w:sz w:val="16"/>
        </w:rPr>
        <w:t xml:space="preserve">             </w:t>
      </w:r>
      <w:r w:rsidRPr="006501A5">
        <w:rPr>
          <w:rStyle w:val="keyword-directive1"/>
          <w:sz w:val="16"/>
        </w:rPr>
        <w:t>public</w:t>
      </w:r>
      <w:r w:rsidRPr="006501A5">
        <w:rPr>
          <w:sz w:val="16"/>
        </w:rPr>
        <w:t xml:space="preserve"> List&lt;VideoSource&gt; getObject() {</w:t>
      </w:r>
    </w:p>
    <w:p w:rsidR="006501A5" w:rsidRPr="006501A5" w:rsidRDefault="006501A5">
      <w:pPr>
        <w:pStyle w:val="HTMLPreformatted"/>
        <w:divId w:val="982589125"/>
        <w:rPr>
          <w:sz w:val="16"/>
        </w:rPr>
      </w:pPr>
      <w:r w:rsidRPr="006501A5">
        <w:rPr>
          <w:rStyle w:val="line-number1"/>
          <w:sz w:val="16"/>
        </w:rPr>
        <w:t>57</w:t>
      </w:r>
      <w:r w:rsidRPr="006501A5">
        <w:rPr>
          <w:sz w:val="16"/>
        </w:rPr>
        <w:t xml:space="preserve">                 </w:t>
      </w:r>
      <w:r w:rsidRPr="006501A5">
        <w:rPr>
          <w:rStyle w:val="keyword-directive1"/>
          <w:sz w:val="16"/>
        </w:rPr>
        <w:t>return</w:t>
      </w:r>
      <w:r w:rsidRPr="006501A5">
        <w:rPr>
          <w:sz w:val="16"/>
        </w:rPr>
        <w:t xml:space="preserve"> videoSources;</w:t>
      </w:r>
    </w:p>
    <w:p w:rsidR="006501A5" w:rsidRPr="006501A5" w:rsidRDefault="006501A5">
      <w:pPr>
        <w:pStyle w:val="HTMLPreformatted"/>
        <w:divId w:val="982589125"/>
        <w:rPr>
          <w:sz w:val="16"/>
        </w:rPr>
      </w:pPr>
      <w:r w:rsidRPr="006501A5">
        <w:rPr>
          <w:rStyle w:val="line-number1"/>
          <w:sz w:val="16"/>
        </w:rPr>
        <w:t>58</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59</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60</w:t>
      </w:r>
      <w:r w:rsidRPr="006501A5">
        <w:rPr>
          <w:sz w:val="16"/>
        </w:rPr>
        <w:t xml:space="preserve">         Html5Video html5Video = </w:t>
      </w:r>
      <w:r w:rsidRPr="006501A5">
        <w:rPr>
          <w:rStyle w:val="keyword-directive1"/>
          <w:sz w:val="16"/>
        </w:rPr>
        <w:t>new</w:t>
      </w:r>
      <w:r w:rsidRPr="006501A5">
        <w:rPr>
          <w:sz w:val="16"/>
        </w:rPr>
        <w:t xml:space="preserve"> Html5Video(</w:t>
      </w:r>
      <w:r w:rsidRPr="006501A5">
        <w:rPr>
          <w:rStyle w:val="character1"/>
          <w:sz w:val="16"/>
        </w:rPr>
        <w:t>"video"</w:t>
      </w:r>
      <w:r w:rsidRPr="006501A5">
        <w:rPr>
          <w:sz w:val="16"/>
        </w:rPr>
        <w:t>, videoSourceList);</w:t>
      </w:r>
    </w:p>
    <w:p w:rsidR="006501A5" w:rsidRPr="006501A5" w:rsidRDefault="006501A5">
      <w:pPr>
        <w:pStyle w:val="HTMLPreformatted"/>
        <w:divId w:val="982589125"/>
        <w:rPr>
          <w:sz w:val="16"/>
        </w:rPr>
      </w:pPr>
      <w:r w:rsidRPr="006501A5">
        <w:rPr>
          <w:rStyle w:val="line-number1"/>
          <w:sz w:val="16"/>
        </w:rPr>
        <w:t>61</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62</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63</w:t>
      </w:r>
      <w:r w:rsidRPr="006501A5">
        <w:rPr>
          <w:sz w:val="16"/>
        </w:rPr>
        <w:t xml:space="preserve">         borderBodyContainer.add(html5Video);</w:t>
      </w:r>
    </w:p>
    <w:p w:rsidR="006501A5" w:rsidRPr="006501A5" w:rsidRDefault="006501A5">
      <w:pPr>
        <w:pStyle w:val="HTMLPreformatted"/>
        <w:divId w:val="982589125"/>
        <w:rPr>
          <w:sz w:val="16"/>
        </w:rPr>
      </w:pPr>
      <w:r w:rsidRPr="006501A5">
        <w:rPr>
          <w:rStyle w:val="line-number1"/>
          <w:sz w:val="16"/>
        </w:rPr>
        <w:t>64</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65</w:t>
      </w:r>
      <w:r w:rsidRPr="006501A5">
        <w:rPr>
          <w:sz w:val="16"/>
        </w:rPr>
        <w:t xml:space="preserve"> }</w:t>
      </w:r>
    </w:p>
    <w:p w:rsidR="006501A5" w:rsidRDefault="006501A5">
      <w:pPr>
        <w:rPr>
          <w:noProof/>
          <w:lang w:eastAsia="da-DK" w:bidi="ar-SA"/>
        </w:rPr>
      </w:pPr>
      <w:r w:rsidRPr="006501A5">
        <w:rPr>
          <w:noProof/>
          <w:sz w:val="16"/>
          <w:lang w:eastAsia="da-DK" w:bidi="ar-SA"/>
        </w:rPr>
        <w:fldChar w:fldCharType="end"/>
      </w:r>
    </w:p>
    <w:p w:rsidR="00402AEF" w:rsidRDefault="00402AEF">
      <w:pPr>
        <w:rPr>
          <w:noProof/>
          <w:lang w:eastAsia="da-DK" w:bidi="ar-SA"/>
        </w:rPr>
      </w:pPr>
    </w:p>
    <w:p w:rsidR="006501A5" w:rsidRDefault="006501A5">
      <w:pPr>
        <w:rPr>
          <w:noProof/>
          <w:lang w:eastAsia="da-DK" w:bidi="ar-SA"/>
        </w:rPr>
      </w:pPr>
      <w:r>
        <w:rPr>
          <w:noProof/>
          <w:lang w:eastAsia="da-DK" w:bidi="ar-SA"/>
        </w:rPr>
        <w:br w:type="page"/>
      </w:r>
    </w:p>
    <w:p w:rsidR="006501A5" w:rsidRDefault="006501A5">
      <w:pPr>
        <w:rPr>
          <w:noProof/>
          <w:lang w:eastAsia="da-DK" w:bidi="ar-SA"/>
        </w:rPr>
      </w:pPr>
      <w:r>
        <w:rPr>
          <w:noProof/>
          <w:lang w:eastAsia="da-DK" w:bidi="ar-SA"/>
        </w:rPr>
        <w:lastRenderedPageBreak/>
        <w:t>Filen: SelectedWord.html</w:t>
      </w:r>
    </w:p>
    <w:p w:rsidR="006501A5" w:rsidRPr="006501A5" w:rsidRDefault="006501A5" w:rsidP="006501A5">
      <w:pPr>
        <w:rPr>
          <w:sz w:val="16"/>
        </w:rPr>
      </w:pPr>
      <w:r w:rsidRPr="006501A5">
        <w:rPr>
          <w:noProof/>
          <w:sz w:val="16"/>
          <w:lang w:eastAsia="da-DK" w:bidi="ar-SA"/>
        </w:rPr>
        <w:fldChar w:fldCharType="begin"/>
      </w:r>
      <w:r w:rsidRPr="006501A5">
        <w:rPr>
          <w:noProof/>
          <w:sz w:val="16"/>
          <w:lang w:eastAsia="da-DK" w:bidi="ar-SA"/>
        </w:rPr>
        <w:instrText xml:space="preserve"> INCLUDETEXT "C:\\GoogleCode\\user-driven-sign-language-dictionary\\Analysis and design\\CodeInHtml\\_SelectedWord.html" \c HTML </w:instrText>
      </w:r>
      <w:r>
        <w:rPr>
          <w:noProof/>
          <w:sz w:val="16"/>
          <w:lang w:eastAsia="da-DK" w:bidi="ar-SA"/>
        </w:rPr>
        <w:instrText xml:space="preserve"> \* MERGEFORMAT </w:instrText>
      </w:r>
      <w:r w:rsidRPr="006501A5">
        <w:rPr>
          <w:noProof/>
          <w:sz w:val="16"/>
          <w:lang w:eastAsia="da-DK" w:bidi="ar-SA"/>
        </w:rPr>
        <w:fldChar w:fldCharType="separate"/>
      </w:r>
    </w:p>
    <w:p w:rsidR="006501A5" w:rsidRPr="006501A5" w:rsidRDefault="006501A5">
      <w:pPr>
        <w:pStyle w:val="HTMLPreformatted"/>
        <w:divId w:val="843781791"/>
        <w:rPr>
          <w:sz w:val="16"/>
        </w:rPr>
      </w:pPr>
      <w:r w:rsidRPr="006501A5">
        <w:rPr>
          <w:rStyle w:val="line-number1"/>
          <w:sz w:val="16"/>
        </w:rPr>
        <w:t xml:space="preserve"> 1</w:t>
      </w:r>
      <w:r w:rsidRPr="006501A5">
        <w:rPr>
          <w:sz w:val="16"/>
        </w:rPr>
        <w:t xml:space="preserve"> &lt;?xml version="1.0" encoding="UTF-8"?&gt;</w:t>
      </w:r>
    </w:p>
    <w:p w:rsidR="006501A5" w:rsidRPr="006501A5" w:rsidRDefault="006501A5">
      <w:pPr>
        <w:pStyle w:val="HTMLPreformatted"/>
        <w:divId w:val="843781791"/>
        <w:rPr>
          <w:sz w:val="16"/>
        </w:rPr>
      </w:pPr>
      <w:r w:rsidRPr="006501A5">
        <w:rPr>
          <w:rStyle w:val="line-number1"/>
          <w:sz w:val="16"/>
        </w:rPr>
        <w:t xml:space="preserve"> 2</w:t>
      </w:r>
      <w:r w:rsidRPr="006501A5">
        <w:rPr>
          <w:sz w:val="16"/>
        </w:rPr>
        <w:t xml:space="preserve"> </w:t>
      </w:r>
      <w:r w:rsidRPr="006501A5">
        <w:rPr>
          <w:rStyle w:val="sgml-declaration1"/>
          <w:sz w:val="16"/>
        </w:rPr>
        <w:t>&lt;!DOCTYPE</w:t>
      </w:r>
      <w:r w:rsidRPr="006501A5">
        <w:rPr>
          <w:sz w:val="16"/>
        </w:rPr>
        <w:t xml:space="preserve"> </w:t>
      </w:r>
      <w:r w:rsidRPr="006501A5">
        <w:rPr>
          <w:rStyle w:val="sgml-declaration1"/>
          <w:sz w:val="16"/>
        </w:rPr>
        <w:t>html</w:t>
      </w:r>
      <w:r w:rsidRPr="006501A5">
        <w:rPr>
          <w:sz w:val="16"/>
        </w:rPr>
        <w:t xml:space="preserve"> </w:t>
      </w:r>
      <w:r w:rsidRPr="006501A5">
        <w:rPr>
          <w:rStyle w:val="sgml-declaration1"/>
          <w:sz w:val="16"/>
        </w:rPr>
        <w:t>PUBLIC</w:t>
      </w:r>
      <w:r w:rsidRPr="006501A5">
        <w:rPr>
          <w:sz w:val="16"/>
        </w:rPr>
        <w:t xml:space="preserve"> </w:t>
      </w:r>
      <w:r w:rsidRPr="006501A5">
        <w:rPr>
          <w:rStyle w:val="sgml-declaration1"/>
          <w:sz w:val="16"/>
        </w:rPr>
        <w:t>"-//W3C//DTD</w:t>
      </w:r>
      <w:r w:rsidRPr="006501A5">
        <w:rPr>
          <w:sz w:val="16"/>
        </w:rPr>
        <w:t xml:space="preserve"> </w:t>
      </w:r>
      <w:r w:rsidRPr="006501A5">
        <w:rPr>
          <w:rStyle w:val="sgml-declaration1"/>
          <w:sz w:val="16"/>
        </w:rPr>
        <w:t>XHTML</w:t>
      </w:r>
      <w:r w:rsidRPr="006501A5">
        <w:rPr>
          <w:sz w:val="16"/>
        </w:rPr>
        <w:t xml:space="preserve"> </w:t>
      </w:r>
      <w:r w:rsidRPr="006501A5">
        <w:rPr>
          <w:rStyle w:val="sgml-declaration1"/>
          <w:sz w:val="16"/>
        </w:rPr>
        <w:t>1.0</w:t>
      </w:r>
      <w:r w:rsidRPr="006501A5">
        <w:rPr>
          <w:sz w:val="16"/>
        </w:rPr>
        <w:t xml:space="preserve"> </w:t>
      </w:r>
      <w:r w:rsidRPr="006501A5">
        <w:rPr>
          <w:rStyle w:val="sgml-declaration1"/>
          <w:sz w:val="16"/>
        </w:rPr>
        <w:t>Transitional//EN"</w:t>
      </w:r>
      <w:r w:rsidRPr="006501A5">
        <w:rPr>
          <w:sz w:val="16"/>
        </w:rPr>
        <w:t xml:space="preserve"> </w:t>
      </w:r>
      <w:r w:rsidRPr="006501A5">
        <w:rPr>
          <w:rStyle w:val="sgml-declaration1"/>
          <w:sz w:val="16"/>
        </w:rPr>
        <w:t>"http://www.w3.org/TR/xhtml1/DTD/xhtml1-transitional.dtd"&gt;</w:t>
      </w:r>
    </w:p>
    <w:p w:rsidR="006501A5" w:rsidRPr="006501A5" w:rsidRDefault="006501A5">
      <w:pPr>
        <w:pStyle w:val="HTMLPreformatted"/>
        <w:divId w:val="843781791"/>
        <w:rPr>
          <w:sz w:val="16"/>
        </w:rPr>
      </w:pPr>
      <w:r w:rsidRPr="006501A5">
        <w:rPr>
          <w:rStyle w:val="line-number1"/>
          <w:sz w:val="16"/>
        </w:rPr>
        <w:t xml:space="preserve"> 3</w:t>
      </w:r>
      <w:r w:rsidRPr="006501A5">
        <w:rPr>
          <w:sz w:val="16"/>
        </w:rPr>
        <w:t xml:space="preserve"> </w:t>
      </w:r>
      <w:r w:rsidRPr="006501A5">
        <w:rPr>
          <w:rStyle w:val="tag1"/>
          <w:sz w:val="16"/>
        </w:rPr>
        <w:t>&lt;html</w:t>
      </w:r>
      <w:r w:rsidRPr="006501A5">
        <w:rPr>
          <w:sz w:val="16"/>
        </w:rPr>
        <w:t xml:space="preserve"> </w:t>
      </w:r>
      <w:r w:rsidRPr="006501A5">
        <w:rPr>
          <w:rStyle w:val="argument1"/>
          <w:sz w:val="16"/>
        </w:rPr>
        <w:t>xmlns:wicket=</w:t>
      </w:r>
      <w:r w:rsidRPr="006501A5">
        <w:rPr>
          <w:rStyle w:val="value1"/>
          <w:sz w:val="16"/>
        </w:rPr>
        <w:t>"http://wicket.apache.org"</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 xml:space="preserve"> 4</w:t>
      </w:r>
      <w:r w:rsidRPr="006501A5">
        <w:rPr>
          <w:sz w:val="16"/>
        </w:rPr>
        <w:t xml:space="preserve"> </w:t>
      </w:r>
      <w:r w:rsidRPr="006501A5">
        <w:rPr>
          <w:rStyle w:val="tag1"/>
          <w:sz w:val="16"/>
        </w:rPr>
        <w:t>&lt;head&gt;</w:t>
      </w:r>
    </w:p>
    <w:p w:rsidR="006501A5" w:rsidRPr="006501A5" w:rsidRDefault="006501A5">
      <w:pPr>
        <w:pStyle w:val="HTMLPreformatted"/>
        <w:divId w:val="843781791"/>
        <w:rPr>
          <w:sz w:val="16"/>
        </w:rPr>
      </w:pPr>
      <w:r w:rsidRPr="006501A5">
        <w:rPr>
          <w:rStyle w:val="line-number1"/>
          <w:sz w:val="16"/>
        </w:rPr>
        <w:t xml:space="preserve"> 5</w:t>
      </w:r>
      <w:r w:rsidRPr="006501A5">
        <w:rPr>
          <w:sz w:val="16"/>
        </w:rPr>
        <w:t xml:space="preserve">     </w:t>
      </w:r>
      <w:r w:rsidRPr="006501A5">
        <w:rPr>
          <w:rStyle w:val="tag1"/>
          <w:sz w:val="16"/>
        </w:rPr>
        <w:t>&lt;meta</w:t>
      </w:r>
      <w:r w:rsidRPr="006501A5">
        <w:rPr>
          <w:sz w:val="16"/>
        </w:rPr>
        <w:t xml:space="preserve"> </w:t>
      </w:r>
      <w:r w:rsidRPr="006501A5">
        <w:rPr>
          <w:rStyle w:val="argument1"/>
          <w:sz w:val="16"/>
        </w:rPr>
        <w:t>http-equiv=</w:t>
      </w:r>
      <w:r w:rsidRPr="006501A5">
        <w:rPr>
          <w:rStyle w:val="value1"/>
          <w:sz w:val="16"/>
        </w:rPr>
        <w:t>"Content-Type"</w:t>
      </w:r>
      <w:r w:rsidRPr="006501A5">
        <w:rPr>
          <w:sz w:val="16"/>
        </w:rPr>
        <w:t xml:space="preserve"> </w:t>
      </w:r>
      <w:r w:rsidRPr="006501A5">
        <w:rPr>
          <w:rStyle w:val="argument1"/>
          <w:sz w:val="16"/>
        </w:rPr>
        <w:t>content=</w:t>
      </w:r>
      <w:r w:rsidRPr="006501A5">
        <w:rPr>
          <w:rStyle w:val="value1"/>
          <w:sz w:val="16"/>
        </w:rPr>
        <w:t>"text/html; charset=UTF-8"</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 xml:space="preserve"> 6</w:t>
      </w:r>
      <w:r w:rsidRPr="006501A5">
        <w:rPr>
          <w:sz w:val="16"/>
        </w:rPr>
        <w:t xml:space="preserve">     </w:t>
      </w:r>
      <w:r w:rsidRPr="006501A5">
        <w:rPr>
          <w:rStyle w:val="tag1"/>
          <w:sz w:val="16"/>
        </w:rPr>
        <w:t>&lt;link</w:t>
      </w:r>
      <w:r w:rsidRPr="006501A5">
        <w:rPr>
          <w:sz w:val="16"/>
        </w:rPr>
        <w:t xml:space="preserve"> </w:t>
      </w:r>
      <w:r w:rsidRPr="006501A5">
        <w:rPr>
          <w:rStyle w:val="argument1"/>
          <w:sz w:val="16"/>
        </w:rPr>
        <w:t>rel=</w:t>
      </w:r>
      <w:r w:rsidRPr="006501A5">
        <w:rPr>
          <w:rStyle w:val="value1"/>
          <w:sz w:val="16"/>
        </w:rPr>
        <w:t>"stylesheet"</w:t>
      </w:r>
      <w:r w:rsidRPr="006501A5">
        <w:rPr>
          <w:sz w:val="16"/>
        </w:rPr>
        <w:t xml:space="preserve"> </w:t>
      </w:r>
      <w:r w:rsidRPr="006501A5">
        <w:rPr>
          <w:rStyle w:val="argument1"/>
          <w:sz w:val="16"/>
        </w:rPr>
        <w:t>type=</w:t>
      </w:r>
      <w:r w:rsidRPr="006501A5">
        <w:rPr>
          <w:rStyle w:val="value1"/>
          <w:sz w:val="16"/>
        </w:rPr>
        <w:t>"text/css"</w:t>
      </w:r>
      <w:r w:rsidRPr="006501A5">
        <w:rPr>
          <w:sz w:val="16"/>
        </w:rPr>
        <w:t xml:space="preserve"> </w:t>
      </w:r>
      <w:r w:rsidRPr="006501A5">
        <w:rPr>
          <w:rStyle w:val="argument1"/>
          <w:sz w:val="16"/>
        </w:rPr>
        <w:t>href=</w:t>
      </w:r>
      <w:r w:rsidRPr="006501A5">
        <w:rPr>
          <w:rStyle w:val="value1"/>
          <w:sz w:val="16"/>
        </w:rPr>
        <w:t>"style.css"</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 xml:space="preserve"> 7</w:t>
      </w:r>
      <w:r w:rsidRPr="006501A5">
        <w:rPr>
          <w:sz w:val="16"/>
        </w:rPr>
        <w:t xml:space="preserve"> </w:t>
      </w:r>
      <w:r w:rsidRPr="006501A5">
        <w:rPr>
          <w:rStyle w:val="tag1"/>
          <w:sz w:val="16"/>
        </w:rPr>
        <w:t>&lt;/head&gt;</w:t>
      </w:r>
    </w:p>
    <w:p w:rsidR="006501A5" w:rsidRPr="006501A5" w:rsidRDefault="006501A5">
      <w:pPr>
        <w:pStyle w:val="HTMLPreformatted"/>
        <w:divId w:val="843781791"/>
        <w:rPr>
          <w:sz w:val="16"/>
        </w:rPr>
      </w:pPr>
      <w:r w:rsidRPr="006501A5">
        <w:rPr>
          <w:rStyle w:val="line-number1"/>
          <w:sz w:val="16"/>
        </w:rPr>
        <w:t xml:space="preserve"> 8</w:t>
      </w:r>
      <w:r w:rsidRPr="006501A5">
        <w:rPr>
          <w:sz w:val="16"/>
        </w:rPr>
        <w:t xml:space="preserve"> </w:t>
      </w:r>
      <w:r w:rsidRPr="006501A5">
        <w:rPr>
          <w:rStyle w:val="tag1"/>
          <w:sz w:val="16"/>
        </w:rPr>
        <w:t>&lt;body&gt;</w:t>
      </w:r>
    </w:p>
    <w:p w:rsidR="006501A5" w:rsidRPr="006501A5" w:rsidRDefault="006501A5">
      <w:pPr>
        <w:pStyle w:val="HTMLPreformatted"/>
        <w:divId w:val="843781791"/>
        <w:rPr>
          <w:sz w:val="16"/>
        </w:rPr>
      </w:pPr>
      <w:r w:rsidRPr="006501A5">
        <w:rPr>
          <w:rStyle w:val="line-number1"/>
          <w:sz w:val="16"/>
        </w:rPr>
        <w:t xml:space="preserve"> 9</w:t>
      </w:r>
      <w:r w:rsidRPr="006501A5">
        <w:rPr>
          <w:sz w:val="16"/>
        </w:rPr>
        <w:t xml:space="preserve"> </w:t>
      </w:r>
      <w:r w:rsidRPr="006501A5">
        <w:rPr>
          <w:rStyle w:val="tag1"/>
          <w:sz w:val="16"/>
        </w:rPr>
        <w:t>&lt;wicket:extend&gt;</w:t>
      </w:r>
      <w:r w:rsidRPr="006501A5">
        <w:rPr>
          <w:sz w:val="16"/>
        </w:rPr>
        <w:t xml:space="preserve"> </w:t>
      </w:r>
    </w:p>
    <w:p w:rsidR="006501A5" w:rsidRPr="006501A5" w:rsidRDefault="006501A5">
      <w:pPr>
        <w:pStyle w:val="HTMLPreformatted"/>
        <w:divId w:val="843781791"/>
        <w:rPr>
          <w:sz w:val="16"/>
        </w:rPr>
      </w:pPr>
      <w:r w:rsidRPr="006501A5">
        <w:rPr>
          <w:rStyle w:val="line-number1"/>
          <w:sz w:val="16"/>
        </w:rPr>
        <w:t>10</w:t>
      </w:r>
      <w:r w:rsidRPr="006501A5">
        <w:rPr>
          <w:sz w:val="16"/>
        </w:rPr>
        <w:t xml:space="preserve"> </w:t>
      </w:r>
      <w:r w:rsidRPr="006501A5">
        <w:rPr>
          <w:rStyle w:val="tag1"/>
          <w:sz w:val="16"/>
        </w:rPr>
        <w:t>&lt;span</w:t>
      </w:r>
      <w:r w:rsidRPr="006501A5">
        <w:rPr>
          <w:sz w:val="16"/>
        </w:rPr>
        <w:t xml:space="preserve"> </w:t>
      </w:r>
      <w:r w:rsidRPr="006501A5">
        <w:rPr>
          <w:rStyle w:val="argument1"/>
          <w:sz w:val="16"/>
        </w:rPr>
        <w:t>wicket:id</w:t>
      </w:r>
      <w:r w:rsidRPr="006501A5">
        <w:rPr>
          <w:sz w:val="16"/>
        </w:rPr>
        <w:t xml:space="preserve"> </w:t>
      </w:r>
      <w:r w:rsidRPr="006501A5">
        <w:rPr>
          <w:rStyle w:val="argument1"/>
          <w:sz w:val="16"/>
        </w:rPr>
        <w:t>=</w:t>
      </w:r>
      <w:r w:rsidRPr="006501A5">
        <w:rPr>
          <w:sz w:val="16"/>
        </w:rPr>
        <w:t xml:space="preserve"> </w:t>
      </w:r>
      <w:r w:rsidRPr="006501A5">
        <w:rPr>
          <w:rStyle w:val="value1"/>
          <w:sz w:val="16"/>
        </w:rPr>
        <w:t>"mainNavigation"</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11</w:t>
      </w:r>
      <w:r w:rsidRPr="006501A5">
        <w:rPr>
          <w:sz w:val="16"/>
        </w:rPr>
        <w:t xml:space="preserve">     </w:t>
      </w:r>
      <w:r w:rsidRPr="006501A5">
        <w:rPr>
          <w:rStyle w:val="tag1"/>
          <w:sz w:val="16"/>
        </w:rPr>
        <w:t>&lt;h2&gt;</w:t>
      </w:r>
      <w:r w:rsidRPr="006501A5">
        <w:rPr>
          <w:sz w:val="16"/>
        </w:rPr>
        <w:t xml:space="preserve">Ord: </w:t>
      </w:r>
      <w:r w:rsidRPr="006501A5">
        <w:rPr>
          <w:rStyle w:val="tag1"/>
          <w:sz w:val="16"/>
        </w:rPr>
        <w:t>&lt;span</w:t>
      </w:r>
      <w:r w:rsidRPr="006501A5">
        <w:rPr>
          <w:sz w:val="16"/>
        </w:rPr>
        <w:t xml:space="preserve"> </w:t>
      </w:r>
      <w:r w:rsidRPr="006501A5">
        <w:rPr>
          <w:rStyle w:val="argument1"/>
          <w:sz w:val="16"/>
        </w:rPr>
        <w:t>wicket:id=</w:t>
      </w:r>
      <w:r w:rsidRPr="006501A5">
        <w:rPr>
          <w:rStyle w:val="value1"/>
          <w:sz w:val="16"/>
        </w:rPr>
        <w:t>"word"</w:t>
      </w:r>
      <w:r w:rsidRPr="006501A5">
        <w:rPr>
          <w:rStyle w:val="tag1"/>
          <w:sz w:val="16"/>
        </w:rPr>
        <w:t>&gt;</w:t>
      </w:r>
      <w:r w:rsidRPr="006501A5">
        <w:rPr>
          <w:sz w:val="16"/>
        </w:rPr>
        <w:t>[word]</w:t>
      </w:r>
      <w:r w:rsidRPr="006501A5">
        <w:rPr>
          <w:rStyle w:val="tag1"/>
          <w:sz w:val="16"/>
        </w:rPr>
        <w:t>&lt;/span&gt;&lt;/h2&gt;</w:t>
      </w:r>
    </w:p>
    <w:p w:rsidR="006501A5" w:rsidRPr="006501A5" w:rsidRDefault="006501A5">
      <w:pPr>
        <w:pStyle w:val="HTMLPreformatted"/>
        <w:divId w:val="843781791"/>
        <w:rPr>
          <w:sz w:val="16"/>
        </w:rPr>
      </w:pPr>
      <w:r w:rsidRPr="006501A5">
        <w:rPr>
          <w:rStyle w:val="line-number1"/>
          <w:sz w:val="16"/>
        </w:rPr>
        <w:t>12</w:t>
      </w:r>
      <w:r w:rsidRPr="006501A5">
        <w:rPr>
          <w:sz w:val="16"/>
        </w:rPr>
        <w:t xml:space="preserve">     </w:t>
      </w:r>
      <w:r w:rsidRPr="006501A5">
        <w:rPr>
          <w:rStyle w:val="tag1"/>
          <w:sz w:val="16"/>
        </w:rPr>
        <w:t>&lt;table</w:t>
      </w:r>
      <w:r w:rsidRPr="006501A5">
        <w:rPr>
          <w:sz w:val="16"/>
        </w:rPr>
        <w:t xml:space="preserve"> </w:t>
      </w:r>
      <w:r w:rsidRPr="006501A5">
        <w:rPr>
          <w:rStyle w:val="argument1"/>
          <w:sz w:val="16"/>
        </w:rPr>
        <w:t>border=</w:t>
      </w:r>
      <w:r w:rsidRPr="006501A5">
        <w:rPr>
          <w:rStyle w:val="value1"/>
          <w:sz w:val="16"/>
        </w:rPr>
        <w:t>"0"</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13</w:t>
      </w:r>
      <w:r w:rsidRPr="006501A5">
        <w:rPr>
          <w:sz w:val="16"/>
        </w:rPr>
        <w:t xml:space="preserve">         </w:t>
      </w:r>
      <w:r w:rsidRPr="006501A5">
        <w:rPr>
          <w:rStyle w:val="tag1"/>
          <w:sz w:val="16"/>
        </w:rPr>
        <w:t>&lt;tr&gt;</w:t>
      </w:r>
    </w:p>
    <w:p w:rsidR="006501A5" w:rsidRPr="006501A5" w:rsidRDefault="006501A5">
      <w:pPr>
        <w:pStyle w:val="HTMLPreformatted"/>
        <w:divId w:val="843781791"/>
        <w:rPr>
          <w:sz w:val="16"/>
        </w:rPr>
      </w:pPr>
      <w:r w:rsidRPr="006501A5">
        <w:rPr>
          <w:rStyle w:val="line-number1"/>
          <w:sz w:val="16"/>
        </w:rPr>
        <w:t>14</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15</w:t>
      </w:r>
      <w:r w:rsidRPr="006501A5">
        <w:rPr>
          <w:sz w:val="16"/>
        </w:rPr>
        <w:t xml:space="preserve">                 </w:t>
      </w:r>
      <w:r w:rsidRPr="006501A5">
        <w:rPr>
          <w:rStyle w:val="tag1"/>
          <w:sz w:val="16"/>
        </w:rPr>
        <w:t>&lt;fieldset&gt;</w:t>
      </w:r>
    </w:p>
    <w:p w:rsidR="006501A5" w:rsidRPr="006501A5" w:rsidRDefault="006501A5">
      <w:pPr>
        <w:pStyle w:val="HTMLPreformatted"/>
        <w:divId w:val="843781791"/>
        <w:rPr>
          <w:sz w:val="16"/>
        </w:rPr>
      </w:pPr>
      <w:r w:rsidRPr="006501A5">
        <w:rPr>
          <w:rStyle w:val="line-number1"/>
          <w:sz w:val="16"/>
        </w:rPr>
        <w:t>16</w:t>
      </w:r>
      <w:r w:rsidRPr="006501A5">
        <w:rPr>
          <w:sz w:val="16"/>
        </w:rPr>
        <w:t xml:space="preserve">                     </w:t>
      </w:r>
      <w:r w:rsidRPr="006501A5">
        <w:rPr>
          <w:rStyle w:val="tag1"/>
          <w:sz w:val="16"/>
        </w:rPr>
        <w:t>&lt;legend&gt;</w:t>
      </w:r>
      <w:r w:rsidRPr="006501A5">
        <w:rPr>
          <w:sz w:val="16"/>
        </w:rPr>
        <w:t>Beskrivelse</w:t>
      </w:r>
      <w:r w:rsidRPr="006501A5">
        <w:rPr>
          <w:rStyle w:val="tag1"/>
          <w:sz w:val="16"/>
        </w:rPr>
        <w:t>&lt;/legend&gt;</w:t>
      </w:r>
    </w:p>
    <w:p w:rsidR="006501A5" w:rsidRPr="006501A5" w:rsidRDefault="006501A5">
      <w:pPr>
        <w:pStyle w:val="HTMLPreformatted"/>
        <w:divId w:val="843781791"/>
        <w:rPr>
          <w:sz w:val="16"/>
        </w:rPr>
      </w:pPr>
      <w:r w:rsidRPr="006501A5">
        <w:rPr>
          <w:rStyle w:val="line-number1"/>
          <w:sz w:val="16"/>
        </w:rPr>
        <w:t>17</w:t>
      </w:r>
      <w:r w:rsidRPr="006501A5">
        <w:rPr>
          <w:sz w:val="16"/>
        </w:rPr>
        <w:t xml:space="preserve">                     </w:t>
      </w:r>
      <w:r w:rsidRPr="006501A5">
        <w:rPr>
          <w:rStyle w:val="tag1"/>
          <w:sz w:val="16"/>
        </w:rPr>
        <w:t>&lt;span</w:t>
      </w:r>
      <w:r w:rsidRPr="006501A5">
        <w:rPr>
          <w:sz w:val="16"/>
        </w:rPr>
        <w:t xml:space="preserve"> </w:t>
      </w:r>
      <w:r w:rsidRPr="006501A5">
        <w:rPr>
          <w:rStyle w:val="argument1"/>
          <w:sz w:val="16"/>
        </w:rPr>
        <w:t>wicket:id=</w:t>
      </w:r>
      <w:r w:rsidRPr="006501A5">
        <w:rPr>
          <w:rStyle w:val="value1"/>
          <w:sz w:val="16"/>
        </w:rPr>
        <w:t>"description"</w:t>
      </w:r>
      <w:r w:rsidRPr="006501A5">
        <w:rPr>
          <w:rStyle w:val="tag1"/>
          <w:sz w:val="16"/>
        </w:rPr>
        <w:t>&gt;</w:t>
      </w:r>
      <w:r w:rsidRPr="006501A5">
        <w:rPr>
          <w:sz w:val="16"/>
        </w:rPr>
        <w:t>[Description]</w:t>
      </w:r>
      <w:r w:rsidRPr="006501A5">
        <w:rPr>
          <w:rStyle w:val="tag1"/>
          <w:sz w:val="16"/>
        </w:rPr>
        <w:t>&lt;/span&gt;</w:t>
      </w:r>
    </w:p>
    <w:p w:rsidR="006501A5" w:rsidRPr="006501A5" w:rsidRDefault="006501A5">
      <w:pPr>
        <w:pStyle w:val="HTMLPreformatted"/>
        <w:divId w:val="843781791"/>
        <w:rPr>
          <w:sz w:val="16"/>
        </w:rPr>
      </w:pPr>
      <w:r w:rsidRPr="006501A5">
        <w:rPr>
          <w:rStyle w:val="line-number1"/>
          <w:sz w:val="16"/>
        </w:rPr>
        <w:t>18</w:t>
      </w:r>
      <w:r w:rsidRPr="006501A5">
        <w:rPr>
          <w:sz w:val="16"/>
        </w:rPr>
        <w:t xml:space="preserve">                 </w:t>
      </w:r>
      <w:r w:rsidRPr="006501A5">
        <w:rPr>
          <w:rStyle w:val="tag1"/>
          <w:sz w:val="16"/>
        </w:rPr>
        <w:t>&lt;/fieldset&gt;</w:t>
      </w:r>
    </w:p>
    <w:p w:rsidR="006501A5" w:rsidRPr="006501A5" w:rsidRDefault="006501A5">
      <w:pPr>
        <w:pStyle w:val="HTMLPreformatted"/>
        <w:divId w:val="843781791"/>
        <w:rPr>
          <w:sz w:val="16"/>
        </w:rPr>
      </w:pPr>
      <w:r w:rsidRPr="006501A5">
        <w:rPr>
          <w:rStyle w:val="line-number1"/>
          <w:sz w:val="16"/>
        </w:rPr>
        <w:t>19</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20</w:t>
      </w:r>
      <w:r w:rsidRPr="006501A5">
        <w:rPr>
          <w:sz w:val="16"/>
        </w:rPr>
        <w:t xml:space="preserve">         </w:t>
      </w:r>
      <w:r w:rsidRPr="006501A5">
        <w:rPr>
          <w:rStyle w:val="tag1"/>
          <w:sz w:val="16"/>
        </w:rPr>
        <w:t>&lt;/tr&gt;</w:t>
      </w:r>
    </w:p>
    <w:p w:rsidR="006501A5" w:rsidRPr="006501A5" w:rsidRDefault="006501A5">
      <w:pPr>
        <w:pStyle w:val="HTMLPreformatted"/>
        <w:divId w:val="843781791"/>
        <w:rPr>
          <w:sz w:val="16"/>
        </w:rPr>
      </w:pPr>
      <w:r w:rsidRPr="006501A5">
        <w:rPr>
          <w:rStyle w:val="line-number1"/>
          <w:sz w:val="16"/>
        </w:rPr>
        <w:t>21</w:t>
      </w:r>
      <w:r w:rsidRPr="006501A5">
        <w:rPr>
          <w:sz w:val="16"/>
        </w:rPr>
        <w:t xml:space="preserve">         </w:t>
      </w:r>
      <w:r w:rsidRPr="006501A5">
        <w:rPr>
          <w:rStyle w:val="tag1"/>
          <w:sz w:val="16"/>
        </w:rPr>
        <w:t>&lt;tr&gt;</w:t>
      </w:r>
    </w:p>
    <w:p w:rsidR="006501A5" w:rsidRPr="006501A5" w:rsidRDefault="006501A5">
      <w:pPr>
        <w:pStyle w:val="HTMLPreformatted"/>
        <w:divId w:val="843781791"/>
        <w:rPr>
          <w:sz w:val="16"/>
        </w:rPr>
      </w:pPr>
      <w:r w:rsidRPr="006501A5">
        <w:rPr>
          <w:rStyle w:val="line-number1"/>
          <w:sz w:val="16"/>
        </w:rPr>
        <w:t>22</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23</w:t>
      </w:r>
      <w:r w:rsidRPr="006501A5">
        <w:rPr>
          <w:sz w:val="16"/>
        </w:rPr>
        <w:t xml:space="preserve">                 </w:t>
      </w:r>
      <w:r w:rsidRPr="006501A5">
        <w:rPr>
          <w:rStyle w:val="tag1"/>
          <w:sz w:val="16"/>
        </w:rPr>
        <w:t>&lt;div</w:t>
      </w:r>
      <w:r w:rsidRPr="006501A5">
        <w:rPr>
          <w:sz w:val="16"/>
        </w:rPr>
        <w:t xml:space="preserve"> </w:t>
      </w:r>
      <w:r w:rsidRPr="006501A5">
        <w:rPr>
          <w:rStyle w:val="argument1"/>
          <w:sz w:val="16"/>
        </w:rPr>
        <w:t>style=</w:t>
      </w:r>
      <w:r w:rsidRPr="006501A5">
        <w:rPr>
          <w:rStyle w:val="value1"/>
          <w:sz w:val="16"/>
        </w:rPr>
        <w:t>"</w:t>
      </w:r>
      <w:r w:rsidRPr="006501A5">
        <w:rPr>
          <w:sz w:val="16"/>
        </w:rPr>
        <w:t>float:right</w:t>
      </w:r>
      <w:r w:rsidRPr="006501A5">
        <w:rPr>
          <w:rStyle w:val="value1"/>
          <w:sz w:val="16"/>
        </w:rPr>
        <w:t>"</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24</w:t>
      </w:r>
      <w:r w:rsidRPr="006501A5">
        <w:rPr>
          <w:sz w:val="16"/>
        </w:rPr>
        <w:t xml:space="preserve">                     </w:t>
      </w:r>
      <w:r w:rsidRPr="006501A5">
        <w:rPr>
          <w:rStyle w:val="tag1"/>
          <w:sz w:val="16"/>
        </w:rPr>
        <w:t>&lt;a</w:t>
      </w:r>
      <w:r w:rsidRPr="006501A5">
        <w:rPr>
          <w:sz w:val="16"/>
        </w:rPr>
        <w:t xml:space="preserve"> </w:t>
      </w:r>
      <w:r w:rsidRPr="006501A5">
        <w:rPr>
          <w:rStyle w:val="argument1"/>
          <w:sz w:val="16"/>
        </w:rPr>
        <w:t>href=</w:t>
      </w:r>
      <w:r w:rsidRPr="006501A5">
        <w:rPr>
          <w:rStyle w:val="value1"/>
          <w:sz w:val="16"/>
        </w:rPr>
        <w:t>"#"</w:t>
      </w:r>
      <w:r w:rsidRPr="006501A5">
        <w:rPr>
          <w:sz w:val="16"/>
        </w:rPr>
        <w:t xml:space="preserve"> </w:t>
      </w:r>
      <w:r w:rsidRPr="006501A5">
        <w:rPr>
          <w:rStyle w:val="argument1"/>
          <w:sz w:val="16"/>
        </w:rPr>
        <w:t>wicket:id=</w:t>
      </w:r>
      <w:r w:rsidRPr="006501A5">
        <w:rPr>
          <w:rStyle w:val="value1"/>
          <w:sz w:val="16"/>
        </w:rPr>
        <w:t>"uploadLink"</w:t>
      </w:r>
      <w:r w:rsidRPr="006501A5">
        <w:rPr>
          <w:rStyle w:val="tag1"/>
          <w:sz w:val="16"/>
        </w:rPr>
        <w:t>&gt;</w:t>
      </w:r>
      <w:r w:rsidRPr="006501A5">
        <w:rPr>
          <w:sz w:val="16"/>
        </w:rPr>
        <w:t>Upload forslag</w:t>
      </w:r>
      <w:r w:rsidRPr="006501A5">
        <w:rPr>
          <w:rStyle w:val="tag1"/>
          <w:sz w:val="16"/>
        </w:rPr>
        <w:t>&lt;/a&gt;</w:t>
      </w:r>
    </w:p>
    <w:p w:rsidR="006501A5" w:rsidRPr="006501A5" w:rsidRDefault="006501A5">
      <w:pPr>
        <w:pStyle w:val="HTMLPreformatted"/>
        <w:divId w:val="843781791"/>
        <w:rPr>
          <w:sz w:val="16"/>
        </w:rPr>
      </w:pPr>
      <w:r w:rsidRPr="006501A5">
        <w:rPr>
          <w:rStyle w:val="line-number1"/>
          <w:sz w:val="16"/>
        </w:rPr>
        <w:t>25</w:t>
      </w:r>
      <w:r w:rsidRPr="006501A5">
        <w:rPr>
          <w:sz w:val="16"/>
        </w:rPr>
        <w:t xml:space="preserve">                 </w:t>
      </w:r>
      <w:r w:rsidRPr="006501A5">
        <w:rPr>
          <w:rStyle w:val="tag1"/>
          <w:sz w:val="16"/>
        </w:rPr>
        <w:t>&lt;/div&gt;</w:t>
      </w:r>
    </w:p>
    <w:p w:rsidR="006501A5" w:rsidRPr="006501A5" w:rsidRDefault="006501A5">
      <w:pPr>
        <w:pStyle w:val="HTMLPreformatted"/>
        <w:divId w:val="843781791"/>
        <w:rPr>
          <w:sz w:val="16"/>
        </w:rPr>
      </w:pPr>
      <w:r w:rsidRPr="006501A5">
        <w:rPr>
          <w:rStyle w:val="line-number1"/>
          <w:sz w:val="16"/>
        </w:rPr>
        <w:t>26</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27</w:t>
      </w:r>
      <w:r w:rsidRPr="006501A5">
        <w:rPr>
          <w:sz w:val="16"/>
        </w:rPr>
        <w:t xml:space="preserve">         </w:t>
      </w:r>
      <w:r w:rsidRPr="006501A5">
        <w:rPr>
          <w:rStyle w:val="tag1"/>
          <w:sz w:val="16"/>
        </w:rPr>
        <w:t>&lt;/tr&gt;</w:t>
      </w:r>
    </w:p>
    <w:p w:rsidR="006501A5" w:rsidRPr="006501A5" w:rsidRDefault="006501A5">
      <w:pPr>
        <w:pStyle w:val="HTMLPreformatted"/>
        <w:divId w:val="843781791"/>
        <w:rPr>
          <w:sz w:val="16"/>
        </w:rPr>
      </w:pPr>
      <w:r w:rsidRPr="006501A5">
        <w:rPr>
          <w:rStyle w:val="line-number1"/>
          <w:sz w:val="16"/>
        </w:rPr>
        <w:t>28</w:t>
      </w:r>
      <w:r w:rsidRPr="006501A5">
        <w:rPr>
          <w:sz w:val="16"/>
        </w:rPr>
        <w:t xml:space="preserve">         </w:t>
      </w:r>
      <w:r w:rsidRPr="006501A5">
        <w:rPr>
          <w:rStyle w:val="tag1"/>
          <w:sz w:val="16"/>
        </w:rPr>
        <w:t>&lt;tr&gt;</w:t>
      </w:r>
    </w:p>
    <w:p w:rsidR="006501A5" w:rsidRPr="006501A5" w:rsidRDefault="006501A5">
      <w:pPr>
        <w:pStyle w:val="HTMLPreformatted"/>
        <w:divId w:val="843781791"/>
        <w:rPr>
          <w:sz w:val="16"/>
        </w:rPr>
      </w:pPr>
      <w:r w:rsidRPr="006501A5">
        <w:rPr>
          <w:rStyle w:val="line-number1"/>
          <w:sz w:val="16"/>
        </w:rPr>
        <w:t>29</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30</w:t>
      </w:r>
      <w:r w:rsidRPr="006501A5">
        <w:rPr>
          <w:sz w:val="16"/>
        </w:rPr>
        <w:t xml:space="preserve">                 </w:t>
      </w:r>
      <w:r w:rsidRPr="006501A5">
        <w:rPr>
          <w:rStyle w:val="tag1"/>
          <w:sz w:val="16"/>
        </w:rPr>
        <w:t>&lt;fieldset&gt;</w:t>
      </w:r>
    </w:p>
    <w:p w:rsidR="006501A5" w:rsidRPr="006501A5" w:rsidRDefault="006501A5">
      <w:pPr>
        <w:pStyle w:val="HTMLPreformatted"/>
        <w:divId w:val="843781791"/>
        <w:rPr>
          <w:sz w:val="16"/>
        </w:rPr>
      </w:pPr>
      <w:r w:rsidRPr="006501A5">
        <w:rPr>
          <w:rStyle w:val="line-number1"/>
          <w:sz w:val="16"/>
        </w:rPr>
        <w:t>31</w:t>
      </w:r>
      <w:r w:rsidRPr="006501A5">
        <w:rPr>
          <w:sz w:val="16"/>
        </w:rPr>
        <w:t xml:space="preserve">                     </w:t>
      </w:r>
      <w:r w:rsidRPr="006501A5">
        <w:rPr>
          <w:rStyle w:val="tag1"/>
          <w:sz w:val="16"/>
        </w:rPr>
        <w:t>&lt;legend&gt;</w:t>
      </w:r>
      <w:r w:rsidRPr="006501A5">
        <w:rPr>
          <w:sz w:val="16"/>
        </w:rPr>
        <w:t>Forslag</w:t>
      </w:r>
      <w:r w:rsidRPr="006501A5">
        <w:rPr>
          <w:rStyle w:val="tag1"/>
          <w:sz w:val="16"/>
        </w:rPr>
        <w:t>&lt;/legend&gt;</w:t>
      </w:r>
    </w:p>
    <w:p w:rsidR="006501A5" w:rsidRPr="006501A5" w:rsidRDefault="006501A5">
      <w:pPr>
        <w:pStyle w:val="HTMLPreformatted"/>
        <w:divId w:val="843781791"/>
        <w:rPr>
          <w:sz w:val="16"/>
        </w:rPr>
      </w:pPr>
      <w:r w:rsidRPr="006501A5">
        <w:rPr>
          <w:rStyle w:val="line-number1"/>
          <w:sz w:val="16"/>
        </w:rPr>
        <w:t>32</w:t>
      </w:r>
      <w:r w:rsidRPr="006501A5">
        <w:rPr>
          <w:sz w:val="16"/>
        </w:rPr>
        <w:t xml:space="preserve">                     </w:t>
      </w:r>
      <w:r w:rsidRPr="006501A5">
        <w:rPr>
          <w:rStyle w:val="tag1"/>
          <w:sz w:val="16"/>
        </w:rPr>
        <w:t>&lt;div</w:t>
      </w:r>
      <w:r w:rsidRPr="006501A5">
        <w:rPr>
          <w:sz w:val="16"/>
        </w:rPr>
        <w:t xml:space="preserve"> </w:t>
      </w:r>
      <w:r w:rsidRPr="006501A5">
        <w:rPr>
          <w:rStyle w:val="argument1"/>
          <w:sz w:val="16"/>
        </w:rPr>
        <w:t>wicket:id=</w:t>
      </w:r>
      <w:r w:rsidRPr="006501A5">
        <w:rPr>
          <w:rStyle w:val="value1"/>
          <w:sz w:val="16"/>
        </w:rPr>
        <w:t>"feedback"</w:t>
      </w:r>
      <w:r w:rsidRPr="006501A5">
        <w:rPr>
          <w:rStyle w:val="tag1"/>
          <w:sz w:val="16"/>
        </w:rPr>
        <w:t>&gt;&lt;/div&gt;</w:t>
      </w:r>
    </w:p>
    <w:p w:rsidR="006501A5" w:rsidRPr="006501A5" w:rsidRDefault="006501A5">
      <w:pPr>
        <w:pStyle w:val="HTMLPreformatted"/>
        <w:divId w:val="843781791"/>
        <w:rPr>
          <w:sz w:val="16"/>
        </w:rPr>
      </w:pPr>
      <w:r w:rsidRPr="006501A5">
        <w:rPr>
          <w:rStyle w:val="line-number1"/>
          <w:sz w:val="16"/>
        </w:rPr>
        <w:t>33</w:t>
      </w:r>
      <w:r w:rsidRPr="006501A5">
        <w:rPr>
          <w:sz w:val="16"/>
        </w:rPr>
        <w:t xml:space="preserve">                     </w:t>
      </w:r>
      <w:r w:rsidRPr="006501A5">
        <w:rPr>
          <w:rStyle w:val="tag1"/>
          <w:sz w:val="16"/>
        </w:rPr>
        <w:t>&lt;div</w:t>
      </w:r>
      <w:r w:rsidRPr="006501A5">
        <w:rPr>
          <w:sz w:val="16"/>
        </w:rPr>
        <w:t xml:space="preserve"> </w:t>
      </w:r>
      <w:r w:rsidRPr="006501A5">
        <w:rPr>
          <w:rStyle w:val="argument1"/>
          <w:sz w:val="16"/>
        </w:rPr>
        <w:t>wicket:id=</w:t>
      </w:r>
      <w:r w:rsidRPr="006501A5">
        <w:rPr>
          <w:rStyle w:val="value1"/>
          <w:sz w:val="16"/>
        </w:rPr>
        <w:t>"pageable"</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34</w:t>
      </w:r>
      <w:r w:rsidRPr="006501A5">
        <w:rPr>
          <w:sz w:val="16"/>
        </w:rPr>
        <w:t xml:space="preserve">                         </w:t>
      </w:r>
      <w:r w:rsidRPr="006501A5">
        <w:rPr>
          <w:rStyle w:val="tag1"/>
          <w:sz w:val="16"/>
        </w:rPr>
        <w:t>&lt;table</w:t>
      </w:r>
      <w:r w:rsidRPr="006501A5">
        <w:rPr>
          <w:sz w:val="16"/>
        </w:rPr>
        <w:t xml:space="preserve"> </w:t>
      </w:r>
      <w:r w:rsidRPr="006501A5">
        <w:rPr>
          <w:rStyle w:val="argument1"/>
          <w:sz w:val="16"/>
        </w:rPr>
        <w:t>border=</w:t>
      </w:r>
      <w:r w:rsidRPr="006501A5">
        <w:rPr>
          <w:rStyle w:val="value1"/>
          <w:sz w:val="16"/>
        </w:rPr>
        <w:t>"0"</w:t>
      </w:r>
      <w:r w:rsidRPr="006501A5">
        <w:rPr>
          <w:sz w:val="16"/>
        </w:rPr>
        <w:t xml:space="preserve"> </w:t>
      </w:r>
      <w:r w:rsidRPr="006501A5">
        <w:rPr>
          <w:rStyle w:val="argument1"/>
          <w:sz w:val="16"/>
        </w:rPr>
        <w:t>width=</w:t>
      </w:r>
      <w:r w:rsidRPr="006501A5">
        <w:rPr>
          <w:rStyle w:val="value1"/>
          <w:sz w:val="16"/>
        </w:rPr>
        <w:t>"100%"</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35</w:t>
      </w:r>
      <w:r w:rsidRPr="006501A5">
        <w:rPr>
          <w:sz w:val="16"/>
        </w:rPr>
        <w:t xml:space="preserve">                             </w:t>
      </w:r>
      <w:r w:rsidRPr="006501A5">
        <w:rPr>
          <w:rStyle w:val="tag1"/>
          <w:sz w:val="16"/>
        </w:rPr>
        <w:t>&lt;tr&gt;</w:t>
      </w:r>
    </w:p>
    <w:p w:rsidR="006501A5" w:rsidRPr="006501A5" w:rsidRDefault="006501A5">
      <w:pPr>
        <w:pStyle w:val="HTMLPreformatted"/>
        <w:divId w:val="843781791"/>
        <w:rPr>
          <w:sz w:val="16"/>
        </w:rPr>
      </w:pPr>
      <w:r w:rsidRPr="006501A5">
        <w:rPr>
          <w:rStyle w:val="line-number1"/>
          <w:sz w:val="16"/>
        </w:rPr>
        <w:t>36</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37</w:t>
      </w:r>
      <w:r w:rsidRPr="006501A5">
        <w:rPr>
          <w:sz w:val="16"/>
        </w:rPr>
        <w:t xml:space="preserve">                                     Uploadet af </w:t>
      </w:r>
    </w:p>
    <w:p w:rsidR="006501A5" w:rsidRPr="006501A5" w:rsidRDefault="006501A5">
      <w:pPr>
        <w:pStyle w:val="HTMLPreformatted"/>
        <w:divId w:val="843781791"/>
        <w:rPr>
          <w:sz w:val="16"/>
        </w:rPr>
      </w:pPr>
      <w:r w:rsidRPr="006501A5">
        <w:rPr>
          <w:rStyle w:val="line-number1"/>
          <w:sz w:val="16"/>
        </w:rPr>
        <w:t>38</w:t>
      </w:r>
      <w:r w:rsidRPr="006501A5">
        <w:rPr>
          <w:sz w:val="16"/>
        </w:rPr>
        <w:t xml:space="preserve">                                     </w:t>
      </w:r>
      <w:r w:rsidRPr="006501A5">
        <w:rPr>
          <w:rStyle w:val="tag1"/>
          <w:sz w:val="16"/>
        </w:rPr>
        <w:t>&lt;span</w:t>
      </w:r>
      <w:r w:rsidRPr="006501A5">
        <w:rPr>
          <w:sz w:val="16"/>
        </w:rPr>
        <w:t xml:space="preserve"> </w:t>
      </w:r>
      <w:r w:rsidRPr="006501A5">
        <w:rPr>
          <w:rStyle w:val="argument1"/>
          <w:sz w:val="16"/>
        </w:rPr>
        <w:t>wicket:id=</w:t>
      </w:r>
      <w:r w:rsidRPr="006501A5">
        <w:rPr>
          <w:rStyle w:val="value1"/>
          <w:sz w:val="16"/>
        </w:rPr>
        <w:t>"byUser"</w:t>
      </w:r>
      <w:r w:rsidRPr="006501A5">
        <w:rPr>
          <w:rStyle w:val="tag1"/>
          <w:sz w:val="16"/>
        </w:rPr>
        <w:t>&gt;</w:t>
      </w:r>
      <w:r w:rsidRPr="006501A5">
        <w:rPr>
          <w:sz w:val="16"/>
        </w:rPr>
        <w:t>[user]</w:t>
      </w:r>
      <w:r w:rsidRPr="006501A5">
        <w:rPr>
          <w:rStyle w:val="tag1"/>
          <w:sz w:val="16"/>
        </w:rPr>
        <w:t>&lt;/span&gt;</w:t>
      </w:r>
    </w:p>
    <w:p w:rsidR="006501A5" w:rsidRPr="006501A5" w:rsidRDefault="006501A5">
      <w:pPr>
        <w:pStyle w:val="HTMLPreformatted"/>
        <w:divId w:val="843781791"/>
        <w:rPr>
          <w:sz w:val="16"/>
        </w:rPr>
      </w:pPr>
      <w:r w:rsidRPr="006501A5">
        <w:rPr>
          <w:rStyle w:val="line-number1"/>
          <w:sz w:val="16"/>
        </w:rPr>
        <w:t>39</w:t>
      </w:r>
      <w:r w:rsidRPr="006501A5">
        <w:rPr>
          <w:sz w:val="16"/>
        </w:rPr>
        <w:t xml:space="preserve">                                     den </w:t>
      </w:r>
    </w:p>
    <w:p w:rsidR="006501A5" w:rsidRPr="006501A5" w:rsidRDefault="006501A5">
      <w:pPr>
        <w:pStyle w:val="HTMLPreformatted"/>
        <w:divId w:val="843781791"/>
        <w:rPr>
          <w:sz w:val="16"/>
        </w:rPr>
      </w:pPr>
      <w:r w:rsidRPr="006501A5">
        <w:rPr>
          <w:rStyle w:val="line-number1"/>
          <w:sz w:val="16"/>
        </w:rPr>
        <w:t>40</w:t>
      </w:r>
      <w:r w:rsidRPr="006501A5">
        <w:rPr>
          <w:sz w:val="16"/>
        </w:rPr>
        <w:t xml:space="preserve">                                     </w:t>
      </w:r>
      <w:r w:rsidRPr="006501A5">
        <w:rPr>
          <w:rStyle w:val="tag1"/>
          <w:sz w:val="16"/>
        </w:rPr>
        <w:t>&lt;span</w:t>
      </w:r>
      <w:r w:rsidRPr="006501A5">
        <w:rPr>
          <w:sz w:val="16"/>
        </w:rPr>
        <w:t xml:space="preserve"> </w:t>
      </w:r>
      <w:r w:rsidRPr="006501A5">
        <w:rPr>
          <w:rStyle w:val="argument1"/>
          <w:sz w:val="16"/>
        </w:rPr>
        <w:t>wicket:id=</w:t>
      </w:r>
      <w:r w:rsidRPr="006501A5">
        <w:rPr>
          <w:rStyle w:val="value1"/>
          <w:sz w:val="16"/>
        </w:rPr>
        <w:t>"dateTime"</w:t>
      </w:r>
      <w:r w:rsidRPr="006501A5">
        <w:rPr>
          <w:rStyle w:val="tag1"/>
          <w:sz w:val="16"/>
        </w:rPr>
        <w:t>&gt;</w:t>
      </w:r>
      <w:r w:rsidRPr="006501A5">
        <w:rPr>
          <w:sz w:val="16"/>
        </w:rPr>
        <w:t>[dato/tid]</w:t>
      </w:r>
      <w:r w:rsidRPr="006501A5">
        <w:rPr>
          <w:rStyle w:val="tag1"/>
          <w:sz w:val="16"/>
        </w:rPr>
        <w:t>&lt;/span&gt;</w:t>
      </w:r>
    </w:p>
    <w:p w:rsidR="006501A5" w:rsidRPr="006501A5" w:rsidRDefault="006501A5">
      <w:pPr>
        <w:pStyle w:val="HTMLPreformatted"/>
        <w:divId w:val="843781791"/>
        <w:rPr>
          <w:sz w:val="16"/>
        </w:rPr>
      </w:pPr>
      <w:r w:rsidRPr="006501A5">
        <w:rPr>
          <w:rStyle w:val="line-number1"/>
          <w:sz w:val="16"/>
        </w:rPr>
        <w:t>41</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42</w:t>
      </w:r>
      <w:r w:rsidRPr="006501A5">
        <w:rPr>
          <w:sz w:val="16"/>
        </w:rPr>
        <w:t xml:space="preserve">                                 </w:t>
      </w:r>
      <w:r w:rsidRPr="006501A5">
        <w:rPr>
          <w:rStyle w:val="tag1"/>
          <w:sz w:val="16"/>
        </w:rPr>
        <w:t>&lt;td&gt;</w:t>
      </w:r>
      <w:r w:rsidRPr="006501A5">
        <w:rPr>
          <w:rStyle w:val="st01"/>
          <w:sz w:val="16"/>
        </w:rPr>
        <w:t>&amp;nbsp;</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43</w:t>
      </w:r>
      <w:r w:rsidRPr="006501A5">
        <w:rPr>
          <w:sz w:val="16"/>
        </w:rPr>
        <w:t xml:space="preserve">                                 </w:t>
      </w:r>
      <w:r w:rsidRPr="006501A5">
        <w:rPr>
          <w:rStyle w:val="tag1"/>
          <w:sz w:val="16"/>
        </w:rPr>
        <w:t>&lt;td</w:t>
      </w:r>
      <w:r w:rsidRPr="006501A5">
        <w:rPr>
          <w:sz w:val="16"/>
        </w:rPr>
        <w:t xml:space="preserve"> </w:t>
      </w:r>
      <w:r w:rsidRPr="006501A5">
        <w:rPr>
          <w:rStyle w:val="argument1"/>
          <w:sz w:val="16"/>
        </w:rPr>
        <w:t>align=</w:t>
      </w:r>
      <w:r w:rsidRPr="006501A5">
        <w:rPr>
          <w:rStyle w:val="value1"/>
          <w:sz w:val="16"/>
        </w:rPr>
        <w:t>"right"</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44</w:t>
      </w:r>
      <w:r w:rsidRPr="006501A5">
        <w:rPr>
          <w:sz w:val="16"/>
        </w:rPr>
        <w:t xml:space="preserve">                                     </w:t>
      </w:r>
      <w:r w:rsidRPr="006501A5">
        <w:rPr>
          <w:rStyle w:val="tag1"/>
          <w:sz w:val="16"/>
        </w:rPr>
        <w:t>&lt;a</w:t>
      </w:r>
      <w:r w:rsidRPr="006501A5">
        <w:rPr>
          <w:sz w:val="16"/>
        </w:rPr>
        <w:t xml:space="preserve"> </w:t>
      </w:r>
      <w:r w:rsidRPr="006501A5">
        <w:rPr>
          <w:rStyle w:val="argument1"/>
          <w:sz w:val="16"/>
        </w:rPr>
        <w:t>href=</w:t>
      </w:r>
      <w:r w:rsidRPr="006501A5">
        <w:rPr>
          <w:rStyle w:val="value1"/>
          <w:sz w:val="16"/>
        </w:rPr>
        <w:t>"#"</w:t>
      </w:r>
      <w:r w:rsidRPr="006501A5">
        <w:rPr>
          <w:sz w:val="16"/>
        </w:rPr>
        <w:t xml:space="preserve"> </w:t>
      </w:r>
      <w:r w:rsidRPr="006501A5">
        <w:rPr>
          <w:rStyle w:val="argument1"/>
          <w:sz w:val="16"/>
        </w:rPr>
        <w:t>wicket:id=</w:t>
      </w:r>
      <w:r w:rsidRPr="006501A5">
        <w:rPr>
          <w:rStyle w:val="value1"/>
          <w:sz w:val="16"/>
        </w:rPr>
        <w:t>"videoLink"</w:t>
      </w:r>
      <w:r w:rsidRPr="006501A5">
        <w:rPr>
          <w:sz w:val="16"/>
        </w:rPr>
        <w:t xml:space="preserve"> </w:t>
      </w:r>
      <w:r w:rsidRPr="006501A5">
        <w:rPr>
          <w:rStyle w:val="argument1"/>
          <w:sz w:val="16"/>
        </w:rPr>
        <w:t>title=</w:t>
      </w:r>
      <w:r w:rsidRPr="006501A5">
        <w:rPr>
          <w:rStyle w:val="value1"/>
          <w:sz w:val="16"/>
        </w:rPr>
        <w:t>"Vis video"</w:t>
      </w:r>
      <w:r w:rsidRPr="006501A5">
        <w:rPr>
          <w:rStyle w:val="tag1"/>
          <w:sz w:val="16"/>
        </w:rPr>
        <w:t>&gt;</w:t>
      </w:r>
      <w:r w:rsidRPr="006501A5">
        <w:rPr>
          <w:sz w:val="16"/>
        </w:rPr>
        <w:t>Vis</w:t>
      </w:r>
      <w:r w:rsidRPr="006501A5">
        <w:rPr>
          <w:rStyle w:val="tag1"/>
          <w:sz w:val="16"/>
        </w:rPr>
        <w:t>&lt;/a&gt;</w:t>
      </w:r>
    </w:p>
    <w:p w:rsidR="006501A5" w:rsidRPr="006501A5" w:rsidRDefault="006501A5">
      <w:pPr>
        <w:pStyle w:val="HTMLPreformatted"/>
        <w:divId w:val="843781791"/>
        <w:rPr>
          <w:sz w:val="16"/>
        </w:rPr>
      </w:pPr>
      <w:r w:rsidRPr="006501A5">
        <w:rPr>
          <w:rStyle w:val="line-number1"/>
          <w:sz w:val="16"/>
        </w:rPr>
        <w:t>45</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46</w:t>
      </w:r>
      <w:r w:rsidRPr="006501A5">
        <w:rPr>
          <w:sz w:val="16"/>
        </w:rPr>
        <w:t xml:space="preserve">                             </w:t>
      </w:r>
      <w:r w:rsidRPr="006501A5">
        <w:rPr>
          <w:rStyle w:val="tag1"/>
          <w:sz w:val="16"/>
        </w:rPr>
        <w:t>&lt;/tr&gt;</w:t>
      </w:r>
    </w:p>
    <w:p w:rsidR="006501A5" w:rsidRPr="006501A5" w:rsidRDefault="006501A5">
      <w:pPr>
        <w:pStyle w:val="HTMLPreformatted"/>
        <w:divId w:val="843781791"/>
        <w:rPr>
          <w:sz w:val="16"/>
        </w:rPr>
      </w:pPr>
      <w:r w:rsidRPr="006501A5">
        <w:rPr>
          <w:rStyle w:val="line-number1"/>
          <w:sz w:val="16"/>
        </w:rPr>
        <w:t>47</w:t>
      </w:r>
      <w:r w:rsidRPr="006501A5">
        <w:rPr>
          <w:sz w:val="16"/>
        </w:rPr>
        <w:t xml:space="preserve">                         </w:t>
      </w:r>
      <w:r w:rsidRPr="006501A5">
        <w:rPr>
          <w:rStyle w:val="tag1"/>
          <w:sz w:val="16"/>
        </w:rPr>
        <w:t>&lt;/table&gt;</w:t>
      </w:r>
    </w:p>
    <w:p w:rsidR="006501A5" w:rsidRPr="006501A5" w:rsidRDefault="006501A5">
      <w:pPr>
        <w:pStyle w:val="HTMLPreformatted"/>
        <w:divId w:val="843781791"/>
        <w:rPr>
          <w:sz w:val="16"/>
        </w:rPr>
      </w:pPr>
      <w:r w:rsidRPr="006501A5">
        <w:rPr>
          <w:rStyle w:val="line-number1"/>
          <w:sz w:val="16"/>
        </w:rPr>
        <w:t>48</w:t>
      </w:r>
      <w:r w:rsidRPr="006501A5">
        <w:rPr>
          <w:sz w:val="16"/>
        </w:rPr>
        <w:t xml:space="preserve">                     </w:t>
      </w:r>
      <w:r w:rsidRPr="006501A5">
        <w:rPr>
          <w:rStyle w:val="tag1"/>
          <w:sz w:val="16"/>
        </w:rPr>
        <w:t>&lt;/div&gt;</w:t>
      </w:r>
    </w:p>
    <w:p w:rsidR="006501A5" w:rsidRPr="006501A5" w:rsidRDefault="006501A5">
      <w:pPr>
        <w:pStyle w:val="HTMLPreformatted"/>
        <w:divId w:val="843781791"/>
        <w:rPr>
          <w:sz w:val="16"/>
        </w:rPr>
      </w:pPr>
      <w:r w:rsidRPr="006501A5">
        <w:rPr>
          <w:rStyle w:val="line-number1"/>
          <w:sz w:val="16"/>
        </w:rPr>
        <w:t>49</w:t>
      </w:r>
      <w:r w:rsidRPr="006501A5">
        <w:rPr>
          <w:sz w:val="16"/>
        </w:rPr>
        <w:t xml:space="preserve">                 </w:t>
      </w:r>
      <w:r w:rsidRPr="006501A5">
        <w:rPr>
          <w:rStyle w:val="tag1"/>
          <w:sz w:val="16"/>
        </w:rPr>
        <w:t>&lt;/fieldset&gt;</w:t>
      </w:r>
    </w:p>
    <w:p w:rsidR="006501A5" w:rsidRPr="006501A5" w:rsidRDefault="006501A5">
      <w:pPr>
        <w:pStyle w:val="HTMLPreformatted"/>
        <w:divId w:val="843781791"/>
        <w:rPr>
          <w:sz w:val="16"/>
        </w:rPr>
      </w:pPr>
      <w:r w:rsidRPr="006501A5">
        <w:rPr>
          <w:rStyle w:val="line-number1"/>
          <w:sz w:val="16"/>
        </w:rPr>
        <w:t>50</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51</w:t>
      </w:r>
      <w:r w:rsidRPr="006501A5">
        <w:rPr>
          <w:sz w:val="16"/>
        </w:rPr>
        <w:t xml:space="preserve">         </w:t>
      </w:r>
      <w:r w:rsidRPr="006501A5">
        <w:rPr>
          <w:rStyle w:val="tag1"/>
          <w:sz w:val="16"/>
        </w:rPr>
        <w:t>&lt;/tr&gt;</w:t>
      </w:r>
    </w:p>
    <w:p w:rsidR="006501A5" w:rsidRPr="006501A5" w:rsidRDefault="006501A5">
      <w:pPr>
        <w:pStyle w:val="HTMLPreformatted"/>
        <w:divId w:val="843781791"/>
        <w:rPr>
          <w:sz w:val="16"/>
        </w:rPr>
      </w:pPr>
      <w:r w:rsidRPr="006501A5">
        <w:rPr>
          <w:rStyle w:val="line-number1"/>
          <w:sz w:val="16"/>
        </w:rPr>
        <w:t>52</w:t>
      </w:r>
      <w:r w:rsidRPr="006501A5">
        <w:rPr>
          <w:sz w:val="16"/>
        </w:rPr>
        <w:t xml:space="preserve">     </w:t>
      </w:r>
      <w:r w:rsidRPr="006501A5">
        <w:rPr>
          <w:rStyle w:val="tag1"/>
          <w:sz w:val="16"/>
        </w:rPr>
        <w:t>&lt;/table&gt;</w:t>
      </w:r>
    </w:p>
    <w:p w:rsidR="006501A5" w:rsidRPr="006501A5" w:rsidRDefault="006501A5">
      <w:pPr>
        <w:pStyle w:val="HTMLPreformatted"/>
        <w:divId w:val="843781791"/>
        <w:rPr>
          <w:sz w:val="16"/>
        </w:rPr>
      </w:pPr>
      <w:r w:rsidRPr="006501A5">
        <w:rPr>
          <w:rStyle w:val="line-number1"/>
          <w:sz w:val="16"/>
        </w:rPr>
        <w:t>53</w:t>
      </w:r>
      <w:r w:rsidRPr="006501A5">
        <w:rPr>
          <w:sz w:val="16"/>
        </w:rPr>
        <w:t xml:space="preserve">     </w:t>
      </w:r>
      <w:r w:rsidRPr="006501A5">
        <w:rPr>
          <w:rStyle w:val="tag1"/>
          <w:sz w:val="16"/>
        </w:rPr>
        <w:t>&lt;div</w:t>
      </w:r>
      <w:r w:rsidRPr="006501A5">
        <w:rPr>
          <w:sz w:val="16"/>
        </w:rPr>
        <w:t xml:space="preserve"> </w:t>
      </w:r>
      <w:r w:rsidRPr="006501A5">
        <w:rPr>
          <w:rStyle w:val="argument1"/>
          <w:sz w:val="16"/>
        </w:rPr>
        <w:t>style=</w:t>
      </w:r>
      <w:r w:rsidRPr="006501A5">
        <w:rPr>
          <w:rStyle w:val="value1"/>
          <w:sz w:val="16"/>
        </w:rPr>
        <w:t>"</w:t>
      </w:r>
      <w:r w:rsidRPr="006501A5">
        <w:rPr>
          <w:sz w:val="16"/>
        </w:rPr>
        <w:t>float:right</w:t>
      </w:r>
      <w:r w:rsidRPr="006501A5">
        <w:rPr>
          <w:rStyle w:val="value1"/>
          <w:sz w:val="16"/>
        </w:rPr>
        <w:t>"</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54</w:t>
      </w:r>
      <w:r w:rsidRPr="006501A5">
        <w:rPr>
          <w:sz w:val="16"/>
        </w:rPr>
        <w:t xml:space="preserve">         </w:t>
      </w:r>
      <w:r w:rsidRPr="006501A5">
        <w:rPr>
          <w:rStyle w:val="tag1"/>
          <w:sz w:val="16"/>
        </w:rPr>
        <w:t>&lt;span</w:t>
      </w:r>
      <w:r w:rsidRPr="006501A5">
        <w:rPr>
          <w:sz w:val="16"/>
        </w:rPr>
        <w:t xml:space="preserve"> </w:t>
      </w:r>
      <w:r w:rsidRPr="006501A5">
        <w:rPr>
          <w:rStyle w:val="argument1"/>
          <w:sz w:val="16"/>
        </w:rPr>
        <w:t>wicket:id=</w:t>
      </w:r>
      <w:r w:rsidRPr="006501A5">
        <w:rPr>
          <w:rStyle w:val="value1"/>
          <w:sz w:val="16"/>
        </w:rPr>
        <w:t>"navigator"</w:t>
      </w:r>
      <w:r w:rsidRPr="006501A5">
        <w:rPr>
          <w:rStyle w:val="tag1"/>
          <w:sz w:val="16"/>
        </w:rPr>
        <w:t>&gt;</w:t>
      </w:r>
      <w:r w:rsidRPr="006501A5">
        <w:rPr>
          <w:sz w:val="16"/>
        </w:rPr>
        <w:t>[dataview navigator]</w:t>
      </w:r>
      <w:r w:rsidRPr="006501A5">
        <w:rPr>
          <w:rStyle w:val="tag1"/>
          <w:sz w:val="16"/>
        </w:rPr>
        <w:t>&lt;/span&gt;</w:t>
      </w:r>
    </w:p>
    <w:p w:rsidR="006501A5" w:rsidRPr="006501A5" w:rsidRDefault="006501A5">
      <w:pPr>
        <w:pStyle w:val="HTMLPreformatted"/>
        <w:divId w:val="843781791"/>
        <w:rPr>
          <w:sz w:val="16"/>
        </w:rPr>
      </w:pPr>
      <w:r w:rsidRPr="006501A5">
        <w:rPr>
          <w:rStyle w:val="line-number1"/>
          <w:sz w:val="16"/>
        </w:rPr>
        <w:t>55</w:t>
      </w:r>
      <w:r w:rsidRPr="006501A5">
        <w:rPr>
          <w:sz w:val="16"/>
        </w:rPr>
        <w:t xml:space="preserve">     </w:t>
      </w:r>
      <w:r w:rsidRPr="006501A5">
        <w:rPr>
          <w:rStyle w:val="tag1"/>
          <w:sz w:val="16"/>
        </w:rPr>
        <w:t>&lt;/div&gt;</w:t>
      </w:r>
    </w:p>
    <w:p w:rsidR="006501A5" w:rsidRPr="006501A5" w:rsidRDefault="006501A5">
      <w:pPr>
        <w:pStyle w:val="HTMLPreformatted"/>
        <w:divId w:val="843781791"/>
        <w:rPr>
          <w:sz w:val="16"/>
        </w:rPr>
      </w:pPr>
      <w:r w:rsidRPr="006501A5">
        <w:rPr>
          <w:rStyle w:val="line-number1"/>
          <w:sz w:val="16"/>
        </w:rPr>
        <w:t>56</w:t>
      </w:r>
      <w:r w:rsidRPr="006501A5">
        <w:rPr>
          <w:sz w:val="16"/>
        </w:rPr>
        <w:t xml:space="preserve"> </w:t>
      </w:r>
      <w:r w:rsidRPr="006501A5">
        <w:rPr>
          <w:rStyle w:val="tag1"/>
          <w:sz w:val="16"/>
        </w:rPr>
        <w:t>&lt;/span&gt;</w:t>
      </w:r>
    </w:p>
    <w:p w:rsidR="006501A5" w:rsidRPr="006501A5" w:rsidRDefault="006501A5">
      <w:pPr>
        <w:pStyle w:val="HTMLPreformatted"/>
        <w:divId w:val="843781791"/>
        <w:rPr>
          <w:sz w:val="16"/>
        </w:rPr>
      </w:pPr>
      <w:r w:rsidRPr="006501A5">
        <w:rPr>
          <w:rStyle w:val="line-number1"/>
          <w:sz w:val="16"/>
        </w:rPr>
        <w:t>57</w:t>
      </w:r>
      <w:r w:rsidRPr="006501A5">
        <w:rPr>
          <w:sz w:val="16"/>
        </w:rPr>
        <w:t xml:space="preserve"> </w:t>
      </w:r>
      <w:r w:rsidRPr="006501A5">
        <w:rPr>
          <w:rStyle w:val="tag1"/>
          <w:sz w:val="16"/>
        </w:rPr>
        <w:t>&lt;/wicket:extend&gt;</w:t>
      </w:r>
      <w:r w:rsidRPr="006501A5">
        <w:rPr>
          <w:sz w:val="16"/>
        </w:rPr>
        <w:t xml:space="preserve"> </w:t>
      </w:r>
    </w:p>
    <w:p w:rsidR="006501A5" w:rsidRPr="006501A5" w:rsidRDefault="006501A5">
      <w:pPr>
        <w:pStyle w:val="HTMLPreformatted"/>
        <w:divId w:val="843781791"/>
        <w:rPr>
          <w:sz w:val="16"/>
        </w:rPr>
      </w:pPr>
      <w:r w:rsidRPr="006501A5">
        <w:rPr>
          <w:rStyle w:val="line-number1"/>
          <w:sz w:val="16"/>
        </w:rPr>
        <w:t>58</w:t>
      </w:r>
      <w:r w:rsidRPr="006501A5">
        <w:rPr>
          <w:sz w:val="16"/>
        </w:rPr>
        <w:t xml:space="preserve"> </w:t>
      </w:r>
      <w:r w:rsidRPr="006501A5">
        <w:rPr>
          <w:rStyle w:val="tag1"/>
          <w:sz w:val="16"/>
        </w:rPr>
        <w:t>&lt;/body&gt;</w:t>
      </w:r>
    </w:p>
    <w:p w:rsidR="006501A5" w:rsidRPr="006501A5" w:rsidRDefault="006501A5">
      <w:pPr>
        <w:pStyle w:val="HTMLPreformatted"/>
        <w:divId w:val="843781791"/>
        <w:rPr>
          <w:sz w:val="16"/>
        </w:rPr>
      </w:pPr>
      <w:r w:rsidRPr="006501A5">
        <w:rPr>
          <w:rStyle w:val="line-number1"/>
          <w:sz w:val="16"/>
        </w:rPr>
        <w:t>59</w:t>
      </w:r>
      <w:r w:rsidRPr="006501A5">
        <w:rPr>
          <w:sz w:val="16"/>
        </w:rPr>
        <w:t xml:space="preserve"> </w:t>
      </w:r>
      <w:r w:rsidRPr="006501A5">
        <w:rPr>
          <w:rStyle w:val="tag1"/>
          <w:sz w:val="16"/>
        </w:rPr>
        <w:t>&lt;/html&gt;</w:t>
      </w:r>
    </w:p>
    <w:p w:rsidR="006501A5" w:rsidRDefault="006501A5">
      <w:pPr>
        <w:rPr>
          <w:noProof/>
          <w:sz w:val="16"/>
          <w:lang w:eastAsia="da-DK" w:bidi="ar-SA"/>
        </w:rPr>
      </w:pPr>
      <w:r w:rsidRPr="006501A5">
        <w:rPr>
          <w:noProof/>
          <w:sz w:val="16"/>
          <w:lang w:eastAsia="da-DK" w:bidi="ar-SA"/>
        </w:rPr>
        <w:fldChar w:fldCharType="end"/>
      </w:r>
    </w:p>
    <w:p w:rsidR="006501A5" w:rsidRDefault="006501A5">
      <w:pPr>
        <w:rPr>
          <w:noProof/>
          <w:lang w:eastAsia="da-DK" w:bidi="ar-SA"/>
        </w:rPr>
      </w:pPr>
    </w:p>
    <w:p w:rsidR="006501A5" w:rsidRDefault="00A417CA">
      <w:pPr>
        <w:rPr>
          <w:noProof/>
          <w:lang w:eastAsia="da-DK" w:bidi="ar-SA"/>
        </w:rPr>
      </w:pPr>
      <w:r>
        <w:rPr>
          <w:noProof/>
          <w:lang w:eastAsia="da-DK" w:bidi="ar-SA"/>
        </w:rPr>
        <w:t>Filen: SelectedWord</w:t>
      </w:r>
      <w:r w:rsidR="006501A5" w:rsidRPr="006501A5">
        <w:rPr>
          <w:noProof/>
          <w:lang w:eastAsia="da-DK" w:bidi="ar-SA"/>
        </w:rPr>
        <w:t>.java</w:t>
      </w:r>
      <w:r w:rsidR="003D19E4" w:rsidRPr="003D19E4">
        <w:rPr>
          <w:noProof/>
          <w:lang w:eastAsia="da-DK" w:bidi="ar-SA"/>
        </w:rPr>
        <w:t xml:space="preserve"> </w:t>
      </w:r>
    </w:p>
    <w:p w:rsidR="006501A5" w:rsidRDefault="006501A5">
      <w:pPr>
        <w:rPr>
          <w:noProof/>
          <w:lang w:eastAsia="da-DK" w:bidi="ar-SA"/>
        </w:rPr>
      </w:pPr>
    </w:p>
    <w:p w:rsidR="00A417CA" w:rsidRPr="00A417CA" w:rsidRDefault="00A417CA" w:rsidP="00A417CA">
      <w:pPr>
        <w:divId w:val="1754277113"/>
        <w:rPr>
          <w:sz w:val="16"/>
        </w:rPr>
      </w:pPr>
      <w:r w:rsidRPr="00A417CA">
        <w:rPr>
          <w:noProof/>
          <w:sz w:val="16"/>
          <w:lang w:eastAsia="da-DK" w:bidi="ar-SA"/>
        </w:rPr>
        <w:fldChar w:fldCharType="begin"/>
      </w:r>
      <w:r w:rsidRPr="00A417CA">
        <w:rPr>
          <w:noProof/>
          <w:sz w:val="16"/>
          <w:lang w:eastAsia="da-DK" w:bidi="ar-SA"/>
        </w:rPr>
        <w:instrText xml:space="preserve"> INCLUDETEXT "C:\\GoogleCode\\user-driven-sign-language-dictionary\\Analysis and design\\CodeInHtml\\SelectedWord.html" \c HTML </w:instrText>
      </w:r>
      <w:r>
        <w:rPr>
          <w:noProof/>
          <w:sz w:val="16"/>
          <w:lang w:eastAsia="da-DK" w:bidi="ar-SA"/>
        </w:rPr>
        <w:instrText xml:space="preserve"> \* MERGEFORMAT </w:instrText>
      </w:r>
      <w:r w:rsidRPr="00A417CA">
        <w:rPr>
          <w:noProof/>
          <w:sz w:val="16"/>
          <w:lang w:eastAsia="da-DK" w:bidi="ar-SA"/>
        </w:rPr>
        <w:fldChar w:fldCharType="separate"/>
      </w:r>
      <w:r w:rsidRPr="00A417CA">
        <w:rPr>
          <w:rStyle w:val="line-number1"/>
          <w:sz w:val="16"/>
        </w:rPr>
        <w:t xml:space="preserve"> 1</w:t>
      </w:r>
      <w:r w:rsidRPr="00A417CA">
        <w:rPr>
          <w:sz w:val="16"/>
        </w:rPr>
        <w:t xml:space="preserve"> </w:t>
      </w:r>
      <w:r w:rsidRPr="00A417CA">
        <w:rPr>
          <w:rStyle w:val="keyword-directive1"/>
          <w:sz w:val="16"/>
        </w:rPr>
        <w:t>package</w:t>
      </w:r>
      <w:r w:rsidRPr="00A417CA">
        <w:rPr>
          <w:sz w:val="16"/>
        </w:rPr>
        <w:t xml:space="preserve"> dk.jsh.itdiplom.userdrivensignlanguagedictionary.wicket.word;</w:t>
      </w:r>
    </w:p>
    <w:p w:rsidR="00A417CA" w:rsidRPr="00A417CA" w:rsidRDefault="00A417CA">
      <w:pPr>
        <w:pStyle w:val="HTMLPreformatted"/>
        <w:divId w:val="1754277113"/>
        <w:rPr>
          <w:sz w:val="16"/>
        </w:rPr>
      </w:pPr>
      <w:r w:rsidRPr="00A417CA">
        <w:rPr>
          <w:rStyle w:val="line-number1"/>
          <w:sz w:val="16"/>
        </w:rPr>
        <w:t xml:space="preserve"> 2</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 xml:space="preserve"> 3</w:t>
      </w:r>
      <w:r w:rsidRPr="00A417CA">
        <w:rPr>
          <w:sz w:val="16"/>
        </w:rPr>
        <w:t xml:space="preserve"> </w:t>
      </w:r>
      <w:r w:rsidRPr="00A417CA">
        <w:rPr>
          <w:rStyle w:val="keyword-directive1"/>
          <w:sz w:val="16"/>
        </w:rPr>
        <w:t>import</w:t>
      </w:r>
      <w:r w:rsidRPr="00A417CA">
        <w:rPr>
          <w:sz w:val="16"/>
        </w:rPr>
        <w:t xml:space="preserve"> dk.jsh.itdiplom.userdrivensignlanguagedictionary.business.VideoFileBusiness;</w:t>
      </w:r>
    </w:p>
    <w:p w:rsidR="00A417CA" w:rsidRPr="00A417CA" w:rsidRDefault="00A417CA">
      <w:pPr>
        <w:pStyle w:val="HTMLPreformatted"/>
        <w:divId w:val="1754277113"/>
        <w:rPr>
          <w:sz w:val="16"/>
        </w:rPr>
      </w:pPr>
      <w:r w:rsidRPr="00A417CA">
        <w:rPr>
          <w:rStyle w:val="line-number1"/>
          <w:sz w:val="16"/>
        </w:rPr>
        <w:t xml:space="preserve"> 4</w:t>
      </w:r>
      <w:r w:rsidRPr="00A417CA">
        <w:rPr>
          <w:sz w:val="16"/>
        </w:rPr>
        <w:t xml:space="preserve"> </w:t>
      </w:r>
      <w:r w:rsidRPr="00A417CA">
        <w:rPr>
          <w:rStyle w:val="keyword-directive1"/>
          <w:sz w:val="16"/>
        </w:rPr>
        <w:t>import</w:t>
      </w:r>
      <w:r w:rsidRPr="00A417CA">
        <w:rPr>
          <w:sz w:val="16"/>
        </w:rPr>
        <w:t xml:space="preserve"> dk.jsh.itdiplom.userdrivensignlanguagedictionary.entity.VideoFile;</w:t>
      </w:r>
    </w:p>
    <w:p w:rsidR="00A417CA" w:rsidRPr="00A417CA" w:rsidRDefault="00A417CA">
      <w:pPr>
        <w:pStyle w:val="HTMLPreformatted"/>
        <w:divId w:val="1754277113"/>
        <w:rPr>
          <w:sz w:val="16"/>
        </w:rPr>
      </w:pPr>
      <w:r w:rsidRPr="00A417CA">
        <w:rPr>
          <w:rStyle w:val="line-number1"/>
          <w:sz w:val="16"/>
        </w:rPr>
        <w:t xml:space="preserve"> 5</w:t>
      </w:r>
      <w:r w:rsidRPr="00A417CA">
        <w:rPr>
          <w:sz w:val="16"/>
        </w:rPr>
        <w:t xml:space="preserve"> </w:t>
      </w:r>
      <w:r w:rsidRPr="00A417CA">
        <w:rPr>
          <w:rStyle w:val="keyword-directive1"/>
          <w:sz w:val="16"/>
        </w:rPr>
        <w:t>import</w:t>
      </w:r>
      <w:r w:rsidRPr="00A417CA">
        <w:rPr>
          <w:sz w:val="16"/>
        </w:rPr>
        <w:t xml:space="preserve"> dk.jsh.itdiplom.userdrivensignlanguagedictionary.wicket.BasePage;</w:t>
      </w:r>
    </w:p>
    <w:p w:rsidR="00A417CA" w:rsidRPr="00A417CA" w:rsidRDefault="00A417CA">
      <w:pPr>
        <w:pStyle w:val="HTMLPreformatted"/>
        <w:divId w:val="1754277113"/>
        <w:rPr>
          <w:sz w:val="16"/>
        </w:rPr>
      </w:pPr>
      <w:r w:rsidRPr="00A417CA">
        <w:rPr>
          <w:rStyle w:val="line-number1"/>
          <w:sz w:val="16"/>
        </w:rPr>
        <w:t xml:space="preserve"> 6</w:t>
      </w:r>
      <w:r w:rsidRPr="00A417CA">
        <w:rPr>
          <w:sz w:val="16"/>
        </w:rPr>
        <w:t xml:space="preserve"> </w:t>
      </w:r>
      <w:r w:rsidRPr="00A417CA">
        <w:rPr>
          <w:rStyle w:val="keyword-directive1"/>
          <w:sz w:val="16"/>
        </w:rPr>
        <w:t>import</w:t>
      </w:r>
      <w:r w:rsidRPr="00A417CA">
        <w:rPr>
          <w:sz w:val="16"/>
        </w:rPr>
        <w:t xml:space="preserve"> dk.jsh.itdiplom.userdrivensignlanguagedictionary.entity.Word;</w:t>
      </w:r>
    </w:p>
    <w:p w:rsidR="00A417CA" w:rsidRPr="00A417CA" w:rsidRDefault="00A417CA">
      <w:pPr>
        <w:pStyle w:val="HTMLPreformatted"/>
        <w:divId w:val="1754277113"/>
        <w:rPr>
          <w:sz w:val="16"/>
        </w:rPr>
      </w:pPr>
      <w:r w:rsidRPr="00A417CA">
        <w:rPr>
          <w:rStyle w:val="line-number1"/>
          <w:sz w:val="16"/>
        </w:rPr>
        <w:t xml:space="preserve"> 7</w:t>
      </w:r>
      <w:r w:rsidRPr="00A417CA">
        <w:rPr>
          <w:sz w:val="16"/>
        </w:rPr>
        <w:t xml:space="preserve"> </w:t>
      </w:r>
      <w:r w:rsidRPr="00A417CA">
        <w:rPr>
          <w:rStyle w:val="keyword-directive1"/>
          <w:sz w:val="16"/>
        </w:rPr>
        <w:t>import</w:t>
      </w:r>
      <w:r w:rsidRPr="00A417CA">
        <w:rPr>
          <w:sz w:val="16"/>
        </w:rPr>
        <w:t xml:space="preserve"> dk.jsh.itdiplom.userdrivensignlanguagedictionary.wicket.WicketSession;</w:t>
      </w:r>
    </w:p>
    <w:p w:rsidR="00A417CA" w:rsidRPr="00A417CA" w:rsidRDefault="00A417CA">
      <w:pPr>
        <w:pStyle w:val="HTMLPreformatted"/>
        <w:divId w:val="1754277113"/>
        <w:rPr>
          <w:sz w:val="16"/>
        </w:rPr>
      </w:pPr>
      <w:r w:rsidRPr="00A417CA">
        <w:rPr>
          <w:rStyle w:val="line-number1"/>
          <w:sz w:val="16"/>
        </w:rPr>
        <w:t xml:space="preserve"> 8</w:t>
      </w:r>
      <w:r w:rsidRPr="00A417CA">
        <w:rPr>
          <w:sz w:val="16"/>
        </w:rPr>
        <w:t xml:space="preserve"> </w:t>
      </w:r>
      <w:r w:rsidRPr="00A417CA">
        <w:rPr>
          <w:rStyle w:val="keyword-directive1"/>
          <w:sz w:val="16"/>
        </w:rPr>
        <w:t>import</w:t>
      </w:r>
      <w:r w:rsidRPr="00A417CA">
        <w:rPr>
          <w:sz w:val="16"/>
        </w:rPr>
        <w:t xml:space="preserve"> dk.jsh.itdiplom.userdrivensignlanguagedictionary.wicket.homepage.MenuBorder;</w:t>
      </w:r>
    </w:p>
    <w:p w:rsidR="00A417CA" w:rsidRPr="00A417CA" w:rsidRDefault="00A417CA">
      <w:pPr>
        <w:pStyle w:val="HTMLPreformatted"/>
        <w:divId w:val="1754277113"/>
        <w:rPr>
          <w:sz w:val="16"/>
        </w:rPr>
      </w:pPr>
      <w:r w:rsidRPr="00A417CA">
        <w:rPr>
          <w:rStyle w:val="line-number1"/>
          <w:sz w:val="16"/>
        </w:rPr>
        <w:lastRenderedPageBreak/>
        <w:t xml:space="preserve"> 9</w:t>
      </w:r>
      <w:r w:rsidRPr="00A417CA">
        <w:rPr>
          <w:sz w:val="16"/>
        </w:rPr>
        <w:t xml:space="preserve"> </w:t>
      </w:r>
      <w:r w:rsidRPr="00A417CA">
        <w:rPr>
          <w:rStyle w:val="keyword-directive1"/>
          <w:sz w:val="16"/>
        </w:rPr>
        <w:t>import</w:t>
      </w:r>
      <w:r w:rsidRPr="00A417CA">
        <w:rPr>
          <w:sz w:val="16"/>
        </w:rPr>
        <w:t xml:space="preserve"> dk.jsh.itdiplom.userdrivensignlanguagedictionary.wicket.upload.Upload;</w:t>
      </w:r>
    </w:p>
    <w:p w:rsidR="00A417CA" w:rsidRPr="00A417CA" w:rsidRDefault="00A417CA">
      <w:pPr>
        <w:pStyle w:val="HTMLPreformatted"/>
        <w:divId w:val="1754277113"/>
        <w:rPr>
          <w:sz w:val="16"/>
        </w:rPr>
      </w:pPr>
      <w:r w:rsidRPr="00A417CA">
        <w:rPr>
          <w:rStyle w:val="line-number1"/>
          <w:sz w:val="16"/>
        </w:rPr>
        <w:t>10</w:t>
      </w:r>
      <w:r w:rsidRPr="00A417CA">
        <w:rPr>
          <w:sz w:val="16"/>
        </w:rPr>
        <w:t xml:space="preserve"> </w:t>
      </w:r>
      <w:r w:rsidRPr="00A417CA">
        <w:rPr>
          <w:rStyle w:val="keyword-directive1"/>
          <w:sz w:val="16"/>
        </w:rPr>
        <w:t>import</w:t>
      </w:r>
      <w:r w:rsidRPr="00A417CA">
        <w:rPr>
          <w:sz w:val="16"/>
        </w:rPr>
        <w:t xml:space="preserve"> dk.jsh.itdiplom.userdrivensignlanguagedictionary.wicket.video.SelectedVideo;</w:t>
      </w:r>
    </w:p>
    <w:p w:rsidR="00A417CA" w:rsidRPr="00A417CA" w:rsidRDefault="00A417CA">
      <w:pPr>
        <w:pStyle w:val="HTMLPreformatted"/>
        <w:divId w:val="1754277113"/>
        <w:rPr>
          <w:sz w:val="16"/>
        </w:rPr>
      </w:pPr>
      <w:r w:rsidRPr="00A417CA">
        <w:rPr>
          <w:rStyle w:val="line-number1"/>
          <w:sz w:val="16"/>
        </w:rPr>
        <w:t>11</w:t>
      </w:r>
      <w:r w:rsidRPr="00A417CA">
        <w:rPr>
          <w:sz w:val="16"/>
        </w:rPr>
        <w:t xml:space="preserve"> </w:t>
      </w:r>
      <w:r w:rsidRPr="00A417CA">
        <w:rPr>
          <w:rStyle w:val="keyword-directive1"/>
          <w:sz w:val="16"/>
        </w:rPr>
        <w:t>import</w:t>
      </w:r>
      <w:r w:rsidRPr="00A417CA">
        <w:rPr>
          <w:sz w:val="16"/>
        </w:rPr>
        <w:t xml:space="preserve"> java.util.List;</w:t>
      </w:r>
    </w:p>
    <w:p w:rsidR="00A417CA" w:rsidRPr="00A417CA" w:rsidRDefault="00A417CA">
      <w:pPr>
        <w:pStyle w:val="HTMLPreformatted"/>
        <w:divId w:val="1754277113"/>
        <w:rPr>
          <w:sz w:val="16"/>
        </w:rPr>
      </w:pPr>
      <w:r w:rsidRPr="00A417CA">
        <w:rPr>
          <w:rStyle w:val="line-number1"/>
          <w:sz w:val="16"/>
        </w:rPr>
        <w:t>12</w:t>
      </w:r>
      <w:r w:rsidRPr="00A417CA">
        <w:rPr>
          <w:sz w:val="16"/>
        </w:rPr>
        <w:t xml:space="preserve"> </w:t>
      </w:r>
      <w:r w:rsidRPr="00A417CA">
        <w:rPr>
          <w:rStyle w:val="keyword-directive1"/>
          <w:sz w:val="16"/>
        </w:rPr>
        <w:t>import</w:t>
      </w:r>
      <w:r w:rsidRPr="00A417CA">
        <w:rPr>
          <w:sz w:val="16"/>
        </w:rPr>
        <w:t xml:space="preserve"> org.apache.wicket.AttributeModifier;</w:t>
      </w:r>
    </w:p>
    <w:p w:rsidR="00A417CA" w:rsidRPr="00A417CA" w:rsidRDefault="00A417CA">
      <w:pPr>
        <w:pStyle w:val="HTMLPreformatted"/>
        <w:divId w:val="1754277113"/>
        <w:rPr>
          <w:sz w:val="16"/>
        </w:rPr>
      </w:pPr>
      <w:r w:rsidRPr="00A417CA">
        <w:rPr>
          <w:rStyle w:val="line-number1"/>
          <w:sz w:val="16"/>
        </w:rPr>
        <w:t>13</w:t>
      </w:r>
      <w:r w:rsidRPr="00A417CA">
        <w:rPr>
          <w:sz w:val="16"/>
        </w:rPr>
        <w:t xml:space="preserve"> </w:t>
      </w:r>
      <w:r w:rsidRPr="00A417CA">
        <w:rPr>
          <w:rStyle w:val="keyword-directive1"/>
          <w:sz w:val="16"/>
        </w:rPr>
        <w:t>import</w:t>
      </w:r>
      <w:r w:rsidRPr="00A417CA">
        <w:rPr>
          <w:sz w:val="16"/>
        </w:rPr>
        <w:t xml:space="preserve"> org.apache.wicket.Page;</w:t>
      </w:r>
    </w:p>
    <w:p w:rsidR="00A417CA" w:rsidRPr="00A417CA" w:rsidRDefault="00A417CA">
      <w:pPr>
        <w:pStyle w:val="HTMLPreformatted"/>
        <w:divId w:val="1754277113"/>
        <w:rPr>
          <w:sz w:val="16"/>
        </w:rPr>
      </w:pPr>
      <w:r w:rsidRPr="00A417CA">
        <w:rPr>
          <w:rStyle w:val="line-number1"/>
          <w:sz w:val="16"/>
        </w:rPr>
        <w:t>14</w:t>
      </w:r>
      <w:r w:rsidRPr="00A417CA">
        <w:rPr>
          <w:sz w:val="16"/>
        </w:rPr>
        <w:t xml:space="preserve"> </w:t>
      </w:r>
      <w:r w:rsidRPr="00A417CA">
        <w:rPr>
          <w:rStyle w:val="keyword-directive1"/>
          <w:sz w:val="16"/>
        </w:rPr>
        <w:t>import</w:t>
      </w:r>
      <w:r w:rsidRPr="00A417CA">
        <w:rPr>
          <w:sz w:val="16"/>
        </w:rPr>
        <w:t xml:space="preserve"> org.apache.wicket.markup.html.basic.Label;</w:t>
      </w:r>
    </w:p>
    <w:p w:rsidR="00A417CA" w:rsidRPr="00A417CA" w:rsidRDefault="00A417CA">
      <w:pPr>
        <w:pStyle w:val="HTMLPreformatted"/>
        <w:divId w:val="1754277113"/>
        <w:rPr>
          <w:sz w:val="16"/>
        </w:rPr>
      </w:pPr>
      <w:r w:rsidRPr="00A417CA">
        <w:rPr>
          <w:rStyle w:val="line-number1"/>
          <w:sz w:val="16"/>
        </w:rPr>
        <w:t>15</w:t>
      </w:r>
      <w:r w:rsidRPr="00A417CA">
        <w:rPr>
          <w:sz w:val="16"/>
        </w:rPr>
        <w:t xml:space="preserve"> </w:t>
      </w:r>
      <w:r w:rsidRPr="00A417CA">
        <w:rPr>
          <w:rStyle w:val="keyword-directive1"/>
          <w:sz w:val="16"/>
        </w:rPr>
        <w:t>import</w:t>
      </w:r>
      <w:r w:rsidRPr="00A417CA">
        <w:rPr>
          <w:sz w:val="16"/>
        </w:rPr>
        <w:t xml:space="preserve"> org.apache.wicket.markup.html.border.Border.BorderBodyContainer;</w:t>
      </w:r>
    </w:p>
    <w:p w:rsidR="00A417CA" w:rsidRPr="00A417CA" w:rsidRDefault="00A417CA">
      <w:pPr>
        <w:pStyle w:val="HTMLPreformatted"/>
        <w:divId w:val="1754277113"/>
        <w:rPr>
          <w:sz w:val="16"/>
        </w:rPr>
      </w:pPr>
      <w:r w:rsidRPr="00A417CA">
        <w:rPr>
          <w:rStyle w:val="line-number1"/>
          <w:sz w:val="16"/>
        </w:rPr>
        <w:t>16</w:t>
      </w:r>
      <w:r w:rsidRPr="00A417CA">
        <w:rPr>
          <w:sz w:val="16"/>
        </w:rPr>
        <w:t xml:space="preserve"> </w:t>
      </w:r>
      <w:r w:rsidRPr="00A417CA">
        <w:rPr>
          <w:rStyle w:val="keyword-directive1"/>
          <w:sz w:val="16"/>
        </w:rPr>
        <w:t>import</w:t>
      </w:r>
      <w:r w:rsidRPr="00A417CA">
        <w:rPr>
          <w:sz w:val="16"/>
        </w:rPr>
        <w:t xml:space="preserve"> org.apache.wicket.markup.html.link.Link;</w:t>
      </w:r>
    </w:p>
    <w:p w:rsidR="00A417CA" w:rsidRPr="00A417CA" w:rsidRDefault="00A417CA">
      <w:pPr>
        <w:pStyle w:val="HTMLPreformatted"/>
        <w:divId w:val="1754277113"/>
        <w:rPr>
          <w:sz w:val="16"/>
        </w:rPr>
      </w:pPr>
      <w:r w:rsidRPr="00A417CA">
        <w:rPr>
          <w:rStyle w:val="line-number1"/>
          <w:sz w:val="16"/>
        </w:rPr>
        <w:t>17</w:t>
      </w:r>
      <w:r w:rsidRPr="00A417CA">
        <w:rPr>
          <w:sz w:val="16"/>
        </w:rPr>
        <w:t xml:space="preserve"> </w:t>
      </w:r>
      <w:r w:rsidRPr="00A417CA">
        <w:rPr>
          <w:rStyle w:val="keyword-directive1"/>
          <w:sz w:val="16"/>
        </w:rPr>
        <w:t>import</w:t>
      </w:r>
      <w:r w:rsidRPr="00A417CA">
        <w:rPr>
          <w:sz w:val="16"/>
        </w:rPr>
        <w:t xml:space="preserve"> org.apache.wicket.markup.html.list.ListItem;</w:t>
      </w:r>
    </w:p>
    <w:p w:rsidR="00A417CA" w:rsidRPr="00A417CA" w:rsidRDefault="00A417CA">
      <w:pPr>
        <w:pStyle w:val="HTMLPreformatted"/>
        <w:divId w:val="1754277113"/>
        <w:rPr>
          <w:sz w:val="16"/>
        </w:rPr>
      </w:pPr>
      <w:r w:rsidRPr="00A417CA">
        <w:rPr>
          <w:rStyle w:val="line-number1"/>
          <w:sz w:val="16"/>
        </w:rPr>
        <w:t>18</w:t>
      </w:r>
      <w:r w:rsidRPr="00A417CA">
        <w:rPr>
          <w:sz w:val="16"/>
        </w:rPr>
        <w:t xml:space="preserve"> </w:t>
      </w:r>
      <w:r w:rsidRPr="00A417CA">
        <w:rPr>
          <w:rStyle w:val="keyword-directive1"/>
          <w:sz w:val="16"/>
        </w:rPr>
        <w:t>import</w:t>
      </w:r>
      <w:r w:rsidRPr="00A417CA">
        <w:rPr>
          <w:sz w:val="16"/>
        </w:rPr>
        <w:t xml:space="preserve"> org.apache.wicket.markup.html.list.PageableListView;</w:t>
      </w:r>
    </w:p>
    <w:p w:rsidR="00A417CA" w:rsidRPr="00A417CA" w:rsidRDefault="00A417CA">
      <w:pPr>
        <w:pStyle w:val="HTMLPreformatted"/>
        <w:divId w:val="1754277113"/>
        <w:rPr>
          <w:sz w:val="16"/>
        </w:rPr>
      </w:pPr>
      <w:r w:rsidRPr="00A417CA">
        <w:rPr>
          <w:rStyle w:val="line-number1"/>
          <w:sz w:val="16"/>
        </w:rPr>
        <w:t>19</w:t>
      </w:r>
      <w:r w:rsidRPr="00A417CA">
        <w:rPr>
          <w:sz w:val="16"/>
        </w:rPr>
        <w:t xml:space="preserve"> </w:t>
      </w:r>
      <w:r w:rsidRPr="00A417CA">
        <w:rPr>
          <w:rStyle w:val="keyword-directive1"/>
          <w:sz w:val="16"/>
        </w:rPr>
        <w:t>import</w:t>
      </w:r>
      <w:r w:rsidRPr="00A417CA">
        <w:rPr>
          <w:sz w:val="16"/>
        </w:rPr>
        <w:t xml:space="preserve"> org.apache.wicket.markup.html.navigation.paging.PagingNavigator;</w:t>
      </w:r>
    </w:p>
    <w:p w:rsidR="00A417CA" w:rsidRPr="00A417CA" w:rsidRDefault="00A417CA">
      <w:pPr>
        <w:pStyle w:val="HTMLPreformatted"/>
        <w:divId w:val="1754277113"/>
        <w:rPr>
          <w:sz w:val="16"/>
        </w:rPr>
      </w:pPr>
      <w:r w:rsidRPr="00A417CA">
        <w:rPr>
          <w:rStyle w:val="line-number1"/>
          <w:sz w:val="16"/>
        </w:rPr>
        <w:t>20</w:t>
      </w:r>
      <w:r w:rsidRPr="00A417CA">
        <w:rPr>
          <w:sz w:val="16"/>
        </w:rPr>
        <w:t xml:space="preserve"> </w:t>
      </w:r>
      <w:r w:rsidRPr="00A417CA">
        <w:rPr>
          <w:rStyle w:val="keyword-directive1"/>
          <w:sz w:val="16"/>
        </w:rPr>
        <w:t>import</w:t>
      </w:r>
      <w:r w:rsidRPr="00A417CA">
        <w:rPr>
          <w:sz w:val="16"/>
        </w:rPr>
        <w:t xml:space="preserve"> org.apache.wicket.markup.html.panel.FeedbackPanel;</w:t>
      </w:r>
    </w:p>
    <w:p w:rsidR="00A417CA" w:rsidRPr="00A417CA" w:rsidRDefault="00A417CA">
      <w:pPr>
        <w:pStyle w:val="HTMLPreformatted"/>
        <w:divId w:val="1754277113"/>
        <w:rPr>
          <w:sz w:val="16"/>
        </w:rPr>
      </w:pPr>
      <w:r w:rsidRPr="00A417CA">
        <w:rPr>
          <w:rStyle w:val="line-number1"/>
          <w:sz w:val="16"/>
        </w:rPr>
        <w:t>21</w:t>
      </w:r>
      <w:r w:rsidRPr="00A417CA">
        <w:rPr>
          <w:sz w:val="16"/>
        </w:rPr>
        <w:t xml:space="preserve"> </w:t>
      </w:r>
      <w:r w:rsidRPr="00A417CA">
        <w:rPr>
          <w:rStyle w:val="keyword-directive1"/>
          <w:sz w:val="16"/>
        </w:rPr>
        <w:t>import</w:t>
      </w:r>
      <w:r w:rsidRPr="00A417CA">
        <w:rPr>
          <w:sz w:val="16"/>
        </w:rPr>
        <w:t xml:space="preserve"> org.apache.wicket.model.AbstractReadOnlyModel;</w:t>
      </w:r>
    </w:p>
    <w:p w:rsidR="00A417CA" w:rsidRPr="00A417CA" w:rsidRDefault="00A417CA">
      <w:pPr>
        <w:pStyle w:val="HTMLPreformatted"/>
        <w:divId w:val="1754277113"/>
        <w:rPr>
          <w:sz w:val="16"/>
        </w:rPr>
      </w:pPr>
      <w:r w:rsidRPr="00A417CA">
        <w:rPr>
          <w:rStyle w:val="line-number1"/>
          <w:sz w:val="16"/>
        </w:rPr>
        <w:t>22</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23</w:t>
      </w:r>
      <w:r w:rsidRPr="00A417CA">
        <w:rPr>
          <w:sz w:val="16"/>
        </w:rPr>
        <w:t xml:space="preserve"> </w:t>
      </w:r>
      <w:r w:rsidRPr="00A417CA">
        <w:rPr>
          <w:rStyle w:val="comment1"/>
          <w:sz w:val="16"/>
        </w:rPr>
        <w:t>/**</w:t>
      </w:r>
    </w:p>
    <w:p w:rsidR="00A417CA" w:rsidRPr="00A417CA" w:rsidRDefault="00A417CA">
      <w:pPr>
        <w:pStyle w:val="HTMLPreformatted"/>
        <w:divId w:val="1754277113"/>
        <w:rPr>
          <w:sz w:val="16"/>
        </w:rPr>
      </w:pPr>
      <w:r w:rsidRPr="00A417CA">
        <w:rPr>
          <w:rStyle w:val="line-number1"/>
          <w:sz w:val="16"/>
        </w:rPr>
        <w:t>24</w:t>
      </w:r>
      <w:r w:rsidRPr="00A417CA">
        <w:rPr>
          <w:sz w:val="16"/>
        </w:rPr>
        <w:t xml:space="preserve"> </w:t>
      </w:r>
      <w:r w:rsidRPr="00A417CA">
        <w:rPr>
          <w:rStyle w:val="comment1"/>
          <w:sz w:val="16"/>
        </w:rPr>
        <w:t xml:space="preserve"> * Word</w:t>
      </w:r>
      <w:r w:rsidRPr="00A417CA">
        <w:rPr>
          <w:sz w:val="16"/>
        </w:rPr>
        <w:t xml:space="preserve"> </w:t>
      </w:r>
      <w:r w:rsidRPr="00A417CA">
        <w:rPr>
          <w:rStyle w:val="comment1"/>
          <w:sz w:val="16"/>
        </w:rPr>
        <w:t>page.</w:t>
      </w:r>
    </w:p>
    <w:p w:rsidR="00A417CA" w:rsidRPr="00A417CA" w:rsidRDefault="00A417CA">
      <w:pPr>
        <w:pStyle w:val="HTMLPreformatted"/>
        <w:divId w:val="1754277113"/>
        <w:rPr>
          <w:sz w:val="16"/>
        </w:rPr>
      </w:pPr>
      <w:r w:rsidRPr="00A417CA">
        <w:rPr>
          <w:rStyle w:val="line-number1"/>
          <w:sz w:val="16"/>
        </w:rPr>
        <w:t>25</w:t>
      </w:r>
      <w:r w:rsidRPr="00A417CA">
        <w:rPr>
          <w:sz w:val="16"/>
        </w:rPr>
        <w:t xml:space="preserve"> </w:t>
      </w:r>
      <w:r w:rsidRPr="00A417CA">
        <w:rPr>
          <w:rStyle w:val="comment1"/>
          <w:sz w:val="16"/>
        </w:rPr>
        <w:t xml:space="preserve"> * </w:t>
      </w:r>
    </w:p>
    <w:p w:rsidR="00A417CA" w:rsidRPr="00A417CA" w:rsidRDefault="00A417CA">
      <w:pPr>
        <w:pStyle w:val="HTMLPreformatted"/>
        <w:divId w:val="1754277113"/>
        <w:rPr>
          <w:sz w:val="16"/>
        </w:rPr>
      </w:pPr>
      <w:r w:rsidRPr="00A417CA">
        <w:rPr>
          <w:rStyle w:val="line-number1"/>
          <w:sz w:val="16"/>
        </w:rPr>
        <w:t>26</w:t>
      </w:r>
      <w:r w:rsidRPr="00A417CA">
        <w:rPr>
          <w:sz w:val="16"/>
        </w:rPr>
        <w:t xml:space="preserve"> </w:t>
      </w:r>
      <w:r w:rsidRPr="00A417CA">
        <w:rPr>
          <w:rStyle w:val="comment1"/>
          <w:sz w:val="16"/>
        </w:rPr>
        <w:t xml:space="preserve"> * </w:t>
      </w:r>
      <w:r w:rsidRPr="00A417CA">
        <w:rPr>
          <w:rStyle w:val="st01"/>
          <w:sz w:val="16"/>
        </w:rPr>
        <w:t>@author</w:t>
      </w:r>
      <w:r w:rsidRPr="00A417CA">
        <w:rPr>
          <w:sz w:val="16"/>
        </w:rPr>
        <w:t xml:space="preserve"> </w:t>
      </w:r>
      <w:r w:rsidRPr="00A417CA">
        <w:rPr>
          <w:rStyle w:val="comment1"/>
          <w:sz w:val="16"/>
        </w:rPr>
        <w:t>Jan</w:t>
      </w:r>
      <w:r w:rsidRPr="00A417CA">
        <w:rPr>
          <w:sz w:val="16"/>
        </w:rPr>
        <w:t xml:space="preserve"> </w:t>
      </w:r>
      <w:r w:rsidRPr="00A417CA">
        <w:rPr>
          <w:rStyle w:val="comment1"/>
          <w:sz w:val="16"/>
        </w:rPr>
        <w:t>S.</w:t>
      </w:r>
      <w:r w:rsidRPr="00A417CA">
        <w:rPr>
          <w:sz w:val="16"/>
        </w:rPr>
        <w:t xml:space="preserve"> </w:t>
      </w:r>
      <w:r w:rsidRPr="00A417CA">
        <w:rPr>
          <w:rStyle w:val="comment1"/>
          <w:sz w:val="16"/>
        </w:rPr>
        <w:t>Hansen</w:t>
      </w:r>
    </w:p>
    <w:p w:rsidR="00A417CA" w:rsidRPr="00A417CA" w:rsidRDefault="00A417CA">
      <w:pPr>
        <w:pStyle w:val="HTMLPreformatted"/>
        <w:divId w:val="1754277113"/>
        <w:rPr>
          <w:sz w:val="16"/>
        </w:rPr>
      </w:pPr>
      <w:r w:rsidRPr="00A417CA">
        <w:rPr>
          <w:rStyle w:val="line-number1"/>
          <w:sz w:val="16"/>
        </w:rPr>
        <w:t>27</w:t>
      </w:r>
      <w:r w:rsidRPr="00A417CA">
        <w:rPr>
          <w:sz w:val="16"/>
        </w:rPr>
        <w:t xml:space="preserve">  </w:t>
      </w:r>
      <w:r w:rsidRPr="00A417CA">
        <w:rPr>
          <w:rStyle w:val="comment1"/>
          <w:sz w:val="16"/>
        </w:rPr>
        <w:t>*/</w:t>
      </w:r>
    </w:p>
    <w:p w:rsidR="00A417CA" w:rsidRPr="00A417CA" w:rsidRDefault="00A417CA">
      <w:pPr>
        <w:pStyle w:val="HTMLPreformatted"/>
        <w:divId w:val="1754277113"/>
        <w:rPr>
          <w:sz w:val="16"/>
        </w:rPr>
      </w:pPr>
      <w:r w:rsidRPr="00A417CA">
        <w:rPr>
          <w:rStyle w:val="line-number1"/>
          <w:sz w:val="16"/>
        </w:rPr>
        <w:t>28</w:t>
      </w:r>
      <w:r w:rsidRPr="00A417CA">
        <w:rPr>
          <w:sz w:val="16"/>
        </w:rPr>
        <w:t xml:space="preserve"> </w:t>
      </w:r>
      <w:r w:rsidRPr="00A417CA">
        <w:rPr>
          <w:rStyle w:val="keyword-directive1"/>
          <w:sz w:val="16"/>
        </w:rPr>
        <w:t>public</w:t>
      </w:r>
      <w:r w:rsidRPr="00A417CA">
        <w:rPr>
          <w:sz w:val="16"/>
        </w:rPr>
        <w:t xml:space="preserve"> </w:t>
      </w:r>
      <w:r w:rsidRPr="00A417CA">
        <w:rPr>
          <w:rStyle w:val="keyword-directive1"/>
          <w:sz w:val="16"/>
        </w:rPr>
        <w:t>final</w:t>
      </w:r>
      <w:r w:rsidRPr="00A417CA">
        <w:rPr>
          <w:sz w:val="16"/>
        </w:rPr>
        <w:t xml:space="preserve"> </w:t>
      </w:r>
      <w:r w:rsidRPr="00A417CA">
        <w:rPr>
          <w:rStyle w:val="keyword-directive1"/>
          <w:sz w:val="16"/>
        </w:rPr>
        <w:t>class</w:t>
      </w:r>
      <w:r w:rsidRPr="00A417CA">
        <w:rPr>
          <w:sz w:val="16"/>
        </w:rPr>
        <w:t xml:space="preserve"> SelectedWord </w:t>
      </w:r>
      <w:r w:rsidRPr="00A417CA">
        <w:rPr>
          <w:rStyle w:val="keyword-directive1"/>
          <w:sz w:val="16"/>
        </w:rPr>
        <w:t>extends</w:t>
      </w:r>
      <w:r w:rsidRPr="00A417CA">
        <w:rPr>
          <w:sz w:val="16"/>
        </w:rPr>
        <w:t xml:space="preserve"> BasePage {</w:t>
      </w:r>
    </w:p>
    <w:p w:rsidR="00A417CA" w:rsidRPr="00A417CA" w:rsidRDefault="00A417CA">
      <w:pPr>
        <w:pStyle w:val="HTMLPreformatted"/>
        <w:divId w:val="1754277113"/>
        <w:rPr>
          <w:sz w:val="16"/>
        </w:rPr>
      </w:pPr>
      <w:r w:rsidRPr="00A417CA">
        <w:rPr>
          <w:rStyle w:val="line-number1"/>
          <w:sz w:val="16"/>
        </w:rPr>
        <w:t>29</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30</w:t>
      </w:r>
      <w:r w:rsidRPr="00A417CA">
        <w:rPr>
          <w:sz w:val="16"/>
        </w:rPr>
        <w:t xml:space="preserve">     </w:t>
      </w:r>
      <w:r w:rsidRPr="00A417CA">
        <w:rPr>
          <w:rStyle w:val="keyword-directive1"/>
          <w:sz w:val="16"/>
        </w:rPr>
        <w:t>public</w:t>
      </w:r>
      <w:r w:rsidRPr="00A417CA">
        <w:rPr>
          <w:sz w:val="16"/>
        </w:rPr>
        <w:t xml:space="preserve"> SelectedWord(</w:t>
      </w:r>
      <w:r w:rsidRPr="00A417CA">
        <w:rPr>
          <w:rStyle w:val="keyword-directive1"/>
          <w:sz w:val="16"/>
        </w:rPr>
        <w:t>final</w:t>
      </w:r>
      <w:r w:rsidRPr="00A417CA">
        <w:rPr>
          <w:sz w:val="16"/>
        </w:rPr>
        <w:t xml:space="preserve"> Word word) {</w:t>
      </w:r>
    </w:p>
    <w:p w:rsidR="00A417CA" w:rsidRPr="00A417CA" w:rsidRDefault="00A417CA">
      <w:pPr>
        <w:pStyle w:val="HTMLPreformatted"/>
        <w:divId w:val="1754277113"/>
        <w:rPr>
          <w:sz w:val="16"/>
        </w:rPr>
      </w:pPr>
      <w:r w:rsidRPr="00A417CA">
        <w:rPr>
          <w:rStyle w:val="line-number1"/>
          <w:sz w:val="16"/>
        </w:rPr>
        <w:t>31</w:t>
      </w:r>
      <w:r w:rsidRPr="00A417CA">
        <w:rPr>
          <w:sz w:val="16"/>
        </w:rPr>
        <w:t xml:space="preserve">         MenuBorder menuBorder = </w:t>
      </w:r>
      <w:r w:rsidRPr="00A417CA">
        <w:rPr>
          <w:rStyle w:val="keyword-directive1"/>
          <w:sz w:val="16"/>
        </w:rPr>
        <w:t>new</w:t>
      </w:r>
      <w:r w:rsidRPr="00A417CA">
        <w:rPr>
          <w:sz w:val="16"/>
        </w:rPr>
        <w:t xml:space="preserve"> MenuBorder(</w:t>
      </w:r>
      <w:r w:rsidRPr="00A417CA">
        <w:rPr>
          <w:rStyle w:val="character1"/>
          <w:sz w:val="16"/>
        </w:rPr>
        <w:t>"mainNavigation"</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32</w:t>
      </w:r>
      <w:r w:rsidRPr="00A417CA">
        <w:rPr>
          <w:sz w:val="16"/>
        </w:rPr>
        <w:t xml:space="preserve">         add(menuBorder);</w:t>
      </w:r>
    </w:p>
    <w:p w:rsidR="00A417CA" w:rsidRPr="00A417CA" w:rsidRDefault="00A417CA">
      <w:pPr>
        <w:pStyle w:val="HTMLPreformatted"/>
        <w:divId w:val="1754277113"/>
        <w:rPr>
          <w:sz w:val="16"/>
        </w:rPr>
      </w:pPr>
      <w:r w:rsidRPr="00A417CA">
        <w:rPr>
          <w:rStyle w:val="line-number1"/>
          <w:sz w:val="16"/>
        </w:rPr>
        <w:t>33</w:t>
      </w:r>
      <w:r w:rsidRPr="00A417CA">
        <w:rPr>
          <w:sz w:val="16"/>
        </w:rPr>
        <w:t xml:space="preserve">         BorderBodyContainer borderBodyContainer = menuBorder.getBodyContainer();</w:t>
      </w:r>
    </w:p>
    <w:p w:rsidR="00A417CA" w:rsidRPr="00A417CA" w:rsidRDefault="00A417CA">
      <w:pPr>
        <w:pStyle w:val="HTMLPreformatted"/>
        <w:divId w:val="1754277113"/>
        <w:rPr>
          <w:sz w:val="16"/>
        </w:rPr>
      </w:pPr>
      <w:r w:rsidRPr="00A417CA">
        <w:rPr>
          <w:rStyle w:val="line-number1"/>
          <w:sz w:val="16"/>
        </w:rPr>
        <w:t>34</w:t>
      </w:r>
      <w:r w:rsidRPr="00A417CA">
        <w:rPr>
          <w:sz w:val="16"/>
        </w:rPr>
        <w:t xml:space="preserve">         borderBodyContainer.add(</w:t>
      </w:r>
      <w:r w:rsidRPr="00A417CA">
        <w:rPr>
          <w:rStyle w:val="keyword-directive1"/>
          <w:sz w:val="16"/>
        </w:rPr>
        <w:t>new</w:t>
      </w:r>
      <w:r w:rsidRPr="00A417CA">
        <w:rPr>
          <w:sz w:val="16"/>
        </w:rPr>
        <w:t xml:space="preserve"> Label(</w:t>
      </w:r>
      <w:r w:rsidRPr="00A417CA">
        <w:rPr>
          <w:rStyle w:val="character1"/>
          <w:sz w:val="16"/>
        </w:rPr>
        <w:t>"word"</w:t>
      </w:r>
      <w:r w:rsidRPr="00A417CA">
        <w:rPr>
          <w:sz w:val="16"/>
        </w:rPr>
        <w:t>, word.getWord()));</w:t>
      </w:r>
    </w:p>
    <w:p w:rsidR="00A417CA" w:rsidRPr="00A417CA" w:rsidRDefault="00A417CA">
      <w:pPr>
        <w:pStyle w:val="HTMLPreformatted"/>
        <w:divId w:val="1754277113"/>
        <w:rPr>
          <w:sz w:val="16"/>
        </w:rPr>
      </w:pPr>
      <w:r w:rsidRPr="00A417CA">
        <w:rPr>
          <w:rStyle w:val="line-number1"/>
          <w:sz w:val="16"/>
        </w:rPr>
        <w:t>35</w:t>
      </w:r>
      <w:r w:rsidRPr="00A417CA">
        <w:rPr>
          <w:sz w:val="16"/>
        </w:rPr>
        <w:t xml:space="preserve">         borderBodyContainer.add(</w:t>
      </w:r>
      <w:r w:rsidRPr="00A417CA">
        <w:rPr>
          <w:rStyle w:val="keyword-directive1"/>
          <w:sz w:val="16"/>
        </w:rPr>
        <w:t>new</w:t>
      </w:r>
      <w:r w:rsidRPr="00A417CA">
        <w:rPr>
          <w:sz w:val="16"/>
        </w:rPr>
        <w:t xml:space="preserve"> Label(</w:t>
      </w:r>
      <w:r w:rsidRPr="00A417CA">
        <w:rPr>
          <w:rStyle w:val="character1"/>
          <w:sz w:val="16"/>
        </w:rPr>
        <w:t>"description"</w:t>
      </w:r>
      <w:r w:rsidRPr="00A417CA">
        <w:rPr>
          <w:sz w:val="16"/>
        </w:rPr>
        <w:t>, word.getDescription()));</w:t>
      </w:r>
    </w:p>
    <w:p w:rsidR="00A417CA" w:rsidRPr="00A417CA" w:rsidRDefault="00A417CA">
      <w:pPr>
        <w:pStyle w:val="HTMLPreformatted"/>
        <w:divId w:val="1754277113"/>
        <w:rPr>
          <w:sz w:val="16"/>
        </w:rPr>
      </w:pPr>
      <w:r w:rsidRPr="00A417CA">
        <w:rPr>
          <w:rStyle w:val="line-number1"/>
          <w:sz w:val="16"/>
        </w:rPr>
        <w:t>36</w:t>
      </w:r>
      <w:r w:rsidRPr="00A417CA">
        <w:rPr>
          <w:sz w:val="16"/>
        </w:rPr>
        <w:t xml:space="preserve">         Link uploadLink = </w:t>
      </w:r>
      <w:r w:rsidRPr="00A417CA">
        <w:rPr>
          <w:rStyle w:val="keyword-directive1"/>
          <w:sz w:val="16"/>
        </w:rPr>
        <w:t>new</w:t>
      </w:r>
      <w:r w:rsidRPr="00A417CA">
        <w:rPr>
          <w:sz w:val="16"/>
        </w:rPr>
        <w:t xml:space="preserve"> Link(</w:t>
      </w:r>
      <w:r w:rsidRPr="00A417CA">
        <w:rPr>
          <w:rStyle w:val="character1"/>
          <w:sz w:val="16"/>
        </w:rPr>
        <w:t>"uploadLink"</w:t>
      </w:r>
      <w:r w:rsidRPr="00A417CA">
        <w:rPr>
          <w:sz w:val="16"/>
        </w:rPr>
        <w:t>) {</w:t>
      </w:r>
    </w:p>
    <w:p w:rsidR="00A417CA" w:rsidRPr="00A417CA" w:rsidRDefault="00A417CA">
      <w:pPr>
        <w:pStyle w:val="HTMLPreformatted"/>
        <w:divId w:val="1754277113"/>
        <w:rPr>
          <w:sz w:val="16"/>
        </w:rPr>
      </w:pPr>
      <w:r w:rsidRPr="00A417CA">
        <w:rPr>
          <w:rStyle w:val="line-number1"/>
          <w:sz w:val="16"/>
        </w:rPr>
        <w:t>37</w:t>
      </w:r>
      <w:r w:rsidRPr="00A417CA">
        <w:rPr>
          <w:sz w:val="16"/>
        </w:rPr>
        <w:t xml:space="preserve">             @Override</w:t>
      </w:r>
    </w:p>
    <w:p w:rsidR="00A417CA" w:rsidRPr="00A417CA" w:rsidRDefault="00A417CA">
      <w:pPr>
        <w:pStyle w:val="HTMLPreformatted"/>
        <w:divId w:val="1754277113"/>
        <w:rPr>
          <w:sz w:val="16"/>
        </w:rPr>
      </w:pPr>
      <w:r w:rsidRPr="00A417CA">
        <w:rPr>
          <w:rStyle w:val="line-number1"/>
          <w:sz w:val="16"/>
        </w:rPr>
        <w:t>38</w:t>
      </w:r>
      <w:r w:rsidRPr="00A417CA">
        <w:rPr>
          <w:sz w:val="16"/>
        </w:rPr>
        <w:t xml:space="preserve">             </w:t>
      </w:r>
      <w:r w:rsidRPr="00A417CA">
        <w:rPr>
          <w:rStyle w:val="keyword-directive1"/>
          <w:sz w:val="16"/>
        </w:rPr>
        <w:t>public</w:t>
      </w:r>
      <w:r w:rsidRPr="00A417CA">
        <w:rPr>
          <w:sz w:val="16"/>
        </w:rPr>
        <w:t xml:space="preserve"> </w:t>
      </w:r>
      <w:r w:rsidRPr="00A417CA">
        <w:rPr>
          <w:rStyle w:val="keyword-directive1"/>
          <w:sz w:val="16"/>
        </w:rPr>
        <w:t>void</w:t>
      </w:r>
      <w:r w:rsidRPr="00A417CA">
        <w:rPr>
          <w:sz w:val="16"/>
        </w:rPr>
        <w:t xml:space="preserve"> onClick() {</w:t>
      </w:r>
    </w:p>
    <w:p w:rsidR="00A417CA" w:rsidRPr="00A417CA" w:rsidRDefault="00A417CA">
      <w:pPr>
        <w:pStyle w:val="HTMLPreformatted"/>
        <w:divId w:val="1754277113"/>
        <w:rPr>
          <w:sz w:val="16"/>
        </w:rPr>
      </w:pPr>
      <w:r w:rsidRPr="00A417CA">
        <w:rPr>
          <w:rStyle w:val="line-number1"/>
          <w:sz w:val="16"/>
        </w:rPr>
        <w:t>39</w:t>
      </w:r>
      <w:r w:rsidRPr="00A417CA">
        <w:rPr>
          <w:sz w:val="16"/>
        </w:rPr>
        <w:t xml:space="preserve">                 Page page = </w:t>
      </w:r>
      <w:r w:rsidRPr="00A417CA">
        <w:rPr>
          <w:rStyle w:val="keyword-directive1"/>
          <w:sz w:val="16"/>
        </w:rPr>
        <w:t>new</w:t>
      </w:r>
      <w:r w:rsidRPr="00A417CA">
        <w:rPr>
          <w:sz w:val="16"/>
        </w:rPr>
        <w:t xml:space="preserve"> Upload(word);</w:t>
      </w:r>
    </w:p>
    <w:p w:rsidR="00A417CA" w:rsidRPr="00A417CA" w:rsidRDefault="00A417CA">
      <w:pPr>
        <w:pStyle w:val="HTMLPreformatted"/>
        <w:divId w:val="1754277113"/>
        <w:rPr>
          <w:sz w:val="16"/>
        </w:rPr>
      </w:pPr>
      <w:r w:rsidRPr="00A417CA">
        <w:rPr>
          <w:rStyle w:val="line-number1"/>
          <w:sz w:val="16"/>
        </w:rPr>
        <w:t>40</w:t>
      </w:r>
      <w:r w:rsidRPr="00A417CA">
        <w:rPr>
          <w:sz w:val="16"/>
        </w:rPr>
        <w:t xml:space="preserve">                 setResponsePage(page);</w:t>
      </w:r>
    </w:p>
    <w:p w:rsidR="00A417CA" w:rsidRPr="00A417CA" w:rsidRDefault="00A417CA">
      <w:pPr>
        <w:pStyle w:val="HTMLPreformatted"/>
        <w:divId w:val="1754277113"/>
        <w:rPr>
          <w:sz w:val="16"/>
        </w:rPr>
      </w:pPr>
      <w:r w:rsidRPr="00A417CA">
        <w:rPr>
          <w:rStyle w:val="line-number1"/>
          <w:sz w:val="16"/>
        </w:rPr>
        <w:t>41</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42</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43</w:t>
      </w:r>
      <w:r w:rsidRPr="00A417CA">
        <w:rPr>
          <w:sz w:val="16"/>
        </w:rPr>
        <w:t xml:space="preserve">         WicketSession wicketSession = WicketSession.get();</w:t>
      </w:r>
    </w:p>
    <w:p w:rsidR="00A417CA" w:rsidRPr="00A417CA" w:rsidRDefault="00A417CA">
      <w:pPr>
        <w:pStyle w:val="HTMLPreformatted"/>
        <w:divId w:val="1754277113"/>
        <w:rPr>
          <w:sz w:val="16"/>
        </w:rPr>
      </w:pPr>
      <w:r w:rsidRPr="00A417CA">
        <w:rPr>
          <w:rStyle w:val="line-number1"/>
          <w:sz w:val="16"/>
        </w:rPr>
        <w:t>44</w:t>
      </w:r>
      <w:r w:rsidRPr="00A417CA">
        <w:rPr>
          <w:sz w:val="16"/>
        </w:rPr>
        <w:t xml:space="preserve">         </w:t>
      </w:r>
      <w:r w:rsidRPr="00A417CA">
        <w:rPr>
          <w:rStyle w:val="keyword-directive1"/>
          <w:sz w:val="16"/>
        </w:rPr>
        <w:t>if</w:t>
      </w:r>
      <w:r w:rsidRPr="00A417CA">
        <w:rPr>
          <w:sz w:val="16"/>
        </w:rPr>
        <w:t xml:space="preserve"> (!wicketSession.isAuthenticated()) {</w:t>
      </w:r>
    </w:p>
    <w:p w:rsidR="00A417CA" w:rsidRPr="00A417CA" w:rsidRDefault="00A417CA">
      <w:pPr>
        <w:pStyle w:val="HTMLPreformatted"/>
        <w:divId w:val="1754277113"/>
        <w:rPr>
          <w:sz w:val="16"/>
        </w:rPr>
      </w:pPr>
      <w:r w:rsidRPr="00A417CA">
        <w:rPr>
          <w:rStyle w:val="line-number1"/>
          <w:sz w:val="16"/>
        </w:rPr>
        <w:t>45</w:t>
      </w:r>
      <w:r w:rsidRPr="00A417CA">
        <w:rPr>
          <w:sz w:val="16"/>
        </w:rPr>
        <w:t xml:space="preserve">             uploadLink.setVisible(</w:t>
      </w:r>
      <w:r w:rsidRPr="00A417CA">
        <w:rPr>
          <w:rStyle w:val="keyword-directive1"/>
          <w:sz w:val="16"/>
        </w:rPr>
        <w:t>false</w:t>
      </w:r>
      <w:r w:rsidRPr="00A417CA">
        <w:rPr>
          <w:sz w:val="16"/>
        </w:rPr>
        <w:t>);</w:t>
      </w:r>
    </w:p>
    <w:p w:rsidR="00A417CA" w:rsidRPr="00A417CA" w:rsidRDefault="00A417CA">
      <w:pPr>
        <w:pStyle w:val="HTMLPreformatted"/>
        <w:divId w:val="1754277113"/>
        <w:rPr>
          <w:sz w:val="16"/>
        </w:rPr>
      </w:pPr>
      <w:r w:rsidRPr="00A417CA">
        <w:rPr>
          <w:rStyle w:val="line-number1"/>
          <w:sz w:val="16"/>
        </w:rPr>
        <w:t>46</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47</w:t>
      </w:r>
      <w:r w:rsidRPr="00A417CA">
        <w:rPr>
          <w:sz w:val="16"/>
        </w:rPr>
        <w:t xml:space="preserve">         borderBodyContainer.add(uploadLink);</w:t>
      </w:r>
    </w:p>
    <w:p w:rsidR="00A417CA" w:rsidRPr="00A417CA" w:rsidRDefault="00A417CA">
      <w:pPr>
        <w:pStyle w:val="HTMLPreformatted"/>
        <w:divId w:val="1754277113"/>
        <w:rPr>
          <w:sz w:val="16"/>
        </w:rPr>
      </w:pPr>
      <w:r w:rsidRPr="00A417CA">
        <w:rPr>
          <w:rStyle w:val="line-number1"/>
          <w:sz w:val="16"/>
        </w:rPr>
        <w:t>48</w:t>
      </w:r>
      <w:r w:rsidRPr="00A417CA">
        <w:rPr>
          <w:sz w:val="16"/>
        </w:rPr>
        <w:t xml:space="preserve">         borderBodyContainer.add(</w:t>
      </w:r>
      <w:r w:rsidRPr="00A417CA">
        <w:rPr>
          <w:rStyle w:val="keyword-directive1"/>
          <w:sz w:val="16"/>
        </w:rPr>
        <w:t>new</w:t>
      </w:r>
      <w:r w:rsidRPr="00A417CA">
        <w:rPr>
          <w:sz w:val="16"/>
        </w:rPr>
        <w:t xml:space="preserve"> FeedbackPanel(</w:t>
      </w:r>
      <w:r w:rsidRPr="00A417CA">
        <w:rPr>
          <w:rStyle w:val="character1"/>
          <w:sz w:val="16"/>
        </w:rPr>
        <w:t>"feedback"</w:t>
      </w:r>
      <w:r w:rsidRPr="00A417CA">
        <w:rPr>
          <w:sz w:val="16"/>
        </w:rPr>
        <w:t>));</w:t>
      </w:r>
    </w:p>
    <w:p w:rsidR="00A417CA" w:rsidRPr="00A417CA" w:rsidRDefault="00A417CA">
      <w:pPr>
        <w:pStyle w:val="HTMLPreformatted"/>
        <w:divId w:val="1754277113"/>
        <w:rPr>
          <w:sz w:val="16"/>
        </w:rPr>
      </w:pPr>
      <w:r w:rsidRPr="00A417CA">
        <w:rPr>
          <w:rStyle w:val="line-number1"/>
          <w:sz w:val="16"/>
        </w:rPr>
        <w:t>49</w:t>
      </w:r>
      <w:r w:rsidRPr="00A417CA">
        <w:rPr>
          <w:sz w:val="16"/>
        </w:rPr>
        <w:t xml:space="preserve">         List&lt;VideoFile&gt; videoFileList = </w:t>
      </w:r>
    </w:p>
    <w:p w:rsidR="00A417CA" w:rsidRPr="00A417CA" w:rsidRDefault="00A417CA">
      <w:pPr>
        <w:pStyle w:val="HTMLPreformatted"/>
        <w:divId w:val="1754277113"/>
        <w:rPr>
          <w:sz w:val="16"/>
        </w:rPr>
      </w:pPr>
      <w:r w:rsidRPr="00A417CA">
        <w:rPr>
          <w:rStyle w:val="line-number1"/>
          <w:sz w:val="16"/>
        </w:rPr>
        <w:t>50</w:t>
      </w:r>
      <w:r w:rsidRPr="00A417CA">
        <w:rPr>
          <w:sz w:val="16"/>
        </w:rPr>
        <w:t xml:space="preserve">                 VideoFileBusiness.getAllVideoFilesForAWord(word);</w:t>
      </w:r>
    </w:p>
    <w:p w:rsidR="00A417CA" w:rsidRPr="00A417CA" w:rsidRDefault="00A417CA">
      <w:pPr>
        <w:pStyle w:val="HTMLPreformatted"/>
        <w:divId w:val="1754277113"/>
        <w:rPr>
          <w:sz w:val="16"/>
        </w:rPr>
      </w:pPr>
      <w:r w:rsidRPr="00A417CA">
        <w:rPr>
          <w:rStyle w:val="line-number1"/>
          <w:sz w:val="16"/>
        </w:rPr>
        <w:t>51</w:t>
      </w:r>
      <w:r w:rsidRPr="00A417CA">
        <w:rPr>
          <w:sz w:val="16"/>
        </w:rPr>
        <w:t xml:space="preserve">         </w:t>
      </w:r>
      <w:r w:rsidRPr="00A417CA">
        <w:rPr>
          <w:rStyle w:val="keyword-directive1"/>
          <w:sz w:val="16"/>
        </w:rPr>
        <w:t>if</w:t>
      </w:r>
      <w:r w:rsidRPr="00A417CA">
        <w:rPr>
          <w:sz w:val="16"/>
        </w:rPr>
        <w:t xml:space="preserve"> (videoFileList.size() == 0) {</w:t>
      </w:r>
    </w:p>
    <w:p w:rsidR="00A417CA" w:rsidRPr="00A417CA" w:rsidRDefault="00A417CA">
      <w:pPr>
        <w:pStyle w:val="HTMLPreformatted"/>
        <w:divId w:val="1754277113"/>
        <w:rPr>
          <w:sz w:val="16"/>
        </w:rPr>
      </w:pPr>
      <w:r w:rsidRPr="00A417CA">
        <w:rPr>
          <w:rStyle w:val="line-number1"/>
          <w:sz w:val="16"/>
        </w:rPr>
        <w:t>52</w:t>
      </w:r>
      <w:r w:rsidRPr="00A417CA">
        <w:rPr>
          <w:sz w:val="16"/>
        </w:rPr>
        <w:t xml:space="preserve">             info(</w:t>
      </w:r>
      <w:r w:rsidRPr="00A417CA">
        <w:rPr>
          <w:rStyle w:val="character1"/>
          <w:sz w:val="16"/>
        </w:rPr>
        <w:t>"Ingen forslag er uploadet."</w:t>
      </w:r>
      <w:r w:rsidRPr="00A417CA">
        <w:rPr>
          <w:sz w:val="16"/>
        </w:rPr>
        <w:t>);</w:t>
      </w:r>
    </w:p>
    <w:p w:rsidR="00A417CA" w:rsidRPr="00A417CA" w:rsidRDefault="00A417CA">
      <w:pPr>
        <w:pStyle w:val="HTMLPreformatted"/>
        <w:divId w:val="1754277113"/>
        <w:rPr>
          <w:sz w:val="16"/>
        </w:rPr>
      </w:pPr>
      <w:r w:rsidRPr="00A417CA">
        <w:rPr>
          <w:rStyle w:val="line-number1"/>
          <w:sz w:val="16"/>
        </w:rPr>
        <w:t>53</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54</w:t>
      </w:r>
      <w:r w:rsidRPr="00A417CA">
        <w:rPr>
          <w:sz w:val="16"/>
        </w:rPr>
        <w:t xml:space="preserve">         PageableListView pageableListView =</w:t>
      </w:r>
    </w:p>
    <w:p w:rsidR="00A417CA" w:rsidRPr="00A417CA" w:rsidRDefault="00A417CA">
      <w:pPr>
        <w:pStyle w:val="HTMLPreformatted"/>
        <w:divId w:val="1754277113"/>
        <w:rPr>
          <w:sz w:val="16"/>
        </w:rPr>
      </w:pPr>
      <w:r w:rsidRPr="00A417CA">
        <w:rPr>
          <w:rStyle w:val="line-number1"/>
          <w:sz w:val="16"/>
        </w:rPr>
        <w:t>55</w:t>
      </w:r>
      <w:r w:rsidRPr="00A417CA">
        <w:rPr>
          <w:sz w:val="16"/>
        </w:rPr>
        <w:t xml:space="preserve">                 </w:t>
      </w:r>
      <w:r w:rsidRPr="00A417CA">
        <w:rPr>
          <w:rStyle w:val="keyword-directive1"/>
          <w:sz w:val="16"/>
        </w:rPr>
        <w:t>new</w:t>
      </w:r>
      <w:r w:rsidRPr="00A417CA">
        <w:rPr>
          <w:sz w:val="16"/>
        </w:rPr>
        <w:t xml:space="preserve"> PageableListView(</w:t>
      </w:r>
      <w:r w:rsidRPr="00A417CA">
        <w:rPr>
          <w:rStyle w:val="character1"/>
          <w:sz w:val="16"/>
        </w:rPr>
        <w:t>"pageable"</w:t>
      </w:r>
      <w:r w:rsidRPr="00A417CA">
        <w:rPr>
          <w:sz w:val="16"/>
        </w:rPr>
        <w:t>, videoFileList, 5) {</w:t>
      </w:r>
    </w:p>
    <w:p w:rsidR="00A417CA" w:rsidRPr="00A417CA" w:rsidRDefault="00A417CA">
      <w:pPr>
        <w:pStyle w:val="HTMLPreformatted"/>
        <w:divId w:val="1754277113"/>
        <w:rPr>
          <w:sz w:val="16"/>
        </w:rPr>
      </w:pPr>
      <w:r w:rsidRPr="00A417CA">
        <w:rPr>
          <w:rStyle w:val="line-number1"/>
          <w:sz w:val="16"/>
        </w:rPr>
        <w:t>56</w:t>
      </w:r>
      <w:r w:rsidRPr="00A417CA">
        <w:rPr>
          <w:sz w:val="16"/>
        </w:rPr>
        <w:t xml:space="preserve">             @Override</w:t>
      </w:r>
    </w:p>
    <w:p w:rsidR="00A417CA" w:rsidRPr="00A417CA" w:rsidRDefault="00A417CA">
      <w:pPr>
        <w:pStyle w:val="HTMLPreformatted"/>
        <w:divId w:val="1754277113"/>
        <w:rPr>
          <w:sz w:val="16"/>
        </w:rPr>
      </w:pPr>
      <w:r w:rsidRPr="00A417CA">
        <w:rPr>
          <w:rStyle w:val="line-number1"/>
          <w:sz w:val="16"/>
        </w:rPr>
        <w:t>57</w:t>
      </w:r>
      <w:r w:rsidRPr="00A417CA">
        <w:rPr>
          <w:sz w:val="16"/>
        </w:rPr>
        <w:t xml:space="preserve">             </w:t>
      </w:r>
      <w:r w:rsidRPr="00A417CA">
        <w:rPr>
          <w:rStyle w:val="keyword-directive1"/>
          <w:sz w:val="16"/>
        </w:rPr>
        <w:t>protected</w:t>
      </w:r>
      <w:r w:rsidRPr="00A417CA">
        <w:rPr>
          <w:sz w:val="16"/>
        </w:rPr>
        <w:t xml:space="preserve"> </w:t>
      </w:r>
      <w:r w:rsidRPr="00A417CA">
        <w:rPr>
          <w:rStyle w:val="keyword-directive1"/>
          <w:sz w:val="16"/>
        </w:rPr>
        <w:t>void</w:t>
      </w:r>
      <w:r w:rsidRPr="00A417CA">
        <w:rPr>
          <w:sz w:val="16"/>
        </w:rPr>
        <w:t xml:space="preserve"> populateItem(</w:t>
      </w:r>
      <w:r w:rsidRPr="00A417CA">
        <w:rPr>
          <w:rStyle w:val="keyword-directive1"/>
          <w:sz w:val="16"/>
        </w:rPr>
        <w:t>final</w:t>
      </w:r>
      <w:r w:rsidRPr="00A417CA">
        <w:rPr>
          <w:sz w:val="16"/>
        </w:rPr>
        <w:t xml:space="preserve"> ListItem item) {</w:t>
      </w:r>
    </w:p>
    <w:p w:rsidR="00A417CA" w:rsidRPr="00A417CA" w:rsidRDefault="00A417CA">
      <w:pPr>
        <w:pStyle w:val="HTMLPreformatted"/>
        <w:divId w:val="1754277113"/>
        <w:rPr>
          <w:sz w:val="16"/>
        </w:rPr>
      </w:pPr>
      <w:r w:rsidRPr="00A417CA">
        <w:rPr>
          <w:rStyle w:val="line-number1"/>
          <w:sz w:val="16"/>
        </w:rPr>
        <w:t>58</w:t>
      </w:r>
      <w:r w:rsidRPr="00A417CA">
        <w:rPr>
          <w:sz w:val="16"/>
        </w:rPr>
        <w:t xml:space="preserve">                 </w:t>
      </w:r>
      <w:r w:rsidRPr="00A417CA">
        <w:rPr>
          <w:rStyle w:val="keyword-directive1"/>
          <w:sz w:val="16"/>
        </w:rPr>
        <w:t>final</w:t>
      </w:r>
      <w:r w:rsidRPr="00A417CA">
        <w:rPr>
          <w:sz w:val="16"/>
        </w:rPr>
        <w:t xml:space="preserve"> VideoFile videoFile = (VideoFile)item.getModelObject();</w:t>
      </w:r>
    </w:p>
    <w:p w:rsidR="00A417CA" w:rsidRPr="00A417CA" w:rsidRDefault="00A417CA">
      <w:pPr>
        <w:pStyle w:val="HTMLPreformatted"/>
        <w:divId w:val="1754277113"/>
        <w:rPr>
          <w:sz w:val="16"/>
        </w:rPr>
      </w:pPr>
      <w:r w:rsidRPr="00A417CA">
        <w:rPr>
          <w:rStyle w:val="line-number1"/>
          <w:sz w:val="16"/>
        </w:rPr>
        <w:t>59</w:t>
      </w:r>
      <w:r w:rsidRPr="00A417CA">
        <w:rPr>
          <w:sz w:val="16"/>
        </w:rPr>
        <w:t xml:space="preserve">                 item.add(</w:t>
      </w:r>
      <w:r w:rsidRPr="00A417CA">
        <w:rPr>
          <w:rStyle w:val="keyword-directive1"/>
          <w:sz w:val="16"/>
        </w:rPr>
        <w:t>new</w:t>
      </w:r>
      <w:r w:rsidRPr="00A417CA">
        <w:rPr>
          <w:sz w:val="16"/>
        </w:rPr>
        <w:t xml:space="preserve"> Label(</w:t>
      </w:r>
      <w:r w:rsidRPr="00A417CA">
        <w:rPr>
          <w:rStyle w:val="character1"/>
          <w:sz w:val="16"/>
        </w:rPr>
        <w:t>"byUser"</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60</w:t>
      </w:r>
      <w:r w:rsidRPr="00A417CA">
        <w:rPr>
          <w:sz w:val="16"/>
        </w:rPr>
        <w:t xml:space="preserve">                         videoFile.getUploadedBy().getFullname()));</w:t>
      </w:r>
    </w:p>
    <w:p w:rsidR="00A417CA" w:rsidRPr="00A417CA" w:rsidRDefault="00A417CA">
      <w:pPr>
        <w:pStyle w:val="HTMLPreformatted"/>
        <w:divId w:val="1754277113"/>
        <w:rPr>
          <w:sz w:val="16"/>
        </w:rPr>
      </w:pPr>
      <w:r w:rsidRPr="00A417CA">
        <w:rPr>
          <w:rStyle w:val="line-number1"/>
          <w:sz w:val="16"/>
        </w:rPr>
        <w:t>61</w:t>
      </w:r>
      <w:r w:rsidRPr="00A417CA">
        <w:rPr>
          <w:sz w:val="16"/>
        </w:rPr>
        <w:t xml:space="preserve">                 item.add(</w:t>
      </w:r>
      <w:r w:rsidRPr="00A417CA">
        <w:rPr>
          <w:rStyle w:val="keyword-directive1"/>
          <w:sz w:val="16"/>
        </w:rPr>
        <w:t>new</w:t>
      </w:r>
      <w:r w:rsidRPr="00A417CA">
        <w:rPr>
          <w:sz w:val="16"/>
        </w:rPr>
        <w:t xml:space="preserve"> Label(</w:t>
      </w:r>
      <w:r w:rsidRPr="00A417CA">
        <w:rPr>
          <w:rStyle w:val="character1"/>
          <w:sz w:val="16"/>
        </w:rPr>
        <w:t>"dateTime"</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62</w:t>
      </w:r>
      <w:r w:rsidRPr="00A417CA">
        <w:rPr>
          <w:sz w:val="16"/>
        </w:rPr>
        <w:t xml:space="preserve">                         standardDateTimeFormat.format(videoFile.getUploadedDateTime())));</w:t>
      </w:r>
    </w:p>
    <w:p w:rsidR="00A417CA" w:rsidRPr="00A417CA" w:rsidRDefault="00A417CA">
      <w:pPr>
        <w:pStyle w:val="HTMLPreformatted"/>
        <w:divId w:val="1754277113"/>
        <w:rPr>
          <w:sz w:val="16"/>
        </w:rPr>
      </w:pPr>
      <w:r w:rsidRPr="00A417CA">
        <w:rPr>
          <w:rStyle w:val="line-number1"/>
          <w:sz w:val="16"/>
        </w:rPr>
        <w:t>63</w:t>
      </w:r>
      <w:r w:rsidRPr="00A417CA">
        <w:rPr>
          <w:sz w:val="16"/>
        </w:rPr>
        <w:t xml:space="preserve">                 Link videoLink = </w:t>
      </w:r>
      <w:r w:rsidRPr="00A417CA">
        <w:rPr>
          <w:rStyle w:val="keyword-directive1"/>
          <w:sz w:val="16"/>
        </w:rPr>
        <w:t>new</w:t>
      </w:r>
      <w:r w:rsidRPr="00A417CA">
        <w:rPr>
          <w:sz w:val="16"/>
        </w:rPr>
        <w:t xml:space="preserve"> Link(</w:t>
      </w:r>
      <w:r w:rsidRPr="00A417CA">
        <w:rPr>
          <w:rStyle w:val="character1"/>
          <w:sz w:val="16"/>
        </w:rPr>
        <w:t>"videoLink"</w:t>
      </w:r>
      <w:r w:rsidRPr="00A417CA">
        <w:rPr>
          <w:sz w:val="16"/>
        </w:rPr>
        <w:t>) {</w:t>
      </w:r>
    </w:p>
    <w:p w:rsidR="00A417CA" w:rsidRPr="00A417CA" w:rsidRDefault="00A417CA">
      <w:pPr>
        <w:pStyle w:val="HTMLPreformatted"/>
        <w:divId w:val="1754277113"/>
        <w:rPr>
          <w:sz w:val="16"/>
        </w:rPr>
      </w:pPr>
      <w:r w:rsidRPr="00A417CA">
        <w:rPr>
          <w:rStyle w:val="line-number1"/>
          <w:sz w:val="16"/>
        </w:rPr>
        <w:t>64</w:t>
      </w:r>
      <w:r w:rsidRPr="00A417CA">
        <w:rPr>
          <w:sz w:val="16"/>
        </w:rPr>
        <w:t xml:space="preserve">                     @Override</w:t>
      </w:r>
    </w:p>
    <w:p w:rsidR="00A417CA" w:rsidRPr="00A417CA" w:rsidRDefault="00A417CA">
      <w:pPr>
        <w:pStyle w:val="HTMLPreformatted"/>
        <w:divId w:val="1754277113"/>
        <w:rPr>
          <w:sz w:val="16"/>
        </w:rPr>
      </w:pPr>
      <w:r w:rsidRPr="00A417CA">
        <w:rPr>
          <w:rStyle w:val="line-number1"/>
          <w:sz w:val="16"/>
        </w:rPr>
        <w:t>65</w:t>
      </w:r>
      <w:r w:rsidRPr="00A417CA">
        <w:rPr>
          <w:sz w:val="16"/>
        </w:rPr>
        <w:t xml:space="preserve">                     </w:t>
      </w:r>
      <w:r w:rsidRPr="00A417CA">
        <w:rPr>
          <w:rStyle w:val="keyword-directive1"/>
          <w:sz w:val="16"/>
        </w:rPr>
        <w:t>public</w:t>
      </w:r>
      <w:r w:rsidRPr="00A417CA">
        <w:rPr>
          <w:sz w:val="16"/>
        </w:rPr>
        <w:t xml:space="preserve"> </w:t>
      </w:r>
      <w:r w:rsidRPr="00A417CA">
        <w:rPr>
          <w:rStyle w:val="keyword-directive1"/>
          <w:sz w:val="16"/>
        </w:rPr>
        <w:t>void</w:t>
      </w:r>
      <w:r w:rsidRPr="00A417CA">
        <w:rPr>
          <w:sz w:val="16"/>
        </w:rPr>
        <w:t xml:space="preserve"> onClick() {</w:t>
      </w:r>
    </w:p>
    <w:p w:rsidR="00A417CA" w:rsidRPr="00A417CA" w:rsidRDefault="00A417CA">
      <w:pPr>
        <w:pStyle w:val="HTMLPreformatted"/>
        <w:divId w:val="1754277113"/>
        <w:rPr>
          <w:sz w:val="16"/>
        </w:rPr>
      </w:pPr>
      <w:r w:rsidRPr="00A417CA">
        <w:rPr>
          <w:rStyle w:val="line-number1"/>
          <w:sz w:val="16"/>
        </w:rPr>
        <w:t>66</w:t>
      </w:r>
      <w:r w:rsidRPr="00A417CA">
        <w:rPr>
          <w:sz w:val="16"/>
        </w:rPr>
        <w:t xml:space="preserve">                         Page page = </w:t>
      </w:r>
      <w:r w:rsidRPr="00A417CA">
        <w:rPr>
          <w:rStyle w:val="keyword-directive1"/>
          <w:sz w:val="16"/>
        </w:rPr>
        <w:t>new</w:t>
      </w:r>
      <w:r w:rsidRPr="00A417CA">
        <w:rPr>
          <w:sz w:val="16"/>
        </w:rPr>
        <w:t xml:space="preserve"> SelectedVideo(word, videoFile);</w:t>
      </w:r>
    </w:p>
    <w:p w:rsidR="00A417CA" w:rsidRPr="00A417CA" w:rsidRDefault="00A417CA">
      <w:pPr>
        <w:pStyle w:val="HTMLPreformatted"/>
        <w:divId w:val="1754277113"/>
        <w:rPr>
          <w:sz w:val="16"/>
        </w:rPr>
      </w:pPr>
      <w:r w:rsidRPr="00A417CA">
        <w:rPr>
          <w:rStyle w:val="line-number1"/>
          <w:sz w:val="16"/>
        </w:rPr>
        <w:t>67</w:t>
      </w:r>
      <w:r w:rsidRPr="00A417CA">
        <w:rPr>
          <w:sz w:val="16"/>
        </w:rPr>
        <w:t xml:space="preserve">                         setResponsePage(page);</w:t>
      </w:r>
    </w:p>
    <w:p w:rsidR="00A417CA" w:rsidRPr="00A417CA" w:rsidRDefault="00A417CA">
      <w:pPr>
        <w:pStyle w:val="HTMLPreformatted"/>
        <w:divId w:val="1754277113"/>
        <w:rPr>
          <w:sz w:val="16"/>
        </w:rPr>
      </w:pPr>
      <w:r w:rsidRPr="00A417CA">
        <w:rPr>
          <w:rStyle w:val="line-number1"/>
          <w:sz w:val="16"/>
        </w:rPr>
        <w:t>68</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69</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70</w:t>
      </w:r>
      <w:r w:rsidRPr="00A417CA">
        <w:rPr>
          <w:sz w:val="16"/>
        </w:rPr>
        <w:t xml:space="preserve">                 item.add(videoLink);</w:t>
      </w:r>
    </w:p>
    <w:p w:rsidR="00A417CA" w:rsidRPr="00A417CA" w:rsidRDefault="00A417CA">
      <w:pPr>
        <w:pStyle w:val="HTMLPreformatted"/>
        <w:divId w:val="1754277113"/>
        <w:rPr>
          <w:sz w:val="16"/>
        </w:rPr>
      </w:pPr>
      <w:r w:rsidRPr="00A417CA">
        <w:rPr>
          <w:rStyle w:val="line-number1"/>
          <w:sz w:val="16"/>
        </w:rPr>
        <w:t>71</w:t>
      </w:r>
      <w:r w:rsidRPr="00A417CA">
        <w:rPr>
          <w:sz w:val="16"/>
        </w:rPr>
        <w:t xml:space="preserve">                 item.add(</w:t>
      </w:r>
      <w:r w:rsidRPr="00A417CA">
        <w:rPr>
          <w:rStyle w:val="keyword-directive1"/>
          <w:sz w:val="16"/>
        </w:rPr>
        <w:t>new</w:t>
      </w:r>
      <w:r w:rsidRPr="00A417CA">
        <w:rPr>
          <w:sz w:val="16"/>
        </w:rPr>
        <w:t xml:space="preserve"> AttributeModifier(</w:t>
      </w:r>
      <w:r w:rsidRPr="00A417CA">
        <w:rPr>
          <w:rStyle w:val="character1"/>
          <w:sz w:val="16"/>
        </w:rPr>
        <w:t>"class"</w:t>
      </w:r>
      <w:r w:rsidRPr="00A417CA">
        <w:rPr>
          <w:sz w:val="16"/>
        </w:rPr>
        <w:t>,</w:t>
      </w:r>
    </w:p>
    <w:p w:rsidR="00A417CA" w:rsidRPr="00A417CA" w:rsidRDefault="00A417CA">
      <w:pPr>
        <w:pStyle w:val="HTMLPreformatted"/>
        <w:divId w:val="1754277113"/>
        <w:rPr>
          <w:sz w:val="16"/>
        </w:rPr>
      </w:pPr>
      <w:r w:rsidRPr="00A417CA">
        <w:rPr>
          <w:rStyle w:val="line-number1"/>
          <w:sz w:val="16"/>
        </w:rPr>
        <w:t>72</w:t>
      </w:r>
      <w:r w:rsidRPr="00A417CA">
        <w:rPr>
          <w:sz w:val="16"/>
        </w:rPr>
        <w:t xml:space="preserve">                     </w:t>
      </w:r>
      <w:r w:rsidRPr="00A417CA">
        <w:rPr>
          <w:rStyle w:val="keyword-directive1"/>
          <w:sz w:val="16"/>
        </w:rPr>
        <w:t>true</w:t>
      </w:r>
      <w:r w:rsidRPr="00A417CA">
        <w:rPr>
          <w:sz w:val="16"/>
        </w:rPr>
        <w:t xml:space="preserve">, </w:t>
      </w:r>
      <w:r w:rsidRPr="00A417CA">
        <w:rPr>
          <w:rStyle w:val="keyword-directive1"/>
          <w:sz w:val="16"/>
        </w:rPr>
        <w:t>new</w:t>
      </w:r>
      <w:r w:rsidRPr="00A417CA">
        <w:rPr>
          <w:sz w:val="16"/>
        </w:rPr>
        <w:t xml:space="preserve"> AbstractReadOnlyModel&lt;String&gt;() {</w:t>
      </w:r>
    </w:p>
    <w:p w:rsidR="00A417CA" w:rsidRPr="00A417CA" w:rsidRDefault="00A417CA">
      <w:pPr>
        <w:pStyle w:val="HTMLPreformatted"/>
        <w:divId w:val="1754277113"/>
        <w:rPr>
          <w:sz w:val="16"/>
        </w:rPr>
      </w:pPr>
      <w:r w:rsidRPr="00A417CA">
        <w:rPr>
          <w:rStyle w:val="line-number1"/>
          <w:sz w:val="16"/>
        </w:rPr>
        <w:t>73</w:t>
      </w:r>
      <w:r w:rsidRPr="00A417CA">
        <w:rPr>
          <w:sz w:val="16"/>
        </w:rPr>
        <w:t xml:space="preserve">                     @Override</w:t>
      </w:r>
    </w:p>
    <w:p w:rsidR="00A417CA" w:rsidRPr="00A417CA" w:rsidRDefault="00A417CA">
      <w:pPr>
        <w:pStyle w:val="HTMLPreformatted"/>
        <w:divId w:val="1754277113"/>
        <w:rPr>
          <w:sz w:val="16"/>
        </w:rPr>
      </w:pPr>
      <w:r w:rsidRPr="00A417CA">
        <w:rPr>
          <w:rStyle w:val="line-number1"/>
          <w:sz w:val="16"/>
        </w:rPr>
        <w:t>74</w:t>
      </w:r>
      <w:r w:rsidRPr="00A417CA">
        <w:rPr>
          <w:sz w:val="16"/>
        </w:rPr>
        <w:t xml:space="preserve">                     </w:t>
      </w:r>
      <w:r w:rsidRPr="00A417CA">
        <w:rPr>
          <w:rStyle w:val="keyword-directive1"/>
          <w:sz w:val="16"/>
        </w:rPr>
        <w:t>public</w:t>
      </w:r>
      <w:r w:rsidRPr="00A417CA">
        <w:rPr>
          <w:sz w:val="16"/>
        </w:rPr>
        <w:t xml:space="preserve"> String getObject()</w:t>
      </w:r>
    </w:p>
    <w:p w:rsidR="00A417CA" w:rsidRPr="00A417CA" w:rsidRDefault="00A417CA">
      <w:pPr>
        <w:pStyle w:val="HTMLPreformatted"/>
        <w:divId w:val="1754277113"/>
        <w:rPr>
          <w:sz w:val="16"/>
        </w:rPr>
      </w:pPr>
      <w:r w:rsidRPr="00A417CA">
        <w:rPr>
          <w:rStyle w:val="line-number1"/>
          <w:sz w:val="16"/>
        </w:rPr>
        <w:t>75</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76</w:t>
      </w:r>
      <w:r w:rsidRPr="00A417CA">
        <w:rPr>
          <w:sz w:val="16"/>
        </w:rPr>
        <w:t xml:space="preserve">                         </w:t>
      </w:r>
      <w:r w:rsidRPr="00A417CA">
        <w:rPr>
          <w:rStyle w:val="keyword-directive1"/>
          <w:sz w:val="16"/>
        </w:rPr>
        <w:t>return</w:t>
      </w:r>
      <w:r w:rsidRPr="00A417CA">
        <w:rPr>
          <w:sz w:val="16"/>
        </w:rPr>
        <w:t xml:space="preserve"> (item.getIndex() % 2 == 1) ? </w:t>
      </w:r>
      <w:r w:rsidRPr="00A417CA">
        <w:rPr>
          <w:rStyle w:val="character1"/>
          <w:sz w:val="16"/>
        </w:rPr>
        <w:t>"even"</w:t>
      </w:r>
      <w:r w:rsidRPr="00A417CA">
        <w:rPr>
          <w:sz w:val="16"/>
        </w:rPr>
        <w:t xml:space="preserve"> : </w:t>
      </w:r>
      <w:r w:rsidRPr="00A417CA">
        <w:rPr>
          <w:rStyle w:val="character1"/>
          <w:sz w:val="16"/>
        </w:rPr>
        <w:t>"odd"</w:t>
      </w:r>
      <w:r w:rsidRPr="00A417CA">
        <w:rPr>
          <w:sz w:val="16"/>
        </w:rPr>
        <w:t>;</w:t>
      </w:r>
    </w:p>
    <w:p w:rsidR="00A417CA" w:rsidRPr="00A417CA" w:rsidRDefault="00A417CA">
      <w:pPr>
        <w:pStyle w:val="HTMLPreformatted"/>
        <w:divId w:val="1754277113"/>
        <w:rPr>
          <w:sz w:val="16"/>
        </w:rPr>
      </w:pPr>
      <w:r w:rsidRPr="00A417CA">
        <w:rPr>
          <w:rStyle w:val="line-number1"/>
          <w:sz w:val="16"/>
        </w:rPr>
        <w:t>77</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78</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79</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80</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81</w:t>
      </w:r>
      <w:r w:rsidRPr="00A417CA">
        <w:rPr>
          <w:sz w:val="16"/>
        </w:rPr>
        <w:t xml:space="preserve">         borderBodyContainer.add(pageableListView);</w:t>
      </w:r>
    </w:p>
    <w:p w:rsidR="00A417CA" w:rsidRPr="00A417CA" w:rsidRDefault="00A417CA">
      <w:pPr>
        <w:pStyle w:val="HTMLPreformatted"/>
        <w:divId w:val="1754277113"/>
        <w:rPr>
          <w:sz w:val="16"/>
        </w:rPr>
      </w:pPr>
      <w:r w:rsidRPr="00A417CA">
        <w:rPr>
          <w:rStyle w:val="line-number1"/>
          <w:sz w:val="16"/>
        </w:rPr>
        <w:t>82</w:t>
      </w:r>
      <w:r w:rsidRPr="00A417CA">
        <w:rPr>
          <w:sz w:val="16"/>
        </w:rPr>
        <w:t xml:space="preserve">         borderBodyContainer.add(</w:t>
      </w:r>
      <w:r w:rsidRPr="00A417CA">
        <w:rPr>
          <w:rStyle w:val="keyword-directive1"/>
          <w:sz w:val="16"/>
        </w:rPr>
        <w:t>new</w:t>
      </w:r>
      <w:r w:rsidRPr="00A417CA">
        <w:rPr>
          <w:sz w:val="16"/>
        </w:rPr>
        <w:t xml:space="preserve"> PagingNavigator(</w:t>
      </w:r>
      <w:r w:rsidRPr="00A417CA">
        <w:rPr>
          <w:rStyle w:val="character1"/>
          <w:sz w:val="16"/>
        </w:rPr>
        <w:t>"navigator"</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83</w:t>
      </w:r>
      <w:r w:rsidRPr="00A417CA">
        <w:rPr>
          <w:sz w:val="16"/>
        </w:rPr>
        <w:t xml:space="preserve">                 pageableListView));</w:t>
      </w:r>
    </w:p>
    <w:p w:rsidR="00A417CA" w:rsidRPr="00A417CA" w:rsidRDefault="00A417CA">
      <w:pPr>
        <w:pStyle w:val="HTMLPreformatted"/>
        <w:divId w:val="1754277113"/>
        <w:rPr>
          <w:sz w:val="16"/>
        </w:rPr>
      </w:pPr>
      <w:r w:rsidRPr="00A417CA">
        <w:rPr>
          <w:rStyle w:val="line-number1"/>
          <w:sz w:val="16"/>
        </w:rPr>
        <w:lastRenderedPageBreak/>
        <w:t>84</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85</w:t>
      </w:r>
      <w:r w:rsidRPr="00A417CA">
        <w:rPr>
          <w:sz w:val="16"/>
        </w:rPr>
        <w:t xml:space="preserve"> }</w:t>
      </w:r>
    </w:p>
    <w:p w:rsidR="00A417CA" w:rsidRPr="00A417CA" w:rsidRDefault="00A417CA">
      <w:pPr>
        <w:pStyle w:val="HTMLPreformatted"/>
        <w:divId w:val="1754277113"/>
        <w:rPr>
          <w:sz w:val="16"/>
        </w:rPr>
      </w:pPr>
      <w:r w:rsidRPr="00A417CA">
        <w:rPr>
          <w:sz w:val="16"/>
        </w:rPr>
        <w:t xml:space="preserve"> </w:t>
      </w:r>
    </w:p>
    <w:p w:rsidR="00C4779C" w:rsidRDefault="00A417CA">
      <w:pPr>
        <w:rPr>
          <w:noProof/>
          <w:lang w:eastAsia="da-DK" w:bidi="ar-SA"/>
        </w:rPr>
      </w:pPr>
      <w:r w:rsidRPr="00A417CA">
        <w:rPr>
          <w:noProof/>
          <w:sz w:val="16"/>
          <w:lang w:eastAsia="da-DK" w:bidi="ar-SA"/>
        </w:rPr>
        <w:fldChar w:fldCharType="end"/>
      </w:r>
      <w:r w:rsidR="00C4779C">
        <w:rPr>
          <w:noProof/>
          <w:lang w:eastAsia="da-DK" w:bidi="ar-SA"/>
        </w:rPr>
        <w:br w:type="page"/>
      </w:r>
    </w:p>
    <w:p w:rsidR="00C4779C" w:rsidRDefault="00C4779C" w:rsidP="00C4779C">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util</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AC7F14">
        <w:rPr>
          <w:noProof/>
          <w:lang w:eastAsia="da-DK" w:bidi="ar-SA"/>
        </w:rPr>
        <w:t>ConvertVideo</w:t>
      </w:r>
      <w:r w:rsidRPr="003060D7">
        <w:rPr>
          <w:noProof/>
          <w:lang w:eastAsia="da-DK" w:bidi="ar-SA"/>
        </w:rPr>
        <w:t>.java</w:t>
      </w:r>
    </w:p>
    <w:p w:rsidR="00AC7F14" w:rsidRPr="00AC7F14" w:rsidRDefault="008026DD" w:rsidP="00AC7F14">
      <w:pPr>
        <w:rPr>
          <w:sz w:val="16"/>
        </w:rPr>
      </w:pPr>
      <w:r w:rsidRPr="00AC7F14">
        <w:rPr>
          <w:noProof/>
          <w:sz w:val="16"/>
          <w:lang w:eastAsia="da-DK" w:bidi="ar-SA"/>
        </w:rPr>
        <w:fldChar w:fldCharType="begin"/>
      </w:r>
      <w:r w:rsidR="00AC7F14" w:rsidRPr="00AC7F14">
        <w:rPr>
          <w:noProof/>
          <w:sz w:val="16"/>
          <w:lang w:eastAsia="da-DK" w:bidi="ar-SA"/>
        </w:rPr>
        <w:instrText xml:space="preserve"> INCLUDETEXT "C:\\GoogleCode\\user-driven-sign-language-dictionary\\Analysis and design\\CodeInHtml\\ConvertVideo.html" \c HTML </w:instrText>
      </w:r>
      <w:r w:rsidR="00AC7F14">
        <w:rPr>
          <w:noProof/>
          <w:sz w:val="16"/>
          <w:lang w:eastAsia="da-DK" w:bidi="ar-SA"/>
        </w:rPr>
        <w:instrText xml:space="preserve"> \* MERGEFORMAT </w:instrText>
      </w:r>
      <w:r w:rsidRPr="00AC7F14">
        <w:rPr>
          <w:noProof/>
          <w:sz w:val="16"/>
          <w:lang w:eastAsia="da-DK" w:bidi="ar-SA"/>
        </w:rPr>
        <w:fldChar w:fldCharType="separate"/>
      </w:r>
    </w:p>
    <w:p w:rsidR="00AC7F14" w:rsidRPr="00AC7F14" w:rsidRDefault="00AC7F14">
      <w:pPr>
        <w:pStyle w:val="HTMLPreformatted"/>
        <w:divId w:val="1902131777"/>
        <w:rPr>
          <w:sz w:val="16"/>
        </w:rPr>
      </w:pPr>
      <w:r w:rsidRPr="00AC7F14">
        <w:rPr>
          <w:rStyle w:val="line-number1"/>
          <w:sz w:val="16"/>
        </w:rPr>
        <w:t xml:space="preserve">  1</w:t>
      </w:r>
      <w:r w:rsidRPr="00AC7F14">
        <w:rPr>
          <w:sz w:val="16"/>
        </w:rPr>
        <w:t xml:space="preserve"> </w:t>
      </w:r>
      <w:r w:rsidRPr="00AC7F14">
        <w:rPr>
          <w:rStyle w:val="keyword-directive1"/>
          <w:sz w:val="16"/>
        </w:rPr>
        <w:t>package</w:t>
      </w:r>
      <w:r w:rsidRPr="00AC7F14">
        <w:rPr>
          <w:sz w:val="16"/>
        </w:rPr>
        <w:t xml:space="preserve"> dk.jsh.itdiplom.userdrivensignlanguagedictionary.util;</w:t>
      </w:r>
    </w:p>
    <w:p w:rsidR="00AC7F14" w:rsidRPr="00AC7F14" w:rsidRDefault="00AC7F14">
      <w:pPr>
        <w:pStyle w:val="HTMLPreformatted"/>
        <w:divId w:val="1902131777"/>
        <w:rPr>
          <w:sz w:val="16"/>
        </w:rPr>
      </w:pPr>
      <w:r w:rsidRPr="00AC7F14">
        <w:rPr>
          <w:rStyle w:val="line-number1"/>
          <w:sz w:val="16"/>
        </w:rPr>
        <w:t xml:space="preserve">  2</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3</w:t>
      </w:r>
      <w:r w:rsidRPr="00AC7F14">
        <w:rPr>
          <w:sz w:val="16"/>
        </w:rPr>
        <w:t xml:space="preserve"> </w:t>
      </w:r>
      <w:r w:rsidRPr="00AC7F14">
        <w:rPr>
          <w:rStyle w:val="keyword-directive1"/>
          <w:sz w:val="16"/>
        </w:rPr>
        <w:t>import</w:t>
      </w:r>
      <w:r w:rsidRPr="00AC7F14">
        <w:rPr>
          <w:sz w:val="16"/>
        </w:rPr>
        <w:t xml:space="preserve"> java.io.BufferedReader;</w:t>
      </w:r>
    </w:p>
    <w:p w:rsidR="00AC7F14" w:rsidRPr="00AC7F14" w:rsidRDefault="00AC7F14">
      <w:pPr>
        <w:pStyle w:val="HTMLPreformatted"/>
        <w:divId w:val="1902131777"/>
        <w:rPr>
          <w:sz w:val="16"/>
        </w:rPr>
      </w:pPr>
      <w:r w:rsidRPr="00AC7F14">
        <w:rPr>
          <w:rStyle w:val="line-number1"/>
          <w:sz w:val="16"/>
        </w:rPr>
        <w:t xml:space="preserve">  4</w:t>
      </w:r>
      <w:r w:rsidRPr="00AC7F14">
        <w:rPr>
          <w:sz w:val="16"/>
        </w:rPr>
        <w:t xml:space="preserve"> </w:t>
      </w:r>
      <w:r w:rsidRPr="00AC7F14">
        <w:rPr>
          <w:rStyle w:val="keyword-directive1"/>
          <w:sz w:val="16"/>
        </w:rPr>
        <w:t>import</w:t>
      </w:r>
      <w:r w:rsidRPr="00AC7F14">
        <w:rPr>
          <w:sz w:val="16"/>
        </w:rPr>
        <w:t xml:space="preserve"> java.io.IOException;</w:t>
      </w:r>
    </w:p>
    <w:p w:rsidR="00AC7F14" w:rsidRPr="00AC7F14" w:rsidRDefault="00AC7F14">
      <w:pPr>
        <w:pStyle w:val="HTMLPreformatted"/>
        <w:divId w:val="1902131777"/>
        <w:rPr>
          <w:sz w:val="16"/>
        </w:rPr>
      </w:pPr>
      <w:r w:rsidRPr="00AC7F14">
        <w:rPr>
          <w:rStyle w:val="line-number1"/>
          <w:sz w:val="16"/>
        </w:rPr>
        <w:t xml:space="preserve">  5</w:t>
      </w:r>
      <w:r w:rsidRPr="00AC7F14">
        <w:rPr>
          <w:sz w:val="16"/>
        </w:rPr>
        <w:t xml:space="preserve"> </w:t>
      </w:r>
      <w:r w:rsidRPr="00AC7F14">
        <w:rPr>
          <w:rStyle w:val="keyword-directive1"/>
          <w:sz w:val="16"/>
        </w:rPr>
        <w:t>import</w:t>
      </w:r>
      <w:r w:rsidRPr="00AC7F14">
        <w:rPr>
          <w:sz w:val="16"/>
        </w:rPr>
        <w:t xml:space="preserve"> java.io.InputStream;</w:t>
      </w:r>
    </w:p>
    <w:p w:rsidR="00AC7F14" w:rsidRPr="00AC7F14" w:rsidRDefault="00AC7F14">
      <w:pPr>
        <w:pStyle w:val="HTMLPreformatted"/>
        <w:divId w:val="1902131777"/>
        <w:rPr>
          <w:sz w:val="16"/>
        </w:rPr>
      </w:pPr>
      <w:r w:rsidRPr="00AC7F14">
        <w:rPr>
          <w:rStyle w:val="line-number1"/>
          <w:sz w:val="16"/>
        </w:rPr>
        <w:t xml:space="preserve">  6</w:t>
      </w:r>
      <w:r w:rsidRPr="00AC7F14">
        <w:rPr>
          <w:sz w:val="16"/>
        </w:rPr>
        <w:t xml:space="preserve"> </w:t>
      </w:r>
      <w:r w:rsidRPr="00AC7F14">
        <w:rPr>
          <w:rStyle w:val="keyword-directive1"/>
          <w:sz w:val="16"/>
        </w:rPr>
        <w:t>import</w:t>
      </w:r>
      <w:r w:rsidRPr="00AC7F14">
        <w:rPr>
          <w:sz w:val="16"/>
        </w:rPr>
        <w:t xml:space="preserve"> java.io.InputStreamReader;</w:t>
      </w:r>
    </w:p>
    <w:p w:rsidR="00AC7F14" w:rsidRPr="00AC7F14" w:rsidRDefault="00AC7F14">
      <w:pPr>
        <w:pStyle w:val="HTMLPreformatted"/>
        <w:divId w:val="1902131777"/>
        <w:rPr>
          <w:sz w:val="16"/>
        </w:rPr>
      </w:pPr>
      <w:r w:rsidRPr="00AC7F14">
        <w:rPr>
          <w:rStyle w:val="line-number1"/>
          <w:sz w:val="16"/>
        </w:rPr>
        <w:t xml:space="preserve">  7</w:t>
      </w:r>
      <w:r w:rsidRPr="00AC7F14">
        <w:rPr>
          <w:sz w:val="16"/>
        </w:rPr>
        <w:t xml:space="preserve"> </w:t>
      </w:r>
      <w:r w:rsidRPr="00AC7F14">
        <w:rPr>
          <w:rStyle w:val="keyword-directive1"/>
          <w:sz w:val="16"/>
        </w:rPr>
        <w:t>import</w:t>
      </w:r>
      <w:r w:rsidRPr="00AC7F14">
        <w:rPr>
          <w:sz w:val="16"/>
        </w:rPr>
        <w:t xml:space="preserve"> java.util.Date;</w:t>
      </w:r>
    </w:p>
    <w:p w:rsidR="00AC7F14" w:rsidRPr="00AC7F14" w:rsidRDefault="00AC7F14">
      <w:pPr>
        <w:pStyle w:val="HTMLPreformatted"/>
        <w:divId w:val="1902131777"/>
        <w:rPr>
          <w:sz w:val="16"/>
        </w:rPr>
      </w:pPr>
      <w:r w:rsidRPr="00AC7F14">
        <w:rPr>
          <w:rStyle w:val="line-number1"/>
          <w:sz w:val="16"/>
        </w:rPr>
        <w:t xml:space="preserve">  8</w:t>
      </w:r>
      <w:r w:rsidRPr="00AC7F14">
        <w:rPr>
          <w:sz w:val="16"/>
        </w:rPr>
        <w:t xml:space="preserve"> </w:t>
      </w:r>
      <w:r w:rsidRPr="00AC7F14">
        <w:rPr>
          <w:rStyle w:val="keyword-directive1"/>
          <w:sz w:val="16"/>
        </w:rPr>
        <w:t>import</w:t>
      </w:r>
      <w:r w:rsidRPr="00AC7F14">
        <w:rPr>
          <w:sz w:val="16"/>
        </w:rPr>
        <w:t xml:space="preserve"> java.util.logging.Level;</w:t>
      </w:r>
    </w:p>
    <w:p w:rsidR="00AC7F14" w:rsidRPr="00AC7F14" w:rsidRDefault="00AC7F14">
      <w:pPr>
        <w:pStyle w:val="HTMLPreformatted"/>
        <w:divId w:val="1902131777"/>
        <w:rPr>
          <w:sz w:val="16"/>
        </w:rPr>
      </w:pPr>
      <w:r w:rsidRPr="00AC7F14">
        <w:rPr>
          <w:rStyle w:val="line-number1"/>
          <w:sz w:val="16"/>
        </w:rPr>
        <w:t xml:space="preserve">  9</w:t>
      </w:r>
      <w:r w:rsidRPr="00AC7F14">
        <w:rPr>
          <w:sz w:val="16"/>
        </w:rPr>
        <w:t xml:space="preserve"> </w:t>
      </w:r>
      <w:r w:rsidRPr="00AC7F14">
        <w:rPr>
          <w:rStyle w:val="keyword-directive1"/>
          <w:sz w:val="16"/>
        </w:rPr>
        <w:t>import</w:t>
      </w:r>
      <w:r w:rsidRPr="00AC7F14">
        <w:rPr>
          <w:sz w:val="16"/>
        </w:rPr>
        <w:t xml:space="preserve"> java.util.logging.Logger;</w:t>
      </w:r>
    </w:p>
    <w:p w:rsidR="00AC7F14" w:rsidRPr="00AC7F14" w:rsidRDefault="00AC7F14">
      <w:pPr>
        <w:pStyle w:val="HTMLPreformatted"/>
        <w:divId w:val="1902131777"/>
        <w:rPr>
          <w:sz w:val="16"/>
        </w:rPr>
      </w:pPr>
      <w:r w:rsidRPr="00AC7F14">
        <w:rPr>
          <w:rStyle w:val="line-number1"/>
          <w:sz w:val="16"/>
        </w:rPr>
        <w:t xml:space="preserve"> 10</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11</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12</w:t>
      </w:r>
      <w:r w:rsidRPr="00AC7F14">
        <w:rPr>
          <w:sz w:val="16"/>
        </w:rPr>
        <w:t xml:space="preserve"> </w:t>
      </w:r>
      <w:r w:rsidRPr="00AC7F14">
        <w:rPr>
          <w:rStyle w:val="comment1"/>
          <w:sz w:val="16"/>
        </w:rPr>
        <w:t xml:space="preserve"> * Convert</w:t>
      </w:r>
      <w:r w:rsidRPr="00AC7F14">
        <w:rPr>
          <w:sz w:val="16"/>
        </w:rPr>
        <w:t xml:space="preserve"> </w:t>
      </w:r>
      <w:r w:rsidRPr="00AC7F14">
        <w:rPr>
          <w:rStyle w:val="comment1"/>
          <w:sz w:val="16"/>
        </w:rPr>
        <w:t>video</w:t>
      </w:r>
      <w:r w:rsidRPr="00AC7F14">
        <w:rPr>
          <w:sz w:val="16"/>
        </w:rPr>
        <w:t xml:space="preserve"> </w:t>
      </w:r>
      <w:r w:rsidRPr="00AC7F14">
        <w:rPr>
          <w:rStyle w:val="comment1"/>
          <w:sz w:val="16"/>
        </w:rPr>
        <w:t>files</w:t>
      </w:r>
      <w:r w:rsidRPr="00AC7F14">
        <w:rPr>
          <w:sz w:val="16"/>
        </w:rPr>
        <w:t xml:space="preserve"> </w:t>
      </w:r>
      <w:r w:rsidRPr="00AC7F14">
        <w:rPr>
          <w:rStyle w:val="comment1"/>
          <w:sz w:val="16"/>
        </w:rPr>
        <w:t>to</w:t>
      </w:r>
      <w:r w:rsidRPr="00AC7F14">
        <w:rPr>
          <w:sz w:val="16"/>
        </w:rPr>
        <w:t xml:space="preserve"> </w:t>
      </w:r>
      <w:r w:rsidRPr="00AC7F14">
        <w:rPr>
          <w:rStyle w:val="comment1"/>
          <w:sz w:val="16"/>
        </w:rPr>
        <w:t>the</w:t>
      </w:r>
      <w:r w:rsidRPr="00AC7F14">
        <w:rPr>
          <w:sz w:val="16"/>
        </w:rPr>
        <w:t xml:space="preserve"> </w:t>
      </w:r>
      <w:r w:rsidRPr="00AC7F14">
        <w:rPr>
          <w:rStyle w:val="comment1"/>
          <w:sz w:val="16"/>
        </w:rPr>
        <w:t>OGG</w:t>
      </w:r>
      <w:r w:rsidRPr="00AC7F14">
        <w:rPr>
          <w:sz w:val="16"/>
        </w:rPr>
        <w:t xml:space="preserve"> </w:t>
      </w:r>
      <w:r w:rsidRPr="00AC7F14">
        <w:rPr>
          <w:rStyle w:val="comment1"/>
          <w:sz w:val="16"/>
        </w:rPr>
        <w:t>video</w:t>
      </w:r>
      <w:r w:rsidRPr="00AC7F14">
        <w:rPr>
          <w:sz w:val="16"/>
        </w:rPr>
        <w:t xml:space="preserve"> </w:t>
      </w:r>
      <w:r w:rsidRPr="00AC7F14">
        <w:rPr>
          <w:rStyle w:val="comment1"/>
          <w:sz w:val="16"/>
        </w:rPr>
        <w:t>format.</w:t>
      </w:r>
    </w:p>
    <w:p w:rsidR="00AC7F14" w:rsidRPr="00AC7F14" w:rsidRDefault="00AC7F14">
      <w:pPr>
        <w:pStyle w:val="HTMLPreformatted"/>
        <w:divId w:val="1902131777"/>
        <w:rPr>
          <w:sz w:val="16"/>
        </w:rPr>
      </w:pPr>
      <w:r w:rsidRPr="00AC7F14">
        <w:rPr>
          <w:rStyle w:val="line-number1"/>
          <w:sz w:val="16"/>
        </w:rPr>
        <w:t xml:space="preserve"> 13</w:t>
      </w:r>
      <w:r w:rsidRPr="00AC7F14">
        <w:rPr>
          <w:sz w:val="16"/>
        </w:rPr>
        <w:t xml:space="preserve"> </w:t>
      </w:r>
      <w:r w:rsidRPr="00AC7F14">
        <w:rPr>
          <w:rStyle w:val="comment1"/>
          <w:sz w:val="16"/>
        </w:rPr>
        <w:t xml:space="preserve"> * </w:t>
      </w:r>
    </w:p>
    <w:p w:rsidR="00AC7F14" w:rsidRPr="00AC7F14" w:rsidRDefault="00AC7F14">
      <w:pPr>
        <w:pStyle w:val="HTMLPreformatted"/>
        <w:divId w:val="1902131777"/>
        <w:rPr>
          <w:sz w:val="16"/>
        </w:rPr>
      </w:pPr>
      <w:r w:rsidRPr="00AC7F14">
        <w:rPr>
          <w:rStyle w:val="line-number1"/>
          <w:sz w:val="16"/>
        </w:rPr>
        <w:t xml:space="preserve"> 14</w:t>
      </w:r>
      <w:r w:rsidRPr="00AC7F14">
        <w:rPr>
          <w:sz w:val="16"/>
        </w:rPr>
        <w:t xml:space="preserve"> </w:t>
      </w:r>
      <w:r w:rsidRPr="00AC7F14">
        <w:rPr>
          <w:rStyle w:val="comment1"/>
          <w:sz w:val="16"/>
        </w:rPr>
        <w:t xml:space="preserve"> * </w:t>
      </w:r>
      <w:r w:rsidRPr="00AC7F14">
        <w:rPr>
          <w:rStyle w:val="st01"/>
          <w:sz w:val="16"/>
        </w:rPr>
        <w:t>@author</w:t>
      </w:r>
      <w:r w:rsidRPr="00AC7F14">
        <w:rPr>
          <w:sz w:val="16"/>
        </w:rPr>
        <w:t xml:space="preserve"> </w:t>
      </w:r>
      <w:r w:rsidRPr="00AC7F14">
        <w:rPr>
          <w:rStyle w:val="comment1"/>
          <w:sz w:val="16"/>
        </w:rPr>
        <w:t>Jan</w:t>
      </w:r>
      <w:r w:rsidRPr="00AC7F14">
        <w:rPr>
          <w:sz w:val="16"/>
        </w:rPr>
        <w:t xml:space="preserve"> </w:t>
      </w:r>
      <w:r w:rsidRPr="00AC7F14">
        <w:rPr>
          <w:rStyle w:val="comment1"/>
          <w:sz w:val="16"/>
        </w:rPr>
        <w:t>S.</w:t>
      </w:r>
      <w:r w:rsidRPr="00AC7F14">
        <w:rPr>
          <w:sz w:val="16"/>
        </w:rPr>
        <w:t xml:space="preserve"> </w:t>
      </w:r>
      <w:r w:rsidRPr="00AC7F14">
        <w:rPr>
          <w:rStyle w:val="comment1"/>
          <w:sz w:val="16"/>
        </w:rPr>
        <w:t>Hansen</w:t>
      </w:r>
    </w:p>
    <w:p w:rsidR="00AC7F14" w:rsidRPr="00AC7F14" w:rsidRDefault="00AC7F14">
      <w:pPr>
        <w:pStyle w:val="HTMLPreformatted"/>
        <w:divId w:val="1902131777"/>
        <w:rPr>
          <w:sz w:val="16"/>
        </w:rPr>
      </w:pPr>
      <w:r w:rsidRPr="00AC7F14">
        <w:rPr>
          <w:rStyle w:val="line-number1"/>
          <w:sz w:val="16"/>
        </w:rPr>
        <w:t xml:space="preserve"> 15</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16</w:t>
      </w:r>
      <w:r w:rsidRPr="00AC7F14">
        <w:rPr>
          <w:sz w:val="16"/>
        </w:rPr>
        <w:t xml:space="preserve"> </w:t>
      </w:r>
      <w:r w:rsidRPr="00AC7F14">
        <w:rPr>
          <w:rStyle w:val="keyword-directive1"/>
          <w:sz w:val="16"/>
        </w:rPr>
        <w:t>public</w:t>
      </w:r>
      <w:r w:rsidRPr="00AC7F14">
        <w:rPr>
          <w:sz w:val="16"/>
        </w:rPr>
        <w:t xml:space="preserve"> </w:t>
      </w:r>
      <w:r w:rsidRPr="00AC7F14">
        <w:rPr>
          <w:rStyle w:val="keyword-directive1"/>
          <w:sz w:val="16"/>
        </w:rPr>
        <w:t>class</w:t>
      </w:r>
      <w:r w:rsidRPr="00AC7F14">
        <w:rPr>
          <w:sz w:val="16"/>
        </w:rPr>
        <w:t xml:space="preserve"> ConvertVideo {</w:t>
      </w:r>
    </w:p>
    <w:p w:rsidR="00AC7F14" w:rsidRPr="00AC7F14" w:rsidRDefault="00AC7F14">
      <w:pPr>
        <w:pStyle w:val="HTMLPreformatted"/>
        <w:divId w:val="1902131777"/>
        <w:rPr>
          <w:sz w:val="16"/>
        </w:rPr>
      </w:pPr>
      <w:r w:rsidRPr="00AC7F14">
        <w:rPr>
          <w:rStyle w:val="line-number1"/>
          <w:sz w:val="16"/>
        </w:rPr>
        <w:t xml:space="preserve"> 17</w:t>
      </w:r>
      <w:r w:rsidRPr="00AC7F14">
        <w:rPr>
          <w:sz w:val="16"/>
        </w:rPr>
        <w:t xml:space="preserve">     </w:t>
      </w:r>
      <w:r w:rsidRPr="00AC7F14">
        <w:rPr>
          <w:rStyle w:val="keyword-directive1"/>
          <w:sz w:val="16"/>
        </w:rPr>
        <w:t>static</w:t>
      </w:r>
      <w:r w:rsidRPr="00AC7F14">
        <w:rPr>
          <w:sz w:val="16"/>
        </w:rPr>
        <w:t xml:space="preserve"> </w:t>
      </w:r>
      <w:r w:rsidRPr="00AC7F14">
        <w:rPr>
          <w:rStyle w:val="keyword-directive1"/>
          <w:sz w:val="16"/>
        </w:rPr>
        <w:t>final</w:t>
      </w:r>
      <w:r w:rsidRPr="00AC7F14">
        <w:rPr>
          <w:sz w:val="16"/>
        </w:rPr>
        <w:t xml:space="preserve"> Logger logger = Logger.getLogger(ConvertVideo.</w:t>
      </w:r>
      <w:r w:rsidRPr="00AC7F14">
        <w:rPr>
          <w:rStyle w:val="keyword-directive1"/>
          <w:sz w:val="16"/>
        </w:rPr>
        <w:t>class</w:t>
      </w:r>
      <w:r w:rsidRPr="00AC7F14">
        <w:rPr>
          <w:sz w:val="16"/>
        </w:rPr>
        <w:t>.getName());</w:t>
      </w:r>
    </w:p>
    <w:p w:rsidR="00AC7F14" w:rsidRPr="00AC7F14" w:rsidRDefault="00AC7F14">
      <w:pPr>
        <w:pStyle w:val="HTMLPreformatted"/>
        <w:divId w:val="1902131777"/>
        <w:rPr>
          <w:sz w:val="16"/>
        </w:rPr>
      </w:pPr>
      <w:r w:rsidRPr="00AC7F14">
        <w:rPr>
          <w:rStyle w:val="line-number1"/>
          <w:sz w:val="16"/>
        </w:rPr>
        <w:t xml:space="preserve"> 18</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19</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20</w:t>
      </w:r>
      <w:r w:rsidRPr="00AC7F14">
        <w:rPr>
          <w:sz w:val="16"/>
        </w:rPr>
        <w:t xml:space="preserve"> </w:t>
      </w:r>
      <w:r w:rsidRPr="00AC7F14">
        <w:rPr>
          <w:rStyle w:val="comment1"/>
          <w:sz w:val="16"/>
        </w:rPr>
        <w:t xml:space="preserve">     * Convert</w:t>
      </w:r>
      <w:r w:rsidRPr="00AC7F14">
        <w:rPr>
          <w:sz w:val="16"/>
        </w:rPr>
        <w:t xml:space="preserve"> </w:t>
      </w:r>
      <w:r w:rsidRPr="00AC7F14">
        <w:rPr>
          <w:rStyle w:val="comment1"/>
          <w:sz w:val="16"/>
        </w:rPr>
        <w:t>video</w:t>
      </w:r>
      <w:r w:rsidRPr="00AC7F14">
        <w:rPr>
          <w:sz w:val="16"/>
        </w:rPr>
        <w:t xml:space="preserve"> </w:t>
      </w:r>
      <w:r w:rsidRPr="00AC7F14">
        <w:rPr>
          <w:rStyle w:val="comment1"/>
          <w:sz w:val="16"/>
        </w:rPr>
        <w:t>file</w:t>
      </w:r>
      <w:r w:rsidRPr="00AC7F14">
        <w:rPr>
          <w:sz w:val="16"/>
        </w:rPr>
        <w:t xml:space="preserve"> </w:t>
      </w:r>
      <w:r w:rsidRPr="00AC7F14">
        <w:rPr>
          <w:rStyle w:val="comment1"/>
          <w:sz w:val="16"/>
        </w:rPr>
        <w:t>til</w:t>
      </w:r>
      <w:r w:rsidRPr="00AC7F14">
        <w:rPr>
          <w:sz w:val="16"/>
        </w:rPr>
        <w:t xml:space="preserve"> </w:t>
      </w:r>
      <w:r w:rsidRPr="00AC7F14">
        <w:rPr>
          <w:rStyle w:val="comment1"/>
          <w:sz w:val="16"/>
        </w:rPr>
        <w:t>ogg</w:t>
      </w:r>
      <w:r w:rsidRPr="00AC7F14">
        <w:rPr>
          <w:sz w:val="16"/>
        </w:rPr>
        <w:t xml:space="preserve"> </w:t>
      </w:r>
      <w:r w:rsidRPr="00AC7F14">
        <w:rPr>
          <w:rStyle w:val="comment1"/>
          <w:sz w:val="16"/>
        </w:rPr>
        <w:t>file</w:t>
      </w:r>
      <w:r w:rsidRPr="00AC7F14">
        <w:rPr>
          <w:sz w:val="16"/>
        </w:rPr>
        <w:t xml:space="preserve"> </w:t>
      </w:r>
      <w:r w:rsidRPr="00AC7F14">
        <w:rPr>
          <w:rStyle w:val="comment1"/>
          <w:sz w:val="16"/>
        </w:rPr>
        <w:t>format.</w:t>
      </w:r>
    </w:p>
    <w:p w:rsidR="00AC7F14" w:rsidRPr="00AC7F14" w:rsidRDefault="00AC7F14">
      <w:pPr>
        <w:pStyle w:val="HTMLPreformatted"/>
        <w:divId w:val="1902131777"/>
        <w:rPr>
          <w:sz w:val="16"/>
        </w:rPr>
      </w:pPr>
      <w:r w:rsidRPr="00AC7F14">
        <w:rPr>
          <w:rStyle w:val="line-number1"/>
          <w:sz w:val="16"/>
        </w:rPr>
        <w:t xml:space="preserve"> 21</w:t>
      </w:r>
      <w:r w:rsidRPr="00AC7F14">
        <w:rPr>
          <w:sz w:val="16"/>
        </w:rPr>
        <w:t xml:space="preserve"> </w:t>
      </w:r>
      <w:r w:rsidRPr="00AC7F14">
        <w:rPr>
          <w:rStyle w:val="comment1"/>
          <w:sz w:val="16"/>
        </w:rPr>
        <w:t xml:space="preserve">     * </w:t>
      </w:r>
    </w:p>
    <w:p w:rsidR="00AC7F14" w:rsidRPr="00AC7F14" w:rsidRDefault="00AC7F14">
      <w:pPr>
        <w:pStyle w:val="HTMLPreformatted"/>
        <w:divId w:val="1902131777"/>
        <w:rPr>
          <w:sz w:val="16"/>
        </w:rPr>
      </w:pPr>
      <w:r w:rsidRPr="00AC7F14">
        <w:rPr>
          <w:rStyle w:val="line-number1"/>
          <w:sz w:val="16"/>
        </w:rPr>
        <w:t xml:space="preserve"> 22</w:t>
      </w:r>
      <w:r w:rsidRPr="00AC7F14">
        <w:rPr>
          <w:sz w:val="16"/>
        </w:rPr>
        <w:t xml:space="preserve"> </w:t>
      </w:r>
      <w:r w:rsidRPr="00AC7F14">
        <w:rPr>
          <w:rStyle w:val="comment1"/>
          <w:sz w:val="16"/>
        </w:rPr>
        <w:t xml:space="preserve">     * </w:t>
      </w:r>
      <w:r w:rsidRPr="00AC7F14">
        <w:rPr>
          <w:rStyle w:val="st01"/>
          <w:sz w:val="16"/>
        </w:rPr>
        <w:t>@param</w:t>
      </w:r>
      <w:r w:rsidRPr="00AC7F14">
        <w:rPr>
          <w:sz w:val="16"/>
        </w:rPr>
        <w:t xml:space="preserve"> </w:t>
      </w:r>
      <w:r w:rsidRPr="00AC7F14">
        <w:rPr>
          <w:rStyle w:val="comment1"/>
          <w:sz w:val="16"/>
        </w:rPr>
        <w:t>source</w:t>
      </w:r>
      <w:r w:rsidRPr="00AC7F14">
        <w:rPr>
          <w:sz w:val="16"/>
        </w:rPr>
        <w:t xml:space="preserve"> </w:t>
      </w:r>
      <w:r w:rsidRPr="00AC7F14">
        <w:rPr>
          <w:rStyle w:val="comment1"/>
          <w:sz w:val="16"/>
        </w:rPr>
        <w:t>Source</w:t>
      </w:r>
      <w:r w:rsidRPr="00AC7F14">
        <w:rPr>
          <w:sz w:val="16"/>
        </w:rPr>
        <w:t xml:space="preserve"> </w:t>
      </w:r>
      <w:r w:rsidRPr="00AC7F14">
        <w:rPr>
          <w:rStyle w:val="comment1"/>
          <w:sz w:val="16"/>
        </w:rPr>
        <w:t>file</w:t>
      </w:r>
      <w:r w:rsidRPr="00AC7F14">
        <w:rPr>
          <w:sz w:val="16"/>
        </w:rPr>
        <w:t xml:space="preserve"> </w:t>
      </w:r>
      <w:r w:rsidRPr="00AC7F14">
        <w:rPr>
          <w:rStyle w:val="comment1"/>
          <w:sz w:val="16"/>
        </w:rPr>
        <w:t>name</w:t>
      </w:r>
    </w:p>
    <w:p w:rsidR="00AC7F14" w:rsidRPr="00AC7F14" w:rsidRDefault="00AC7F14">
      <w:pPr>
        <w:pStyle w:val="HTMLPreformatted"/>
        <w:divId w:val="1902131777"/>
        <w:rPr>
          <w:sz w:val="16"/>
        </w:rPr>
      </w:pPr>
      <w:r w:rsidRPr="00AC7F14">
        <w:rPr>
          <w:rStyle w:val="line-number1"/>
          <w:sz w:val="16"/>
        </w:rPr>
        <w:t xml:space="preserve"> 23</w:t>
      </w:r>
      <w:r w:rsidRPr="00AC7F14">
        <w:rPr>
          <w:sz w:val="16"/>
        </w:rPr>
        <w:t xml:space="preserve"> </w:t>
      </w:r>
      <w:r w:rsidRPr="00AC7F14">
        <w:rPr>
          <w:rStyle w:val="comment1"/>
          <w:sz w:val="16"/>
        </w:rPr>
        <w:t xml:space="preserve">     * </w:t>
      </w:r>
      <w:r w:rsidRPr="00AC7F14">
        <w:rPr>
          <w:rStyle w:val="st01"/>
          <w:sz w:val="16"/>
        </w:rPr>
        <w:t>@param</w:t>
      </w:r>
      <w:r w:rsidRPr="00AC7F14">
        <w:rPr>
          <w:sz w:val="16"/>
        </w:rPr>
        <w:t xml:space="preserve"> </w:t>
      </w:r>
      <w:r w:rsidRPr="00AC7F14">
        <w:rPr>
          <w:rStyle w:val="comment1"/>
          <w:sz w:val="16"/>
        </w:rPr>
        <w:t>dest</w:t>
      </w:r>
      <w:r w:rsidRPr="00AC7F14">
        <w:rPr>
          <w:sz w:val="16"/>
        </w:rPr>
        <w:t xml:space="preserve"> </w:t>
      </w:r>
      <w:r w:rsidRPr="00AC7F14">
        <w:rPr>
          <w:rStyle w:val="comment1"/>
          <w:sz w:val="16"/>
        </w:rPr>
        <w:t>Destination</w:t>
      </w:r>
      <w:r w:rsidRPr="00AC7F14">
        <w:rPr>
          <w:sz w:val="16"/>
        </w:rPr>
        <w:t xml:space="preserve"> </w:t>
      </w:r>
      <w:r w:rsidRPr="00AC7F14">
        <w:rPr>
          <w:rStyle w:val="comment1"/>
          <w:sz w:val="16"/>
        </w:rPr>
        <w:t>file</w:t>
      </w:r>
      <w:r w:rsidRPr="00AC7F14">
        <w:rPr>
          <w:sz w:val="16"/>
        </w:rPr>
        <w:t xml:space="preserve"> </w:t>
      </w:r>
      <w:r w:rsidRPr="00AC7F14">
        <w:rPr>
          <w:rStyle w:val="comment1"/>
          <w:sz w:val="16"/>
        </w:rPr>
        <w:t>name</w:t>
      </w:r>
    </w:p>
    <w:p w:rsidR="00AC7F14" w:rsidRPr="00AC7F14" w:rsidRDefault="00AC7F14">
      <w:pPr>
        <w:pStyle w:val="HTMLPreformatted"/>
        <w:divId w:val="1902131777"/>
        <w:rPr>
          <w:sz w:val="16"/>
        </w:rPr>
      </w:pPr>
      <w:r w:rsidRPr="00AC7F14">
        <w:rPr>
          <w:rStyle w:val="line-number1"/>
          <w:sz w:val="16"/>
        </w:rPr>
        <w:t xml:space="preserve"> 24</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25</w:t>
      </w:r>
      <w:r w:rsidRPr="00AC7F14">
        <w:rPr>
          <w:sz w:val="16"/>
        </w:rPr>
        <w:t xml:space="preserve">     </w:t>
      </w:r>
      <w:r w:rsidRPr="00AC7F14">
        <w:rPr>
          <w:rStyle w:val="keyword-directive1"/>
          <w:sz w:val="16"/>
        </w:rPr>
        <w:t>public</w:t>
      </w:r>
      <w:r w:rsidRPr="00AC7F14">
        <w:rPr>
          <w:sz w:val="16"/>
        </w:rPr>
        <w:t xml:space="preserve"> </w:t>
      </w:r>
      <w:r w:rsidRPr="00AC7F14">
        <w:rPr>
          <w:rStyle w:val="keyword-directive1"/>
          <w:sz w:val="16"/>
        </w:rPr>
        <w:t>boolean</w:t>
      </w:r>
      <w:r w:rsidRPr="00AC7F14">
        <w:rPr>
          <w:sz w:val="16"/>
        </w:rPr>
        <w:t xml:space="preserve"> convert(String source, String dest)  {</w:t>
      </w:r>
    </w:p>
    <w:p w:rsidR="00AC7F14" w:rsidRPr="00AC7F14" w:rsidRDefault="00AC7F14">
      <w:pPr>
        <w:pStyle w:val="HTMLPreformatted"/>
        <w:divId w:val="1902131777"/>
        <w:rPr>
          <w:sz w:val="16"/>
        </w:rPr>
      </w:pPr>
      <w:r w:rsidRPr="00AC7F14">
        <w:rPr>
          <w:rStyle w:val="line-number1"/>
          <w:sz w:val="16"/>
        </w:rPr>
        <w:t xml:space="preserve"> 26</w:t>
      </w:r>
      <w:r w:rsidRPr="00AC7F14">
        <w:rPr>
          <w:sz w:val="16"/>
        </w:rPr>
        <w:t xml:space="preserve">         Runtime runtime = Runtime.getRuntime();</w:t>
      </w:r>
    </w:p>
    <w:p w:rsidR="00AC7F14" w:rsidRPr="00AC7F14" w:rsidRDefault="00AC7F14">
      <w:pPr>
        <w:pStyle w:val="HTMLPreformatted"/>
        <w:divId w:val="1902131777"/>
        <w:rPr>
          <w:sz w:val="16"/>
        </w:rPr>
      </w:pPr>
      <w:r w:rsidRPr="00AC7F14">
        <w:rPr>
          <w:rStyle w:val="line-number1"/>
          <w:sz w:val="16"/>
        </w:rPr>
        <w:t xml:space="preserve"> 27</w:t>
      </w:r>
      <w:r w:rsidRPr="00AC7F14">
        <w:rPr>
          <w:sz w:val="16"/>
        </w:rPr>
        <w:t xml:space="preserve">         </w:t>
      </w:r>
      <w:r w:rsidRPr="00AC7F14">
        <w:rPr>
          <w:rStyle w:val="comment1"/>
          <w:sz w:val="16"/>
        </w:rPr>
        <w:t>//TODO: location of ffmpeg2theora-0.28.exe in a properties file</w:t>
      </w:r>
    </w:p>
    <w:p w:rsidR="00AC7F14" w:rsidRPr="00AC7F14" w:rsidRDefault="00AC7F14">
      <w:pPr>
        <w:pStyle w:val="HTMLPreformatted"/>
        <w:divId w:val="1902131777"/>
        <w:rPr>
          <w:sz w:val="16"/>
        </w:rPr>
      </w:pPr>
      <w:r w:rsidRPr="00AC7F14">
        <w:rPr>
          <w:rStyle w:val="line-number1"/>
          <w:sz w:val="16"/>
        </w:rPr>
        <w:t xml:space="preserve"> 28</w:t>
      </w:r>
      <w:r w:rsidRPr="00AC7F14">
        <w:rPr>
          <w:sz w:val="16"/>
        </w:rPr>
        <w:t xml:space="preserve">         StringBuilder cmdLine = </w:t>
      </w:r>
      <w:r w:rsidRPr="00AC7F14">
        <w:rPr>
          <w:rStyle w:val="keyword-directive1"/>
          <w:sz w:val="16"/>
        </w:rPr>
        <w:t>new</w:t>
      </w:r>
      <w:r w:rsidRPr="00AC7F14">
        <w:rPr>
          <w:sz w:val="16"/>
        </w:rPr>
        <w:t xml:space="preserve"> StringBuilder();</w:t>
      </w:r>
    </w:p>
    <w:p w:rsidR="00AC7F14" w:rsidRPr="00AC7F14" w:rsidRDefault="00AC7F14">
      <w:pPr>
        <w:pStyle w:val="HTMLPreformatted"/>
        <w:divId w:val="1902131777"/>
        <w:rPr>
          <w:sz w:val="16"/>
        </w:rPr>
      </w:pPr>
      <w:r w:rsidRPr="00AC7F14">
        <w:rPr>
          <w:rStyle w:val="line-number1"/>
          <w:sz w:val="16"/>
        </w:rPr>
        <w:t xml:space="preserve"> 29</w:t>
      </w:r>
      <w:r w:rsidRPr="00AC7F14">
        <w:rPr>
          <w:sz w:val="16"/>
        </w:rPr>
        <w:t xml:space="preserve">         cmdLine.append(</w:t>
      </w:r>
      <w:r w:rsidRPr="00AC7F14">
        <w:rPr>
          <w:rStyle w:val="character1"/>
          <w:sz w:val="16"/>
        </w:rPr>
        <w:t>"</w:t>
      </w:r>
      <w:r w:rsidRPr="00AC7F14">
        <w:rPr>
          <w:rStyle w:val="st11"/>
          <w:sz w:val="16"/>
        </w:rPr>
        <w:t>\\</w:t>
      </w:r>
      <w:r w:rsidRPr="00AC7F14">
        <w:rPr>
          <w:rStyle w:val="character1"/>
          <w:sz w:val="16"/>
        </w:rPr>
        <w:t>GoogleCode</w:t>
      </w:r>
      <w:r w:rsidRPr="00AC7F14">
        <w:rPr>
          <w:rStyle w:val="st11"/>
          <w:sz w:val="16"/>
        </w:rPr>
        <w:t>\\</w:t>
      </w:r>
      <w:r w:rsidRPr="00AC7F14">
        <w:rPr>
          <w:rStyle w:val="character1"/>
          <w:sz w:val="16"/>
        </w:rPr>
        <w:t>user-driven-sign-language-dictionary"</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30</w:t>
      </w:r>
      <w:r w:rsidRPr="00AC7F14">
        <w:rPr>
          <w:sz w:val="16"/>
        </w:rPr>
        <w:t xml:space="preserve">         cmdLine.append(</w:t>
      </w:r>
      <w:r w:rsidRPr="00AC7F14">
        <w:rPr>
          <w:rStyle w:val="character1"/>
          <w:sz w:val="16"/>
        </w:rPr>
        <w:t>"</w:t>
      </w:r>
      <w:r w:rsidRPr="00AC7F14">
        <w:rPr>
          <w:rStyle w:val="st11"/>
          <w:sz w:val="16"/>
        </w:rPr>
        <w:t>\\</w:t>
      </w:r>
      <w:r w:rsidRPr="00AC7F14">
        <w:rPr>
          <w:rStyle w:val="character1"/>
          <w:sz w:val="16"/>
        </w:rPr>
        <w:t>ffmpeg2theora-0.28.exe "</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31</w:t>
      </w:r>
      <w:r w:rsidRPr="00AC7F14">
        <w:rPr>
          <w:sz w:val="16"/>
        </w:rPr>
        <w:t xml:space="preserve">         cmdLine.append(</w:t>
      </w:r>
      <w:r w:rsidRPr="00AC7F14">
        <w:rPr>
          <w:rStyle w:val="character1"/>
          <w:sz w:val="16"/>
        </w:rPr>
        <w:t>" -o "</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32</w:t>
      </w:r>
      <w:r w:rsidRPr="00AC7F14">
        <w:rPr>
          <w:sz w:val="16"/>
        </w:rPr>
        <w:t xml:space="preserve">         cmdLine.append(dest);</w:t>
      </w:r>
    </w:p>
    <w:p w:rsidR="00AC7F14" w:rsidRPr="00AC7F14" w:rsidRDefault="00AC7F14">
      <w:pPr>
        <w:pStyle w:val="HTMLPreformatted"/>
        <w:divId w:val="1902131777"/>
        <w:rPr>
          <w:sz w:val="16"/>
        </w:rPr>
      </w:pPr>
      <w:r w:rsidRPr="00AC7F14">
        <w:rPr>
          <w:rStyle w:val="line-number1"/>
          <w:sz w:val="16"/>
        </w:rPr>
        <w:t xml:space="preserve"> 33</w:t>
      </w:r>
      <w:r w:rsidRPr="00AC7F14">
        <w:rPr>
          <w:sz w:val="16"/>
        </w:rPr>
        <w:t xml:space="preserve">         cmdLine.append(</w:t>
      </w:r>
      <w:r w:rsidRPr="00AC7F14">
        <w:rPr>
          <w:rStyle w:val="character1"/>
          <w:sz w:val="16"/>
        </w:rPr>
        <w:t>"</w:t>
      </w:r>
      <w:r w:rsidRPr="00AC7F14">
        <w:rPr>
          <w:sz w:val="16"/>
        </w:rPr>
        <w:t xml:space="preserve"> </w:t>
      </w:r>
      <w:r w:rsidRPr="00AC7F14">
        <w:rPr>
          <w:rStyle w:val="character1"/>
          <w:sz w:val="16"/>
        </w:rPr>
        <w:t>"</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34</w:t>
      </w:r>
      <w:r w:rsidRPr="00AC7F14">
        <w:rPr>
          <w:sz w:val="16"/>
        </w:rPr>
        <w:t xml:space="preserve">         cmdLine.append(source);</w:t>
      </w:r>
    </w:p>
    <w:p w:rsidR="00AC7F14" w:rsidRPr="00AC7F14" w:rsidRDefault="00AC7F14">
      <w:pPr>
        <w:pStyle w:val="HTMLPreformatted"/>
        <w:divId w:val="1902131777"/>
        <w:rPr>
          <w:sz w:val="16"/>
        </w:rPr>
      </w:pPr>
      <w:r w:rsidRPr="00AC7F14">
        <w:rPr>
          <w:rStyle w:val="line-number1"/>
          <w:sz w:val="16"/>
        </w:rPr>
        <w:t xml:space="preserve"> 35</w:t>
      </w:r>
      <w:r w:rsidRPr="00AC7F14">
        <w:rPr>
          <w:sz w:val="16"/>
        </w:rPr>
        <w:t xml:space="preserve">         </w:t>
      </w:r>
      <w:r w:rsidRPr="00AC7F14">
        <w:rPr>
          <w:rStyle w:val="keyword-directive1"/>
          <w:sz w:val="16"/>
        </w:rPr>
        <w:t>try</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36</w:t>
      </w:r>
      <w:r w:rsidRPr="00AC7F14">
        <w:rPr>
          <w:sz w:val="16"/>
        </w:rPr>
        <w:t xml:space="preserve">             logger.info(</w:t>
      </w:r>
      <w:r w:rsidRPr="00AC7F14">
        <w:rPr>
          <w:rStyle w:val="character1"/>
          <w:sz w:val="16"/>
        </w:rPr>
        <w:t>"Convert video: "</w:t>
      </w:r>
      <w:r w:rsidRPr="00AC7F14">
        <w:rPr>
          <w:sz w:val="16"/>
        </w:rPr>
        <w:t xml:space="preserve"> + cmdLine.toString());</w:t>
      </w:r>
    </w:p>
    <w:p w:rsidR="00AC7F14" w:rsidRPr="00AC7F14" w:rsidRDefault="00AC7F14">
      <w:pPr>
        <w:pStyle w:val="HTMLPreformatted"/>
        <w:divId w:val="1902131777"/>
        <w:rPr>
          <w:sz w:val="16"/>
        </w:rPr>
      </w:pPr>
      <w:r w:rsidRPr="00AC7F14">
        <w:rPr>
          <w:rStyle w:val="line-number1"/>
          <w:sz w:val="16"/>
        </w:rPr>
        <w:t xml:space="preserve"> 37</w:t>
      </w:r>
      <w:r w:rsidRPr="00AC7F14">
        <w:rPr>
          <w:sz w:val="16"/>
        </w:rPr>
        <w:t xml:space="preserve">             Process process = runtime.exec(cmdLine.toString());</w:t>
      </w:r>
    </w:p>
    <w:p w:rsidR="00AC7F14" w:rsidRPr="00AC7F14" w:rsidRDefault="00AC7F14">
      <w:pPr>
        <w:pStyle w:val="HTMLPreformatted"/>
        <w:divId w:val="1902131777"/>
        <w:rPr>
          <w:sz w:val="16"/>
        </w:rPr>
      </w:pPr>
      <w:r w:rsidRPr="00AC7F14">
        <w:rPr>
          <w:rStyle w:val="line-number1"/>
          <w:sz w:val="16"/>
        </w:rPr>
        <w:t xml:space="preserve"> 38</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39</w:t>
      </w:r>
      <w:r w:rsidRPr="00AC7F14">
        <w:rPr>
          <w:sz w:val="16"/>
        </w:rPr>
        <w:t xml:space="preserve">             </w:t>
      </w:r>
      <w:r w:rsidRPr="00AC7F14">
        <w:rPr>
          <w:rStyle w:val="comment1"/>
          <w:sz w:val="16"/>
        </w:rPr>
        <w:t>//Start thread to read standard error</w:t>
      </w:r>
    </w:p>
    <w:p w:rsidR="00AC7F14" w:rsidRPr="00AC7F14" w:rsidRDefault="00AC7F14">
      <w:pPr>
        <w:pStyle w:val="HTMLPreformatted"/>
        <w:divId w:val="1902131777"/>
        <w:rPr>
          <w:sz w:val="16"/>
        </w:rPr>
      </w:pPr>
      <w:r w:rsidRPr="00AC7F14">
        <w:rPr>
          <w:rStyle w:val="line-number1"/>
          <w:sz w:val="16"/>
        </w:rPr>
        <w:t xml:space="preserve"> 40</w:t>
      </w:r>
      <w:r w:rsidRPr="00AC7F14">
        <w:rPr>
          <w:sz w:val="16"/>
        </w:rPr>
        <w:t xml:space="preserve">             ProcessOutput err = </w:t>
      </w:r>
      <w:r w:rsidRPr="00AC7F14">
        <w:rPr>
          <w:rStyle w:val="keyword-directive1"/>
          <w:sz w:val="16"/>
        </w:rPr>
        <w:t>new</w:t>
      </w:r>
      <w:r w:rsidRPr="00AC7F14">
        <w:rPr>
          <w:sz w:val="16"/>
        </w:rPr>
        <w:t xml:space="preserve"> ProcessOutput(process.getErrorStream(), </w:t>
      </w:r>
    </w:p>
    <w:p w:rsidR="00AC7F14" w:rsidRPr="00AC7F14" w:rsidRDefault="00AC7F14">
      <w:pPr>
        <w:pStyle w:val="HTMLPreformatted"/>
        <w:divId w:val="1902131777"/>
        <w:rPr>
          <w:sz w:val="16"/>
        </w:rPr>
      </w:pPr>
      <w:r w:rsidRPr="00AC7F14">
        <w:rPr>
          <w:rStyle w:val="line-number1"/>
          <w:sz w:val="16"/>
        </w:rPr>
        <w:t xml:space="preserve"> 41</w:t>
      </w:r>
      <w:r w:rsidRPr="00AC7F14">
        <w:rPr>
          <w:sz w:val="16"/>
        </w:rPr>
        <w:t xml:space="preserve">                     </w:t>
      </w:r>
      <w:r w:rsidRPr="00AC7F14">
        <w:rPr>
          <w:rStyle w:val="character1"/>
          <w:sz w:val="16"/>
        </w:rPr>
        <w:t>"ERR"</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42</w:t>
      </w:r>
      <w:r w:rsidRPr="00AC7F14">
        <w:rPr>
          <w:sz w:val="16"/>
        </w:rPr>
        <w:t xml:space="preserve">             Thread errThread = </w:t>
      </w:r>
      <w:r w:rsidRPr="00AC7F14">
        <w:rPr>
          <w:rStyle w:val="keyword-directive1"/>
          <w:sz w:val="16"/>
        </w:rPr>
        <w:t>new</w:t>
      </w:r>
      <w:r w:rsidRPr="00AC7F14">
        <w:rPr>
          <w:sz w:val="16"/>
        </w:rPr>
        <w:t xml:space="preserve"> Thread(err);</w:t>
      </w:r>
    </w:p>
    <w:p w:rsidR="00AC7F14" w:rsidRPr="00AC7F14" w:rsidRDefault="00AC7F14">
      <w:pPr>
        <w:pStyle w:val="HTMLPreformatted"/>
        <w:divId w:val="1902131777"/>
        <w:rPr>
          <w:sz w:val="16"/>
        </w:rPr>
      </w:pPr>
      <w:r w:rsidRPr="00AC7F14">
        <w:rPr>
          <w:rStyle w:val="line-number1"/>
          <w:sz w:val="16"/>
        </w:rPr>
        <w:t xml:space="preserve"> 43</w:t>
      </w:r>
      <w:r w:rsidRPr="00AC7F14">
        <w:rPr>
          <w:sz w:val="16"/>
        </w:rPr>
        <w:t xml:space="preserve">             errThread.start();</w:t>
      </w:r>
    </w:p>
    <w:p w:rsidR="00AC7F14" w:rsidRPr="00AC7F14" w:rsidRDefault="00AC7F14">
      <w:pPr>
        <w:pStyle w:val="HTMLPreformatted"/>
        <w:divId w:val="1902131777"/>
        <w:rPr>
          <w:sz w:val="16"/>
        </w:rPr>
      </w:pPr>
      <w:r w:rsidRPr="00AC7F14">
        <w:rPr>
          <w:rStyle w:val="line-number1"/>
          <w:sz w:val="16"/>
        </w:rPr>
        <w:t xml:space="preserve"> 44</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45</w:t>
      </w:r>
      <w:r w:rsidRPr="00AC7F14">
        <w:rPr>
          <w:sz w:val="16"/>
        </w:rPr>
        <w:t xml:space="preserve">             </w:t>
      </w:r>
      <w:r w:rsidRPr="00AC7F14">
        <w:rPr>
          <w:rStyle w:val="comment1"/>
          <w:sz w:val="16"/>
        </w:rPr>
        <w:t>//Start thread to read standard output</w:t>
      </w:r>
    </w:p>
    <w:p w:rsidR="00AC7F14" w:rsidRPr="00AC7F14" w:rsidRDefault="00AC7F14">
      <w:pPr>
        <w:pStyle w:val="HTMLPreformatted"/>
        <w:divId w:val="1902131777"/>
        <w:rPr>
          <w:sz w:val="16"/>
        </w:rPr>
      </w:pPr>
      <w:r w:rsidRPr="00AC7F14">
        <w:rPr>
          <w:rStyle w:val="line-number1"/>
          <w:sz w:val="16"/>
        </w:rPr>
        <w:t xml:space="preserve"> 46</w:t>
      </w:r>
      <w:r w:rsidRPr="00AC7F14">
        <w:rPr>
          <w:sz w:val="16"/>
        </w:rPr>
        <w:t xml:space="preserve">             ProcessOutput std = </w:t>
      </w:r>
      <w:r w:rsidRPr="00AC7F14">
        <w:rPr>
          <w:rStyle w:val="keyword-directive1"/>
          <w:sz w:val="16"/>
        </w:rPr>
        <w:t>new</w:t>
      </w:r>
      <w:r w:rsidRPr="00AC7F14">
        <w:rPr>
          <w:sz w:val="16"/>
        </w:rPr>
        <w:t xml:space="preserve"> ProcessOutput(process.getInputStream(), </w:t>
      </w:r>
    </w:p>
    <w:p w:rsidR="00AC7F14" w:rsidRPr="00AC7F14" w:rsidRDefault="00AC7F14">
      <w:pPr>
        <w:pStyle w:val="HTMLPreformatted"/>
        <w:divId w:val="1902131777"/>
        <w:rPr>
          <w:sz w:val="16"/>
        </w:rPr>
      </w:pPr>
      <w:r w:rsidRPr="00AC7F14">
        <w:rPr>
          <w:rStyle w:val="line-number1"/>
          <w:sz w:val="16"/>
        </w:rPr>
        <w:t xml:space="preserve"> 47</w:t>
      </w:r>
      <w:r w:rsidRPr="00AC7F14">
        <w:rPr>
          <w:sz w:val="16"/>
        </w:rPr>
        <w:t xml:space="preserve">                     </w:t>
      </w:r>
      <w:r w:rsidRPr="00AC7F14">
        <w:rPr>
          <w:rStyle w:val="character1"/>
          <w:sz w:val="16"/>
        </w:rPr>
        <w:t>"STD"</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48</w:t>
      </w:r>
      <w:r w:rsidRPr="00AC7F14">
        <w:rPr>
          <w:sz w:val="16"/>
        </w:rPr>
        <w:t xml:space="preserve">             Thread stdThread = </w:t>
      </w:r>
      <w:r w:rsidRPr="00AC7F14">
        <w:rPr>
          <w:rStyle w:val="keyword-directive1"/>
          <w:sz w:val="16"/>
        </w:rPr>
        <w:t>new</w:t>
      </w:r>
      <w:r w:rsidRPr="00AC7F14">
        <w:rPr>
          <w:sz w:val="16"/>
        </w:rPr>
        <w:t xml:space="preserve"> Thread(std);</w:t>
      </w:r>
    </w:p>
    <w:p w:rsidR="00AC7F14" w:rsidRPr="00AC7F14" w:rsidRDefault="00AC7F14">
      <w:pPr>
        <w:pStyle w:val="HTMLPreformatted"/>
        <w:divId w:val="1902131777"/>
        <w:rPr>
          <w:sz w:val="16"/>
        </w:rPr>
      </w:pPr>
      <w:r w:rsidRPr="00AC7F14">
        <w:rPr>
          <w:rStyle w:val="line-number1"/>
          <w:sz w:val="16"/>
        </w:rPr>
        <w:t xml:space="preserve"> 49</w:t>
      </w:r>
      <w:r w:rsidRPr="00AC7F14">
        <w:rPr>
          <w:sz w:val="16"/>
        </w:rPr>
        <w:t xml:space="preserve">             stdThread.start();</w:t>
      </w:r>
    </w:p>
    <w:p w:rsidR="00AC7F14" w:rsidRPr="00AC7F14" w:rsidRDefault="00AC7F14">
      <w:pPr>
        <w:pStyle w:val="HTMLPreformatted"/>
        <w:divId w:val="1902131777"/>
        <w:rPr>
          <w:sz w:val="16"/>
        </w:rPr>
      </w:pPr>
      <w:r w:rsidRPr="00AC7F14">
        <w:rPr>
          <w:rStyle w:val="line-number1"/>
          <w:sz w:val="16"/>
        </w:rPr>
        <w:t xml:space="preserve"> 50</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51</w:t>
      </w:r>
      <w:r w:rsidRPr="00AC7F14">
        <w:rPr>
          <w:sz w:val="16"/>
        </w:rPr>
        <w:t xml:space="preserve">             process.waitFor();</w:t>
      </w:r>
    </w:p>
    <w:p w:rsidR="00AC7F14" w:rsidRPr="00AC7F14" w:rsidRDefault="00AC7F14">
      <w:pPr>
        <w:pStyle w:val="HTMLPreformatted"/>
        <w:divId w:val="1902131777"/>
        <w:rPr>
          <w:sz w:val="16"/>
        </w:rPr>
      </w:pPr>
      <w:r w:rsidRPr="00AC7F14">
        <w:rPr>
          <w:rStyle w:val="line-number1"/>
          <w:sz w:val="16"/>
        </w:rPr>
        <w:t xml:space="preserve"> 52</w:t>
      </w:r>
      <w:r w:rsidRPr="00AC7F14">
        <w:rPr>
          <w:sz w:val="16"/>
        </w:rPr>
        <w:t xml:space="preserve">         } </w:t>
      </w:r>
      <w:r w:rsidRPr="00AC7F14">
        <w:rPr>
          <w:rStyle w:val="keyword-directive1"/>
          <w:sz w:val="16"/>
        </w:rPr>
        <w:t>catch</w:t>
      </w:r>
      <w:r w:rsidRPr="00AC7F14">
        <w:rPr>
          <w:sz w:val="16"/>
        </w:rPr>
        <w:t xml:space="preserve"> (Exception exception) {</w:t>
      </w:r>
    </w:p>
    <w:p w:rsidR="00AC7F14" w:rsidRPr="00AC7F14" w:rsidRDefault="00AC7F14">
      <w:pPr>
        <w:pStyle w:val="HTMLPreformatted"/>
        <w:divId w:val="1902131777"/>
        <w:rPr>
          <w:sz w:val="16"/>
        </w:rPr>
      </w:pPr>
      <w:r w:rsidRPr="00AC7F14">
        <w:rPr>
          <w:rStyle w:val="line-number1"/>
          <w:sz w:val="16"/>
        </w:rPr>
        <w:t xml:space="preserve"> 53</w:t>
      </w:r>
      <w:r w:rsidRPr="00AC7F14">
        <w:rPr>
          <w:sz w:val="16"/>
        </w:rPr>
        <w:t xml:space="preserve">             logger.log(Level.SEVERE, </w:t>
      </w:r>
      <w:r w:rsidRPr="00AC7F14">
        <w:rPr>
          <w:rStyle w:val="character1"/>
          <w:sz w:val="16"/>
        </w:rPr>
        <w:t>"Error converting video"</w:t>
      </w:r>
      <w:r w:rsidRPr="00AC7F14">
        <w:rPr>
          <w:sz w:val="16"/>
        </w:rPr>
        <w:t>, exception);</w:t>
      </w:r>
    </w:p>
    <w:p w:rsidR="00AC7F14" w:rsidRPr="00AC7F14" w:rsidRDefault="00AC7F14">
      <w:pPr>
        <w:pStyle w:val="HTMLPreformatted"/>
        <w:divId w:val="1902131777"/>
        <w:rPr>
          <w:sz w:val="16"/>
        </w:rPr>
      </w:pPr>
      <w:r w:rsidRPr="00AC7F14">
        <w:rPr>
          <w:rStyle w:val="line-number1"/>
          <w:sz w:val="16"/>
        </w:rPr>
        <w:t xml:space="preserve"> 54</w:t>
      </w:r>
      <w:r w:rsidRPr="00AC7F14">
        <w:rPr>
          <w:sz w:val="16"/>
        </w:rPr>
        <w:t xml:space="preserve">             </w:t>
      </w:r>
      <w:r w:rsidRPr="00AC7F14">
        <w:rPr>
          <w:rStyle w:val="keyword-directive1"/>
          <w:sz w:val="16"/>
        </w:rPr>
        <w:t>return</w:t>
      </w:r>
      <w:r w:rsidRPr="00AC7F14">
        <w:rPr>
          <w:sz w:val="16"/>
        </w:rPr>
        <w:t xml:space="preserve"> </w:t>
      </w:r>
      <w:r w:rsidRPr="00AC7F14">
        <w:rPr>
          <w:rStyle w:val="keyword-directive1"/>
          <w:sz w:val="16"/>
        </w:rPr>
        <w:t>false</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55</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56</w:t>
      </w:r>
      <w:r w:rsidRPr="00AC7F14">
        <w:rPr>
          <w:sz w:val="16"/>
        </w:rPr>
        <w:t xml:space="preserve">         </w:t>
      </w:r>
      <w:r w:rsidRPr="00AC7F14">
        <w:rPr>
          <w:rStyle w:val="keyword-directive1"/>
          <w:sz w:val="16"/>
        </w:rPr>
        <w:t>return</w:t>
      </w:r>
      <w:r w:rsidRPr="00AC7F14">
        <w:rPr>
          <w:sz w:val="16"/>
        </w:rPr>
        <w:t xml:space="preserve"> </w:t>
      </w:r>
      <w:r w:rsidRPr="00AC7F14">
        <w:rPr>
          <w:rStyle w:val="keyword-directive1"/>
          <w:sz w:val="16"/>
        </w:rPr>
        <w:t>true</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57</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58</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59</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60</w:t>
      </w:r>
      <w:r w:rsidRPr="00AC7F14">
        <w:rPr>
          <w:sz w:val="16"/>
        </w:rPr>
        <w:t xml:space="preserve"> </w:t>
      </w:r>
      <w:r w:rsidRPr="00AC7F14">
        <w:rPr>
          <w:rStyle w:val="comment1"/>
          <w:sz w:val="16"/>
        </w:rPr>
        <w:t xml:space="preserve">     * Create</w:t>
      </w:r>
      <w:r w:rsidRPr="00AC7F14">
        <w:rPr>
          <w:sz w:val="16"/>
        </w:rPr>
        <w:t xml:space="preserve"> </w:t>
      </w:r>
      <w:r w:rsidRPr="00AC7F14">
        <w:rPr>
          <w:rStyle w:val="comment1"/>
          <w:sz w:val="16"/>
        </w:rPr>
        <w:t>an</w:t>
      </w:r>
      <w:r w:rsidRPr="00AC7F14">
        <w:rPr>
          <w:sz w:val="16"/>
        </w:rPr>
        <w:t xml:space="preserve"> </w:t>
      </w:r>
      <w:r w:rsidRPr="00AC7F14">
        <w:rPr>
          <w:rStyle w:val="comment1"/>
          <w:sz w:val="16"/>
        </w:rPr>
        <w:t>OGV</w:t>
      </w:r>
      <w:r w:rsidRPr="00AC7F14">
        <w:rPr>
          <w:sz w:val="16"/>
        </w:rPr>
        <w:t xml:space="preserve"> </w:t>
      </w:r>
      <w:r w:rsidRPr="00AC7F14">
        <w:rPr>
          <w:rStyle w:val="comment1"/>
          <w:sz w:val="16"/>
        </w:rPr>
        <w:t>wicket</w:t>
      </w:r>
      <w:r w:rsidRPr="00AC7F14">
        <w:rPr>
          <w:sz w:val="16"/>
        </w:rPr>
        <w:t xml:space="preserve"> </w:t>
      </w:r>
      <w:r w:rsidRPr="00AC7F14">
        <w:rPr>
          <w:rStyle w:val="comment1"/>
          <w:sz w:val="16"/>
        </w:rPr>
        <w:t>resource</w:t>
      </w:r>
      <w:r w:rsidRPr="00AC7F14">
        <w:rPr>
          <w:sz w:val="16"/>
        </w:rPr>
        <w:t xml:space="preserve"> </w:t>
      </w:r>
      <w:r w:rsidRPr="00AC7F14">
        <w:rPr>
          <w:rStyle w:val="comment1"/>
          <w:sz w:val="16"/>
        </w:rPr>
        <w:t>name.</w:t>
      </w:r>
      <w:r w:rsidRPr="00AC7F14">
        <w:rPr>
          <w:sz w:val="16"/>
        </w:rPr>
        <w:t xml:space="preserve"> </w:t>
      </w:r>
      <w:r w:rsidRPr="00AC7F14">
        <w:rPr>
          <w:rStyle w:val="comment1"/>
          <w:sz w:val="16"/>
        </w:rPr>
        <w:t>Format</w:t>
      </w:r>
      <w:r w:rsidRPr="00AC7F14">
        <w:rPr>
          <w:sz w:val="16"/>
        </w:rPr>
        <w:t xml:space="preserve"> </w:t>
      </w:r>
      <w:r w:rsidRPr="00AC7F14">
        <w:rPr>
          <w:rStyle w:val="comment1"/>
          <w:sz w:val="16"/>
        </w:rPr>
        <w:t>UserId_xx_wordId_yy_mm.ogv.</w:t>
      </w:r>
    </w:p>
    <w:p w:rsidR="00AC7F14" w:rsidRPr="00AC7F14" w:rsidRDefault="00AC7F14">
      <w:pPr>
        <w:pStyle w:val="HTMLPreformatted"/>
        <w:divId w:val="1902131777"/>
        <w:rPr>
          <w:sz w:val="16"/>
        </w:rPr>
      </w:pPr>
      <w:r w:rsidRPr="00AC7F14">
        <w:rPr>
          <w:rStyle w:val="line-number1"/>
          <w:sz w:val="16"/>
        </w:rPr>
        <w:t xml:space="preserve"> 61</w:t>
      </w:r>
      <w:r w:rsidRPr="00AC7F14">
        <w:rPr>
          <w:sz w:val="16"/>
        </w:rPr>
        <w:t xml:space="preserve"> </w:t>
      </w:r>
      <w:r w:rsidRPr="00AC7F14">
        <w:rPr>
          <w:rStyle w:val="comment1"/>
          <w:sz w:val="16"/>
        </w:rPr>
        <w:t xml:space="preserve">     * xx = user</w:t>
      </w:r>
      <w:r w:rsidRPr="00AC7F14">
        <w:rPr>
          <w:sz w:val="16"/>
        </w:rPr>
        <w:t xml:space="preserve"> </w:t>
      </w:r>
      <w:r w:rsidRPr="00AC7F14">
        <w:rPr>
          <w:rStyle w:val="comment1"/>
          <w:sz w:val="16"/>
        </w:rPr>
        <w:t>Id (Database</w:t>
      </w:r>
      <w:r w:rsidRPr="00AC7F14">
        <w:rPr>
          <w:sz w:val="16"/>
        </w:rPr>
        <w:t xml:space="preserve"> </w:t>
      </w:r>
      <w:r w:rsidRPr="00AC7F14">
        <w:rPr>
          <w:rStyle w:val="comment1"/>
          <w:sz w:val="16"/>
        </w:rPr>
        <w:t>PK), yy = word</w:t>
      </w:r>
      <w:r w:rsidRPr="00AC7F14">
        <w:rPr>
          <w:sz w:val="16"/>
        </w:rPr>
        <w:t xml:space="preserve"> </w:t>
      </w:r>
      <w:r w:rsidRPr="00AC7F14">
        <w:rPr>
          <w:rStyle w:val="comment1"/>
          <w:sz w:val="16"/>
        </w:rPr>
        <w:t>Id</w:t>
      </w:r>
      <w:r w:rsidRPr="00AC7F14">
        <w:rPr>
          <w:sz w:val="16"/>
        </w:rPr>
        <w:t xml:space="preserve"> </w:t>
      </w:r>
      <w:r w:rsidRPr="00AC7F14">
        <w:rPr>
          <w:rStyle w:val="comment1"/>
          <w:sz w:val="16"/>
        </w:rPr>
        <w:t>and</w:t>
      </w:r>
      <w:r w:rsidRPr="00AC7F14">
        <w:rPr>
          <w:sz w:val="16"/>
        </w:rPr>
        <w:t xml:space="preserve"> </w:t>
      </w:r>
      <w:r w:rsidRPr="00AC7F14">
        <w:rPr>
          <w:rStyle w:val="comment1"/>
          <w:sz w:val="16"/>
        </w:rPr>
        <w:t>mm = milliseconds</w:t>
      </w:r>
      <w:r w:rsidRPr="00AC7F14">
        <w:rPr>
          <w:sz w:val="16"/>
        </w:rPr>
        <w:t xml:space="preserve"> </w:t>
      </w:r>
      <w:r w:rsidRPr="00AC7F14">
        <w:rPr>
          <w:rStyle w:val="comment1"/>
          <w:sz w:val="16"/>
        </w:rPr>
        <w:t>since</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62</w:t>
      </w:r>
      <w:r w:rsidRPr="00AC7F14">
        <w:rPr>
          <w:sz w:val="16"/>
        </w:rPr>
        <w:t xml:space="preserve"> </w:t>
      </w:r>
      <w:r w:rsidRPr="00AC7F14">
        <w:rPr>
          <w:rStyle w:val="comment1"/>
          <w:sz w:val="16"/>
        </w:rPr>
        <w:t xml:space="preserve">     * 1/1-1970.</w:t>
      </w:r>
    </w:p>
    <w:p w:rsidR="00AC7F14" w:rsidRPr="00AC7F14" w:rsidRDefault="00AC7F14">
      <w:pPr>
        <w:pStyle w:val="HTMLPreformatted"/>
        <w:divId w:val="1902131777"/>
        <w:rPr>
          <w:sz w:val="16"/>
        </w:rPr>
      </w:pPr>
      <w:r w:rsidRPr="00AC7F14">
        <w:rPr>
          <w:rStyle w:val="line-number1"/>
          <w:sz w:val="16"/>
        </w:rPr>
        <w:t xml:space="preserve"> 63</w:t>
      </w:r>
      <w:r w:rsidRPr="00AC7F14">
        <w:rPr>
          <w:sz w:val="16"/>
        </w:rPr>
        <w:t xml:space="preserve"> </w:t>
      </w:r>
      <w:r w:rsidRPr="00AC7F14">
        <w:rPr>
          <w:rStyle w:val="comment1"/>
          <w:sz w:val="16"/>
        </w:rPr>
        <w:t xml:space="preserve">     * </w:t>
      </w:r>
    </w:p>
    <w:p w:rsidR="00AC7F14" w:rsidRPr="00AC7F14" w:rsidRDefault="00AC7F14">
      <w:pPr>
        <w:pStyle w:val="HTMLPreformatted"/>
        <w:divId w:val="1902131777"/>
        <w:rPr>
          <w:sz w:val="16"/>
        </w:rPr>
      </w:pPr>
      <w:r w:rsidRPr="00AC7F14">
        <w:rPr>
          <w:rStyle w:val="line-number1"/>
          <w:sz w:val="16"/>
        </w:rPr>
        <w:t xml:space="preserve"> 64</w:t>
      </w:r>
      <w:r w:rsidRPr="00AC7F14">
        <w:rPr>
          <w:sz w:val="16"/>
        </w:rPr>
        <w:t xml:space="preserve"> </w:t>
      </w:r>
      <w:r w:rsidRPr="00AC7F14">
        <w:rPr>
          <w:rStyle w:val="comment1"/>
          <w:sz w:val="16"/>
        </w:rPr>
        <w:t xml:space="preserve">     * </w:t>
      </w:r>
      <w:r w:rsidRPr="00AC7F14">
        <w:rPr>
          <w:rStyle w:val="st01"/>
          <w:sz w:val="16"/>
        </w:rPr>
        <w:t>@param</w:t>
      </w:r>
      <w:r w:rsidRPr="00AC7F14">
        <w:rPr>
          <w:sz w:val="16"/>
        </w:rPr>
        <w:t xml:space="preserve"> </w:t>
      </w:r>
      <w:r w:rsidRPr="00AC7F14">
        <w:rPr>
          <w:rStyle w:val="comment1"/>
          <w:sz w:val="16"/>
        </w:rPr>
        <w:t>userId</w:t>
      </w:r>
      <w:r w:rsidRPr="00AC7F14">
        <w:rPr>
          <w:sz w:val="16"/>
        </w:rPr>
        <w:t xml:space="preserve"> </w:t>
      </w:r>
      <w:r w:rsidRPr="00AC7F14">
        <w:rPr>
          <w:rStyle w:val="comment1"/>
          <w:sz w:val="16"/>
        </w:rPr>
        <w:t>User</w:t>
      </w:r>
      <w:r w:rsidRPr="00AC7F14">
        <w:rPr>
          <w:sz w:val="16"/>
        </w:rPr>
        <w:t xml:space="preserve"> </w:t>
      </w:r>
      <w:r w:rsidRPr="00AC7F14">
        <w:rPr>
          <w:rStyle w:val="comment1"/>
          <w:sz w:val="16"/>
        </w:rPr>
        <w:t>id</w:t>
      </w:r>
    </w:p>
    <w:p w:rsidR="00AC7F14" w:rsidRPr="00AC7F14" w:rsidRDefault="00AC7F14">
      <w:pPr>
        <w:pStyle w:val="HTMLPreformatted"/>
        <w:divId w:val="1902131777"/>
        <w:rPr>
          <w:sz w:val="16"/>
        </w:rPr>
      </w:pPr>
      <w:r w:rsidRPr="00AC7F14">
        <w:rPr>
          <w:rStyle w:val="line-number1"/>
          <w:sz w:val="16"/>
        </w:rPr>
        <w:t xml:space="preserve"> 65</w:t>
      </w:r>
      <w:r w:rsidRPr="00AC7F14">
        <w:rPr>
          <w:sz w:val="16"/>
        </w:rPr>
        <w:t xml:space="preserve"> </w:t>
      </w:r>
      <w:r w:rsidRPr="00AC7F14">
        <w:rPr>
          <w:rStyle w:val="comment1"/>
          <w:sz w:val="16"/>
        </w:rPr>
        <w:t xml:space="preserve">     * </w:t>
      </w:r>
      <w:r w:rsidRPr="00AC7F14">
        <w:rPr>
          <w:rStyle w:val="st01"/>
          <w:sz w:val="16"/>
        </w:rPr>
        <w:t>@param</w:t>
      </w:r>
      <w:r w:rsidRPr="00AC7F14">
        <w:rPr>
          <w:sz w:val="16"/>
        </w:rPr>
        <w:t xml:space="preserve"> </w:t>
      </w:r>
      <w:r w:rsidRPr="00AC7F14">
        <w:rPr>
          <w:rStyle w:val="comment1"/>
          <w:sz w:val="16"/>
        </w:rPr>
        <w:t>wordId</w:t>
      </w:r>
      <w:r w:rsidRPr="00AC7F14">
        <w:rPr>
          <w:sz w:val="16"/>
        </w:rPr>
        <w:t xml:space="preserve"> </w:t>
      </w:r>
      <w:r w:rsidRPr="00AC7F14">
        <w:rPr>
          <w:rStyle w:val="comment1"/>
          <w:sz w:val="16"/>
        </w:rPr>
        <w:t>word</w:t>
      </w:r>
      <w:r w:rsidRPr="00AC7F14">
        <w:rPr>
          <w:sz w:val="16"/>
        </w:rPr>
        <w:t xml:space="preserve"> </w:t>
      </w:r>
      <w:r w:rsidRPr="00AC7F14">
        <w:rPr>
          <w:rStyle w:val="comment1"/>
          <w:sz w:val="16"/>
        </w:rPr>
        <w:t>id</w:t>
      </w:r>
    </w:p>
    <w:p w:rsidR="00AC7F14" w:rsidRPr="00AC7F14" w:rsidRDefault="00AC7F14">
      <w:pPr>
        <w:pStyle w:val="HTMLPreformatted"/>
        <w:divId w:val="1902131777"/>
        <w:rPr>
          <w:sz w:val="16"/>
        </w:rPr>
      </w:pPr>
      <w:r w:rsidRPr="00AC7F14">
        <w:rPr>
          <w:rStyle w:val="line-number1"/>
          <w:sz w:val="16"/>
        </w:rPr>
        <w:t xml:space="preserve"> 66</w:t>
      </w:r>
      <w:r w:rsidRPr="00AC7F14">
        <w:rPr>
          <w:sz w:val="16"/>
        </w:rPr>
        <w:t xml:space="preserve"> </w:t>
      </w:r>
      <w:r w:rsidRPr="00AC7F14">
        <w:rPr>
          <w:rStyle w:val="comment1"/>
          <w:sz w:val="16"/>
        </w:rPr>
        <w:t xml:space="preserve">     * </w:t>
      </w:r>
      <w:r w:rsidRPr="00AC7F14">
        <w:rPr>
          <w:rStyle w:val="st01"/>
          <w:sz w:val="16"/>
        </w:rPr>
        <w:t>@return</w:t>
      </w:r>
      <w:r w:rsidRPr="00AC7F14">
        <w:rPr>
          <w:sz w:val="16"/>
        </w:rPr>
        <w:t xml:space="preserve"> </w:t>
      </w:r>
      <w:r w:rsidRPr="00AC7F14">
        <w:rPr>
          <w:rStyle w:val="comment1"/>
          <w:sz w:val="16"/>
        </w:rPr>
        <w:t>a</w:t>
      </w:r>
      <w:r w:rsidRPr="00AC7F14">
        <w:rPr>
          <w:sz w:val="16"/>
        </w:rPr>
        <w:t xml:space="preserve"> </w:t>
      </w:r>
      <w:r w:rsidRPr="00AC7F14">
        <w:rPr>
          <w:rStyle w:val="comment1"/>
          <w:sz w:val="16"/>
        </w:rPr>
        <w:t>OGV</w:t>
      </w:r>
      <w:r w:rsidRPr="00AC7F14">
        <w:rPr>
          <w:sz w:val="16"/>
        </w:rPr>
        <w:t xml:space="preserve"> </w:t>
      </w:r>
      <w:r w:rsidRPr="00AC7F14">
        <w:rPr>
          <w:rStyle w:val="comment1"/>
          <w:sz w:val="16"/>
        </w:rPr>
        <w:t>wicket</w:t>
      </w:r>
      <w:r w:rsidRPr="00AC7F14">
        <w:rPr>
          <w:sz w:val="16"/>
        </w:rPr>
        <w:t xml:space="preserve"> </w:t>
      </w:r>
      <w:r w:rsidRPr="00AC7F14">
        <w:rPr>
          <w:rStyle w:val="comment1"/>
          <w:sz w:val="16"/>
        </w:rPr>
        <w:t>resource</w:t>
      </w:r>
      <w:r w:rsidRPr="00AC7F14">
        <w:rPr>
          <w:sz w:val="16"/>
        </w:rPr>
        <w:t xml:space="preserve"> </w:t>
      </w:r>
      <w:r w:rsidRPr="00AC7F14">
        <w:rPr>
          <w:rStyle w:val="comment1"/>
          <w:sz w:val="16"/>
        </w:rPr>
        <w:t>name.</w:t>
      </w:r>
    </w:p>
    <w:p w:rsidR="00AC7F14" w:rsidRPr="00AC7F14" w:rsidRDefault="00AC7F14">
      <w:pPr>
        <w:pStyle w:val="HTMLPreformatted"/>
        <w:divId w:val="1902131777"/>
        <w:rPr>
          <w:sz w:val="16"/>
        </w:rPr>
      </w:pPr>
      <w:r w:rsidRPr="00AC7F14">
        <w:rPr>
          <w:rStyle w:val="line-number1"/>
          <w:sz w:val="16"/>
        </w:rPr>
        <w:t xml:space="preserve"> 67</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68</w:t>
      </w:r>
      <w:r w:rsidRPr="00AC7F14">
        <w:rPr>
          <w:sz w:val="16"/>
        </w:rPr>
        <w:t xml:space="preserve">     </w:t>
      </w:r>
      <w:r w:rsidRPr="00AC7F14">
        <w:rPr>
          <w:rStyle w:val="keyword-directive1"/>
          <w:sz w:val="16"/>
        </w:rPr>
        <w:t>public</w:t>
      </w:r>
      <w:r w:rsidRPr="00AC7F14">
        <w:rPr>
          <w:sz w:val="16"/>
        </w:rPr>
        <w:t xml:space="preserve"> String createOgvResourceName(String userId, String wordId) {</w:t>
      </w:r>
    </w:p>
    <w:p w:rsidR="00AC7F14" w:rsidRPr="00AC7F14" w:rsidRDefault="00AC7F14">
      <w:pPr>
        <w:pStyle w:val="HTMLPreformatted"/>
        <w:divId w:val="1902131777"/>
        <w:rPr>
          <w:sz w:val="16"/>
        </w:rPr>
      </w:pPr>
      <w:r w:rsidRPr="00AC7F14">
        <w:rPr>
          <w:rStyle w:val="line-number1"/>
          <w:sz w:val="16"/>
        </w:rPr>
        <w:t xml:space="preserve"> 69</w:t>
      </w:r>
      <w:r w:rsidRPr="00AC7F14">
        <w:rPr>
          <w:sz w:val="16"/>
        </w:rPr>
        <w:t xml:space="preserve">         StringBuilder sb = </w:t>
      </w:r>
      <w:r w:rsidRPr="00AC7F14">
        <w:rPr>
          <w:rStyle w:val="keyword-directive1"/>
          <w:sz w:val="16"/>
        </w:rPr>
        <w:t>new</w:t>
      </w:r>
      <w:r w:rsidRPr="00AC7F14">
        <w:rPr>
          <w:sz w:val="16"/>
        </w:rPr>
        <w:t xml:space="preserve"> StringBuilder(</w:t>
      </w:r>
      <w:r w:rsidRPr="00AC7F14">
        <w:rPr>
          <w:rStyle w:val="character1"/>
          <w:sz w:val="16"/>
        </w:rPr>
        <w:t>"UserId_"</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70</w:t>
      </w:r>
      <w:r w:rsidRPr="00AC7F14">
        <w:rPr>
          <w:sz w:val="16"/>
        </w:rPr>
        <w:t xml:space="preserve">         sb.append(userId);</w:t>
      </w:r>
    </w:p>
    <w:p w:rsidR="00AC7F14" w:rsidRPr="00AC7F14" w:rsidRDefault="00AC7F14">
      <w:pPr>
        <w:pStyle w:val="HTMLPreformatted"/>
        <w:divId w:val="1902131777"/>
        <w:rPr>
          <w:sz w:val="16"/>
        </w:rPr>
      </w:pPr>
      <w:r w:rsidRPr="00AC7F14">
        <w:rPr>
          <w:rStyle w:val="line-number1"/>
          <w:sz w:val="16"/>
        </w:rPr>
        <w:lastRenderedPageBreak/>
        <w:t xml:space="preserve"> 71</w:t>
      </w:r>
      <w:r w:rsidRPr="00AC7F14">
        <w:rPr>
          <w:sz w:val="16"/>
        </w:rPr>
        <w:t xml:space="preserve">         sb.append(</w:t>
      </w:r>
      <w:r w:rsidRPr="00AC7F14">
        <w:rPr>
          <w:rStyle w:val="character1"/>
          <w:sz w:val="16"/>
        </w:rPr>
        <w:t>"_wordId_"</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72</w:t>
      </w:r>
      <w:r w:rsidRPr="00AC7F14">
        <w:rPr>
          <w:sz w:val="16"/>
        </w:rPr>
        <w:t xml:space="preserve">         sb.append(wordId);</w:t>
      </w:r>
    </w:p>
    <w:p w:rsidR="00AC7F14" w:rsidRPr="00AC7F14" w:rsidRDefault="00AC7F14">
      <w:pPr>
        <w:pStyle w:val="HTMLPreformatted"/>
        <w:divId w:val="1902131777"/>
        <w:rPr>
          <w:sz w:val="16"/>
        </w:rPr>
      </w:pPr>
      <w:r w:rsidRPr="00AC7F14">
        <w:rPr>
          <w:rStyle w:val="line-number1"/>
          <w:sz w:val="16"/>
        </w:rPr>
        <w:t xml:space="preserve"> 73</w:t>
      </w:r>
      <w:r w:rsidRPr="00AC7F14">
        <w:rPr>
          <w:sz w:val="16"/>
        </w:rPr>
        <w:t xml:space="preserve">         sb.append(</w:t>
      </w:r>
      <w:r w:rsidRPr="00AC7F14">
        <w:rPr>
          <w:rStyle w:val="character1"/>
          <w:sz w:val="16"/>
        </w:rPr>
        <w:t>"_"</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74</w:t>
      </w:r>
      <w:r w:rsidRPr="00AC7F14">
        <w:rPr>
          <w:sz w:val="16"/>
        </w:rPr>
        <w:t xml:space="preserve">         Date now = </w:t>
      </w:r>
      <w:r w:rsidRPr="00AC7F14">
        <w:rPr>
          <w:rStyle w:val="keyword-directive1"/>
          <w:sz w:val="16"/>
        </w:rPr>
        <w:t>new</w:t>
      </w:r>
      <w:r w:rsidRPr="00AC7F14">
        <w:rPr>
          <w:sz w:val="16"/>
        </w:rPr>
        <w:t xml:space="preserve"> Date();</w:t>
      </w:r>
    </w:p>
    <w:p w:rsidR="00AC7F14" w:rsidRPr="00AC7F14" w:rsidRDefault="00AC7F14">
      <w:pPr>
        <w:pStyle w:val="HTMLPreformatted"/>
        <w:divId w:val="1902131777"/>
        <w:rPr>
          <w:sz w:val="16"/>
        </w:rPr>
      </w:pPr>
      <w:r w:rsidRPr="00AC7F14">
        <w:rPr>
          <w:rStyle w:val="line-number1"/>
          <w:sz w:val="16"/>
        </w:rPr>
        <w:t xml:space="preserve"> 75</w:t>
      </w:r>
      <w:r w:rsidRPr="00AC7F14">
        <w:rPr>
          <w:sz w:val="16"/>
        </w:rPr>
        <w:t xml:space="preserve">         sb.append(now.getTime());</w:t>
      </w:r>
    </w:p>
    <w:p w:rsidR="00AC7F14" w:rsidRPr="00AC7F14" w:rsidRDefault="00AC7F14">
      <w:pPr>
        <w:pStyle w:val="HTMLPreformatted"/>
        <w:divId w:val="1902131777"/>
        <w:rPr>
          <w:sz w:val="16"/>
        </w:rPr>
      </w:pPr>
      <w:r w:rsidRPr="00AC7F14">
        <w:rPr>
          <w:rStyle w:val="line-number1"/>
          <w:sz w:val="16"/>
        </w:rPr>
        <w:t xml:space="preserve"> 76</w:t>
      </w:r>
      <w:r w:rsidRPr="00AC7F14">
        <w:rPr>
          <w:sz w:val="16"/>
        </w:rPr>
        <w:t xml:space="preserve">         sb.append(</w:t>
      </w:r>
      <w:r w:rsidRPr="00AC7F14">
        <w:rPr>
          <w:rStyle w:val="character1"/>
          <w:sz w:val="16"/>
        </w:rPr>
        <w:t>".ogv"</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77</w:t>
      </w:r>
      <w:r w:rsidRPr="00AC7F14">
        <w:rPr>
          <w:sz w:val="16"/>
        </w:rPr>
        <w:t xml:space="preserve">         </w:t>
      </w:r>
      <w:r w:rsidRPr="00AC7F14">
        <w:rPr>
          <w:rStyle w:val="keyword-directive1"/>
          <w:sz w:val="16"/>
        </w:rPr>
        <w:t>return</w:t>
      </w:r>
      <w:r w:rsidRPr="00AC7F14">
        <w:rPr>
          <w:sz w:val="16"/>
        </w:rPr>
        <w:t xml:space="preserve"> sb.toString();</w:t>
      </w:r>
    </w:p>
    <w:p w:rsidR="00AC7F14" w:rsidRPr="00AC7F14" w:rsidRDefault="00AC7F14">
      <w:pPr>
        <w:pStyle w:val="HTMLPreformatted"/>
        <w:divId w:val="1902131777"/>
        <w:rPr>
          <w:sz w:val="16"/>
        </w:rPr>
      </w:pPr>
      <w:r w:rsidRPr="00AC7F14">
        <w:rPr>
          <w:rStyle w:val="line-number1"/>
          <w:sz w:val="16"/>
        </w:rPr>
        <w:t xml:space="preserve"> 78</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79</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80</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81</w:t>
      </w:r>
      <w:r w:rsidRPr="00AC7F14">
        <w:rPr>
          <w:sz w:val="16"/>
        </w:rPr>
        <w:t xml:space="preserve"> </w:t>
      </w:r>
      <w:r w:rsidRPr="00AC7F14">
        <w:rPr>
          <w:rStyle w:val="comment1"/>
          <w:sz w:val="16"/>
        </w:rPr>
        <w:t xml:space="preserve">     * Creates</w:t>
      </w:r>
      <w:r w:rsidRPr="00AC7F14">
        <w:rPr>
          <w:sz w:val="16"/>
        </w:rPr>
        <w:t xml:space="preserve"> </w:t>
      </w:r>
      <w:r w:rsidRPr="00AC7F14">
        <w:rPr>
          <w:rStyle w:val="comment1"/>
          <w:sz w:val="16"/>
        </w:rPr>
        <w:t>an</w:t>
      </w:r>
      <w:r w:rsidRPr="00AC7F14">
        <w:rPr>
          <w:sz w:val="16"/>
        </w:rPr>
        <w:t xml:space="preserve"> </w:t>
      </w:r>
      <w:r w:rsidRPr="00AC7F14">
        <w:rPr>
          <w:rStyle w:val="comment1"/>
          <w:sz w:val="16"/>
        </w:rPr>
        <w:t>OGV</w:t>
      </w:r>
      <w:r w:rsidRPr="00AC7F14">
        <w:rPr>
          <w:sz w:val="16"/>
        </w:rPr>
        <w:t xml:space="preserve"> </w:t>
      </w:r>
      <w:r w:rsidRPr="00AC7F14">
        <w:rPr>
          <w:rStyle w:val="comment1"/>
          <w:sz w:val="16"/>
        </w:rPr>
        <w:t>filename</w:t>
      </w:r>
      <w:r w:rsidRPr="00AC7F14">
        <w:rPr>
          <w:sz w:val="16"/>
        </w:rPr>
        <w:t xml:space="preserve"> </w:t>
      </w:r>
      <w:r w:rsidRPr="00AC7F14">
        <w:rPr>
          <w:rStyle w:val="comment1"/>
          <w:sz w:val="16"/>
        </w:rPr>
        <w:t>with</w:t>
      </w:r>
      <w:r w:rsidRPr="00AC7F14">
        <w:rPr>
          <w:sz w:val="16"/>
        </w:rPr>
        <w:t xml:space="preserve"> </w:t>
      </w:r>
      <w:r w:rsidRPr="00AC7F14">
        <w:rPr>
          <w:rStyle w:val="comment1"/>
          <w:sz w:val="16"/>
        </w:rPr>
        <w:t>full</w:t>
      </w:r>
      <w:r w:rsidRPr="00AC7F14">
        <w:rPr>
          <w:sz w:val="16"/>
        </w:rPr>
        <w:t xml:space="preserve"> </w:t>
      </w:r>
      <w:r w:rsidRPr="00AC7F14">
        <w:rPr>
          <w:rStyle w:val="comment1"/>
          <w:sz w:val="16"/>
        </w:rPr>
        <w:t>path.</w:t>
      </w:r>
    </w:p>
    <w:p w:rsidR="00AC7F14" w:rsidRPr="00AC7F14" w:rsidRDefault="00AC7F14">
      <w:pPr>
        <w:pStyle w:val="HTMLPreformatted"/>
        <w:divId w:val="1902131777"/>
        <w:rPr>
          <w:sz w:val="16"/>
        </w:rPr>
      </w:pPr>
      <w:r w:rsidRPr="00AC7F14">
        <w:rPr>
          <w:rStyle w:val="line-number1"/>
          <w:sz w:val="16"/>
        </w:rPr>
        <w:t xml:space="preserve"> 82</w:t>
      </w:r>
      <w:r w:rsidRPr="00AC7F14">
        <w:rPr>
          <w:sz w:val="16"/>
        </w:rPr>
        <w:t xml:space="preserve"> </w:t>
      </w:r>
      <w:r w:rsidRPr="00AC7F14">
        <w:rPr>
          <w:rStyle w:val="comment1"/>
          <w:sz w:val="16"/>
        </w:rPr>
        <w:t xml:space="preserve">     * </w:t>
      </w:r>
    </w:p>
    <w:p w:rsidR="00AC7F14" w:rsidRPr="00AC7F14" w:rsidRDefault="00AC7F14">
      <w:pPr>
        <w:pStyle w:val="HTMLPreformatted"/>
        <w:divId w:val="1902131777"/>
        <w:rPr>
          <w:sz w:val="16"/>
        </w:rPr>
      </w:pPr>
      <w:r w:rsidRPr="00AC7F14">
        <w:rPr>
          <w:rStyle w:val="line-number1"/>
          <w:sz w:val="16"/>
        </w:rPr>
        <w:t xml:space="preserve"> 83</w:t>
      </w:r>
      <w:r w:rsidRPr="00AC7F14">
        <w:rPr>
          <w:sz w:val="16"/>
        </w:rPr>
        <w:t xml:space="preserve"> </w:t>
      </w:r>
      <w:r w:rsidRPr="00AC7F14">
        <w:rPr>
          <w:rStyle w:val="comment1"/>
          <w:sz w:val="16"/>
        </w:rPr>
        <w:t xml:space="preserve">     * </w:t>
      </w:r>
      <w:r w:rsidRPr="00AC7F14">
        <w:rPr>
          <w:rStyle w:val="st01"/>
          <w:sz w:val="16"/>
        </w:rPr>
        <w:t>@param</w:t>
      </w:r>
      <w:r w:rsidRPr="00AC7F14">
        <w:rPr>
          <w:sz w:val="16"/>
        </w:rPr>
        <w:t xml:space="preserve"> </w:t>
      </w:r>
      <w:r w:rsidRPr="00AC7F14">
        <w:rPr>
          <w:rStyle w:val="comment1"/>
          <w:sz w:val="16"/>
        </w:rPr>
        <w:t>resourceName</w:t>
      </w:r>
      <w:r w:rsidRPr="00AC7F14">
        <w:rPr>
          <w:sz w:val="16"/>
        </w:rPr>
        <w:t xml:space="preserve"> </w:t>
      </w:r>
      <w:r w:rsidRPr="00AC7F14">
        <w:rPr>
          <w:rStyle w:val="comment1"/>
          <w:sz w:val="16"/>
        </w:rPr>
        <w:t>resource</w:t>
      </w:r>
      <w:r w:rsidRPr="00AC7F14">
        <w:rPr>
          <w:sz w:val="16"/>
        </w:rPr>
        <w:t xml:space="preserve"> </w:t>
      </w:r>
      <w:r w:rsidRPr="00AC7F14">
        <w:rPr>
          <w:rStyle w:val="comment1"/>
          <w:sz w:val="16"/>
        </w:rPr>
        <w:t>name</w:t>
      </w:r>
    </w:p>
    <w:p w:rsidR="00AC7F14" w:rsidRPr="00AC7F14" w:rsidRDefault="00AC7F14">
      <w:pPr>
        <w:pStyle w:val="HTMLPreformatted"/>
        <w:divId w:val="1902131777"/>
        <w:rPr>
          <w:sz w:val="16"/>
        </w:rPr>
      </w:pPr>
      <w:r w:rsidRPr="00AC7F14">
        <w:rPr>
          <w:rStyle w:val="line-number1"/>
          <w:sz w:val="16"/>
        </w:rPr>
        <w:t xml:space="preserve"> 84</w:t>
      </w:r>
      <w:r w:rsidRPr="00AC7F14">
        <w:rPr>
          <w:sz w:val="16"/>
        </w:rPr>
        <w:t xml:space="preserve"> </w:t>
      </w:r>
      <w:r w:rsidRPr="00AC7F14">
        <w:rPr>
          <w:rStyle w:val="comment1"/>
          <w:sz w:val="16"/>
        </w:rPr>
        <w:t xml:space="preserve">     * </w:t>
      </w:r>
      <w:r w:rsidRPr="00AC7F14">
        <w:rPr>
          <w:rStyle w:val="st01"/>
          <w:sz w:val="16"/>
        </w:rPr>
        <w:t>@return</w:t>
      </w:r>
      <w:r w:rsidRPr="00AC7F14">
        <w:rPr>
          <w:sz w:val="16"/>
        </w:rPr>
        <w:t xml:space="preserve"> </w:t>
      </w:r>
      <w:r w:rsidRPr="00AC7F14">
        <w:rPr>
          <w:rStyle w:val="comment1"/>
          <w:sz w:val="16"/>
        </w:rPr>
        <w:t>filename</w:t>
      </w:r>
    </w:p>
    <w:p w:rsidR="00AC7F14" w:rsidRPr="00AC7F14" w:rsidRDefault="00AC7F14">
      <w:pPr>
        <w:pStyle w:val="HTMLPreformatted"/>
        <w:divId w:val="1902131777"/>
        <w:rPr>
          <w:sz w:val="16"/>
        </w:rPr>
      </w:pPr>
      <w:r w:rsidRPr="00AC7F14">
        <w:rPr>
          <w:rStyle w:val="line-number1"/>
          <w:sz w:val="16"/>
        </w:rPr>
        <w:t xml:space="preserve"> 85</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86</w:t>
      </w:r>
      <w:r w:rsidRPr="00AC7F14">
        <w:rPr>
          <w:sz w:val="16"/>
        </w:rPr>
        <w:t xml:space="preserve">     </w:t>
      </w:r>
      <w:r w:rsidRPr="00AC7F14">
        <w:rPr>
          <w:rStyle w:val="keyword-directive1"/>
          <w:sz w:val="16"/>
        </w:rPr>
        <w:t>public</w:t>
      </w:r>
      <w:r w:rsidRPr="00AC7F14">
        <w:rPr>
          <w:sz w:val="16"/>
        </w:rPr>
        <w:t xml:space="preserve"> String createOgvFilename(String resourceName) {</w:t>
      </w:r>
    </w:p>
    <w:p w:rsidR="00AC7F14" w:rsidRPr="00AC7F14" w:rsidRDefault="00AC7F14">
      <w:pPr>
        <w:pStyle w:val="HTMLPreformatted"/>
        <w:divId w:val="1902131777"/>
        <w:rPr>
          <w:sz w:val="16"/>
        </w:rPr>
      </w:pPr>
      <w:r w:rsidRPr="00AC7F14">
        <w:rPr>
          <w:rStyle w:val="line-number1"/>
          <w:sz w:val="16"/>
        </w:rPr>
        <w:t xml:space="preserve"> 87</w:t>
      </w:r>
      <w:r w:rsidRPr="00AC7F14">
        <w:rPr>
          <w:sz w:val="16"/>
        </w:rPr>
        <w:t xml:space="preserve">         </w:t>
      </w:r>
      <w:r w:rsidRPr="00AC7F14">
        <w:rPr>
          <w:rStyle w:val="comment1"/>
          <w:sz w:val="16"/>
        </w:rPr>
        <w:t>//TODO: Get full path, should not be hard coded.</w:t>
      </w:r>
    </w:p>
    <w:p w:rsidR="00AC7F14" w:rsidRPr="00AC7F14" w:rsidRDefault="00AC7F14">
      <w:pPr>
        <w:pStyle w:val="HTMLPreformatted"/>
        <w:divId w:val="1902131777"/>
        <w:rPr>
          <w:sz w:val="16"/>
        </w:rPr>
      </w:pPr>
      <w:r w:rsidRPr="00AC7F14">
        <w:rPr>
          <w:rStyle w:val="line-number1"/>
          <w:sz w:val="16"/>
        </w:rPr>
        <w:t xml:space="preserve"> 88</w:t>
      </w:r>
      <w:r w:rsidRPr="00AC7F14">
        <w:rPr>
          <w:sz w:val="16"/>
        </w:rPr>
        <w:t xml:space="preserve">         StringBuilder sb = </w:t>
      </w:r>
      <w:r w:rsidRPr="00AC7F14">
        <w:rPr>
          <w:rStyle w:val="keyword-directive1"/>
          <w:sz w:val="16"/>
        </w:rPr>
        <w:t>new</w:t>
      </w:r>
      <w:r w:rsidRPr="00AC7F14">
        <w:rPr>
          <w:sz w:val="16"/>
        </w:rPr>
        <w:t xml:space="preserve"> StringBuilder(</w:t>
      </w:r>
      <w:r w:rsidRPr="00AC7F14">
        <w:rPr>
          <w:rStyle w:val="character1"/>
          <w:sz w:val="16"/>
        </w:rPr>
        <w:t>"C:</w:t>
      </w:r>
      <w:r w:rsidRPr="00AC7F14">
        <w:rPr>
          <w:rStyle w:val="st11"/>
          <w:sz w:val="16"/>
        </w:rPr>
        <w:t>\\</w:t>
      </w:r>
      <w:r w:rsidRPr="00AC7F14">
        <w:rPr>
          <w:rStyle w:val="character1"/>
          <w:sz w:val="16"/>
        </w:rPr>
        <w:t>GoogleCode</w:t>
      </w:r>
      <w:r w:rsidRPr="00AC7F14">
        <w:rPr>
          <w:rStyle w:val="st11"/>
          <w:sz w:val="16"/>
        </w:rPr>
        <w:t>\\</w:t>
      </w:r>
      <w:r w:rsidRPr="00AC7F14">
        <w:rPr>
          <w:rStyle w:val="character1"/>
          <w:sz w:val="16"/>
        </w:rPr>
        <w:t>"</w:t>
      </w:r>
    </w:p>
    <w:p w:rsidR="00AC7F14" w:rsidRPr="00AC7F14" w:rsidRDefault="00AC7F14">
      <w:pPr>
        <w:pStyle w:val="HTMLPreformatted"/>
        <w:divId w:val="1902131777"/>
        <w:rPr>
          <w:sz w:val="16"/>
        </w:rPr>
      </w:pPr>
      <w:r w:rsidRPr="00AC7F14">
        <w:rPr>
          <w:rStyle w:val="line-number1"/>
          <w:sz w:val="16"/>
        </w:rPr>
        <w:t xml:space="preserve"> 89</w:t>
      </w:r>
      <w:r w:rsidRPr="00AC7F14">
        <w:rPr>
          <w:sz w:val="16"/>
        </w:rPr>
        <w:t xml:space="preserve">                 + </w:t>
      </w:r>
      <w:r w:rsidRPr="00AC7F14">
        <w:rPr>
          <w:rStyle w:val="character1"/>
          <w:sz w:val="16"/>
        </w:rPr>
        <w:t>"user-driven-sign-language-dictionary</w:t>
      </w:r>
      <w:r w:rsidRPr="00AC7F14">
        <w:rPr>
          <w:rStyle w:val="st11"/>
          <w:sz w:val="16"/>
        </w:rPr>
        <w:t>\\</w:t>
      </w:r>
      <w:r w:rsidRPr="00AC7F14">
        <w:rPr>
          <w:rStyle w:val="character1"/>
          <w:sz w:val="16"/>
        </w:rPr>
        <w:t>Code</w:t>
      </w:r>
      <w:r w:rsidRPr="00AC7F14">
        <w:rPr>
          <w:rStyle w:val="st11"/>
          <w:sz w:val="16"/>
        </w:rPr>
        <w:t>\\</w:t>
      </w:r>
      <w:r w:rsidRPr="00AC7F14">
        <w:rPr>
          <w:rStyle w:val="character1"/>
          <w:sz w:val="16"/>
        </w:rPr>
        <w:t>"</w:t>
      </w:r>
    </w:p>
    <w:p w:rsidR="00AC7F14" w:rsidRPr="00AC7F14" w:rsidRDefault="00AC7F14">
      <w:pPr>
        <w:pStyle w:val="HTMLPreformatted"/>
        <w:divId w:val="1902131777"/>
        <w:rPr>
          <w:sz w:val="16"/>
        </w:rPr>
      </w:pPr>
      <w:r w:rsidRPr="00AC7F14">
        <w:rPr>
          <w:rStyle w:val="line-number1"/>
          <w:sz w:val="16"/>
        </w:rPr>
        <w:t xml:space="preserve"> 90</w:t>
      </w:r>
      <w:r w:rsidRPr="00AC7F14">
        <w:rPr>
          <w:sz w:val="16"/>
        </w:rPr>
        <w:t xml:space="preserve">                 + </w:t>
      </w:r>
      <w:r w:rsidRPr="00AC7F14">
        <w:rPr>
          <w:rStyle w:val="character1"/>
          <w:sz w:val="16"/>
        </w:rPr>
        <w:t>"UserDrivenSignLanguageDictionary</w:t>
      </w:r>
      <w:r w:rsidRPr="00AC7F14">
        <w:rPr>
          <w:rStyle w:val="st11"/>
          <w:sz w:val="16"/>
        </w:rPr>
        <w:t>\\</w:t>
      </w:r>
      <w:r w:rsidRPr="00AC7F14">
        <w:rPr>
          <w:rStyle w:val="character1"/>
          <w:sz w:val="16"/>
        </w:rPr>
        <w:t>build</w:t>
      </w:r>
      <w:r w:rsidRPr="00AC7F14">
        <w:rPr>
          <w:rStyle w:val="st11"/>
          <w:sz w:val="16"/>
        </w:rPr>
        <w:t>\\</w:t>
      </w:r>
      <w:r w:rsidRPr="00AC7F14">
        <w:rPr>
          <w:rStyle w:val="character1"/>
          <w:sz w:val="16"/>
        </w:rPr>
        <w:t>web</w:t>
      </w:r>
      <w:r w:rsidRPr="00AC7F14">
        <w:rPr>
          <w:rStyle w:val="st11"/>
          <w:sz w:val="16"/>
        </w:rPr>
        <w:t>\\</w:t>
      </w:r>
      <w:r w:rsidRPr="00AC7F14">
        <w:rPr>
          <w:rStyle w:val="character1"/>
          <w:sz w:val="16"/>
        </w:rPr>
        <w:t>"</w:t>
      </w:r>
    </w:p>
    <w:p w:rsidR="00AC7F14" w:rsidRPr="00AC7F14" w:rsidRDefault="00AC7F14">
      <w:pPr>
        <w:pStyle w:val="HTMLPreformatted"/>
        <w:divId w:val="1902131777"/>
        <w:rPr>
          <w:sz w:val="16"/>
        </w:rPr>
      </w:pPr>
      <w:r w:rsidRPr="00AC7F14">
        <w:rPr>
          <w:rStyle w:val="line-number1"/>
          <w:sz w:val="16"/>
        </w:rPr>
        <w:t xml:space="preserve"> 91</w:t>
      </w:r>
      <w:r w:rsidRPr="00AC7F14">
        <w:rPr>
          <w:sz w:val="16"/>
        </w:rPr>
        <w:t xml:space="preserve">                 + </w:t>
      </w:r>
      <w:r w:rsidRPr="00AC7F14">
        <w:rPr>
          <w:rStyle w:val="character1"/>
          <w:sz w:val="16"/>
        </w:rPr>
        <w:t>"WEB-INF</w:t>
      </w:r>
      <w:r w:rsidRPr="00AC7F14">
        <w:rPr>
          <w:rStyle w:val="st11"/>
          <w:sz w:val="16"/>
        </w:rPr>
        <w:t>\\</w:t>
      </w:r>
      <w:r w:rsidRPr="00AC7F14">
        <w:rPr>
          <w:rStyle w:val="character1"/>
          <w:sz w:val="16"/>
        </w:rPr>
        <w:t>classes</w:t>
      </w:r>
      <w:r w:rsidRPr="00AC7F14">
        <w:rPr>
          <w:rStyle w:val="st11"/>
          <w:sz w:val="16"/>
        </w:rPr>
        <w:t>\\</w:t>
      </w:r>
      <w:r w:rsidRPr="00AC7F14">
        <w:rPr>
          <w:rStyle w:val="character1"/>
          <w:sz w:val="16"/>
        </w:rPr>
        <w:t>dk</w:t>
      </w:r>
      <w:r w:rsidRPr="00AC7F14">
        <w:rPr>
          <w:rStyle w:val="st11"/>
          <w:sz w:val="16"/>
        </w:rPr>
        <w:t>\\</w:t>
      </w:r>
      <w:r w:rsidRPr="00AC7F14">
        <w:rPr>
          <w:rStyle w:val="character1"/>
          <w:sz w:val="16"/>
        </w:rPr>
        <w:t>jsh</w:t>
      </w:r>
      <w:r w:rsidRPr="00AC7F14">
        <w:rPr>
          <w:rStyle w:val="st11"/>
          <w:sz w:val="16"/>
        </w:rPr>
        <w:t>\\</w:t>
      </w:r>
      <w:r w:rsidRPr="00AC7F14">
        <w:rPr>
          <w:rStyle w:val="character1"/>
          <w:sz w:val="16"/>
        </w:rPr>
        <w:t>itdiplom</w:t>
      </w:r>
      <w:r w:rsidRPr="00AC7F14">
        <w:rPr>
          <w:rStyle w:val="st11"/>
          <w:sz w:val="16"/>
        </w:rPr>
        <w:t>\\</w:t>
      </w:r>
      <w:r w:rsidRPr="00AC7F14">
        <w:rPr>
          <w:rStyle w:val="character1"/>
          <w:sz w:val="16"/>
        </w:rPr>
        <w:t>"</w:t>
      </w:r>
    </w:p>
    <w:p w:rsidR="00AC7F14" w:rsidRPr="00AC7F14" w:rsidRDefault="00AC7F14">
      <w:pPr>
        <w:pStyle w:val="HTMLPreformatted"/>
        <w:divId w:val="1902131777"/>
        <w:rPr>
          <w:sz w:val="16"/>
        </w:rPr>
      </w:pPr>
      <w:r w:rsidRPr="00AC7F14">
        <w:rPr>
          <w:rStyle w:val="line-number1"/>
          <w:sz w:val="16"/>
        </w:rPr>
        <w:t xml:space="preserve"> 92</w:t>
      </w:r>
      <w:r w:rsidRPr="00AC7F14">
        <w:rPr>
          <w:sz w:val="16"/>
        </w:rPr>
        <w:t xml:space="preserve">                 + </w:t>
      </w:r>
      <w:r w:rsidRPr="00AC7F14">
        <w:rPr>
          <w:rStyle w:val="character1"/>
          <w:sz w:val="16"/>
        </w:rPr>
        <w:t>"userdrivensignlanguagedictionary</w:t>
      </w:r>
      <w:r w:rsidRPr="00AC7F14">
        <w:rPr>
          <w:rStyle w:val="st11"/>
          <w:sz w:val="16"/>
        </w:rPr>
        <w:t>\\</w:t>
      </w:r>
      <w:r w:rsidRPr="00AC7F14">
        <w:rPr>
          <w:rStyle w:val="character1"/>
          <w:sz w:val="16"/>
        </w:rPr>
        <w:t>wicket</w:t>
      </w:r>
      <w:r w:rsidRPr="00AC7F14">
        <w:rPr>
          <w:rStyle w:val="st11"/>
          <w:sz w:val="16"/>
        </w:rPr>
        <w:t>\\</w:t>
      </w:r>
      <w:r w:rsidRPr="00AC7F14">
        <w:rPr>
          <w:rStyle w:val="character1"/>
          <w:sz w:val="16"/>
        </w:rPr>
        <w:t>uploadedvideo</w:t>
      </w:r>
      <w:r w:rsidRPr="00AC7F14">
        <w:rPr>
          <w:rStyle w:val="st11"/>
          <w:sz w:val="16"/>
        </w:rPr>
        <w:t>\\</w:t>
      </w:r>
      <w:r w:rsidRPr="00AC7F14">
        <w:rPr>
          <w:rStyle w:val="character1"/>
          <w:sz w:val="16"/>
        </w:rPr>
        <w:t>"</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93</w:t>
      </w:r>
      <w:r w:rsidRPr="00AC7F14">
        <w:rPr>
          <w:sz w:val="16"/>
        </w:rPr>
        <w:t xml:space="preserve">         sb.append(resourceName);</w:t>
      </w:r>
    </w:p>
    <w:p w:rsidR="00AC7F14" w:rsidRPr="00AC7F14" w:rsidRDefault="00AC7F14">
      <w:pPr>
        <w:pStyle w:val="HTMLPreformatted"/>
        <w:divId w:val="1902131777"/>
        <w:rPr>
          <w:sz w:val="16"/>
        </w:rPr>
      </w:pPr>
      <w:r w:rsidRPr="00AC7F14">
        <w:rPr>
          <w:rStyle w:val="line-number1"/>
          <w:sz w:val="16"/>
        </w:rPr>
        <w:t xml:space="preserve"> 94</w:t>
      </w:r>
      <w:r w:rsidRPr="00AC7F14">
        <w:rPr>
          <w:sz w:val="16"/>
        </w:rPr>
        <w:t xml:space="preserve">         </w:t>
      </w:r>
      <w:r w:rsidRPr="00AC7F14">
        <w:rPr>
          <w:rStyle w:val="keyword-directive1"/>
          <w:sz w:val="16"/>
        </w:rPr>
        <w:t>return</w:t>
      </w:r>
      <w:r w:rsidRPr="00AC7F14">
        <w:rPr>
          <w:sz w:val="16"/>
        </w:rPr>
        <w:t xml:space="preserve"> sb.toString();</w:t>
      </w:r>
    </w:p>
    <w:p w:rsidR="00AC7F14" w:rsidRPr="00AC7F14" w:rsidRDefault="00AC7F14">
      <w:pPr>
        <w:pStyle w:val="HTMLPreformatted"/>
        <w:divId w:val="1902131777"/>
        <w:rPr>
          <w:sz w:val="16"/>
        </w:rPr>
      </w:pPr>
      <w:r w:rsidRPr="00AC7F14">
        <w:rPr>
          <w:rStyle w:val="line-number1"/>
          <w:sz w:val="16"/>
        </w:rPr>
        <w:t xml:space="preserve"> 95</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96</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97</w:t>
      </w:r>
      <w:r w:rsidRPr="00AC7F14">
        <w:rPr>
          <w:sz w:val="16"/>
        </w:rPr>
        <w:t xml:space="preserve">     </w:t>
      </w:r>
      <w:r w:rsidRPr="00AC7F14">
        <w:rPr>
          <w:rStyle w:val="keyword-directive1"/>
          <w:sz w:val="16"/>
        </w:rPr>
        <w:t>private</w:t>
      </w:r>
      <w:r w:rsidRPr="00AC7F14">
        <w:rPr>
          <w:sz w:val="16"/>
        </w:rPr>
        <w:t xml:space="preserve"> </w:t>
      </w:r>
      <w:r w:rsidRPr="00AC7F14">
        <w:rPr>
          <w:rStyle w:val="keyword-directive1"/>
          <w:sz w:val="16"/>
        </w:rPr>
        <w:t>class</w:t>
      </w:r>
      <w:r w:rsidRPr="00AC7F14">
        <w:rPr>
          <w:sz w:val="16"/>
        </w:rPr>
        <w:t xml:space="preserve"> ProcessOutput </w:t>
      </w:r>
      <w:r w:rsidRPr="00AC7F14">
        <w:rPr>
          <w:rStyle w:val="keyword-directive1"/>
          <w:sz w:val="16"/>
        </w:rPr>
        <w:t>implements</w:t>
      </w:r>
      <w:r w:rsidRPr="00AC7F14">
        <w:rPr>
          <w:sz w:val="16"/>
        </w:rPr>
        <w:t xml:space="preserve"> Runnable {</w:t>
      </w:r>
    </w:p>
    <w:p w:rsidR="00AC7F14" w:rsidRPr="00AC7F14" w:rsidRDefault="00AC7F14">
      <w:pPr>
        <w:pStyle w:val="HTMLPreformatted"/>
        <w:divId w:val="1902131777"/>
        <w:rPr>
          <w:sz w:val="16"/>
        </w:rPr>
      </w:pPr>
      <w:r w:rsidRPr="00AC7F14">
        <w:rPr>
          <w:rStyle w:val="line-number1"/>
          <w:sz w:val="16"/>
        </w:rPr>
        <w:t xml:space="preserve"> 98</w:t>
      </w:r>
      <w:r w:rsidRPr="00AC7F14">
        <w:rPr>
          <w:sz w:val="16"/>
        </w:rPr>
        <w:t xml:space="preserve">         </w:t>
      </w:r>
      <w:r w:rsidRPr="00AC7F14">
        <w:rPr>
          <w:rStyle w:val="keyword-directive1"/>
          <w:sz w:val="16"/>
        </w:rPr>
        <w:t>private</w:t>
      </w:r>
      <w:r w:rsidRPr="00AC7F14">
        <w:rPr>
          <w:sz w:val="16"/>
        </w:rPr>
        <w:t xml:space="preserve"> InputStream inputStream;</w:t>
      </w:r>
    </w:p>
    <w:p w:rsidR="00AC7F14" w:rsidRPr="00AC7F14" w:rsidRDefault="00AC7F14">
      <w:pPr>
        <w:pStyle w:val="HTMLPreformatted"/>
        <w:divId w:val="1902131777"/>
        <w:rPr>
          <w:sz w:val="16"/>
        </w:rPr>
      </w:pPr>
      <w:r w:rsidRPr="00AC7F14">
        <w:rPr>
          <w:rStyle w:val="line-number1"/>
          <w:sz w:val="16"/>
        </w:rPr>
        <w:t xml:space="preserve"> 99</w:t>
      </w:r>
      <w:r w:rsidRPr="00AC7F14">
        <w:rPr>
          <w:sz w:val="16"/>
        </w:rPr>
        <w:t xml:space="preserve">         </w:t>
      </w:r>
      <w:r w:rsidRPr="00AC7F14">
        <w:rPr>
          <w:rStyle w:val="keyword-directive1"/>
          <w:sz w:val="16"/>
        </w:rPr>
        <w:t>private</w:t>
      </w:r>
      <w:r w:rsidRPr="00AC7F14">
        <w:rPr>
          <w:sz w:val="16"/>
        </w:rPr>
        <w:t xml:space="preserve"> String type; </w:t>
      </w:r>
    </w:p>
    <w:p w:rsidR="00AC7F14" w:rsidRPr="00AC7F14" w:rsidRDefault="00AC7F14">
      <w:pPr>
        <w:pStyle w:val="HTMLPreformatted"/>
        <w:divId w:val="1902131777"/>
        <w:rPr>
          <w:sz w:val="16"/>
        </w:rPr>
      </w:pPr>
      <w:r w:rsidRPr="00AC7F14">
        <w:rPr>
          <w:rStyle w:val="line-number1"/>
          <w:sz w:val="16"/>
        </w:rPr>
        <w:t>100</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101</w:t>
      </w:r>
      <w:r w:rsidRPr="00AC7F14">
        <w:rPr>
          <w:sz w:val="16"/>
        </w:rPr>
        <w:t xml:space="preserve">         </w:t>
      </w:r>
      <w:r w:rsidRPr="00AC7F14">
        <w:rPr>
          <w:rStyle w:val="keyword-directive1"/>
          <w:sz w:val="16"/>
        </w:rPr>
        <w:t>public</w:t>
      </w:r>
      <w:r w:rsidRPr="00AC7F14">
        <w:rPr>
          <w:sz w:val="16"/>
        </w:rPr>
        <w:t xml:space="preserve"> ProcessOutput(InputStream inputStream, String type) {</w:t>
      </w:r>
    </w:p>
    <w:p w:rsidR="00AC7F14" w:rsidRPr="00AC7F14" w:rsidRDefault="00AC7F14">
      <w:pPr>
        <w:pStyle w:val="HTMLPreformatted"/>
        <w:divId w:val="1902131777"/>
        <w:rPr>
          <w:sz w:val="16"/>
        </w:rPr>
      </w:pPr>
      <w:r w:rsidRPr="00AC7F14">
        <w:rPr>
          <w:rStyle w:val="line-number1"/>
          <w:sz w:val="16"/>
        </w:rPr>
        <w:t>102</w:t>
      </w:r>
      <w:r w:rsidRPr="00AC7F14">
        <w:rPr>
          <w:sz w:val="16"/>
        </w:rPr>
        <w:t xml:space="preserve">             </w:t>
      </w:r>
      <w:r w:rsidRPr="00AC7F14">
        <w:rPr>
          <w:rStyle w:val="keyword-directive1"/>
          <w:sz w:val="16"/>
        </w:rPr>
        <w:t>this</w:t>
      </w:r>
      <w:r w:rsidRPr="00AC7F14">
        <w:rPr>
          <w:sz w:val="16"/>
        </w:rPr>
        <w:t>.inputStream = inputStream;</w:t>
      </w:r>
    </w:p>
    <w:p w:rsidR="00AC7F14" w:rsidRPr="00AC7F14" w:rsidRDefault="00AC7F14">
      <w:pPr>
        <w:pStyle w:val="HTMLPreformatted"/>
        <w:divId w:val="1902131777"/>
        <w:rPr>
          <w:sz w:val="16"/>
        </w:rPr>
      </w:pPr>
      <w:r w:rsidRPr="00AC7F14">
        <w:rPr>
          <w:rStyle w:val="line-number1"/>
          <w:sz w:val="16"/>
        </w:rPr>
        <w:t>103</w:t>
      </w:r>
      <w:r w:rsidRPr="00AC7F14">
        <w:rPr>
          <w:sz w:val="16"/>
        </w:rPr>
        <w:t xml:space="preserve">             </w:t>
      </w:r>
      <w:r w:rsidRPr="00AC7F14">
        <w:rPr>
          <w:rStyle w:val="keyword-directive1"/>
          <w:sz w:val="16"/>
        </w:rPr>
        <w:t>this</w:t>
      </w:r>
      <w:r w:rsidRPr="00AC7F14">
        <w:rPr>
          <w:sz w:val="16"/>
        </w:rPr>
        <w:t>.type = type;</w:t>
      </w:r>
    </w:p>
    <w:p w:rsidR="00AC7F14" w:rsidRPr="00AC7F14" w:rsidRDefault="00AC7F14">
      <w:pPr>
        <w:pStyle w:val="HTMLPreformatted"/>
        <w:divId w:val="1902131777"/>
        <w:rPr>
          <w:sz w:val="16"/>
        </w:rPr>
      </w:pPr>
      <w:r w:rsidRPr="00AC7F14">
        <w:rPr>
          <w:rStyle w:val="line-number1"/>
          <w:sz w:val="16"/>
        </w:rPr>
        <w:t>104</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105</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106</w:t>
      </w:r>
      <w:r w:rsidRPr="00AC7F14">
        <w:rPr>
          <w:sz w:val="16"/>
        </w:rPr>
        <w:t xml:space="preserve">         @Override</w:t>
      </w:r>
    </w:p>
    <w:p w:rsidR="00AC7F14" w:rsidRPr="00AC7F14" w:rsidRDefault="00AC7F14">
      <w:pPr>
        <w:pStyle w:val="HTMLPreformatted"/>
        <w:divId w:val="1902131777"/>
        <w:rPr>
          <w:sz w:val="16"/>
        </w:rPr>
      </w:pPr>
      <w:r w:rsidRPr="00AC7F14">
        <w:rPr>
          <w:rStyle w:val="line-number1"/>
          <w:sz w:val="16"/>
        </w:rPr>
        <w:t>107</w:t>
      </w:r>
      <w:r w:rsidRPr="00AC7F14">
        <w:rPr>
          <w:sz w:val="16"/>
        </w:rPr>
        <w:t xml:space="preserve">         </w:t>
      </w:r>
      <w:r w:rsidRPr="00AC7F14">
        <w:rPr>
          <w:rStyle w:val="keyword-directive1"/>
          <w:sz w:val="16"/>
        </w:rPr>
        <w:t>public</w:t>
      </w:r>
      <w:r w:rsidRPr="00AC7F14">
        <w:rPr>
          <w:sz w:val="16"/>
        </w:rPr>
        <w:t xml:space="preserve"> </w:t>
      </w:r>
      <w:r w:rsidRPr="00AC7F14">
        <w:rPr>
          <w:rStyle w:val="keyword-directive1"/>
          <w:sz w:val="16"/>
        </w:rPr>
        <w:t>void</w:t>
      </w:r>
      <w:r w:rsidRPr="00AC7F14">
        <w:rPr>
          <w:sz w:val="16"/>
        </w:rPr>
        <w:t xml:space="preserve"> run() {</w:t>
      </w:r>
    </w:p>
    <w:p w:rsidR="00AC7F14" w:rsidRPr="00AC7F14" w:rsidRDefault="00AC7F14">
      <w:pPr>
        <w:pStyle w:val="HTMLPreformatted"/>
        <w:divId w:val="1902131777"/>
        <w:rPr>
          <w:sz w:val="16"/>
        </w:rPr>
      </w:pPr>
      <w:r w:rsidRPr="00AC7F14">
        <w:rPr>
          <w:rStyle w:val="line-number1"/>
          <w:sz w:val="16"/>
        </w:rPr>
        <w:t>108</w:t>
      </w:r>
      <w:r w:rsidRPr="00AC7F14">
        <w:rPr>
          <w:sz w:val="16"/>
        </w:rPr>
        <w:t xml:space="preserve">             BufferedReader procesOutput = </w:t>
      </w:r>
      <w:r w:rsidRPr="00AC7F14">
        <w:rPr>
          <w:rStyle w:val="keyword-directive1"/>
          <w:sz w:val="16"/>
        </w:rPr>
        <w:t>new</w:t>
      </w:r>
      <w:r w:rsidRPr="00AC7F14">
        <w:rPr>
          <w:sz w:val="16"/>
        </w:rPr>
        <w:t xml:space="preserve"> BufferedReader(</w:t>
      </w:r>
      <w:r w:rsidRPr="00AC7F14">
        <w:rPr>
          <w:rStyle w:val="keyword-directive1"/>
          <w:sz w:val="16"/>
        </w:rPr>
        <w:t>new</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109</w:t>
      </w:r>
      <w:r w:rsidRPr="00AC7F14">
        <w:rPr>
          <w:sz w:val="16"/>
        </w:rPr>
        <w:t xml:space="preserve">                 InputStreamReader(inputStream));</w:t>
      </w:r>
    </w:p>
    <w:p w:rsidR="00AC7F14" w:rsidRPr="00AC7F14" w:rsidRDefault="00AC7F14">
      <w:pPr>
        <w:pStyle w:val="HTMLPreformatted"/>
        <w:divId w:val="1902131777"/>
        <w:rPr>
          <w:sz w:val="16"/>
        </w:rPr>
      </w:pPr>
      <w:r w:rsidRPr="00AC7F14">
        <w:rPr>
          <w:rStyle w:val="line-number1"/>
          <w:sz w:val="16"/>
        </w:rPr>
        <w:t>110</w:t>
      </w:r>
      <w:r w:rsidRPr="00AC7F14">
        <w:rPr>
          <w:sz w:val="16"/>
        </w:rPr>
        <w:t xml:space="preserve">             String line = </w:t>
      </w:r>
      <w:r w:rsidRPr="00AC7F14">
        <w:rPr>
          <w:rStyle w:val="keyword-directive1"/>
          <w:sz w:val="16"/>
        </w:rPr>
        <w:t>null</w:t>
      </w:r>
      <w:r w:rsidRPr="00AC7F14">
        <w:rPr>
          <w:sz w:val="16"/>
        </w:rPr>
        <w:t>;</w:t>
      </w:r>
    </w:p>
    <w:p w:rsidR="00AC7F14" w:rsidRPr="00AC7F14" w:rsidRDefault="00AC7F14">
      <w:pPr>
        <w:pStyle w:val="HTMLPreformatted"/>
        <w:divId w:val="1902131777"/>
        <w:rPr>
          <w:sz w:val="16"/>
        </w:rPr>
      </w:pPr>
      <w:r w:rsidRPr="00AC7F14">
        <w:rPr>
          <w:rStyle w:val="line-number1"/>
          <w:sz w:val="16"/>
        </w:rPr>
        <w:t>111</w:t>
      </w:r>
      <w:r w:rsidRPr="00AC7F14">
        <w:rPr>
          <w:sz w:val="16"/>
        </w:rPr>
        <w:t xml:space="preserve">             </w:t>
      </w:r>
      <w:r w:rsidRPr="00AC7F14">
        <w:rPr>
          <w:rStyle w:val="keyword-directive1"/>
          <w:sz w:val="16"/>
        </w:rPr>
        <w:t>try</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112</w:t>
      </w:r>
      <w:r w:rsidRPr="00AC7F14">
        <w:rPr>
          <w:sz w:val="16"/>
        </w:rPr>
        <w:t xml:space="preserve">                 </w:t>
      </w:r>
      <w:r w:rsidRPr="00AC7F14">
        <w:rPr>
          <w:rStyle w:val="keyword-directive1"/>
          <w:sz w:val="16"/>
        </w:rPr>
        <w:t>while</w:t>
      </w:r>
      <w:r w:rsidRPr="00AC7F14">
        <w:rPr>
          <w:sz w:val="16"/>
        </w:rPr>
        <w:t xml:space="preserve"> ((line = procesOutput.readLine()) != </w:t>
      </w:r>
      <w:r w:rsidRPr="00AC7F14">
        <w:rPr>
          <w:rStyle w:val="keyword-directive1"/>
          <w:sz w:val="16"/>
        </w:rPr>
        <w:t>null</w:t>
      </w:r>
      <w:r w:rsidRPr="00AC7F14">
        <w:rPr>
          <w:sz w:val="16"/>
        </w:rPr>
        <w:t>) {</w:t>
      </w:r>
    </w:p>
    <w:p w:rsidR="00AC7F14" w:rsidRPr="00AC7F14" w:rsidRDefault="00AC7F14">
      <w:pPr>
        <w:pStyle w:val="HTMLPreformatted"/>
        <w:divId w:val="1902131777"/>
        <w:rPr>
          <w:sz w:val="16"/>
        </w:rPr>
      </w:pPr>
      <w:r w:rsidRPr="00AC7F14">
        <w:rPr>
          <w:rStyle w:val="line-number1"/>
          <w:sz w:val="16"/>
        </w:rPr>
        <w:t>113</w:t>
      </w:r>
      <w:r w:rsidRPr="00AC7F14">
        <w:rPr>
          <w:sz w:val="16"/>
        </w:rPr>
        <w:t xml:space="preserve">                     logger.info(type + </w:t>
      </w:r>
      <w:r w:rsidRPr="00AC7F14">
        <w:rPr>
          <w:rStyle w:val="character1"/>
          <w:sz w:val="16"/>
        </w:rPr>
        <w:t>": "</w:t>
      </w:r>
      <w:r w:rsidRPr="00AC7F14">
        <w:rPr>
          <w:sz w:val="16"/>
        </w:rPr>
        <w:t xml:space="preserve"> + line);</w:t>
      </w:r>
    </w:p>
    <w:p w:rsidR="00AC7F14" w:rsidRPr="00AC7F14" w:rsidRDefault="00AC7F14">
      <w:pPr>
        <w:pStyle w:val="HTMLPreformatted"/>
        <w:divId w:val="1902131777"/>
        <w:rPr>
          <w:sz w:val="16"/>
        </w:rPr>
      </w:pPr>
      <w:r w:rsidRPr="00AC7F14">
        <w:rPr>
          <w:rStyle w:val="line-number1"/>
          <w:sz w:val="16"/>
        </w:rPr>
        <w:t>114</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115</w:t>
      </w:r>
      <w:r w:rsidRPr="00AC7F14">
        <w:rPr>
          <w:sz w:val="16"/>
        </w:rPr>
        <w:t xml:space="preserve">             } </w:t>
      </w:r>
      <w:r w:rsidRPr="00AC7F14">
        <w:rPr>
          <w:rStyle w:val="keyword-directive1"/>
          <w:sz w:val="16"/>
        </w:rPr>
        <w:t>catch</w:t>
      </w:r>
      <w:r w:rsidRPr="00AC7F14">
        <w:rPr>
          <w:sz w:val="16"/>
        </w:rPr>
        <w:t xml:space="preserve"> (IOException ex) {</w:t>
      </w:r>
    </w:p>
    <w:p w:rsidR="00AC7F14" w:rsidRPr="00AC7F14" w:rsidRDefault="00AC7F14">
      <w:pPr>
        <w:pStyle w:val="HTMLPreformatted"/>
        <w:divId w:val="1902131777"/>
        <w:rPr>
          <w:sz w:val="16"/>
        </w:rPr>
      </w:pPr>
      <w:r w:rsidRPr="00AC7F14">
        <w:rPr>
          <w:rStyle w:val="line-number1"/>
          <w:sz w:val="16"/>
        </w:rPr>
        <w:t>116</w:t>
      </w:r>
      <w:r w:rsidRPr="00AC7F14">
        <w:rPr>
          <w:sz w:val="16"/>
        </w:rPr>
        <w:t xml:space="preserve">                 logger.log(Level.SEVERE, </w:t>
      </w:r>
      <w:r w:rsidRPr="00AC7F14">
        <w:rPr>
          <w:rStyle w:val="character1"/>
          <w:sz w:val="16"/>
        </w:rPr>
        <w:t>"Error reading output of type "</w:t>
      </w:r>
      <w:r w:rsidRPr="00AC7F14">
        <w:rPr>
          <w:sz w:val="16"/>
        </w:rPr>
        <w:t xml:space="preserve"> + type,</w:t>
      </w:r>
    </w:p>
    <w:p w:rsidR="00AC7F14" w:rsidRPr="00AC7F14" w:rsidRDefault="00AC7F14">
      <w:pPr>
        <w:pStyle w:val="HTMLPreformatted"/>
        <w:divId w:val="1902131777"/>
        <w:rPr>
          <w:sz w:val="16"/>
        </w:rPr>
      </w:pPr>
      <w:r w:rsidRPr="00AC7F14">
        <w:rPr>
          <w:rStyle w:val="line-number1"/>
          <w:sz w:val="16"/>
        </w:rPr>
        <w:t>117</w:t>
      </w:r>
      <w:r w:rsidRPr="00AC7F14">
        <w:rPr>
          <w:sz w:val="16"/>
        </w:rPr>
        <w:t xml:space="preserve">                         ex);</w:t>
      </w:r>
    </w:p>
    <w:p w:rsidR="00AC7F14" w:rsidRPr="00AC7F14" w:rsidRDefault="00AC7F14">
      <w:pPr>
        <w:pStyle w:val="HTMLPreformatted"/>
        <w:divId w:val="1902131777"/>
        <w:rPr>
          <w:sz w:val="16"/>
        </w:rPr>
      </w:pPr>
      <w:r w:rsidRPr="00AC7F14">
        <w:rPr>
          <w:rStyle w:val="line-number1"/>
          <w:sz w:val="16"/>
        </w:rPr>
        <w:t>118</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119</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120</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121</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122</w:t>
      </w:r>
      <w:r w:rsidRPr="00AC7F14">
        <w:rPr>
          <w:sz w:val="16"/>
        </w:rPr>
        <w:t xml:space="preserve"> </w:t>
      </w:r>
    </w:p>
    <w:p w:rsidR="00AC7F14" w:rsidRDefault="008026DD" w:rsidP="00C4779C">
      <w:pPr>
        <w:rPr>
          <w:noProof/>
          <w:lang w:eastAsia="da-DK" w:bidi="ar-SA"/>
        </w:rPr>
      </w:pPr>
      <w:r w:rsidRPr="00AC7F14">
        <w:rPr>
          <w:noProof/>
          <w:sz w:val="16"/>
          <w:lang w:eastAsia="da-DK" w:bidi="ar-SA"/>
        </w:rPr>
        <w:fldChar w:fldCharType="end"/>
      </w:r>
    </w:p>
    <w:p w:rsidR="00AC7F14" w:rsidRDefault="00AC7F14" w:rsidP="00C4779C">
      <w:pPr>
        <w:rPr>
          <w:noProof/>
          <w:lang w:eastAsia="da-DK" w:bidi="ar-SA"/>
        </w:rPr>
      </w:pPr>
    </w:p>
    <w:p w:rsidR="001F3BAD" w:rsidRDefault="00C276CB" w:rsidP="00C4779C">
      <w:pPr>
        <w:rPr>
          <w:noProof/>
          <w:lang w:eastAsia="da-DK" w:bidi="ar-SA"/>
        </w:rPr>
      </w:pPr>
      <w:r>
        <w:rPr>
          <w:noProof/>
          <w:lang w:eastAsia="da-DK" w:bidi="ar-SA"/>
        </w:rPr>
        <w:t>Filen: EMailSender</w:t>
      </w:r>
      <w:r w:rsidR="00C4779C" w:rsidRPr="002405CF">
        <w:rPr>
          <w:noProof/>
          <w:lang w:eastAsia="da-DK" w:bidi="ar-SA"/>
        </w:rPr>
        <w:t>.java</w:t>
      </w:r>
    </w:p>
    <w:p w:rsidR="001F3BAD" w:rsidRDefault="001F3BAD" w:rsidP="00C4779C">
      <w:pPr>
        <w:rPr>
          <w:noProof/>
          <w:lang w:eastAsia="da-DK" w:bidi="ar-SA"/>
        </w:rPr>
      </w:pPr>
    </w:p>
    <w:p w:rsidR="00C276CB" w:rsidRPr="0036592A" w:rsidRDefault="008026DD" w:rsidP="00C276CB">
      <w:pPr>
        <w:divId w:val="649213878"/>
        <w:rPr>
          <w:sz w:val="16"/>
        </w:rPr>
      </w:pPr>
      <w:r w:rsidRPr="0036592A">
        <w:rPr>
          <w:noProof/>
          <w:sz w:val="16"/>
          <w:lang w:eastAsia="da-DK" w:bidi="ar-SA"/>
        </w:rPr>
        <w:fldChar w:fldCharType="begin"/>
      </w:r>
      <w:r w:rsidR="00C276CB" w:rsidRPr="0036592A">
        <w:rPr>
          <w:noProof/>
          <w:sz w:val="16"/>
          <w:lang w:eastAsia="da-DK" w:bidi="ar-SA"/>
        </w:rPr>
        <w:instrText xml:space="preserve"> INCLUDETEXT "C:\\GoogleCode\\user-driven-sign-language-dictionary\\Analysis and design\\CodeInHtml\\EMailSender.html" \c HTML </w:instrText>
      </w:r>
      <w:r w:rsidR="0036592A">
        <w:rPr>
          <w:noProof/>
          <w:sz w:val="16"/>
          <w:lang w:eastAsia="da-DK" w:bidi="ar-SA"/>
        </w:rPr>
        <w:instrText xml:space="preserve"> \* MERGEFORMAT </w:instrText>
      </w:r>
      <w:r w:rsidRPr="0036592A">
        <w:rPr>
          <w:noProof/>
          <w:sz w:val="16"/>
          <w:lang w:eastAsia="da-DK" w:bidi="ar-SA"/>
        </w:rPr>
        <w:fldChar w:fldCharType="separate"/>
      </w:r>
      <w:r w:rsidR="00C276CB" w:rsidRPr="0036592A">
        <w:rPr>
          <w:rStyle w:val="line-number1"/>
          <w:sz w:val="16"/>
        </w:rPr>
        <w:t xml:space="preserve"> 1</w:t>
      </w:r>
      <w:r w:rsidR="00C276CB" w:rsidRPr="0036592A">
        <w:rPr>
          <w:sz w:val="16"/>
        </w:rPr>
        <w:t xml:space="preserve"> </w:t>
      </w:r>
      <w:r w:rsidR="00C276CB" w:rsidRPr="0036592A">
        <w:rPr>
          <w:rStyle w:val="keyword-directive1"/>
          <w:sz w:val="16"/>
        </w:rPr>
        <w:t>package</w:t>
      </w:r>
      <w:r w:rsidR="00C276CB" w:rsidRPr="0036592A">
        <w:rPr>
          <w:sz w:val="16"/>
        </w:rPr>
        <w:t xml:space="preserve"> dk.jsh.itdiplom.userdrivensignlanguagedictionary.util;</w:t>
      </w:r>
    </w:p>
    <w:p w:rsidR="00C276CB" w:rsidRPr="0036592A" w:rsidRDefault="00C276CB">
      <w:pPr>
        <w:pStyle w:val="HTMLPreformatted"/>
        <w:divId w:val="649213878"/>
        <w:rPr>
          <w:sz w:val="16"/>
        </w:rPr>
      </w:pPr>
      <w:r w:rsidRPr="0036592A">
        <w:rPr>
          <w:rStyle w:val="line-number1"/>
          <w:sz w:val="16"/>
        </w:rPr>
        <w:t xml:space="preserve"> 2</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 xml:space="preserve"> 3</w:t>
      </w:r>
      <w:r w:rsidRPr="0036592A">
        <w:rPr>
          <w:sz w:val="16"/>
        </w:rPr>
        <w:t xml:space="preserve"> </w:t>
      </w:r>
      <w:r w:rsidRPr="0036592A">
        <w:rPr>
          <w:rStyle w:val="keyword-directive1"/>
          <w:sz w:val="16"/>
        </w:rPr>
        <w:t>import</w:t>
      </w:r>
      <w:r w:rsidRPr="0036592A">
        <w:rPr>
          <w:sz w:val="16"/>
        </w:rPr>
        <w:t xml:space="preserve"> java.util.Properties;</w:t>
      </w:r>
    </w:p>
    <w:p w:rsidR="00C276CB" w:rsidRPr="0036592A" w:rsidRDefault="00C276CB">
      <w:pPr>
        <w:pStyle w:val="HTMLPreformatted"/>
        <w:divId w:val="649213878"/>
        <w:rPr>
          <w:sz w:val="16"/>
        </w:rPr>
      </w:pPr>
      <w:r w:rsidRPr="0036592A">
        <w:rPr>
          <w:rStyle w:val="line-number1"/>
          <w:sz w:val="16"/>
        </w:rPr>
        <w:t xml:space="preserve"> 4</w:t>
      </w:r>
      <w:r w:rsidRPr="0036592A">
        <w:rPr>
          <w:sz w:val="16"/>
        </w:rPr>
        <w:t xml:space="preserve"> </w:t>
      </w:r>
      <w:r w:rsidRPr="0036592A">
        <w:rPr>
          <w:rStyle w:val="keyword-directive1"/>
          <w:sz w:val="16"/>
        </w:rPr>
        <w:t>import</w:t>
      </w:r>
      <w:r w:rsidRPr="0036592A">
        <w:rPr>
          <w:sz w:val="16"/>
        </w:rPr>
        <w:t xml:space="preserve"> javax.mail.Message;</w:t>
      </w:r>
    </w:p>
    <w:p w:rsidR="00C276CB" w:rsidRPr="0036592A" w:rsidRDefault="00C276CB">
      <w:pPr>
        <w:pStyle w:val="HTMLPreformatted"/>
        <w:divId w:val="649213878"/>
        <w:rPr>
          <w:sz w:val="16"/>
        </w:rPr>
      </w:pPr>
      <w:r w:rsidRPr="0036592A">
        <w:rPr>
          <w:rStyle w:val="line-number1"/>
          <w:sz w:val="16"/>
        </w:rPr>
        <w:t xml:space="preserve"> 5</w:t>
      </w:r>
      <w:r w:rsidRPr="0036592A">
        <w:rPr>
          <w:sz w:val="16"/>
        </w:rPr>
        <w:t xml:space="preserve"> </w:t>
      </w:r>
      <w:r w:rsidRPr="0036592A">
        <w:rPr>
          <w:rStyle w:val="keyword-directive1"/>
          <w:sz w:val="16"/>
        </w:rPr>
        <w:t>import</w:t>
      </w:r>
      <w:r w:rsidRPr="0036592A">
        <w:rPr>
          <w:sz w:val="16"/>
        </w:rPr>
        <w:t xml:space="preserve"> javax.mail.MessagingException;</w:t>
      </w:r>
    </w:p>
    <w:p w:rsidR="00C276CB" w:rsidRPr="0036592A" w:rsidRDefault="00C276CB">
      <w:pPr>
        <w:pStyle w:val="HTMLPreformatted"/>
        <w:divId w:val="649213878"/>
        <w:rPr>
          <w:sz w:val="16"/>
        </w:rPr>
      </w:pPr>
      <w:r w:rsidRPr="0036592A">
        <w:rPr>
          <w:rStyle w:val="line-number1"/>
          <w:sz w:val="16"/>
        </w:rPr>
        <w:t xml:space="preserve"> 6</w:t>
      </w:r>
      <w:r w:rsidRPr="0036592A">
        <w:rPr>
          <w:sz w:val="16"/>
        </w:rPr>
        <w:t xml:space="preserve"> </w:t>
      </w:r>
      <w:r w:rsidRPr="0036592A">
        <w:rPr>
          <w:rStyle w:val="keyword-directive1"/>
          <w:sz w:val="16"/>
        </w:rPr>
        <w:t>import</w:t>
      </w:r>
      <w:r w:rsidRPr="0036592A">
        <w:rPr>
          <w:sz w:val="16"/>
        </w:rPr>
        <w:t xml:space="preserve"> javax.mail.Session;</w:t>
      </w:r>
    </w:p>
    <w:p w:rsidR="00C276CB" w:rsidRPr="0036592A" w:rsidRDefault="00C276CB">
      <w:pPr>
        <w:pStyle w:val="HTMLPreformatted"/>
        <w:divId w:val="649213878"/>
        <w:rPr>
          <w:sz w:val="16"/>
        </w:rPr>
      </w:pPr>
      <w:r w:rsidRPr="0036592A">
        <w:rPr>
          <w:rStyle w:val="line-number1"/>
          <w:sz w:val="16"/>
        </w:rPr>
        <w:t xml:space="preserve"> 7</w:t>
      </w:r>
      <w:r w:rsidRPr="0036592A">
        <w:rPr>
          <w:sz w:val="16"/>
        </w:rPr>
        <w:t xml:space="preserve"> </w:t>
      </w:r>
      <w:r w:rsidRPr="0036592A">
        <w:rPr>
          <w:rStyle w:val="keyword-directive1"/>
          <w:sz w:val="16"/>
        </w:rPr>
        <w:t>import</w:t>
      </w:r>
      <w:r w:rsidRPr="0036592A">
        <w:rPr>
          <w:sz w:val="16"/>
        </w:rPr>
        <w:t xml:space="preserve"> javax.mail.Transport;</w:t>
      </w:r>
    </w:p>
    <w:p w:rsidR="00C276CB" w:rsidRPr="0036592A" w:rsidRDefault="00C276CB">
      <w:pPr>
        <w:pStyle w:val="HTMLPreformatted"/>
        <w:divId w:val="649213878"/>
        <w:rPr>
          <w:sz w:val="16"/>
        </w:rPr>
      </w:pPr>
      <w:r w:rsidRPr="0036592A">
        <w:rPr>
          <w:rStyle w:val="line-number1"/>
          <w:sz w:val="16"/>
        </w:rPr>
        <w:t xml:space="preserve"> 8</w:t>
      </w:r>
      <w:r w:rsidRPr="0036592A">
        <w:rPr>
          <w:sz w:val="16"/>
        </w:rPr>
        <w:t xml:space="preserve"> </w:t>
      </w:r>
      <w:r w:rsidRPr="0036592A">
        <w:rPr>
          <w:rStyle w:val="keyword-directive1"/>
          <w:sz w:val="16"/>
        </w:rPr>
        <w:t>import</w:t>
      </w:r>
      <w:r w:rsidRPr="0036592A">
        <w:rPr>
          <w:sz w:val="16"/>
        </w:rPr>
        <w:t xml:space="preserve"> javax.mail.internet.InternetAddress;</w:t>
      </w:r>
    </w:p>
    <w:p w:rsidR="00C276CB" w:rsidRPr="0036592A" w:rsidRDefault="00C276CB">
      <w:pPr>
        <w:pStyle w:val="HTMLPreformatted"/>
        <w:divId w:val="649213878"/>
        <w:rPr>
          <w:sz w:val="16"/>
        </w:rPr>
      </w:pPr>
      <w:r w:rsidRPr="0036592A">
        <w:rPr>
          <w:rStyle w:val="line-number1"/>
          <w:sz w:val="16"/>
        </w:rPr>
        <w:t xml:space="preserve"> 9</w:t>
      </w:r>
      <w:r w:rsidRPr="0036592A">
        <w:rPr>
          <w:sz w:val="16"/>
        </w:rPr>
        <w:t xml:space="preserve"> </w:t>
      </w:r>
      <w:r w:rsidRPr="0036592A">
        <w:rPr>
          <w:rStyle w:val="keyword-directive1"/>
          <w:sz w:val="16"/>
        </w:rPr>
        <w:t>import</w:t>
      </w:r>
      <w:r w:rsidRPr="0036592A">
        <w:rPr>
          <w:sz w:val="16"/>
        </w:rPr>
        <w:t xml:space="preserve"> javax.mail.internet.MimeMessage;</w:t>
      </w:r>
    </w:p>
    <w:p w:rsidR="00C276CB" w:rsidRPr="0036592A" w:rsidRDefault="00C276CB">
      <w:pPr>
        <w:pStyle w:val="HTMLPreformatted"/>
        <w:divId w:val="649213878"/>
        <w:rPr>
          <w:sz w:val="16"/>
        </w:rPr>
      </w:pPr>
      <w:r w:rsidRPr="0036592A">
        <w:rPr>
          <w:rStyle w:val="line-number1"/>
          <w:sz w:val="16"/>
        </w:rPr>
        <w:t>10</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11</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12</w:t>
      </w:r>
      <w:r w:rsidRPr="0036592A">
        <w:rPr>
          <w:sz w:val="16"/>
        </w:rPr>
        <w:t xml:space="preserve"> </w:t>
      </w:r>
      <w:r w:rsidRPr="0036592A">
        <w:rPr>
          <w:rStyle w:val="comment1"/>
          <w:sz w:val="16"/>
        </w:rPr>
        <w:t xml:space="preserve"> * E-Mail</w:t>
      </w:r>
      <w:r w:rsidRPr="0036592A">
        <w:rPr>
          <w:sz w:val="16"/>
        </w:rPr>
        <w:t xml:space="preserve"> </w:t>
      </w:r>
      <w:r w:rsidRPr="0036592A">
        <w:rPr>
          <w:rStyle w:val="comment1"/>
          <w:sz w:val="16"/>
        </w:rPr>
        <w:t>sender.</w:t>
      </w:r>
      <w:r w:rsidRPr="0036592A">
        <w:rPr>
          <w:sz w:val="16"/>
        </w:rPr>
        <w:t xml:space="preserve"> </w:t>
      </w:r>
      <w:r w:rsidRPr="0036592A">
        <w:rPr>
          <w:rStyle w:val="comment1"/>
          <w:sz w:val="16"/>
        </w:rPr>
        <w:t>Singleton</w:t>
      </w:r>
      <w:r w:rsidRPr="0036592A">
        <w:rPr>
          <w:sz w:val="16"/>
        </w:rPr>
        <w:t xml:space="preserve"> </w:t>
      </w:r>
      <w:r w:rsidRPr="0036592A">
        <w:rPr>
          <w:rStyle w:val="comment1"/>
          <w:sz w:val="16"/>
        </w:rPr>
        <w:t>pattern.</w:t>
      </w:r>
    </w:p>
    <w:p w:rsidR="00C276CB" w:rsidRPr="0036592A" w:rsidRDefault="00C276CB">
      <w:pPr>
        <w:pStyle w:val="HTMLPreformatted"/>
        <w:divId w:val="649213878"/>
        <w:rPr>
          <w:sz w:val="16"/>
        </w:rPr>
      </w:pPr>
      <w:r w:rsidRPr="0036592A">
        <w:rPr>
          <w:rStyle w:val="line-number1"/>
          <w:sz w:val="16"/>
        </w:rPr>
        <w:t>13</w:t>
      </w:r>
      <w:r w:rsidRPr="0036592A">
        <w:rPr>
          <w:sz w:val="16"/>
        </w:rPr>
        <w:t xml:space="preserve"> </w:t>
      </w:r>
      <w:r w:rsidRPr="0036592A">
        <w:rPr>
          <w:rStyle w:val="comment1"/>
          <w:sz w:val="16"/>
        </w:rPr>
        <w:t xml:space="preserve"> *</w:t>
      </w:r>
    </w:p>
    <w:p w:rsidR="00C276CB" w:rsidRPr="0036592A" w:rsidRDefault="00C276CB">
      <w:pPr>
        <w:pStyle w:val="HTMLPreformatted"/>
        <w:divId w:val="649213878"/>
        <w:rPr>
          <w:sz w:val="16"/>
        </w:rPr>
      </w:pPr>
      <w:r w:rsidRPr="0036592A">
        <w:rPr>
          <w:rStyle w:val="line-number1"/>
          <w:sz w:val="16"/>
        </w:rPr>
        <w:t>14</w:t>
      </w:r>
      <w:r w:rsidRPr="0036592A">
        <w:rPr>
          <w:sz w:val="16"/>
        </w:rPr>
        <w:t xml:space="preserve"> </w:t>
      </w:r>
      <w:r w:rsidRPr="0036592A">
        <w:rPr>
          <w:rStyle w:val="comment1"/>
          <w:sz w:val="16"/>
        </w:rPr>
        <w:t xml:space="preserve"> * </w:t>
      </w:r>
      <w:r w:rsidRPr="0036592A">
        <w:rPr>
          <w:rStyle w:val="st01"/>
          <w:sz w:val="16"/>
        </w:rPr>
        <w:t>@author</w:t>
      </w:r>
      <w:r w:rsidRPr="0036592A">
        <w:rPr>
          <w:sz w:val="16"/>
        </w:rPr>
        <w:t xml:space="preserve"> </w:t>
      </w:r>
      <w:r w:rsidRPr="0036592A">
        <w:rPr>
          <w:rStyle w:val="comment1"/>
          <w:sz w:val="16"/>
        </w:rPr>
        <w:t>Jan</w:t>
      </w:r>
      <w:r w:rsidRPr="0036592A">
        <w:rPr>
          <w:sz w:val="16"/>
        </w:rPr>
        <w:t xml:space="preserve"> </w:t>
      </w:r>
      <w:r w:rsidRPr="0036592A">
        <w:rPr>
          <w:rStyle w:val="comment1"/>
          <w:sz w:val="16"/>
        </w:rPr>
        <w:t>S.</w:t>
      </w:r>
      <w:r w:rsidRPr="0036592A">
        <w:rPr>
          <w:sz w:val="16"/>
        </w:rPr>
        <w:t xml:space="preserve"> </w:t>
      </w:r>
      <w:r w:rsidRPr="0036592A">
        <w:rPr>
          <w:rStyle w:val="comment1"/>
          <w:sz w:val="16"/>
        </w:rPr>
        <w:t>Hansen</w:t>
      </w:r>
    </w:p>
    <w:p w:rsidR="00C276CB" w:rsidRPr="0036592A" w:rsidRDefault="00C276CB">
      <w:pPr>
        <w:pStyle w:val="HTMLPreformatted"/>
        <w:divId w:val="649213878"/>
        <w:rPr>
          <w:sz w:val="16"/>
        </w:rPr>
      </w:pPr>
      <w:r w:rsidRPr="0036592A">
        <w:rPr>
          <w:rStyle w:val="line-number1"/>
          <w:sz w:val="16"/>
        </w:rPr>
        <w:t>15</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16</w:t>
      </w:r>
      <w:r w:rsidRPr="0036592A">
        <w:rPr>
          <w:sz w:val="16"/>
        </w:rPr>
        <w:t xml:space="preserve"> </w:t>
      </w:r>
      <w:r w:rsidRPr="0036592A">
        <w:rPr>
          <w:rStyle w:val="keyword-directive1"/>
          <w:sz w:val="16"/>
        </w:rPr>
        <w:t>public</w:t>
      </w:r>
      <w:r w:rsidRPr="0036592A">
        <w:rPr>
          <w:sz w:val="16"/>
        </w:rPr>
        <w:t xml:space="preserve"> </w:t>
      </w:r>
      <w:r w:rsidRPr="0036592A">
        <w:rPr>
          <w:rStyle w:val="keyword-directive1"/>
          <w:sz w:val="16"/>
        </w:rPr>
        <w:t>class</w:t>
      </w:r>
      <w:r w:rsidRPr="0036592A">
        <w:rPr>
          <w:sz w:val="16"/>
        </w:rPr>
        <w:t xml:space="preserve"> EMailSender {</w:t>
      </w:r>
    </w:p>
    <w:p w:rsidR="00C276CB" w:rsidRPr="0036592A" w:rsidRDefault="00C276CB">
      <w:pPr>
        <w:pStyle w:val="HTMLPreformatted"/>
        <w:divId w:val="649213878"/>
        <w:rPr>
          <w:sz w:val="16"/>
        </w:rPr>
      </w:pPr>
      <w:r w:rsidRPr="0036592A">
        <w:rPr>
          <w:rStyle w:val="line-number1"/>
          <w:sz w:val="16"/>
        </w:rPr>
        <w:t>17</w:t>
      </w:r>
      <w:r w:rsidRPr="0036592A">
        <w:rPr>
          <w:sz w:val="16"/>
        </w:rPr>
        <w:t xml:space="preserve">     </w:t>
      </w:r>
      <w:r w:rsidRPr="0036592A">
        <w:rPr>
          <w:rStyle w:val="keyword-directive1"/>
          <w:sz w:val="16"/>
        </w:rPr>
        <w:t>private</w:t>
      </w:r>
      <w:r w:rsidRPr="0036592A">
        <w:rPr>
          <w:sz w:val="16"/>
        </w:rPr>
        <w:t xml:space="preserve"> </w:t>
      </w:r>
      <w:r w:rsidRPr="0036592A">
        <w:rPr>
          <w:rStyle w:val="keyword-directive1"/>
          <w:sz w:val="16"/>
        </w:rPr>
        <w:t>static</w:t>
      </w:r>
      <w:r w:rsidRPr="0036592A">
        <w:rPr>
          <w:sz w:val="16"/>
        </w:rPr>
        <w:t xml:space="preserve"> Properties emailProperties = </w:t>
      </w:r>
      <w:r w:rsidRPr="0036592A">
        <w:rPr>
          <w:rStyle w:val="keyword-directive1"/>
          <w:sz w:val="16"/>
        </w:rPr>
        <w:t>new</w:t>
      </w:r>
      <w:r w:rsidRPr="0036592A">
        <w:rPr>
          <w:sz w:val="16"/>
        </w:rPr>
        <w:t xml:space="preserve"> Properties();</w:t>
      </w:r>
    </w:p>
    <w:p w:rsidR="00C276CB" w:rsidRPr="0036592A" w:rsidRDefault="00C276CB">
      <w:pPr>
        <w:pStyle w:val="HTMLPreformatted"/>
        <w:divId w:val="649213878"/>
        <w:rPr>
          <w:sz w:val="16"/>
        </w:rPr>
      </w:pPr>
      <w:r w:rsidRPr="0036592A">
        <w:rPr>
          <w:rStyle w:val="line-number1"/>
          <w:sz w:val="16"/>
        </w:rPr>
        <w:t>18</w:t>
      </w:r>
      <w:r w:rsidRPr="0036592A">
        <w:rPr>
          <w:sz w:val="16"/>
        </w:rPr>
        <w:t xml:space="preserve">     </w:t>
      </w:r>
      <w:r w:rsidRPr="0036592A">
        <w:rPr>
          <w:rStyle w:val="keyword-directive1"/>
          <w:sz w:val="16"/>
        </w:rPr>
        <w:t>private</w:t>
      </w:r>
      <w:r w:rsidRPr="0036592A">
        <w:rPr>
          <w:sz w:val="16"/>
        </w:rPr>
        <w:t xml:space="preserve"> </w:t>
      </w:r>
      <w:r w:rsidRPr="0036592A">
        <w:rPr>
          <w:rStyle w:val="keyword-directive1"/>
          <w:sz w:val="16"/>
        </w:rPr>
        <w:t>static</w:t>
      </w:r>
      <w:r w:rsidRPr="0036592A">
        <w:rPr>
          <w:sz w:val="16"/>
        </w:rPr>
        <w:t xml:space="preserve"> EMailSender singletonInstance; </w:t>
      </w:r>
    </w:p>
    <w:p w:rsidR="00C276CB" w:rsidRPr="0036592A" w:rsidRDefault="00C276CB">
      <w:pPr>
        <w:pStyle w:val="HTMLPreformatted"/>
        <w:divId w:val="649213878"/>
        <w:rPr>
          <w:sz w:val="16"/>
        </w:rPr>
      </w:pPr>
      <w:r w:rsidRPr="0036592A">
        <w:rPr>
          <w:rStyle w:val="line-number1"/>
          <w:sz w:val="16"/>
        </w:rPr>
        <w:lastRenderedPageBreak/>
        <w:t>19</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20</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21</w:t>
      </w:r>
      <w:r w:rsidRPr="0036592A">
        <w:rPr>
          <w:sz w:val="16"/>
        </w:rPr>
        <w:t xml:space="preserve"> </w:t>
      </w:r>
      <w:r w:rsidRPr="0036592A">
        <w:rPr>
          <w:rStyle w:val="comment1"/>
          <w:sz w:val="16"/>
        </w:rPr>
        <w:t xml:space="preserve">     * Private</w:t>
      </w:r>
      <w:r w:rsidRPr="0036592A">
        <w:rPr>
          <w:sz w:val="16"/>
        </w:rPr>
        <w:t xml:space="preserve"> </w:t>
      </w:r>
      <w:r w:rsidRPr="0036592A">
        <w:rPr>
          <w:rStyle w:val="comment1"/>
          <w:sz w:val="16"/>
        </w:rPr>
        <w:t>constructor</w:t>
      </w:r>
      <w:r w:rsidRPr="0036592A">
        <w:rPr>
          <w:sz w:val="16"/>
        </w:rPr>
        <w:t xml:space="preserve"> </w:t>
      </w:r>
      <w:r w:rsidRPr="0036592A">
        <w:rPr>
          <w:rStyle w:val="comment1"/>
          <w:sz w:val="16"/>
        </w:rPr>
        <w:t>to</w:t>
      </w:r>
      <w:r w:rsidRPr="0036592A">
        <w:rPr>
          <w:sz w:val="16"/>
        </w:rPr>
        <w:t xml:space="preserve"> </w:t>
      </w:r>
      <w:r w:rsidRPr="0036592A">
        <w:rPr>
          <w:rStyle w:val="comment1"/>
          <w:sz w:val="16"/>
        </w:rPr>
        <w:t>prevent</w:t>
      </w:r>
      <w:r w:rsidRPr="0036592A">
        <w:rPr>
          <w:sz w:val="16"/>
        </w:rPr>
        <w:t xml:space="preserve"> </w:t>
      </w:r>
      <w:r w:rsidRPr="0036592A">
        <w:rPr>
          <w:rStyle w:val="comment1"/>
          <w:sz w:val="16"/>
        </w:rPr>
        <w:t>use</w:t>
      </w:r>
      <w:r w:rsidRPr="0036592A">
        <w:rPr>
          <w:sz w:val="16"/>
        </w:rPr>
        <w:t xml:space="preserve"> </w:t>
      </w:r>
      <w:r w:rsidRPr="0036592A">
        <w:rPr>
          <w:rStyle w:val="comment1"/>
          <w:sz w:val="16"/>
        </w:rPr>
        <w:t>of</w:t>
      </w:r>
      <w:r w:rsidRPr="0036592A">
        <w:rPr>
          <w:sz w:val="16"/>
        </w:rPr>
        <w:t xml:space="preserve"> </w:t>
      </w:r>
      <w:r w:rsidRPr="0036592A">
        <w:rPr>
          <w:rStyle w:val="comment1"/>
          <w:sz w:val="16"/>
        </w:rPr>
        <w:t>new</w:t>
      </w:r>
      <w:r w:rsidRPr="0036592A">
        <w:rPr>
          <w:sz w:val="16"/>
        </w:rPr>
        <w:t xml:space="preserve"> </w:t>
      </w:r>
      <w:r w:rsidRPr="0036592A">
        <w:rPr>
          <w:rStyle w:val="comment1"/>
          <w:sz w:val="16"/>
        </w:rPr>
        <w:t>keyword</w:t>
      </w:r>
      <w:r w:rsidRPr="0036592A">
        <w:rPr>
          <w:sz w:val="16"/>
        </w:rPr>
        <w:t xml:space="preserve"> </w:t>
      </w:r>
      <w:r w:rsidRPr="0036592A">
        <w:rPr>
          <w:rStyle w:val="comment1"/>
          <w:sz w:val="16"/>
        </w:rPr>
        <w:t>outside</w:t>
      </w:r>
      <w:r w:rsidRPr="0036592A">
        <w:rPr>
          <w:sz w:val="16"/>
        </w:rPr>
        <w:t xml:space="preserve"> </w:t>
      </w:r>
      <w:r w:rsidRPr="0036592A">
        <w:rPr>
          <w:rStyle w:val="comment1"/>
          <w:sz w:val="16"/>
        </w:rPr>
        <w:t>this</w:t>
      </w:r>
      <w:r w:rsidRPr="0036592A">
        <w:rPr>
          <w:sz w:val="16"/>
        </w:rPr>
        <w:t xml:space="preserve"> </w:t>
      </w:r>
      <w:r w:rsidRPr="0036592A">
        <w:rPr>
          <w:rStyle w:val="comment1"/>
          <w:sz w:val="16"/>
        </w:rPr>
        <w:t>class.</w:t>
      </w:r>
    </w:p>
    <w:p w:rsidR="00C276CB" w:rsidRPr="0036592A" w:rsidRDefault="00C276CB">
      <w:pPr>
        <w:pStyle w:val="HTMLPreformatted"/>
        <w:divId w:val="649213878"/>
        <w:rPr>
          <w:sz w:val="16"/>
        </w:rPr>
      </w:pPr>
      <w:r w:rsidRPr="0036592A">
        <w:rPr>
          <w:rStyle w:val="line-number1"/>
          <w:sz w:val="16"/>
        </w:rPr>
        <w:t>22</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23</w:t>
      </w:r>
      <w:r w:rsidRPr="0036592A">
        <w:rPr>
          <w:sz w:val="16"/>
        </w:rPr>
        <w:t xml:space="preserve">     </w:t>
      </w:r>
      <w:r w:rsidRPr="0036592A">
        <w:rPr>
          <w:rStyle w:val="keyword-directive1"/>
          <w:sz w:val="16"/>
        </w:rPr>
        <w:t>private</w:t>
      </w:r>
      <w:r w:rsidRPr="0036592A">
        <w:rPr>
          <w:sz w:val="16"/>
        </w:rPr>
        <w:t xml:space="preserve"> EMailSender(){};</w:t>
      </w:r>
    </w:p>
    <w:p w:rsidR="00C276CB" w:rsidRPr="0036592A" w:rsidRDefault="00C276CB">
      <w:pPr>
        <w:pStyle w:val="HTMLPreformatted"/>
        <w:divId w:val="649213878"/>
        <w:rPr>
          <w:sz w:val="16"/>
        </w:rPr>
      </w:pPr>
      <w:r w:rsidRPr="0036592A">
        <w:rPr>
          <w:rStyle w:val="line-number1"/>
          <w:sz w:val="16"/>
        </w:rPr>
        <w:t>24</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25</w:t>
      </w:r>
      <w:r w:rsidRPr="0036592A">
        <w:rPr>
          <w:sz w:val="16"/>
        </w:rPr>
        <w:t xml:space="preserve">     </w:t>
      </w:r>
      <w:r w:rsidRPr="0036592A">
        <w:rPr>
          <w:rStyle w:val="keyword-directive1"/>
          <w:sz w:val="16"/>
        </w:rPr>
        <w:t>public</w:t>
      </w:r>
      <w:r w:rsidRPr="0036592A">
        <w:rPr>
          <w:sz w:val="16"/>
        </w:rPr>
        <w:t xml:space="preserve"> </w:t>
      </w:r>
      <w:r w:rsidRPr="0036592A">
        <w:rPr>
          <w:rStyle w:val="keyword-directive1"/>
          <w:sz w:val="16"/>
        </w:rPr>
        <w:t>static</w:t>
      </w:r>
      <w:r w:rsidRPr="0036592A">
        <w:rPr>
          <w:sz w:val="16"/>
        </w:rPr>
        <w:t xml:space="preserve"> EMailSender getInstance() {</w:t>
      </w:r>
    </w:p>
    <w:p w:rsidR="00C276CB" w:rsidRPr="0036592A" w:rsidRDefault="00C276CB">
      <w:pPr>
        <w:pStyle w:val="HTMLPreformatted"/>
        <w:divId w:val="649213878"/>
        <w:rPr>
          <w:sz w:val="16"/>
        </w:rPr>
      </w:pPr>
      <w:r w:rsidRPr="0036592A">
        <w:rPr>
          <w:rStyle w:val="line-number1"/>
          <w:sz w:val="16"/>
        </w:rPr>
        <w:t>26</w:t>
      </w:r>
      <w:r w:rsidRPr="0036592A">
        <w:rPr>
          <w:sz w:val="16"/>
        </w:rPr>
        <w:t xml:space="preserve">         </w:t>
      </w:r>
      <w:r w:rsidRPr="0036592A">
        <w:rPr>
          <w:rStyle w:val="keyword-directive1"/>
          <w:sz w:val="16"/>
        </w:rPr>
        <w:t>if</w:t>
      </w:r>
      <w:r w:rsidRPr="0036592A">
        <w:rPr>
          <w:sz w:val="16"/>
        </w:rPr>
        <w:t xml:space="preserve"> (singletonInstance == </w:t>
      </w:r>
      <w:r w:rsidRPr="0036592A">
        <w:rPr>
          <w:rStyle w:val="keyword-directive1"/>
          <w:sz w:val="16"/>
        </w:rPr>
        <w:t>null</w:t>
      </w:r>
      <w:r w:rsidRPr="0036592A">
        <w:rPr>
          <w:sz w:val="16"/>
        </w:rPr>
        <w:t>) {</w:t>
      </w:r>
    </w:p>
    <w:p w:rsidR="00C276CB" w:rsidRPr="0036592A" w:rsidRDefault="00C276CB">
      <w:pPr>
        <w:pStyle w:val="HTMLPreformatted"/>
        <w:divId w:val="649213878"/>
        <w:rPr>
          <w:sz w:val="16"/>
        </w:rPr>
      </w:pPr>
      <w:r w:rsidRPr="0036592A">
        <w:rPr>
          <w:rStyle w:val="line-number1"/>
          <w:sz w:val="16"/>
        </w:rPr>
        <w:t>27</w:t>
      </w:r>
      <w:r w:rsidRPr="0036592A">
        <w:rPr>
          <w:sz w:val="16"/>
        </w:rPr>
        <w:t xml:space="preserve">             </w:t>
      </w:r>
      <w:r w:rsidRPr="0036592A">
        <w:rPr>
          <w:rStyle w:val="comment1"/>
          <w:sz w:val="16"/>
        </w:rPr>
        <w:t>//TODO: Get host from a property file.</w:t>
      </w:r>
    </w:p>
    <w:p w:rsidR="00C276CB" w:rsidRPr="0036592A" w:rsidRDefault="00C276CB">
      <w:pPr>
        <w:pStyle w:val="HTMLPreformatted"/>
        <w:divId w:val="649213878"/>
        <w:rPr>
          <w:sz w:val="16"/>
        </w:rPr>
      </w:pPr>
      <w:r w:rsidRPr="0036592A">
        <w:rPr>
          <w:rStyle w:val="line-number1"/>
          <w:sz w:val="16"/>
        </w:rPr>
        <w:t>28</w:t>
      </w:r>
      <w:r w:rsidRPr="0036592A">
        <w:rPr>
          <w:sz w:val="16"/>
        </w:rPr>
        <w:t xml:space="preserve">             emailProperties.put(</w:t>
      </w:r>
      <w:r w:rsidRPr="0036592A">
        <w:rPr>
          <w:rStyle w:val="character1"/>
          <w:sz w:val="16"/>
        </w:rPr>
        <w:t>"mail.smtp.host"</w:t>
      </w:r>
      <w:r w:rsidRPr="0036592A">
        <w:rPr>
          <w:sz w:val="16"/>
        </w:rPr>
        <w:t xml:space="preserve">, </w:t>
      </w:r>
      <w:r w:rsidRPr="0036592A">
        <w:rPr>
          <w:rStyle w:val="character1"/>
          <w:sz w:val="16"/>
        </w:rPr>
        <w:t>"localhost"</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29</w:t>
      </w:r>
      <w:r w:rsidRPr="0036592A">
        <w:rPr>
          <w:sz w:val="16"/>
        </w:rPr>
        <w:t xml:space="preserve">             singletonInstance = </w:t>
      </w:r>
      <w:r w:rsidRPr="0036592A">
        <w:rPr>
          <w:rStyle w:val="keyword-directive1"/>
          <w:sz w:val="16"/>
        </w:rPr>
        <w:t>new</w:t>
      </w:r>
      <w:r w:rsidRPr="0036592A">
        <w:rPr>
          <w:sz w:val="16"/>
        </w:rPr>
        <w:t xml:space="preserve"> EMailSender();</w:t>
      </w:r>
    </w:p>
    <w:p w:rsidR="00C276CB" w:rsidRPr="0036592A" w:rsidRDefault="00C276CB">
      <w:pPr>
        <w:pStyle w:val="HTMLPreformatted"/>
        <w:divId w:val="649213878"/>
        <w:rPr>
          <w:sz w:val="16"/>
        </w:rPr>
      </w:pPr>
      <w:r w:rsidRPr="0036592A">
        <w:rPr>
          <w:rStyle w:val="line-number1"/>
          <w:sz w:val="16"/>
        </w:rPr>
        <w:t>30</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31</w:t>
      </w:r>
      <w:r w:rsidRPr="0036592A">
        <w:rPr>
          <w:sz w:val="16"/>
        </w:rPr>
        <w:t xml:space="preserve">         </w:t>
      </w:r>
      <w:r w:rsidRPr="0036592A">
        <w:rPr>
          <w:rStyle w:val="keyword-directive1"/>
          <w:sz w:val="16"/>
        </w:rPr>
        <w:t>return</w:t>
      </w:r>
      <w:r w:rsidRPr="0036592A">
        <w:rPr>
          <w:sz w:val="16"/>
        </w:rPr>
        <w:t xml:space="preserve"> singletonInstance;</w:t>
      </w:r>
    </w:p>
    <w:p w:rsidR="00C276CB" w:rsidRPr="0036592A" w:rsidRDefault="00C276CB">
      <w:pPr>
        <w:pStyle w:val="HTMLPreformatted"/>
        <w:divId w:val="649213878"/>
        <w:rPr>
          <w:sz w:val="16"/>
        </w:rPr>
      </w:pPr>
      <w:r w:rsidRPr="0036592A">
        <w:rPr>
          <w:rStyle w:val="line-number1"/>
          <w:sz w:val="16"/>
        </w:rPr>
        <w:t>32</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33</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34</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35</w:t>
      </w:r>
      <w:r w:rsidRPr="0036592A">
        <w:rPr>
          <w:sz w:val="16"/>
        </w:rPr>
        <w:t xml:space="preserve"> </w:t>
      </w:r>
      <w:r w:rsidRPr="0036592A">
        <w:rPr>
          <w:rStyle w:val="comment1"/>
          <w:sz w:val="16"/>
        </w:rPr>
        <w:t xml:space="preserve">     * Send</w:t>
      </w:r>
      <w:r w:rsidRPr="0036592A">
        <w:rPr>
          <w:sz w:val="16"/>
        </w:rPr>
        <w:t xml:space="preserve"> </w:t>
      </w:r>
      <w:r w:rsidRPr="0036592A">
        <w:rPr>
          <w:rStyle w:val="comment1"/>
          <w:sz w:val="16"/>
        </w:rPr>
        <w:t>an</w:t>
      </w:r>
      <w:r w:rsidRPr="0036592A">
        <w:rPr>
          <w:sz w:val="16"/>
        </w:rPr>
        <w:t xml:space="preserve"> </w:t>
      </w:r>
      <w:r w:rsidRPr="0036592A">
        <w:rPr>
          <w:rStyle w:val="comment1"/>
          <w:sz w:val="16"/>
        </w:rPr>
        <w:t>e-mail.</w:t>
      </w:r>
    </w:p>
    <w:p w:rsidR="00C276CB" w:rsidRPr="0036592A" w:rsidRDefault="00C276CB">
      <w:pPr>
        <w:pStyle w:val="HTMLPreformatted"/>
        <w:divId w:val="649213878"/>
        <w:rPr>
          <w:sz w:val="16"/>
        </w:rPr>
      </w:pPr>
      <w:r w:rsidRPr="0036592A">
        <w:rPr>
          <w:rStyle w:val="line-number1"/>
          <w:sz w:val="16"/>
        </w:rPr>
        <w:t>36</w:t>
      </w:r>
      <w:r w:rsidRPr="0036592A">
        <w:rPr>
          <w:sz w:val="16"/>
        </w:rPr>
        <w:t xml:space="preserve"> </w:t>
      </w:r>
      <w:r w:rsidRPr="0036592A">
        <w:rPr>
          <w:rStyle w:val="comment1"/>
          <w:sz w:val="16"/>
        </w:rPr>
        <w:t xml:space="preserve">     * </w:t>
      </w:r>
    </w:p>
    <w:p w:rsidR="00C276CB" w:rsidRPr="0036592A" w:rsidRDefault="00C276CB">
      <w:pPr>
        <w:pStyle w:val="HTMLPreformatted"/>
        <w:divId w:val="649213878"/>
        <w:rPr>
          <w:sz w:val="16"/>
        </w:rPr>
      </w:pPr>
      <w:r w:rsidRPr="0036592A">
        <w:rPr>
          <w:rStyle w:val="line-number1"/>
          <w:sz w:val="16"/>
        </w:rPr>
        <w:t>37</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fromEmailAddr</w:t>
      </w:r>
      <w:r w:rsidRPr="0036592A">
        <w:rPr>
          <w:sz w:val="16"/>
        </w:rPr>
        <w:t xml:space="preserve"> </w:t>
      </w:r>
      <w:r w:rsidRPr="0036592A">
        <w:rPr>
          <w:rStyle w:val="comment1"/>
          <w:sz w:val="16"/>
        </w:rPr>
        <w:t>from</w:t>
      </w:r>
      <w:r w:rsidRPr="0036592A">
        <w:rPr>
          <w:sz w:val="16"/>
        </w:rPr>
        <w:t xml:space="preserve"> </w:t>
      </w:r>
      <w:r w:rsidRPr="0036592A">
        <w:rPr>
          <w:rStyle w:val="comment1"/>
          <w:sz w:val="16"/>
        </w:rPr>
        <w:t>e-mail</w:t>
      </w:r>
      <w:r w:rsidRPr="0036592A">
        <w:rPr>
          <w:sz w:val="16"/>
        </w:rPr>
        <w:t xml:space="preserve"> </w:t>
      </w:r>
      <w:r w:rsidRPr="0036592A">
        <w:rPr>
          <w:rStyle w:val="comment1"/>
          <w:sz w:val="16"/>
        </w:rPr>
        <w:t>address</w:t>
      </w:r>
    </w:p>
    <w:p w:rsidR="00C276CB" w:rsidRPr="0036592A" w:rsidRDefault="00C276CB">
      <w:pPr>
        <w:pStyle w:val="HTMLPreformatted"/>
        <w:divId w:val="649213878"/>
        <w:rPr>
          <w:sz w:val="16"/>
        </w:rPr>
      </w:pPr>
      <w:r w:rsidRPr="0036592A">
        <w:rPr>
          <w:rStyle w:val="line-number1"/>
          <w:sz w:val="16"/>
        </w:rPr>
        <w:t>38</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toEmailAddr</w:t>
      </w:r>
      <w:r w:rsidRPr="0036592A">
        <w:rPr>
          <w:sz w:val="16"/>
        </w:rPr>
        <w:t xml:space="preserve"> </w:t>
      </w:r>
      <w:r w:rsidRPr="0036592A">
        <w:rPr>
          <w:rStyle w:val="comment1"/>
          <w:sz w:val="16"/>
        </w:rPr>
        <w:t>to</w:t>
      </w:r>
      <w:r w:rsidRPr="0036592A">
        <w:rPr>
          <w:sz w:val="16"/>
        </w:rPr>
        <w:t xml:space="preserve"> </w:t>
      </w:r>
      <w:r w:rsidRPr="0036592A">
        <w:rPr>
          <w:rStyle w:val="comment1"/>
          <w:sz w:val="16"/>
        </w:rPr>
        <w:t>e-mail</w:t>
      </w:r>
      <w:r w:rsidRPr="0036592A">
        <w:rPr>
          <w:sz w:val="16"/>
        </w:rPr>
        <w:t xml:space="preserve"> </w:t>
      </w:r>
      <w:r w:rsidRPr="0036592A">
        <w:rPr>
          <w:rStyle w:val="comment1"/>
          <w:sz w:val="16"/>
        </w:rPr>
        <w:t>adress</w:t>
      </w:r>
    </w:p>
    <w:p w:rsidR="00C276CB" w:rsidRPr="0036592A" w:rsidRDefault="00C276CB">
      <w:pPr>
        <w:pStyle w:val="HTMLPreformatted"/>
        <w:divId w:val="649213878"/>
        <w:rPr>
          <w:sz w:val="16"/>
        </w:rPr>
      </w:pPr>
      <w:r w:rsidRPr="0036592A">
        <w:rPr>
          <w:rStyle w:val="line-number1"/>
          <w:sz w:val="16"/>
        </w:rPr>
        <w:t>39</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subject</w:t>
      </w:r>
      <w:r w:rsidRPr="0036592A">
        <w:rPr>
          <w:sz w:val="16"/>
        </w:rPr>
        <w:t xml:space="preserve"> </w:t>
      </w:r>
      <w:r w:rsidRPr="0036592A">
        <w:rPr>
          <w:rStyle w:val="comment1"/>
          <w:sz w:val="16"/>
        </w:rPr>
        <w:t>e-mail</w:t>
      </w:r>
      <w:r w:rsidRPr="0036592A">
        <w:rPr>
          <w:sz w:val="16"/>
        </w:rPr>
        <w:t xml:space="preserve"> </w:t>
      </w:r>
      <w:r w:rsidRPr="0036592A">
        <w:rPr>
          <w:rStyle w:val="comment1"/>
          <w:sz w:val="16"/>
        </w:rPr>
        <w:t>subject</w:t>
      </w:r>
    </w:p>
    <w:p w:rsidR="00C276CB" w:rsidRPr="0036592A" w:rsidRDefault="00C276CB">
      <w:pPr>
        <w:pStyle w:val="HTMLPreformatted"/>
        <w:divId w:val="649213878"/>
        <w:rPr>
          <w:sz w:val="16"/>
        </w:rPr>
      </w:pPr>
      <w:r w:rsidRPr="0036592A">
        <w:rPr>
          <w:rStyle w:val="line-number1"/>
          <w:sz w:val="16"/>
        </w:rPr>
        <w:t>40</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body</w:t>
      </w:r>
      <w:r w:rsidRPr="0036592A">
        <w:rPr>
          <w:sz w:val="16"/>
        </w:rPr>
        <w:t xml:space="preserve"> </w:t>
      </w:r>
      <w:r w:rsidRPr="0036592A">
        <w:rPr>
          <w:rStyle w:val="comment1"/>
          <w:sz w:val="16"/>
        </w:rPr>
        <w:t>e-mail</w:t>
      </w:r>
      <w:r w:rsidRPr="0036592A">
        <w:rPr>
          <w:sz w:val="16"/>
        </w:rPr>
        <w:t xml:space="preserve"> </w:t>
      </w:r>
      <w:r w:rsidRPr="0036592A">
        <w:rPr>
          <w:rStyle w:val="comment1"/>
          <w:sz w:val="16"/>
        </w:rPr>
        <w:t>body</w:t>
      </w:r>
      <w:r w:rsidRPr="0036592A">
        <w:rPr>
          <w:sz w:val="16"/>
        </w:rPr>
        <w:t xml:space="preserve"> </w:t>
      </w:r>
      <w:r w:rsidRPr="0036592A">
        <w:rPr>
          <w:rStyle w:val="comment1"/>
          <w:sz w:val="16"/>
        </w:rPr>
        <w:t>text</w:t>
      </w:r>
    </w:p>
    <w:p w:rsidR="00C276CB" w:rsidRPr="0036592A" w:rsidRDefault="00C276CB">
      <w:pPr>
        <w:pStyle w:val="HTMLPreformatted"/>
        <w:divId w:val="649213878"/>
        <w:rPr>
          <w:sz w:val="16"/>
        </w:rPr>
      </w:pPr>
      <w:r w:rsidRPr="0036592A">
        <w:rPr>
          <w:rStyle w:val="line-number1"/>
          <w:sz w:val="16"/>
        </w:rPr>
        <w:t>41</w:t>
      </w:r>
      <w:r w:rsidRPr="0036592A">
        <w:rPr>
          <w:sz w:val="16"/>
        </w:rPr>
        <w:t xml:space="preserve"> </w:t>
      </w:r>
      <w:r w:rsidRPr="0036592A">
        <w:rPr>
          <w:rStyle w:val="comment1"/>
          <w:sz w:val="16"/>
        </w:rPr>
        <w:t xml:space="preserve">     * </w:t>
      </w:r>
      <w:r w:rsidRPr="0036592A">
        <w:rPr>
          <w:rStyle w:val="st01"/>
          <w:sz w:val="16"/>
        </w:rPr>
        <w:t>@return</w:t>
      </w:r>
      <w:r w:rsidRPr="0036592A">
        <w:rPr>
          <w:sz w:val="16"/>
        </w:rPr>
        <w:t xml:space="preserve"> </w:t>
      </w:r>
      <w:r w:rsidRPr="0036592A">
        <w:rPr>
          <w:rStyle w:val="comment1"/>
          <w:sz w:val="16"/>
        </w:rPr>
        <w:t>true</w:t>
      </w:r>
      <w:r w:rsidRPr="0036592A">
        <w:rPr>
          <w:sz w:val="16"/>
        </w:rPr>
        <w:t xml:space="preserve"> </w:t>
      </w:r>
      <w:r w:rsidRPr="0036592A">
        <w:rPr>
          <w:rStyle w:val="comment1"/>
          <w:sz w:val="16"/>
        </w:rPr>
        <w:t>if</w:t>
      </w:r>
      <w:r w:rsidRPr="0036592A">
        <w:rPr>
          <w:sz w:val="16"/>
        </w:rPr>
        <w:t xml:space="preserve"> </w:t>
      </w:r>
      <w:r w:rsidRPr="0036592A">
        <w:rPr>
          <w:rStyle w:val="comment1"/>
          <w:sz w:val="16"/>
        </w:rPr>
        <w:t>no</w:t>
      </w:r>
      <w:r w:rsidRPr="0036592A">
        <w:rPr>
          <w:sz w:val="16"/>
        </w:rPr>
        <w:t xml:space="preserve"> </w:t>
      </w:r>
      <w:r w:rsidRPr="0036592A">
        <w:rPr>
          <w:rStyle w:val="comment1"/>
          <w:sz w:val="16"/>
        </w:rPr>
        <w:t>errors</w:t>
      </w:r>
      <w:r w:rsidRPr="0036592A">
        <w:rPr>
          <w:sz w:val="16"/>
        </w:rPr>
        <w:t xml:space="preserve"> </w:t>
      </w:r>
      <w:r w:rsidRPr="0036592A">
        <w:rPr>
          <w:rStyle w:val="comment1"/>
          <w:sz w:val="16"/>
        </w:rPr>
        <w:t>occurs.</w:t>
      </w:r>
    </w:p>
    <w:p w:rsidR="00C276CB" w:rsidRPr="0036592A" w:rsidRDefault="00C276CB">
      <w:pPr>
        <w:pStyle w:val="HTMLPreformatted"/>
        <w:divId w:val="649213878"/>
        <w:rPr>
          <w:sz w:val="16"/>
        </w:rPr>
      </w:pPr>
      <w:r w:rsidRPr="0036592A">
        <w:rPr>
          <w:rStyle w:val="line-number1"/>
          <w:sz w:val="16"/>
        </w:rPr>
        <w:t>42</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43</w:t>
      </w:r>
      <w:r w:rsidRPr="0036592A">
        <w:rPr>
          <w:sz w:val="16"/>
        </w:rPr>
        <w:t xml:space="preserve">     </w:t>
      </w:r>
      <w:r w:rsidRPr="0036592A">
        <w:rPr>
          <w:rStyle w:val="keyword-directive1"/>
          <w:sz w:val="16"/>
        </w:rPr>
        <w:t>public</w:t>
      </w:r>
      <w:r w:rsidRPr="0036592A">
        <w:rPr>
          <w:sz w:val="16"/>
        </w:rPr>
        <w:t xml:space="preserve"> </w:t>
      </w:r>
      <w:r w:rsidRPr="0036592A">
        <w:rPr>
          <w:rStyle w:val="keyword-directive1"/>
          <w:sz w:val="16"/>
        </w:rPr>
        <w:t>boolean</w:t>
      </w:r>
      <w:r w:rsidRPr="0036592A">
        <w:rPr>
          <w:sz w:val="16"/>
        </w:rPr>
        <w:t xml:space="preserve"> sendEmail(String fromEmailAddr, String toEmailAddr,</w:t>
      </w:r>
    </w:p>
    <w:p w:rsidR="00C276CB" w:rsidRPr="0036592A" w:rsidRDefault="00C276CB">
      <w:pPr>
        <w:pStyle w:val="HTMLPreformatted"/>
        <w:divId w:val="649213878"/>
        <w:rPr>
          <w:sz w:val="16"/>
        </w:rPr>
      </w:pPr>
      <w:r w:rsidRPr="0036592A">
        <w:rPr>
          <w:rStyle w:val="line-number1"/>
          <w:sz w:val="16"/>
        </w:rPr>
        <w:t>44</w:t>
      </w:r>
      <w:r w:rsidRPr="0036592A">
        <w:rPr>
          <w:sz w:val="16"/>
        </w:rPr>
        <w:t xml:space="preserve">                     String subject, String body) {</w:t>
      </w:r>
    </w:p>
    <w:p w:rsidR="00C276CB" w:rsidRPr="0036592A" w:rsidRDefault="00C276CB">
      <w:pPr>
        <w:pStyle w:val="HTMLPreformatted"/>
        <w:divId w:val="649213878"/>
        <w:rPr>
          <w:sz w:val="16"/>
        </w:rPr>
      </w:pPr>
      <w:r w:rsidRPr="0036592A">
        <w:rPr>
          <w:rStyle w:val="line-number1"/>
          <w:sz w:val="16"/>
        </w:rPr>
        <w:t>45</w:t>
      </w:r>
      <w:r w:rsidRPr="0036592A">
        <w:rPr>
          <w:sz w:val="16"/>
        </w:rPr>
        <w:t xml:space="preserve">         Session session = Session.getDefaultInstance(emailProperties, </w:t>
      </w:r>
      <w:r w:rsidRPr="0036592A">
        <w:rPr>
          <w:rStyle w:val="keyword-directive1"/>
          <w:sz w:val="16"/>
        </w:rPr>
        <w:t>null</w:t>
      </w:r>
      <w:r w:rsidRPr="0036592A">
        <w:rPr>
          <w:sz w:val="16"/>
        </w:rPr>
        <w:t>);</w:t>
      </w:r>
    </w:p>
    <w:p w:rsidR="00C276CB" w:rsidRPr="0036592A" w:rsidRDefault="00C276CB">
      <w:pPr>
        <w:pStyle w:val="HTMLPreformatted"/>
        <w:divId w:val="649213878"/>
        <w:rPr>
          <w:sz w:val="16"/>
        </w:rPr>
      </w:pPr>
      <w:r w:rsidRPr="0036592A">
        <w:rPr>
          <w:rStyle w:val="line-number1"/>
          <w:sz w:val="16"/>
        </w:rPr>
        <w:t>46</w:t>
      </w:r>
      <w:r w:rsidRPr="0036592A">
        <w:rPr>
          <w:sz w:val="16"/>
        </w:rPr>
        <w:t xml:space="preserve">         MimeMessage message = </w:t>
      </w:r>
      <w:r w:rsidRPr="0036592A">
        <w:rPr>
          <w:rStyle w:val="keyword-directive1"/>
          <w:sz w:val="16"/>
        </w:rPr>
        <w:t>new</w:t>
      </w:r>
      <w:r w:rsidRPr="0036592A">
        <w:rPr>
          <w:sz w:val="16"/>
        </w:rPr>
        <w:t xml:space="preserve"> MimeMessage(session);</w:t>
      </w:r>
    </w:p>
    <w:p w:rsidR="00C276CB" w:rsidRPr="0036592A" w:rsidRDefault="00C276CB">
      <w:pPr>
        <w:pStyle w:val="HTMLPreformatted"/>
        <w:divId w:val="649213878"/>
        <w:rPr>
          <w:sz w:val="16"/>
        </w:rPr>
      </w:pPr>
      <w:r w:rsidRPr="0036592A">
        <w:rPr>
          <w:rStyle w:val="line-number1"/>
          <w:sz w:val="16"/>
        </w:rPr>
        <w:t>47</w:t>
      </w:r>
      <w:r w:rsidRPr="0036592A">
        <w:rPr>
          <w:sz w:val="16"/>
        </w:rPr>
        <w:t xml:space="preserve">         </w:t>
      </w:r>
      <w:r w:rsidRPr="0036592A">
        <w:rPr>
          <w:rStyle w:val="keyword-directive1"/>
          <w:sz w:val="16"/>
        </w:rPr>
        <w:t>try</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48</w:t>
      </w:r>
      <w:r w:rsidRPr="0036592A">
        <w:rPr>
          <w:sz w:val="16"/>
        </w:rPr>
        <w:t xml:space="preserve">             message.setFrom(</w:t>
      </w:r>
      <w:r w:rsidRPr="0036592A">
        <w:rPr>
          <w:rStyle w:val="keyword-directive1"/>
          <w:sz w:val="16"/>
        </w:rPr>
        <w:t>new</w:t>
      </w:r>
      <w:r w:rsidRPr="0036592A">
        <w:rPr>
          <w:sz w:val="16"/>
        </w:rPr>
        <w:t xml:space="preserve"> InternetAddress(fromEmailAddr));</w:t>
      </w:r>
    </w:p>
    <w:p w:rsidR="00C276CB" w:rsidRPr="0036592A" w:rsidRDefault="00C276CB">
      <w:pPr>
        <w:pStyle w:val="HTMLPreformatted"/>
        <w:divId w:val="649213878"/>
        <w:rPr>
          <w:sz w:val="16"/>
        </w:rPr>
      </w:pPr>
      <w:r w:rsidRPr="0036592A">
        <w:rPr>
          <w:rStyle w:val="line-number1"/>
          <w:sz w:val="16"/>
        </w:rPr>
        <w:t>49</w:t>
      </w:r>
      <w:r w:rsidRPr="0036592A">
        <w:rPr>
          <w:sz w:val="16"/>
        </w:rPr>
        <w:t xml:space="preserve">             message.addRecipient(Message.RecipientType.TO, </w:t>
      </w:r>
      <w:r w:rsidRPr="0036592A">
        <w:rPr>
          <w:rStyle w:val="keyword-directive1"/>
          <w:sz w:val="16"/>
        </w:rPr>
        <w:t>new</w:t>
      </w:r>
      <w:r w:rsidRPr="0036592A">
        <w:rPr>
          <w:sz w:val="16"/>
        </w:rPr>
        <w:t xml:space="preserve"> InternetAddress(</w:t>
      </w:r>
    </w:p>
    <w:p w:rsidR="00C276CB" w:rsidRPr="0036592A" w:rsidRDefault="00C276CB">
      <w:pPr>
        <w:pStyle w:val="HTMLPreformatted"/>
        <w:divId w:val="649213878"/>
        <w:rPr>
          <w:sz w:val="16"/>
        </w:rPr>
      </w:pPr>
      <w:r w:rsidRPr="0036592A">
        <w:rPr>
          <w:rStyle w:val="line-number1"/>
          <w:sz w:val="16"/>
        </w:rPr>
        <w:t>50</w:t>
      </w:r>
      <w:r w:rsidRPr="0036592A">
        <w:rPr>
          <w:sz w:val="16"/>
        </w:rPr>
        <w:t xml:space="preserve">                 toEmailAddr));</w:t>
      </w:r>
    </w:p>
    <w:p w:rsidR="00C276CB" w:rsidRPr="0036592A" w:rsidRDefault="00C276CB">
      <w:pPr>
        <w:pStyle w:val="HTMLPreformatted"/>
        <w:divId w:val="649213878"/>
        <w:rPr>
          <w:sz w:val="16"/>
        </w:rPr>
      </w:pPr>
      <w:r w:rsidRPr="0036592A">
        <w:rPr>
          <w:rStyle w:val="line-number1"/>
          <w:sz w:val="16"/>
        </w:rPr>
        <w:t>51</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52</w:t>
      </w:r>
      <w:r w:rsidRPr="0036592A">
        <w:rPr>
          <w:sz w:val="16"/>
        </w:rPr>
        <w:t xml:space="preserve">             message.setSubject(subject);</w:t>
      </w:r>
    </w:p>
    <w:p w:rsidR="00C276CB" w:rsidRPr="0036592A" w:rsidRDefault="00C276CB">
      <w:pPr>
        <w:pStyle w:val="HTMLPreformatted"/>
        <w:divId w:val="649213878"/>
        <w:rPr>
          <w:sz w:val="16"/>
        </w:rPr>
      </w:pPr>
      <w:r w:rsidRPr="0036592A">
        <w:rPr>
          <w:rStyle w:val="line-number1"/>
          <w:sz w:val="16"/>
        </w:rPr>
        <w:t>53</w:t>
      </w:r>
      <w:r w:rsidRPr="0036592A">
        <w:rPr>
          <w:sz w:val="16"/>
        </w:rPr>
        <w:t xml:space="preserve">             message.setContent(body, </w:t>
      </w:r>
      <w:r w:rsidRPr="0036592A">
        <w:rPr>
          <w:rStyle w:val="character1"/>
          <w:sz w:val="16"/>
        </w:rPr>
        <w:t>"text/html"</w:t>
      </w:r>
      <w:r w:rsidRPr="0036592A">
        <w:rPr>
          <w:sz w:val="16"/>
        </w:rPr>
        <w:t>);</w:t>
      </w:r>
    </w:p>
    <w:p w:rsidR="00C276CB" w:rsidRPr="0036592A" w:rsidRDefault="00C276CB">
      <w:pPr>
        <w:pStyle w:val="HTMLPreformatted"/>
        <w:divId w:val="649213878"/>
        <w:rPr>
          <w:sz w:val="16"/>
        </w:rPr>
      </w:pPr>
      <w:r w:rsidRPr="0036592A">
        <w:rPr>
          <w:rStyle w:val="line-number1"/>
          <w:sz w:val="16"/>
        </w:rPr>
        <w:t>54</w:t>
      </w:r>
      <w:r w:rsidRPr="0036592A">
        <w:rPr>
          <w:sz w:val="16"/>
        </w:rPr>
        <w:t xml:space="preserve">             Transport.send(message);</w:t>
      </w:r>
    </w:p>
    <w:p w:rsidR="00C276CB" w:rsidRPr="0036592A" w:rsidRDefault="00C276CB">
      <w:pPr>
        <w:pStyle w:val="HTMLPreformatted"/>
        <w:divId w:val="649213878"/>
        <w:rPr>
          <w:sz w:val="16"/>
        </w:rPr>
      </w:pPr>
      <w:r w:rsidRPr="0036592A">
        <w:rPr>
          <w:rStyle w:val="line-number1"/>
          <w:sz w:val="16"/>
        </w:rPr>
        <w:t>55</w:t>
      </w:r>
      <w:r w:rsidRPr="0036592A">
        <w:rPr>
          <w:sz w:val="16"/>
        </w:rPr>
        <w:t xml:space="preserve">             </w:t>
      </w:r>
      <w:r w:rsidRPr="0036592A">
        <w:rPr>
          <w:rStyle w:val="keyword-directive1"/>
          <w:sz w:val="16"/>
        </w:rPr>
        <w:t>return</w:t>
      </w:r>
      <w:r w:rsidRPr="0036592A">
        <w:rPr>
          <w:sz w:val="16"/>
        </w:rPr>
        <w:t xml:space="preserve"> </w:t>
      </w:r>
      <w:r w:rsidRPr="0036592A">
        <w:rPr>
          <w:rStyle w:val="keyword-directive1"/>
          <w:sz w:val="16"/>
        </w:rPr>
        <w:t>true</w:t>
      </w:r>
      <w:r w:rsidRPr="0036592A">
        <w:rPr>
          <w:sz w:val="16"/>
        </w:rPr>
        <w:t>;</w:t>
      </w:r>
    </w:p>
    <w:p w:rsidR="00C276CB" w:rsidRPr="0036592A" w:rsidRDefault="00C276CB">
      <w:pPr>
        <w:pStyle w:val="HTMLPreformatted"/>
        <w:divId w:val="649213878"/>
        <w:rPr>
          <w:sz w:val="16"/>
        </w:rPr>
      </w:pPr>
      <w:r w:rsidRPr="0036592A">
        <w:rPr>
          <w:rStyle w:val="line-number1"/>
          <w:sz w:val="16"/>
        </w:rPr>
        <w:t>56</w:t>
      </w:r>
      <w:r w:rsidRPr="0036592A">
        <w:rPr>
          <w:sz w:val="16"/>
        </w:rPr>
        <w:t xml:space="preserve">         } </w:t>
      </w:r>
      <w:r w:rsidRPr="0036592A">
        <w:rPr>
          <w:rStyle w:val="keyword-directive1"/>
          <w:sz w:val="16"/>
        </w:rPr>
        <w:t>catch</w:t>
      </w:r>
      <w:r w:rsidRPr="0036592A">
        <w:rPr>
          <w:sz w:val="16"/>
        </w:rPr>
        <w:t xml:space="preserve"> (MessagingException ex) {</w:t>
      </w:r>
    </w:p>
    <w:p w:rsidR="00C276CB" w:rsidRPr="0036592A" w:rsidRDefault="00C276CB">
      <w:pPr>
        <w:pStyle w:val="HTMLPreformatted"/>
        <w:divId w:val="649213878"/>
        <w:rPr>
          <w:sz w:val="16"/>
        </w:rPr>
      </w:pPr>
      <w:r w:rsidRPr="0036592A">
        <w:rPr>
          <w:rStyle w:val="line-number1"/>
          <w:sz w:val="16"/>
        </w:rPr>
        <w:t>57</w:t>
      </w:r>
      <w:r w:rsidRPr="0036592A">
        <w:rPr>
          <w:sz w:val="16"/>
        </w:rPr>
        <w:t xml:space="preserve">             System.err.println(</w:t>
      </w:r>
      <w:r w:rsidRPr="0036592A">
        <w:rPr>
          <w:rStyle w:val="character1"/>
          <w:sz w:val="16"/>
        </w:rPr>
        <w:t>"Cannot send email. "</w:t>
      </w:r>
      <w:r w:rsidRPr="0036592A">
        <w:rPr>
          <w:sz w:val="16"/>
        </w:rPr>
        <w:t xml:space="preserve"> + ex);</w:t>
      </w:r>
    </w:p>
    <w:p w:rsidR="00C276CB" w:rsidRPr="0036592A" w:rsidRDefault="00C276CB">
      <w:pPr>
        <w:pStyle w:val="HTMLPreformatted"/>
        <w:divId w:val="649213878"/>
        <w:rPr>
          <w:sz w:val="16"/>
        </w:rPr>
      </w:pPr>
      <w:r w:rsidRPr="0036592A">
        <w:rPr>
          <w:rStyle w:val="line-number1"/>
          <w:sz w:val="16"/>
        </w:rPr>
        <w:t>58</w:t>
      </w:r>
      <w:r w:rsidRPr="0036592A">
        <w:rPr>
          <w:sz w:val="16"/>
        </w:rPr>
        <w:t xml:space="preserve">             </w:t>
      </w:r>
      <w:r w:rsidRPr="0036592A">
        <w:rPr>
          <w:rStyle w:val="keyword-directive1"/>
          <w:sz w:val="16"/>
        </w:rPr>
        <w:t>return</w:t>
      </w:r>
      <w:r w:rsidRPr="0036592A">
        <w:rPr>
          <w:sz w:val="16"/>
        </w:rPr>
        <w:t xml:space="preserve"> </w:t>
      </w:r>
      <w:r w:rsidRPr="0036592A">
        <w:rPr>
          <w:rStyle w:val="keyword-directive1"/>
          <w:sz w:val="16"/>
        </w:rPr>
        <w:t>false</w:t>
      </w:r>
      <w:r w:rsidRPr="0036592A">
        <w:rPr>
          <w:sz w:val="16"/>
        </w:rPr>
        <w:t>;</w:t>
      </w:r>
    </w:p>
    <w:p w:rsidR="00C276CB" w:rsidRPr="0036592A" w:rsidRDefault="00C276CB">
      <w:pPr>
        <w:pStyle w:val="HTMLPreformatted"/>
        <w:divId w:val="649213878"/>
        <w:rPr>
          <w:sz w:val="16"/>
        </w:rPr>
      </w:pPr>
      <w:r w:rsidRPr="0036592A">
        <w:rPr>
          <w:rStyle w:val="line-number1"/>
          <w:sz w:val="16"/>
        </w:rPr>
        <w:t>59</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60</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61</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62</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63</w:t>
      </w:r>
      <w:r w:rsidRPr="0036592A">
        <w:rPr>
          <w:sz w:val="16"/>
        </w:rPr>
        <w:t xml:space="preserve"> </w:t>
      </w:r>
      <w:r w:rsidRPr="0036592A">
        <w:rPr>
          <w:rStyle w:val="comment1"/>
          <w:sz w:val="16"/>
        </w:rPr>
        <w:t xml:space="preserve">     * Send</w:t>
      </w:r>
      <w:r w:rsidRPr="0036592A">
        <w:rPr>
          <w:sz w:val="16"/>
        </w:rPr>
        <w:t xml:space="preserve"> </w:t>
      </w:r>
      <w:r w:rsidRPr="0036592A">
        <w:rPr>
          <w:rStyle w:val="comment1"/>
          <w:sz w:val="16"/>
        </w:rPr>
        <w:t>a</w:t>
      </w:r>
      <w:r w:rsidRPr="0036592A">
        <w:rPr>
          <w:sz w:val="16"/>
        </w:rPr>
        <w:t xml:space="preserve"> </w:t>
      </w:r>
      <w:r w:rsidRPr="0036592A">
        <w:rPr>
          <w:rStyle w:val="comment1"/>
          <w:sz w:val="16"/>
        </w:rPr>
        <w:t>no-reply</w:t>
      </w:r>
      <w:r w:rsidRPr="0036592A">
        <w:rPr>
          <w:sz w:val="16"/>
        </w:rPr>
        <w:t xml:space="preserve"> </w:t>
      </w:r>
      <w:r w:rsidRPr="0036592A">
        <w:rPr>
          <w:rStyle w:val="comment1"/>
          <w:sz w:val="16"/>
        </w:rPr>
        <w:t>e-mail.</w:t>
      </w:r>
    </w:p>
    <w:p w:rsidR="00C276CB" w:rsidRPr="0036592A" w:rsidRDefault="00C276CB">
      <w:pPr>
        <w:pStyle w:val="HTMLPreformatted"/>
        <w:divId w:val="649213878"/>
        <w:rPr>
          <w:sz w:val="16"/>
        </w:rPr>
      </w:pPr>
      <w:r w:rsidRPr="0036592A">
        <w:rPr>
          <w:rStyle w:val="line-number1"/>
          <w:sz w:val="16"/>
        </w:rPr>
        <w:t>64</w:t>
      </w:r>
      <w:r w:rsidRPr="0036592A">
        <w:rPr>
          <w:sz w:val="16"/>
        </w:rPr>
        <w:t xml:space="preserve"> </w:t>
      </w:r>
      <w:r w:rsidRPr="0036592A">
        <w:rPr>
          <w:rStyle w:val="comment1"/>
          <w:sz w:val="16"/>
        </w:rPr>
        <w:t xml:space="preserve">     * </w:t>
      </w:r>
    </w:p>
    <w:p w:rsidR="00C276CB" w:rsidRPr="0036592A" w:rsidRDefault="00C276CB">
      <w:pPr>
        <w:pStyle w:val="HTMLPreformatted"/>
        <w:divId w:val="649213878"/>
        <w:rPr>
          <w:sz w:val="16"/>
        </w:rPr>
      </w:pPr>
      <w:r w:rsidRPr="0036592A">
        <w:rPr>
          <w:rStyle w:val="line-number1"/>
          <w:sz w:val="16"/>
        </w:rPr>
        <w:t>65</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toEmailAddr</w:t>
      </w:r>
      <w:r w:rsidRPr="0036592A">
        <w:rPr>
          <w:sz w:val="16"/>
        </w:rPr>
        <w:t xml:space="preserve"> </w:t>
      </w:r>
      <w:r w:rsidRPr="0036592A">
        <w:rPr>
          <w:rStyle w:val="comment1"/>
          <w:sz w:val="16"/>
        </w:rPr>
        <w:t>to</w:t>
      </w:r>
      <w:r w:rsidRPr="0036592A">
        <w:rPr>
          <w:sz w:val="16"/>
        </w:rPr>
        <w:t xml:space="preserve"> </w:t>
      </w:r>
      <w:r w:rsidRPr="0036592A">
        <w:rPr>
          <w:rStyle w:val="comment1"/>
          <w:sz w:val="16"/>
        </w:rPr>
        <w:t>e-mail</w:t>
      </w:r>
      <w:r w:rsidRPr="0036592A">
        <w:rPr>
          <w:sz w:val="16"/>
        </w:rPr>
        <w:t xml:space="preserve"> </w:t>
      </w:r>
      <w:r w:rsidRPr="0036592A">
        <w:rPr>
          <w:rStyle w:val="comment1"/>
          <w:sz w:val="16"/>
        </w:rPr>
        <w:t>adress</w:t>
      </w:r>
    </w:p>
    <w:p w:rsidR="00C276CB" w:rsidRPr="0036592A" w:rsidRDefault="00C276CB">
      <w:pPr>
        <w:pStyle w:val="HTMLPreformatted"/>
        <w:divId w:val="649213878"/>
        <w:rPr>
          <w:sz w:val="16"/>
        </w:rPr>
      </w:pPr>
      <w:r w:rsidRPr="0036592A">
        <w:rPr>
          <w:rStyle w:val="line-number1"/>
          <w:sz w:val="16"/>
        </w:rPr>
        <w:t>66</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subject</w:t>
      </w:r>
      <w:r w:rsidRPr="0036592A">
        <w:rPr>
          <w:sz w:val="16"/>
        </w:rPr>
        <w:t xml:space="preserve"> </w:t>
      </w:r>
      <w:r w:rsidRPr="0036592A">
        <w:rPr>
          <w:rStyle w:val="comment1"/>
          <w:sz w:val="16"/>
        </w:rPr>
        <w:t>e-mail</w:t>
      </w:r>
      <w:r w:rsidRPr="0036592A">
        <w:rPr>
          <w:sz w:val="16"/>
        </w:rPr>
        <w:t xml:space="preserve"> </w:t>
      </w:r>
      <w:r w:rsidRPr="0036592A">
        <w:rPr>
          <w:rStyle w:val="comment1"/>
          <w:sz w:val="16"/>
        </w:rPr>
        <w:t>subject</w:t>
      </w:r>
    </w:p>
    <w:p w:rsidR="00C276CB" w:rsidRPr="0036592A" w:rsidRDefault="00C276CB">
      <w:pPr>
        <w:pStyle w:val="HTMLPreformatted"/>
        <w:divId w:val="649213878"/>
        <w:rPr>
          <w:sz w:val="16"/>
        </w:rPr>
      </w:pPr>
      <w:r w:rsidRPr="0036592A">
        <w:rPr>
          <w:rStyle w:val="line-number1"/>
          <w:sz w:val="16"/>
        </w:rPr>
        <w:t>67</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body</w:t>
      </w:r>
      <w:r w:rsidRPr="0036592A">
        <w:rPr>
          <w:sz w:val="16"/>
        </w:rPr>
        <w:t xml:space="preserve"> </w:t>
      </w:r>
      <w:r w:rsidRPr="0036592A">
        <w:rPr>
          <w:rStyle w:val="comment1"/>
          <w:sz w:val="16"/>
        </w:rPr>
        <w:t>e-mail</w:t>
      </w:r>
      <w:r w:rsidRPr="0036592A">
        <w:rPr>
          <w:sz w:val="16"/>
        </w:rPr>
        <w:t xml:space="preserve"> </w:t>
      </w:r>
      <w:r w:rsidRPr="0036592A">
        <w:rPr>
          <w:rStyle w:val="comment1"/>
          <w:sz w:val="16"/>
        </w:rPr>
        <w:t>body</w:t>
      </w:r>
      <w:r w:rsidRPr="0036592A">
        <w:rPr>
          <w:sz w:val="16"/>
        </w:rPr>
        <w:t xml:space="preserve"> </w:t>
      </w:r>
      <w:r w:rsidRPr="0036592A">
        <w:rPr>
          <w:rStyle w:val="comment1"/>
          <w:sz w:val="16"/>
        </w:rPr>
        <w:t>text</w:t>
      </w:r>
    </w:p>
    <w:p w:rsidR="00C276CB" w:rsidRPr="0036592A" w:rsidRDefault="00C276CB">
      <w:pPr>
        <w:pStyle w:val="HTMLPreformatted"/>
        <w:divId w:val="649213878"/>
        <w:rPr>
          <w:sz w:val="16"/>
        </w:rPr>
      </w:pPr>
      <w:r w:rsidRPr="0036592A">
        <w:rPr>
          <w:rStyle w:val="line-number1"/>
          <w:sz w:val="16"/>
        </w:rPr>
        <w:t>68</w:t>
      </w:r>
      <w:r w:rsidRPr="0036592A">
        <w:rPr>
          <w:sz w:val="16"/>
        </w:rPr>
        <w:t xml:space="preserve"> </w:t>
      </w:r>
      <w:r w:rsidRPr="0036592A">
        <w:rPr>
          <w:rStyle w:val="comment1"/>
          <w:sz w:val="16"/>
        </w:rPr>
        <w:t xml:space="preserve">     * </w:t>
      </w:r>
      <w:r w:rsidRPr="0036592A">
        <w:rPr>
          <w:rStyle w:val="st01"/>
          <w:sz w:val="16"/>
        </w:rPr>
        <w:t>@return</w:t>
      </w:r>
      <w:r w:rsidRPr="0036592A">
        <w:rPr>
          <w:sz w:val="16"/>
        </w:rPr>
        <w:t xml:space="preserve"> </w:t>
      </w:r>
      <w:r w:rsidRPr="0036592A">
        <w:rPr>
          <w:rStyle w:val="comment1"/>
          <w:sz w:val="16"/>
        </w:rPr>
        <w:t>true</w:t>
      </w:r>
      <w:r w:rsidRPr="0036592A">
        <w:rPr>
          <w:sz w:val="16"/>
        </w:rPr>
        <w:t xml:space="preserve"> </w:t>
      </w:r>
      <w:r w:rsidRPr="0036592A">
        <w:rPr>
          <w:rStyle w:val="comment1"/>
          <w:sz w:val="16"/>
        </w:rPr>
        <w:t>if</w:t>
      </w:r>
      <w:r w:rsidRPr="0036592A">
        <w:rPr>
          <w:sz w:val="16"/>
        </w:rPr>
        <w:t xml:space="preserve"> </w:t>
      </w:r>
      <w:r w:rsidRPr="0036592A">
        <w:rPr>
          <w:rStyle w:val="comment1"/>
          <w:sz w:val="16"/>
        </w:rPr>
        <w:t>no</w:t>
      </w:r>
      <w:r w:rsidRPr="0036592A">
        <w:rPr>
          <w:sz w:val="16"/>
        </w:rPr>
        <w:t xml:space="preserve"> </w:t>
      </w:r>
      <w:r w:rsidRPr="0036592A">
        <w:rPr>
          <w:rStyle w:val="comment1"/>
          <w:sz w:val="16"/>
        </w:rPr>
        <w:t>errors</w:t>
      </w:r>
      <w:r w:rsidRPr="0036592A">
        <w:rPr>
          <w:sz w:val="16"/>
        </w:rPr>
        <w:t xml:space="preserve"> </w:t>
      </w:r>
      <w:r w:rsidRPr="0036592A">
        <w:rPr>
          <w:rStyle w:val="comment1"/>
          <w:sz w:val="16"/>
        </w:rPr>
        <w:t>occurs.</w:t>
      </w:r>
    </w:p>
    <w:p w:rsidR="00C276CB" w:rsidRPr="0036592A" w:rsidRDefault="00C276CB">
      <w:pPr>
        <w:pStyle w:val="HTMLPreformatted"/>
        <w:divId w:val="649213878"/>
        <w:rPr>
          <w:sz w:val="16"/>
        </w:rPr>
      </w:pPr>
      <w:r w:rsidRPr="0036592A">
        <w:rPr>
          <w:rStyle w:val="line-number1"/>
          <w:sz w:val="16"/>
        </w:rPr>
        <w:t>69</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70</w:t>
      </w:r>
      <w:r w:rsidRPr="0036592A">
        <w:rPr>
          <w:sz w:val="16"/>
        </w:rPr>
        <w:t xml:space="preserve">     </w:t>
      </w:r>
      <w:r w:rsidRPr="0036592A">
        <w:rPr>
          <w:rStyle w:val="keyword-directive1"/>
          <w:sz w:val="16"/>
        </w:rPr>
        <w:t>public</w:t>
      </w:r>
      <w:r w:rsidRPr="0036592A">
        <w:rPr>
          <w:sz w:val="16"/>
        </w:rPr>
        <w:t xml:space="preserve"> </w:t>
      </w:r>
      <w:r w:rsidRPr="0036592A">
        <w:rPr>
          <w:rStyle w:val="keyword-directive1"/>
          <w:sz w:val="16"/>
        </w:rPr>
        <w:t>boolean</w:t>
      </w:r>
      <w:r w:rsidRPr="0036592A">
        <w:rPr>
          <w:sz w:val="16"/>
        </w:rPr>
        <w:t xml:space="preserve"> sendNoReplyEmail(String toEmailAddr, String subject, </w:t>
      </w:r>
    </w:p>
    <w:p w:rsidR="00C276CB" w:rsidRPr="0036592A" w:rsidRDefault="00C276CB">
      <w:pPr>
        <w:pStyle w:val="HTMLPreformatted"/>
        <w:divId w:val="649213878"/>
        <w:rPr>
          <w:sz w:val="16"/>
        </w:rPr>
      </w:pPr>
      <w:r w:rsidRPr="0036592A">
        <w:rPr>
          <w:rStyle w:val="line-number1"/>
          <w:sz w:val="16"/>
        </w:rPr>
        <w:t>71</w:t>
      </w:r>
      <w:r w:rsidRPr="0036592A">
        <w:rPr>
          <w:sz w:val="16"/>
        </w:rPr>
        <w:t xml:space="preserve">             String body) {</w:t>
      </w:r>
    </w:p>
    <w:p w:rsidR="00C276CB" w:rsidRPr="0036592A" w:rsidRDefault="00C276CB">
      <w:pPr>
        <w:pStyle w:val="HTMLPreformatted"/>
        <w:divId w:val="649213878"/>
        <w:rPr>
          <w:sz w:val="16"/>
        </w:rPr>
      </w:pPr>
      <w:r w:rsidRPr="0036592A">
        <w:rPr>
          <w:rStyle w:val="line-number1"/>
          <w:sz w:val="16"/>
        </w:rPr>
        <w:t>72</w:t>
      </w:r>
      <w:r w:rsidRPr="0036592A">
        <w:rPr>
          <w:sz w:val="16"/>
        </w:rPr>
        <w:t xml:space="preserve">         </w:t>
      </w:r>
      <w:r w:rsidRPr="0036592A">
        <w:rPr>
          <w:rStyle w:val="keyword-directive1"/>
          <w:sz w:val="16"/>
        </w:rPr>
        <w:t>return</w:t>
      </w:r>
      <w:r w:rsidRPr="0036592A">
        <w:rPr>
          <w:sz w:val="16"/>
        </w:rPr>
        <w:t xml:space="preserve"> sendEmail(</w:t>
      </w:r>
      <w:r w:rsidRPr="0036592A">
        <w:rPr>
          <w:rStyle w:val="character1"/>
          <w:sz w:val="16"/>
        </w:rPr>
        <w:t>"NoReply@TegnTilTiden.dk"</w:t>
      </w:r>
      <w:r w:rsidRPr="0036592A">
        <w:rPr>
          <w:sz w:val="16"/>
        </w:rPr>
        <w:t>, toEmailAddr, subject, body);</w:t>
      </w:r>
    </w:p>
    <w:p w:rsidR="00C276CB" w:rsidRPr="0036592A" w:rsidRDefault="00C276CB">
      <w:pPr>
        <w:pStyle w:val="HTMLPreformatted"/>
        <w:divId w:val="649213878"/>
        <w:rPr>
          <w:sz w:val="16"/>
        </w:rPr>
      </w:pPr>
      <w:r w:rsidRPr="0036592A">
        <w:rPr>
          <w:rStyle w:val="line-number1"/>
          <w:sz w:val="16"/>
        </w:rPr>
        <w:t>73</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74</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75</w:t>
      </w:r>
      <w:r w:rsidRPr="0036592A">
        <w:rPr>
          <w:sz w:val="16"/>
        </w:rPr>
        <w:t xml:space="preserve"> </w:t>
      </w:r>
    </w:p>
    <w:p w:rsidR="00C276CB" w:rsidRDefault="008026DD" w:rsidP="00C4779C">
      <w:pPr>
        <w:rPr>
          <w:noProof/>
          <w:lang w:eastAsia="da-DK" w:bidi="ar-SA"/>
        </w:rPr>
      </w:pPr>
      <w:r w:rsidRPr="0036592A">
        <w:rPr>
          <w:noProof/>
          <w:sz w:val="16"/>
          <w:lang w:eastAsia="da-DK" w:bidi="ar-SA"/>
        </w:rPr>
        <w:fldChar w:fldCharType="end"/>
      </w:r>
    </w:p>
    <w:p w:rsidR="00C276CB" w:rsidRDefault="00C276CB" w:rsidP="00C4779C">
      <w:pPr>
        <w:rPr>
          <w:noProof/>
          <w:lang w:eastAsia="da-DK" w:bidi="ar-SA"/>
        </w:rPr>
      </w:pPr>
    </w:p>
    <w:p w:rsidR="00973A03" w:rsidRDefault="00A36E0B" w:rsidP="00C4779C">
      <w:pPr>
        <w:rPr>
          <w:noProof/>
          <w:lang w:eastAsia="da-DK" w:bidi="ar-SA"/>
        </w:rPr>
      </w:pPr>
      <w:r>
        <w:rPr>
          <w:noProof/>
          <w:lang w:eastAsia="da-DK" w:bidi="ar-SA"/>
        </w:rPr>
        <w:t>Filen: HibernateUtil</w:t>
      </w:r>
      <w:r w:rsidR="001F3BAD" w:rsidRPr="001F3BAD">
        <w:rPr>
          <w:noProof/>
          <w:lang w:eastAsia="da-DK" w:bidi="ar-SA"/>
        </w:rPr>
        <w:t>.java</w:t>
      </w:r>
    </w:p>
    <w:p w:rsidR="00973A03" w:rsidRDefault="00973A03" w:rsidP="00C4779C">
      <w:pPr>
        <w:rPr>
          <w:noProof/>
          <w:lang w:eastAsia="da-DK" w:bidi="ar-SA"/>
        </w:rPr>
      </w:pPr>
    </w:p>
    <w:p w:rsidR="00A36E0B" w:rsidRPr="00A36E0B" w:rsidRDefault="008026DD" w:rsidP="00A36E0B">
      <w:pPr>
        <w:divId w:val="1648588366"/>
        <w:rPr>
          <w:sz w:val="16"/>
        </w:rPr>
      </w:pPr>
      <w:r w:rsidRPr="00A36E0B">
        <w:rPr>
          <w:noProof/>
          <w:sz w:val="16"/>
          <w:lang w:eastAsia="da-DK" w:bidi="ar-SA"/>
        </w:rPr>
        <w:fldChar w:fldCharType="begin"/>
      </w:r>
      <w:r w:rsidR="00A36E0B" w:rsidRPr="00A36E0B">
        <w:rPr>
          <w:noProof/>
          <w:sz w:val="16"/>
          <w:lang w:eastAsia="da-DK" w:bidi="ar-SA"/>
        </w:rPr>
        <w:instrText xml:space="preserve"> INCLUDETEXT "C:\\GoogleCode\\user-driven-sign-language-dictionary\\Analysis and design\\CodeInHtml\\HibernateUtil.html" \c HTML </w:instrText>
      </w:r>
      <w:r w:rsidR="00A36E0B">
        <w:rPr>
          <w:noProof/>
          <w:sz w:val="16"/>
          <w:lang w:eastAsia="da-DK" w:bidi="ar-SA"/>
        </w:rPr>
        <w:instrText xml:space="preserve"> \* MERGEFORMAT </w:instrText>
      </w:r>
      <w:r w:rsidRPr="00A36E0B">
        <w:rPr>
          <w:noProof/>
          <w:sz w:val="16"/>
          <w:lang w:eastAsia="da-DK" w:bidi="ar-SA"/>
        </w:rPr>
        <w:fldChar w:fldCharType="separate"/>
      </w:r>
      <w:r w:rsidR="00A36E0B" w:rsidRPr="00A36E0B">
        <w:rPr>
          <w:rStyle w:val="line-number1"/>
          <w:sz w:val="16"/>
        </w:rPr>
        <w:t>1</w:t>
      </w:r>
      <w:r w:rsidR="00A36E0B" w:rsidRPr="00A36E0B">
        <w:rPr>
          <w:sz w:val="16"/>
        </w:rPr>
        <w:t xml:space="preserve"> </w:t>
      </w:r>
      <w:r w:rsidR="00A36E0B" w:rsidRPr="00A36E0B">
        <w:rPr>
          <w:rStyle w:val="keyword-directive1"/>
          <w:sz w:val="16"/>
        </w:rPr>
        <w:t>package</w:t>
      </w:r>
      <w:r w:rsidR="00A36E0B" w:rsidRPr="00A36E0B">
        <w:rPr>
          <w:sz w:val="16"/>
        </w:rPr>
        <w:t xml:space="preserve"> dk.jsh.itdiplom.userdrivensignlanguagedictionary.util;</w:t>
      </w:r>
    </w:p>
    <w:p w:rsidR="00A36E0B" w:rsidRPr="00A36E0B" w:rsidRDefault="00A36E0B">
      <w:pPr>
        <w:pStyle w:val="HTMLPreformatted"/>
        <w:divId w:val="1648588366"/>
        <w:rPr>
          <w:sz w:val="16"/>
        </w:rPr>
      </w:pPr>
      <w:r w:rsidRPr="00A36E0B">
        <w:rPr>
          <w:rStyle w:val="line-number1"/>
          <w:sz w:val="16"/>
        </w:rPr>
        <w:t xml:space="preserve"> 2</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 xml:space="preserve"> 3</w:t>
      </w:r>
      <w:r w:rsidRPr="00A36E0B">
        <w:rPr>
          <w:sz w:val="16"/>
        </w:rPr>
        <w:t xml:space="preserve"> </w:t>
      </w:r>
      <w:r w:rsidRPr="00A36E0B">
        <w:rPr>
          <w:rStyle w:val="keyword-directive1"/>
          <w:sz w:val="16"/>
        </w:rPr>
        <w:t>import</w:t>
      </w:r>
      <w:r w:rsidRPr="00A36E0B">
        <w:rPr>
          <w:sz w:val="16"/>
        </w:rPr>
        <w:t xml:space="preserve"> org.hibernate.*;</w:t>
      </w:r>
    </w:p>
    <w:p w:rsidR="00A36E0B" w:rsidRPr="00A36E0B" w:rsidRDefault="00A36E0B">
      <w:pPr>
        <w:pStyle w:val="HTMLPreformatted"/>
        <w:divId w:val="1648588366"/>
        <w:rPr>
          <w:sz w:val="16"/>
        </w:rPr>
      </w:pPr>
      <w:r w:rsidRPr="00A36E0B">
        <w:rPr>
          <w:rStyle w:val="line-number1"/>
          <w:sz w:val="16"/>
        </w:rPr>
        <w:t xml:space="preserve"> 4</w:t>
      </w:r>
      <w:r w:rsidRPr="00A36E0B">
        <w:rPr>
          <w:sz w:val="16"/>
        </w:rPr>
        <w:t xml:space="preserve"> </w:t>
      </w:r>
      <w:r w:rsidRPr="00A36E0B">
        <w:rPr>
          <w:rStyle w:val="keyword-directive1"/>
          <w:sz w:val="16"/>
        </w:rPr>
        <w:t>import</w:t>
      </w:r>
      <w:r w:rsidRPr="00A36E0B">
        <w:rPr>
          <w:sz w:val="16"/>
        </w:rPr>
        <w:t xml:space="preserve"> org.hibernate.cfg.*;</w:t>
      </w:r>
    </w:p>
    <w:p w:rsidR="00A36E0B" w:rsidRPr="00A36E0B" w:rsidRDefault="00A36E0B">
      <w:pPr>
        <w:pStyle w:val="HTMLPreformatted"/>
        <w:divId w:val="1648588366"/>
        <w:rPr>
          <w:sz w:val="16"/>
        </w:rPr>
      </w:pPr>
      <w:r w:rsidRPr="00A36E0B">
        <w:rPr>
          <w:rStyle w:val="line-number1"/>
          <w:sz w:val="16"/>
        </w:rPr>
        <w:t xml:space="preserve"> 5</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 xml:space="preserve"> 6</w:t>
      </w:r>
      <w:r w:rsidRPr="00A36E0B">
        <w:rPr>
          <w:sz w:val="16"/>
        </w:rPr>
        <w:t xml:space="preserve"> </w:t>
      </w:r>
      <w:r w:rsidRPr="00A36E0B">
        <w:rPr>
          <w:rStyle w:val="comment1"/>
          <w:sz w:val="16"/>
        </w:rPr>
        <w:t>/**</w:t>
      </w:r>
    </w:p>
    <w:p w:rsidR="00A36E0B" w:rsidRPr="00A36E0B" w:rsidRDefault="00A36E0B">
      <w:pPr>
        <w:pStyle w:val="HTMLPreformatted"/>
        <w:divId w:val="1648588366"/>
        <w:rPr>
          <w:sz w:val="16"/>
        </w:rPr>
      </w:pPr>
      <w:r w:rsidRPr="00A36E0B">
        <w:rPr>
          <w:rStyle w:val="line-number1"/>
          <w:sz w:val="16"/>
        </w:rPr>
        <w:t xml:space="preserve"> 7</w:t>
      </w:r>
      <w:r w:rsidRPr="00A36E0B">
        <w:rPr>
          <w:sz w:val="16"/>
        </w:rPr>
        <w:t xml:space="preserve"> </w:t>
      </w:r>
      <w:r w:rsidRPr="00A36E0B">
        <w:rPr>
          <w:rStyle w:val="comment1"/>
          <w:sz w:val="16"/>
        </w:rPr>
        <w:t xml:space="preserve"> * Hibernate</w:t>
      </w:r>
      <w:r w:rsidRPr="00A36E0B">
        <w:rPr>
          <w:sz w:val="16"/>
        </w:rPr>
        <w:t xml:space="preserve"> </w:t>
      </w:r>
      <w:r w:rsidRPr="00A36E0B">
        <w:rPr>
          <w:rStyle w:val="comment1"/>
          <w:sz w:val="16"/>
        </w:rPr>
        <w:t>session</w:t>
      </w:r>
      <w:r w:rsidRPr="00A36E0B">
        <w:rPr>
          <w:sz w:val="16"/>
        </w:rPr>
        <w:t xml:space="preserve"> </w:t>
      </w:r>
      <w:r w:rsidRPr="00A36E0B">
        <w:rPr>
          <w:rStyle w:val="comment1"/>
          <w:sz w:val="16"/>
        </w:rPr>
        <w:t>factory.</w:t>
      </w:r>
    </w:p>
    <w:p w:rsidR="00A36E0B" w:rsidRPr="00A36E0B" w:rsidRDefault="00A36E0B">
      <w:pPr>
        <w:pStyle w:val="HTMLPreformatted"/>
        <w:divId w:val="1648588366"/>
        <w:rPr>
          <w:sz w:val="16"/>
        </w:rPr>
      </w:pPr>
      <w:r w:rsidRPr="00A36E0B">
        <w:rPr>
          <w:rStyle w:val="line-number1"/>
          <w:sz w:val="16"/>
        </w:rPr>
        <w:t xml:space="preserve"> 8</w:t>
      </w:r>
      <w:r w:rsidRPr="00A36E0B">
        <w:rPr>
          <w:sz w:val="16"/>
        </w:rPr>
        <w:t xml:space="preserve"> </w:t>
      </w:r>
      <w:r w:rsidRPr="00A36E0B">
        <w:rPr>
          <w:rStyle w:val="comment1"/>
          <w:sz w:val="16"/>
        </w:rPr>
        <w:t xml:space="preserve"> *</w:t>
      </w:r>
    </w:p>
    <w:p w:rsidR="00A36E0B" w:rsidRPr="00A36E0B" w:rsidRDefault="00A36E0B">
      <w:pPr>
        <w:pStyle w:val="HTMLPreformatted"/>
        <w:divId w:val="1648588366"/>
        <w:rPr>
          <w:sz w:val="16"/>
        </w:rPr>
      </w:pPr>
      <w:r w:rsidRPr="00A36E0B">
        <w:rPr>
          <w:rStyle w:val="line-number1"/>
          <w:sz w:val="16"/>
        </w:rPr>
        <w:t xml:space="preserve"> 9</w:t>
      </w:r>
      <w:r w:rsidRPr="00A36E0B">
        <w:rPr>
          <w:sz w:val="16"/>
        </w:rPr>
        <w:t xml:space="preserve"> </w:t>
      </w:r>
      <w:r w:rsidRPr="00A36E0B">
        <w:rPr>
          <w:rStyle w:val="comment1"/>
          <w:sz w:val="16"/>
        </w:rPr>
        <w:t xml:space="preserve"> * </w:t>
      </w:r>
      <w:r w:rsidRPr="00A36E0B">
        <w:rPr>
          <w:rStyle w:val="st01"/>
          <w:sz w:val="16"/>
        </w:rPr>
        <w:t>@author</w:t>
      </w:r>
      <w:r w:rsidRPr="00A36E0B">
        <w:rPr>
          <w:sz w:val="16"/>
        </w:rPr>
        <w:t xml:space="preserve"> </w:t>
      </w:r>
      <w:r w:rsidRPr="00A36E0B">
        <w:rPr>
          <w:rStyle w:val="comment1"/>
          <w:sz w:val="16"/>
        </w:rPr>
        <w:t>Jan</w:t>
      </w:r>
      <w:r w:rsidRPr="00A36E0B">
        <w:rPr>
          <w:sz w:val="16"/>
        </w:rPr>
        <w:t xml:space="preserve"> </w:t>
      </w:r>
      <w:r w:rsidRPr="00A36E0B">
        <w:rPr>
          <w:rStyle w:val="comment1"/>
          <w:sz w:val="16"/>
        </w:rPr>
        <w:t>S.</w:t>
      </w:r>
      <w:r w:rsidRPr="00A36E0B">
        <w:rPr>
          <w:sz w:val="16"/>
        </w:rPr>
        <w:t xml:space="preserve"> </w:t>
      </w:r>
      <w:r w:rsidRPr="00A36E0B">
        <w:rPr>
          <w:rStyle w:val="comment1"/>
          <w:sz w:val="16"/>
        </w:rPr>
        <w:t>Hansen</w:t>
      </w:r>
    </w:p>
    <w:p w:rsidR="00A36E0B" w:rsidRPr="00A36E0B" w:rsidRDefault="00A36E0B">
      <w:pPr>
        <w:pStyle w:val="HTMLPreformatted"/>
        <w:divId w:val="1648588366"/>
        <w:rPr>
          <w:sz w:val="16"/>
        </w:rPr>
      </w:pPr>
      <w:r w:rsidRPr="00A36E0B">
        <w:rPr>
          <w:rStyle w:val="line-number1"/>
          <w:sz w:val="16"/>
        </w:rPr>
        <w:t>10</w:t>
      </w:r>
      <w:r w:rsidRPr="00A36E0B">
        <w:rPr>
          <w:sz w:val="16"/>
        </w:rPr>
        <w:t xml:space="preserve">  </w:t>
      </w:r>
      <w:r w:rsidRPr="00A36E0B">
        <w:rPr>
          <w:rStyle w:val="comment1"/>
          <w:sz w:val="16"/>
        </w:rPr>
        <w:t>*/</w:t>
      </w:r>
    </w:p>
    <w:p w:rsidR="00A36E0B" w:rsidRPr="00A36E0B" w:rsidRDefault="00A36E0B">
      <w:pPr>
        <w:pStyle w:val="HTMLPreformatted"/>
        <w:divId w:val="1648588366"/>
        <w:rPr>
          <w:sz w:val="16"/>
        </w:rPr>
      </w:pPr>
      <w:r w:rsidRPr="00A36E0B">
        <w:rPr>
          <w:rStyle w:val="line-number1"/>
          <w:sz w:val="16"/>
        </w:rPr>
        <w:t>11</w:t>
      </w:r>
      <w:r w:rsidRPr="00A36E0B">
        <w:rPr>
          <w:sz w:val="16"/>
        </w:rPr>
        <w:t xml:space="preserve"> </w:t>
      </w:r>
      <w:r w:rsidRPr="00A36E0B">
        <w:rPr>
          <w:rStyle w:val="keyword-directive1"/>
          <w:sz w:val="16"/>
        </w:rPr>
        <w:t>public</w:t>
      </w:r>
      <w:r w:rsidRPr="00A36E0B">
        <w:rPr>
          <w:sz w:val="16"/>
        </w:rPr>
        <w:t xml:space="preserve"> </w:t>
      </w:r>
      <w:r w:rsidRPr="00A36E0B">
        <w:rPr>
          <w:rStyle w:val="keyword-directive1"/>
          <w:sz w:val="16"/>
        </w:rPr>
        <w:t>class</w:t>
      </w:r>
      <w:r w:rsidRPr="00A36E0B">
        <w:rPr>
          <w:sz w:val="16"/>
        </w:rPr>
        <w:t xml:space="preserve"> HibernateUtil {</w:t>
      </w:r>
    </w:p>
    <w:p w:rsidR="00A36E0B" w:rsidRPr="00A36E0B" w:rsidRDefault="00A36E0B">
      <w:pPr>
        <w:pStyle w:val="HTMLPreformatted"/>
        <w:divId w:val="1648588366"/>
        <w:rPr>
          <w:sz w:val="16"/>
        </w:rPr>
      </w:pPr>
      <w:r w:rsidRPr="00A36E0B">
        <w:rPr>
          <w:rStyle w:val="line-number1"/>
          <w:sz w:val="16"/>
        </w:rPr>
        <w:t>12</w:t>
      </w:r>
      <w:r w:rsidRPr="00A36E0B">
        <w:rPr>
          <w:sz w:val="16"/>
        </w:rPr>
        <w:t xml:space="preserve">     </w:t>
      </w:r>
      <w:r w:rsidRPr="00A36E0B">
        <w:rPr>
          <w:rStyle w:val="keyword-directive1"/>
          <w:sz w:val="16"/>
        </w:rPr>
        <w:t>private</w:t>
      </w:r>
      <w:r w:rsidRPr="00A36E0B">
        <w:rPr>
          <w:sz w:val="16"/>
        </w:rPr>
        <w:t xml:space="preserve"> </w:t>
      </w:r>
      <w:r w:rsidRPr="00A36E0B">
        <w:rPr>
          <w:rStyle w:val="keyword-directive1"/>
          <w:sz w:val="16"/>
        </w:rPr>
        <w:t>static</w:t>
      </w:r>
      <w:r w:rsidRPr="00A36E0B">
        <w:rPr>
          <w:sz w:val="16"/>
        </w:rPr>
        <w:t xml:space="preserve"> SessionFactory sessionFactory;</w:t>
      </w:r>
    </w:p>
    <w:p w:rsidR="00A36E0B" w:rsidRPr="00A36E0B" w:rsidRDefault="00A36E0B">
      <w:pPr>
        <w:pStyle w:val="HTMLPreformatted"/>
        <w:divId w:val="1648588366"/>
        <w:rPr>
          <w:sz w:val="16"/>
        </w:rPr>
      </w:pPr>
      <w:r w:rsidRPr="00A36E0B">
        <w:rPr>
          <w:rStyle w:val="line-number1"/>
          <w:sz w:val="16"/>
        </w:rPr>
        <w:t>13</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lastRenderedPageBreak/>
        <w:t>14</w:t>
      </w:r>
      <w:r w:rsidRPr="00A36E0B">
        <w:rPr>
          <w:sz w:val="16"/>
        </w:rPr>
        <w:t xml:space="preserve">     </w:t>
      </w:r>
      <w:r w:rsidRPr="00A36E0B">
        <w:rPr>
          <w:rStyle w:val="keyword-directive1"/>
          <w:sz w:val="16"/>
        </w:rPr>
        <w:t>static</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15</w:t>
      </w:r>
      <w:r w:rsidRPr="00A36E0B">
        <w:rPr>
          <w:sz w:val="16"/>
        </w:rPr>
        <w:t xml:space="preserve">         </w:t>
      </w:r>
      <w:r w:rsidRPr="00A36E0B">
        <w:rPr>
          <w:rStyle w:val="keyword-directive1"/>
          <w:sz w:val="16"/>
        </w:rPr>
        <w:t>try</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16</w:t>
      </w:r>
      <w:r w:rsidRPr="00A36E0B">
        <w:rPr>
          <w:sz w:val="16"/>
        </w:rPr>
        <w:t xml:space="preserve">             sessionFactory =</w:t>
      </w:r>
    </w:p>
    <w:p w:rsidR="00A36E0B" w:rsidRPr="00A36E0B" w:rsidRDefault="00A36E0B">
      <w:pPr>
        <w:pStyle w:val="HTMLPreformatted"/>
        <w:divId w:val="1648588366"/>
        <w:rPr>
          <w:sz w:val="16"/>
        </w:rPr>
      </w:pPr>
      <w:r w:rsidRPr="00A36E0B">
        <w:rPr>
          <w:rStyle w:val="line-number1"/>
          <w:sz w:val="16"/>
        </w:rPr>
        <w:t>17</w:t>
      </w:r>
      <w:r w:rsidRPr="00A36E0B">
        <w:rPr>
          <w:sz w:val="16"/>
        </w:rPr>
        <w:t xml:space="preserve">                </w:t>
      </w:r>
      <w:r w:rsidRPr="00A36E0B">
        <w:rPr>
          <w:rStyle w:val="keyword-directive1"/>
          <w:sz w:val="16"/>
        </w:rPr>
        <w:t>new</w:t>
      </w:r>
      <w:r w:rsidRPr="00A36E0B">
        <w:rPr>
          <w:sz w:val="16"/>
        </w:rPr>
        <w:t xml:space="preserve"> AnnotationConfiguration().configure().buildSessionFactory();</w:t>
      </w:r>
    </w:p>
    <w:p w:rsidR="00A36E0B" w:rsidRPr="00A36E0B" w:rsidRDefault="00A36E0B">
      <w:pPr>
        <w:pStyle w:val="HTMLPreformatted"/>
        <w:divId w:val="1648588366"/>
        <w:rPr>
          <w:sz w:val="16"/>
        </w:rPr>
      </w:pPr>
      <w:r w:rsidRPr="00A36E0B">
        <w:rPr>
          <w:rStyle w:val="line-number1"/>
          <w:sz w:val="16"/>
        </w:rPr>
        <w:t>18</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19</w:t>
      </w:r>
      <w:r w:rsidRPr="00A36E0B">
        <w:rPr>
          <w:sz w:val="16"/>
        </w:rPr>
        <w:t xml:space="preserve">         </w:t>
      </w:r>
      <w:r w:rsidRPr="00A36E0B">
        <w:rPr>
          <w:rStyle w:val="keyword-directive1"/>
          <w:sz w:val="16"/>
        </w:rPr>
        <w:t>catch</w:t>
      </w:r>
      <w:r w:rsidRPr="00A36E0B">
        <w:rPr>
          <w:sz w:val="16"/>
        </w:rPr>
        <w:t xml:space="preserve"> (Throwable ex) {</w:t>
      </w:r>
    </w:p>
    <w:p w:rsidR="00A36E0B" w:rsidRPr="00A36E0B" w:rsidRDefault="00A36E0B">
      <w:pPr>
        <w:pStyle w:val="HTMLPreformatted"/>
        <w:divId w:val="1648588366"/>
        <w:rPr>
          <w:sz w:val="16"/>
        </w:rPr>
      </w:pPr>
      <w:r w:rsidRPr="00A36E0B">
        <w:rPr>
          <w:rStyle w:val="line-number1"/>
          <w:sz w:val="16"/>
        </w:rPr>
        <w:t>20</w:t>
      </w:r>
      <w:r w:rsidRPr="00A36E0B">
        <w:rPr>
          <w:sz w:val="16"/>
        </w:rPr>
        <w:t xml:space="preserve">             </w:t>
      </w:r>
      <w:r w:rsidRPr="00A36E0B">
        <w:rPr>
          <w:rStyle w:val="keyword-directive1"/>
          <w:sz w:val="16"/>
        </w:rPr>
        <w:t>throw</w:t>
      </w:r>
      <w:r w:rsidRPr="00A36E0B">
        <w:rPr>
          <w:sz w:val="16"/>
        </w:rPr>
        <w:t xml:space="preserve"> </w:t>
      </w:r>
      <w:r w:rsidRPr="00A36E0B">
        <w:rPr>
          <w:rStyle w:val="keyword-directive1"/>
          <w:sz w:val="16"/>
        </w:rPr>
        <w:t>new</w:t>
      </w:r>
      <w:r w:rsidRPr="00A36E0B">
        <w:rPr>
          <w:sz w:val="16"/>
        </w:rPr>
        <w:t xml:space="preserve"> ExceptionInInitializerError(ex);</w:t>
      </w:r>
    </w:p>
    <w:p w:rsidR="00A36E0B" w:rsidRPr="00A36E0B" w:rsidRDefault="00A36E0B">
      <w:pPr>
        <w:pStyle w:val="HTMLPreformatted"/>
        <w:divId w:val="1648588366"/>
        <w:rPr>
          <w:sz w:val="16"/>
        </w:rPr>
      </w:pPr>
      <w:r w:rsidRPr="00A36E0B">
        <w:rPr>
          <w:rStyle w:val="line-number1"/>
          <w:sz w:val="16"/>
        </w:rPr>
        <w:t>21</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22</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23</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24</w:t>
      </w:r>
      <w:r w:rsidRPr="00A36E0B">
        <w:rPr>
          <w:sz w:val="16"/>
        </w:rPr>
        <w:t xml:space="preserve">     </w:t>
      </w:r>
      <w:r w:rsidRPr="00A36E0B">
        <w:rPr>
          <w:rStyle w:val="comment1"/>
          <w:sz w:val="16"/>
        </w:rPr>
        <w:t>/**</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25</w:t>
      </w:r>
      <w:r w:rsidRPr="00A36E0B">
        <w:rPr>
          <w:sz w:val="16"/>
        </w:rPr>
        <w:t xml:space="preserve"> </w:t>
      </w:r>
      <w:r w:rsidRPr="00A36E0B">
        <w:rPr>
          <w:rStyle w:val="comment1"/>
          <w:sz w:val="16"/>
        </w:rPr>
        <w:t xml:space="preserve">     * Get</w:t>
      </w:r>
      <w:r w:rsidRPr="00A36E0B">
        <w:rPr>
          <w:sz w:val="16"/>
        </w:rPr>
        <w:t xml:space="preserve"> </w:t>
      </w:r>
      <w:r w:rsidRPr="00A36E0B">
        <w:rPr>
          <w:rStyle w:val="comment1"/>
          <w:sz w:val="16"/>
        </w:rPr>
        <w:t>a</w:t>
      </w:r>
      <w:r w:rsidRPr="00A36E0B">
        <w:rPr>
          <w:sz w:val="16"/>
        </w:rPr>
        <w:t xml:space="preserve"> </w:t>
      </w:r>
      <w:r w:rsidRPr="00A36E0B">
        <w:rPr>
          <w:rStyle w:val="comment1"/>
          <w:sz w:val="16"/>
        </w:rPr>
        <w:t>Hibernate</w:t>
      </w:r>
      <w:r w:rsidRPr="00A36E0B">
        <w:rPr>
          <w:sz w:val="16"/>
        </w:rPr>
        <w:t xml:space="preserve"> </w:t>
      </w:r>
      <w:r w:rsidRPr="00A36E0B">
        <w:rPr>
          <w:rStyle w:val="comment1"/>
          <w:sz w:val="16"/>
        </w:rPr>
        <w:t>session</w:t>
      </w:r>
      <w:r w:rsidRPr="00A36E0B">
        <w:rPr>
          <w:sz w:val="16"/>
        </w:rPr>
        <w:t xml:space="preserve"> </w:t>
      </w:r>
      <w:r w:rsidRPr="00A36E0B">
        <w:rPr>
          <w:rStyle w:val="comment1"/>
          <w:sz w:val="16"/>
        </w:rPr>
        <w:t>factory.</w:t>
      </w:r>
    </w:p>
    <w:p w:rsidR="00A36E0B" w:rsidRPr="00A36E0B" w:rsidRDefault="00A36E0B">
      <w:pPr>
        <w:pStyle w:val="HTMLPreformatted"/>
        <w:divId w:val="1648588366"/>
        <w:rPr>
          <w:sz w:val="16"/>
        </w:rPr>
      </w:pPr>
      <w:r w:rsidRPr="00A36E0B">
        <w:rPr>
          <w:rStyle w:val="line-number1"/>
          <w:sz w:val="16"/>
        </w:rPr>
        <w:t>26</w:t>
      </w:r>
      <w:r w:rsidRPr="00A36E0B">
        <w:rPr>
          <w:sz w:val="16"/>
        </w:rPr>
        <w:t xml:space="preserve"> </w:t>
      </w:r>
      <w:r w:rsidRPr="00A36E0B">
        <w:rPr>
          <w:rStyle w:val="comment1"/>
          <w:sz w:val="16"/>
        </w:rPr>
        <w:t xml:space="preserve">     * </w:t>
      </w:r>
    </w:p>
    <w:p w:rsidR="00A36E0B" w:rsidRPr="00A36E0B" w:rsidRDefault="00A36E0B">
      <w:pPr>
        <w:pStyle w:val="HTMLPreformatted"/>
        <w:divId w:val="1648588366"/>
        <w:rPr>
          <w:sz w:val="16"/>
        </w:rPr>
      </w:pPr>
      <w:r w:rsidRPr="00A36E0B">
        <w:rPr>
          <w:rStyle w:val="line-number1"/>
          <w:sz w:val="16"/>
        </w:rPr>
        <w:t>27</w:t>
      </w:r>
      <w:r w:rsidRPr="00A36E0B">
        <w:rPr>
          <w:sz w:val="16"/>
        </w:rPr>
        <w:t xml:space="preserve"> </w:t>
      </w:r>
      <w:r w:rsidRPr="00A36E0B">
        <w:rPr>
          <w:rStyle w:val="comment1"/>
          <w:sz w:val="16"/>
        </w:rPr>
        <w:t xml:space="preserve">     * </w:t>
      </w:r>
      <w:r w:rsidRPr="00A36E0B">
        <w:rPr>
          <w:rStyle w:val="st01"/>
          <w:sz w:val="16"/>
        </w:rPr>
        <w:t>@return</w:t>
      </w:r>
      <w:r w:rsidRPr="00A36E0B">
        <w:rPr>
          <w:sz w:val="16"/>
        </w:rPr>
        <w:t xml:space="preserve"> </w:t>
      </w:r>
      <w:r w:rsidRPr="00A36E0B">
        <w:rPr>
          <w:rStyle w:val="comment1"/>
          <w:sz w:val="16"/>
        </w:rPr>
        <w:t>a</w:t>
      </w:r>
      <w:r w:rsidRPr="00A36E0B">
        <w:rPr>
          <w:sz w:val="16"/>
        </w:rPr>
        <w:t xml:space="preserve"> </w:t>
      </w:r>
      <w:r w:rsidRPr="00A36E0B">
        <w:rPr>
          <w:rStyle w:val="comment1"/>
          <w:sz w:val="16"/>
        </w:rPr>
        <w:t>SessionFactory</w:t>
      </w:r>
    </w:p>
    <w:p w:rsidR="00A36E0B" w:rsidRPr="00A36E0B" w:rsidRDefault="00A36E0B">
      <w:pPr>
        <w:pStyle w:val="HTMLPreformatted"/>
        <w:divId w:val="1648588366"/>
        <w:rPr>
          <w:sz w:val="16"/>
        </w:rPr>
      </w:pPr>
      <w:r w:rsidRPr="00A36E0B">
        <w:rPr>
          <w:rStyle w:val="line-number1"/>
          <w:sz w:val="16"/>
        </w:rPr>
        <w:t>28</w:t>
      </w:r>
      <w:r w:rsidRPr="00A36E0B">
        <w:rPr>
          <w:sz w:val="16"/>
        </w:rPr>
        <w:t xml:space="preserve">      </w:t>
      </w:r>
      <w:r w:rsidRPr="00A36E0B">
        <w:rPr>
          <w:rStyle w:val="comment1"/>
          <w:sz w:val="16"/>
        </w:rPr>
        <w:t>*/</w:t>
      </w:r>
    </w:p>
    <w:p w:rsidR="00A36E0B" w:rsidRPr="00A36E0B" w:rsidRDefault="00A36E0B">
      <w:pPr>
        <w:pStyle w:val="HTMLPreformatted"/>
        <w:divId w:val="1648588366"/>
        <w:rPr>
          <w:sz w:val="16"/>
        </w:rPr>
      </w:pPr>
      <w:r w:rsidRPr="00A36E0B">
        <w:rPr>
          <w:rStyle w:val="line-number1"/>
          <w:sz w:val="16"/>
        </w:rPr>
        <w:t>29</w:t>
      </w:r>
      <w:r w:rsidRPr="00A36E0B">
        <w:rPr>
          <w:sz w:val="16"/>
        </w:rPr>
        <w:t xml:space="preserve">     </w:t>
      </w:r>
      <w:r w:rsidRPr="00A36E0B">
        <w:rPr>
          <w:rStyle w:val="keyword-directive1"/>
          <w:sz w:val="16"/>
        </w:rPr>
        <w:t>public</w:t>
      </w:r>
      <w:r w:rsidRPr="00A36E0B">
        <w:rPr>
          <w:sz w:val="16"/>
        </w:rPr>
        <w:t xml:space="preserve"> </w:t>
      </w:r>
      <w:r w:rsidRPr="00A36E0B">
        <w:rPr>
          <w:rStyle w:val="keyword-directive1"/>
          <w:sz w:val="16"/>
        </w:rPr>
        <w:t>static</w:t>
      </w:r>
      <w:r w:rsidRPr="00A36E0B">
        <w:rPr>
          <w:sz w:val="16"/>
        </w:rPr>
        <w:t xml:space="preserve"> SessionFactory getSessionFactory() {</w:t>
      </w:r>
    </w:p>
    <w:p w:rsidR="00A36E0B" w:rsidRPr="00A36E0B" w:rsidRDefault="00A36E0B">
      <w:pPr>
        <w:pStyle w:val="HTMLPreformatted"/>
        <w:divId w:val="1648588366"/>
        <w:rPr>
          <w:sz w:val="16"/>
        </w:rPr>
      </w:pPr>
      <w:r w:rsidRPr="00A36E0B">
        <w:rPr>
          <w:rStyle w:val="line-number1"/>
          <w:sz w:val="16"/>
        </w:rPr>
        <w:t>30</w:t>
      </w:r>
      <w:r w:rsidRPr="00A36E0B">
        <w:rPr>
          <w:sz w:val="16"/>
        </w:rPr>
        <w:t xml:space="preserve">         </w:t>
      </w:r>
      <w:r w:rsidRPr="00A36E0B">
        <w:rPr>
          <w:rStyle w:val="keyword-directive1"/>
          <w:sz w:val="16"/>
        </w:rPr>
        <w:t>return</w:t>
      </w:r>
      <w:r w:rsidRPr="00A36E0B">
        <w:rPr>
          <w:sz w:val="16"/>
        </w:rPr>
        <w:t xml:space="preserve"> sessionFactory;</w:t>
      </w:r>
    </w:p>
    <w:p w:rsidR="00A36E0B" w:rsidRPr="00A36E0B" w:rsidRDefault="00A36E0B">
      <w:pPr>
        <w:pStyle w:val="HTMLPreformatted"/>
        <w:divId w:val="1648588366"/>
        <w:rPr>
          <w:sz w:val="16"/>
        </w:rPr>
      </w:pPr>
      <w:r w:rsidRPr="00A36E0B">
        <w:rPr>
          <w:rStyle w:val="line-number1"/>
          <w:sz w:val="16"/>
        </w:rPr>
        <w:t>31</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32</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33</w:t>
      </w:r>
      <w:r w:rsidRPr="00A36E0B">
        <w:rPr>
          <w:sz w:val="16"/>
        </w:rPr>
        <w:t xml:space="preserve">     </w:t>
      </w:r>
      <w:r w:rsidRPr="00A36E0B">
        <w:rPr>
          <w:rStyle w:val="comment1"/>
          <w:sz w:val="16"/>
        </w:rPr>
        <w:t>/**</w:t>
      </w:r>
    </w:p>
    <w:p w:rsidR="00A36E0B" w:rsidRPr="00A36E0B" w:rsidRDefault="00A36E0B">
      <w:pPr>
        <w:pStyle w:val="HTMLPreformatted"/>
        <w:divId w:val="1648588366"/>
        <w:rPr>
          <w:sz w:val="16"/>
        </w:rPr>
      </w:pPr>
      <w:r w:rsidRPr="00A36E0B">
        <w:rPr>
          <w:rStyle w:val="line-number1"/>
          <w:sz w:val="16"/>
        </w:rPr>
        <w:t>34</w:t>
      </w:r>
      <w:r w:rsidRPr="00A36E0B">
        <w:rPr>
          <w:sz w:val="16"/>
        </w:rPr>
        <w:t xml:space="preserve"> </w:t>
      </w:r>
      <w:r w:rsidRPr="00A36E0B">
        <w:rPr>
          <w:rStyle w:val="comment1"/>
          <w:sz w:val="16"/>
        </w:rPr>
        <w:t xml:space="preserve">     * Close</w:t>
      </w:r>
      <w:r w:rsidRPr="00A36E0B">
        <w:rPr>
          <w:sz w:val="16"/>
        </w:rPr>
        <w:t xml:space="preserve"> </w:t>
      </w:r>
      <w:r w:rsidRPr="00A36E0B">
        <w:rPr>
          <w:rStyle w:val="comment1"/>
          <w:sz w:val="16"/>
        </w:rPr>
        <w:t>SessionFactory.</w:t>
      </w:r>
    </w:p>
    <w:p w:rsidR="00A36E0B" w:rsidRPr="00A36E0B" w:rsidRDefault="00A36E0B">
      <w:pPr>
        <w:pStyle w:val="HTMLPreformatted"/>
        <w:divId w:val="1648588366"/>
        <w:rPr>
          <w:sz w:val="16"/>
        </w:rPr>
      </w:pPr>
      <w:r w:rsidRPr="00A36E0B">
        <w:rPr>
          <w:rStyle w:val="line-number1"/>
          <w:sz w:val="16"/>
        </w:rPr>
        <w:t>35</w:t>
      </w:r>
      <w:r w:rsidRPr="00A36E0B">
        <w:rPr>
          <w:sz w:val="16"/>
        </w:rPr>
        <w:t xml:space="preserve">      </w:t>
      </w:r>
      <w:r w:rsidRPr="00A36E0B">
        <w:rPr>
          <w:rStyle w:val="comment1"/>
          <w:sz w:val="16"/>
        </w:rPr>
        <w:t>*/</w:t>
      </w:r>
    </w:p>
    <w:p w:rsidR="00A36E0B" w:rsidRPr="00A36E0B" w:rsidRDefault="00A36E0B">
      <w:pPr>
        <w:pStyle w:val="HTMLPreformatted"/>
        <w:divId w:val="1648588366"/>
        <w:rPr>
          <w:sz w:val="16"/>
        </w:rPr>
      </w:pPr>
      <w:r w:rsidRPr="00A36E0B">
        <w:rPr>
          <w:rStyle w:val="line-number1"/>
          <w:sz w:val="16"/>
        </w:rPr>
        <w:t>36</w:t>
      </w:r>
      <w:r w:rsidRPr="00A36E0B">
        <w:rPr>
          <w:sz w:val="16"/>
        </w:rPr>
        <w:t xml:space="preserve">     </w:t>
      </w:r>
      <w:r w:rsidRPr="00A36E0B">
        <w:rPr>
          <w:rStyle w:val="keyword-directive1"/>
          <w:sz w:val="16"/>
        </w:rPr>
        <w:t>public</w:t>
      </w:r>
      <w:r w:rsidRPr="00A36E0B">
        <w:rPr>
          <w:sz w:val="16"/>
        </w:rPr>
        <w:t xml:space="preserve"> </w:t>
      </w:r>
      <w:r w:rsidRPr="00A36E0B">
        <w:rPr>
          <w:rStyle w:val="keyword-directive1"/>
          <w:sz w:val="16"/>
        </w:rPr>
        <w:t>static</w:t>
      </w:r>
      <w:r w:rsidRPr="00A36E0B">
        <w:rPr>
          <w:sz w:val="16"/>
        </w:rPr>
        <w:t xml:space="preserve"> </w:t>
      </w:r>
      <w:r w:rsidRPr="00A36E0B">
        <w:rPr>
          <w:rStyle w:val="keyword-directive1"/>
          <w:sz w:val="16"/>
        </w:rPr>
        <w:t>void</w:t>
      </w:r>
      <w:r w:rsidRPr="00A36E0B">
        <w:rPr>
          <w:sz w:val="16"/>
        </w:rPr>
        <w:t xml:space="preserve"> shutdown() {</w:t>
      </w:r>
    </w:p>
    <w:p w:rsidR="00A36E0B" w:rsidRPr="00A36E0B" w:rsidRDefault="00A36E0B">
      <w:pPr>
        <w:pStyle w:val="HTMLPreformatted"/>
        <w:divId w:val="1648588366"/>
        <w:rPr>
          <w:sz w:val="16"/>
        </w:rPr>
      </w:pPr>
      <w:r w:rsidRPr="00A36E0B">
        <w:rPr>
          <w:rStyle w:val="line-number1"/>
          <w:sz w:val="16"/>
        </w:rPr>
        <w:t>37</w:t>
      </w:r>
      <w:r w:rsidRPr="00A36E0B">
        <w:rPr>
          <w:sz w:val="16"/>
        </w:rPr>
        <w:t xml:space="preserve">         getSessionFactory().close();</w:t>
      </w:r>
    </w:p>
    <w:p w:rsidR="00A36E0B" w:rsidRPr="00A36E0B" w:rsidRDefault="00A36E0B">
      <w:pPr>
        <w:pStyle w:val="HTMLPreformatted"/>
        <w:divId w:val="1648588366"/>
        <w:rPr>
          <w:sz w:val="16"/>
        </w:rPr>
      </w:pPr>
      <w:r w:rsidRPr="00A36E0B">
        <w:rPr>
          <w:rStyle w:val="line-number1"/>
          <w:sz w:val="16"/>
        </w:rPr>
        <w:t>38</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39</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40</w:t>
      </w:r>
      <w:r w:rsidRPr="00A36E0B">
        <w:rPr>
          <w:sz w:val="16"/>
        </w:rPr>
        <w:t xml:space="preserve"> </w:t>
      </w:r>
    </w:p>
    <w:p w:rsidR="00973A03" w:rsidRDefault="008026DD" w:rsidP="00C4779C">
      <w:pPr>
        <w:rPr>
          <w:noProof/>
          <w:lang w:eastAsia="da-DK" w:bidi="ar-SA"/>
        </w:rPr>
      </w:pPr>
      <w:r w:rsidRPr="00A36E0B">
        <w:rPr>
          <w:noProof/>
          <w:sz w:val="16"/>
          <w:lang w:eastAsia="da-DK" w:bidi="ar-SA"/>
        </w:rPr>
        <w:fldChar w:fldCharType="end"/>
      </w:r>
    </w:p>
    <w:p w:rsidR="00A36E0B" w:rsidRDefault="00A36E0B" w:rsidP="00C4779C">
      <w:pPr>
        <w:rPr>
          <w:noProof/>
          <w:lang w:eastAsia="da-DK" w:bidi="ar-SA"/>
        </w:rPr>
      </w:pPr>
    </w:p>
    <w:p w:rsidR="003113B7" w:rsidRDefault="00946C6C" w:rsidP="00C4779C">
      <w:pPr>
        <w:rPr>
          <w:noProof/>
          <w:lang w:eastAsia="da-DK" w:bidi="ar-SA"/>
        </w:rPr>
      </w:pPr>
      <w:r>
        <w:rPr>
          <w:noProof/>
          <w:lang w:eastAsia="da-DK" w:bidi="ar-SA"/>
        </w:rPr>
        <w:t>Filen: Text</w:t>
      </w:r>
      <w:r w:rsidR="00973A03" w:rsidRPr="00973A03">
        <w:rPr>
          <w:noProof/>
          <w:lang w:eastAsia="da-DK" w:bidi="ar-SA"/>
        </w:rPr>
        <w:t>.java</w:t>
      </w:r>
    </w:p>
    <w:p w:rsidR="003113B7" w:rsidRDefault="003113B7" w:rsidP="00C4779C">
      <w:pPr>
        <w:rPr>
          <w:noProof/>
          <w:lang w:eastAsia="da-DK" w:bidi="ar-SA"/>
        </w:rPr>
      </w:pPr>
    </w:p>
    <w:p w:rsidR="00946C6C" w:rsidRPr="00946C6C" w:rsidRDefault="008026DD" w:rsidP="00946C6C">
      <w:pPr>
        <w:divId w:val="843083575"/>
        <w:rPr>
          <w:sz w:val="16"/>
        </w:rPr>
      </w:pPr>
      <w:r w:rsidRPr="00946C6C">
        <w:rPr>
          <w:noProof/>
          <w:sz w:val="16"/>
          <w:lang w:eastAsia="da-DK" w:bidi="ar-SA"/>
        </w:rPr>
        <w:fldChar w:fldCharType="begin"/>
      </w:r>
      <w:r w:rsidR="00946C6C" w:rsidRPr="00946C6C">
        <w:rPr>
          <w:noProof/>
          <w:sz w:val="16"/>
          <w:lang w:eastAsia="da-DK" w:bidi="ar-SA"/>
        </w:rPr>
        <w:instrText xml:space="preserve"> INCLUDETEXT "C:\\GoogleCode\\user-driven-sign-language-dictionary\\Analysis and design\\CodeInHtml\\Text.html" \c HTML </w:instrText>
      </w:r>
      <w:r w:rsidR="00946C6C">
        <w:rPr>
          <w:noProof/>
          <w:sz w:val="16"/>
          <w:lang w:eastAsia="da-DK" w:bidi="ar-SA"/>
        </w:rPr>
        <w:instrText xml:space="preserve"> \* MERGEFORMAT </w:instrText>
      </w:r>
      <w:r w:rsidRPr="00946C6C">
        <w:rPr>
          <w:noProof/>
          <w:sz w:val="16"/>
          <w:lang w:eastAsia="da-DK" w:bidi="ar-SA"/>
        </w:rPr>
        <w:fldChar w:fldCharType="separate"/>
      </w:r>
      <w:r w:rsidR="00946C6C" w:rsidRPr="00946C6C">
        <w:rPr>
          <w:rStyle w:val="line-number1"/>
          <w:sz w:val="16"/>
        </w:rPr>
        <w:t xml:space="preserve"> 1</w:t>
      </w:r>
      <w:r w:rsidR="00946C6C" w:rsidRPr="00946C6C">
        <w:rPr>
          <w:sz w:val="16"/>
        </w:rPr>
        <w:t xml:space="preserve"> </w:t>
      </w:r>
      <w:r w:rsidR="00946C6C" w:rsidRPr="00946C6C">
        <w:rPr>
          <w:rStyle w:val="keyword-directive1"/>
          <w:sz w:val="16"/>
        </w:rPr>
        <w:t>package</w:t>
      </w:r>
      <w:r w:rsidR="00946C6C" w:rsidRPr="00946C6C">
        <w:rPr>
          <w:sz w:val="16"/>
        </w:rPr>
        <w:t xml:space="preserve"> dk.jsh.itdiplom.userdrivensignlanguagedictionary.util;</w:t>
      </w:r>
    </w:p>
    <w:p w:rsidR="00946C6C" w:rsidRPr="00946C6C" w:rsidRDefault="00946C6C">
      <w:pPr>
        <w:pStyle w:val="HTMLPreformatted"/>
        <w:divId w:val="843083575"/>
        <w:rPr>
          <w:sz w:val="16"/>
        </w:rPr>
      </w:pPr>
      <w:r w:rsidRPr="00946C6C">
        <w:rPr>
          <w:rStyle w:val="line-number1"/>
          <w:sz w:val="16"/>
        </w:rPr>
        <w:t xml:space="preserve"> 2</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 xml:space="preserve"> 3</w:t>
      </w:r>
      <w:r w:rsidRPr="00946C6C">
        <w:rPr>
          <w:sz w:val="16"/>
        </w:rPr>
        <w:t xml:space="preserve"> </w:t>
      </w:r>
      <w:r w:rsidRPr="00946C6C">
        <w:rPr>
          <w:rStyle w:val="keyword-directive1"/>
          <w:sz w:val="16"/>
        </w:rPr>
        <w:t>import</w:t>
      </w:r>
      <w:r w:rsidRPr="00946C6C">
        <w:rPr>
          <w:sz w:val="16"/>
        </w:rPr>
        <w:t xml:space="preserve"> java.util.List;</w:t>
      </w:r>
    </w:p>
    <w:p w:rsidR="00946C6C" w:rsidRPr="00946C6C" w:rsidRDefault="00946C6C">
      <w:pPr>
        <w:pStyle w:val="HTMLPreformatted"/>
        <w:divId w:val="843083575"/>
        <w:rPr>
          <w:sz w:val="16"/>
        </w:rPr>
      </w:pPr>
      <w:r w:rsidRPr="00946C6C">
        <w:rPr>
          <w:rStyle w:val="line-number1"/>
          <w:sz w:val="16"/>
        </w:rPr>
        <w:t xml:space="preserve"> 4</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 xml:space="preserve"> 5</w:t>
      </w:r>
      <w:r w:rsidRPr="00946C6C">
        <w:rPr>
          <w:sz w:val="16"/>
        </w:rPr>
        <w:t xml:space="preserve"> </w:t>
      </w:r>
      <w:r w:rsidRPr="00946C6C">
        <w:rPr>
          <w:rStyle w:val="comment1"/>
          <w:sz w:val="16"/>
        </w:rPr>
        <w:t>/**</w:t>
      </w:r>
    </w:p>
    <w:p w:rsidR="00946C6C" w:rsidRPr="00946C6C" w:rsidRDefault="00946C6C">
      <w:pPr>
        <w:pStyle w:val="HTMLPreformatted"/>
        <w:divId w:val="843083575"/>
        <w:rPr>
          <w:sz w:val="16"/>
        </w:rPr>
      </w:pPr>
      <w:r w:rsidRPr="00946C6C">
        <w:rPr>
          <w:rStyle w:val="line-number1"/>
          <w:sz w:val="16"/>
        </w:rPr>
        <w:t xml:space="preserve"> 6</w:t>
      </w:r>
      <w:r w:rsidRPr="00946C6C">
        <w:rPr>
          <w:sz w:val="16"/>
        </w:rPr>
        <w:t xml:space="preserve"> </w:t>
      </w:r>
      <w:r w:rsidRPr="00946C6C">
        <w:rPr>
          <w:rStyle w:val="comment1"/>
          <w:sz w:val="16"/>
        </w:rPr>
        <w:t xml:space="preserve"> * Text</w:t>
      </w:r>
      <w:r w:rsidRPr="00946C6C">
        <w:rPr>
          <w:sz w:val="16"/>
        </w:rPr>
        <w:t xml:space="preserve"> </w:t>
      </w:r>
      <w:r w:rsidRPr="00946C6C">
        <w:rPr>
          <w:rStyle w:val="comment1"/>
          <w:sz w:val="16"/>
        </w:rPr>
        <w:t>utilities.</w:t>
      </w:r>
    </w:p>
    <w:p w:rsidR="00946C6C" w:rsidRPr="00946C6C" w:rsidRDefault="00946C6C">
      <w:pPr>
        <w:pStyle w:val="HTMLPreformatted"/>
        <w:divId w:val="843083575"/>
        <w:rPr>
          <w:sz w:val="16"/>
        </w:rPr>
      </w:pPr>
      <w:r w:rsidRPr="00946C6C">
        <w:rPr>
          <w:rStyle w:val="line-number1"/>
          <w:sz w:val="16"/>
        </w:rPr>
        <w:t xml:space="preserve"> 7</w:t>
      </w:r>
      <w:r w:rsidRPr="00946C6C">
        <w:rPr>
          <w:sz w:val="16"/>
        </w:rPr>
        <w:t xml:space="preserve"> </w:t>
      </w:r>
      <w:r w:rsidRPr="00946C6C">
        <w:rPr>
          <w:rStyle w:val="comment1"/>
          <w:sz w:val="16"/>
        </w:rPr>
        <w:t xml:space="preserve"> * </w:t>
      </w:r>
    </w:p>
    <w:p w:rsidR="00946C6C" w:rsidRPr="00946C6C" w:rsidRDefault="00946C6C">
      <w:pPr>
        <w:pStyle w:val="HTMLPreformatted"/>
        <w:divId w:val="843083575"/>
        <w:rPr>
          <w:sz w:val="16"/>
        </w:rPr>
      </w:pPr>
      <w:r w:rsidRPr="00946C6C">
        <w:rPr>
          <w:rStyle w:val="line-number1"/>
          <w:sz w:val="16"/>
        </w:rPr>
        <w:t xml:space="preserve"> 8</w:t>
      </w:r>
      <w:r w:rsidRPr="00946C6C">
        <w:rPr>
          <w:sz w:val="16"/>
        </w:rPr>
        <w:t xml:space="preserve"> </w:t>
      </w:r>
      <w:r w:rsidRPr="00946C6C">
        <w:rPr>
          <w:rStyle w:val="comment1"/>
          <w:sz w:val="16"/>
        </w:rPr>
        <w:t xml:space="preserve"> * </w:t>
      </w:r>
      <w:r w:rsidRPr="00946C6C">
        <w:rPr>
          <w:rStyle w:val="st01"/>
          <w:sz w:val="16"/>
        </w:rPr>
        <w:t>@author</w:t>
      </w:r>
      <w:r w:rsidRPr="00946C6C">
        <w:rPr>
          <w:sz w:val="16"/>
        </w:rPr>
        <w:t xml:space="preserve"> </w:t>
      </w:r>
      <w:r w:rsidRPr="00946C6C">
        <w:rPr>
          <w:rStyle w:val="comment1"/>
          <w:sz w:val="16"/>
        </w:rPr>
        <w:t>Jan</w:t>
      </w:r>
      <w:r w:rsidRPr="00946C6C">
        <w:rPr>
          <w:sz w:val="16"/>
        </w:rPr>
        <w:t xml:space="preserve"> </w:t>
      </w:r>
      <w:r w:rsidRPr="00946C6C">
        <w:rPr>
          <w:rStyle w:val="comment1"/>
          <w:sz w:val="16"/>
        </w:rPr>
        <w:t>S.</w:t>
      </w:r>
      <w:r w:rsidRPr="00946C6C">
        <w:rPr>
          <w:sz w:val="16"/>
        </w:rPr>
        <w:t xml:space="preserve"> </w:t>
      </w:r>
      <w:r w:rsidRPr="00946C6C">
        <w:rPr>
          <w:rStyle w:val="comment1"/>
          <w:sz w:val="16"/>
        </w:rPr>
        <w:t>Hansen</w:t>
      </w:r>
    </w:p>
    <w:p w:rsidR="00946C6C" w:rsidRPr="00946C6C" w:rsidRDefault="00946C6C">
      <w:pPr>
        <w:pStyle w:val="HTMLPreformatted"/>
        <w:divId w:val="843083575"/>
        <w:rPr>
          <w:sz w:val="16"/>
        </w:rPr>
      </w:pPr>
      <w:r w:rsidRPr="00946C6C">
        <w:rPr>
          <w:rStyle w:val="line-number1"/>
          <w:sz w:val="16"/>
        </w:rPr>
        <w:t xml:space="preserve"> 9</w:t>
      </w:r>
      <w:r w:rsidRPr="00946C6C">
        <w:rPr>
          <w:sz w:val="16"/>
        </w:rPr>
        <w:t xml:space="preserve">  </w:t>
      </w:r>
      <w:r w:rsidRPr="00946C6C">
        <w:rPr>
          <w:rStyle w:val="comment1"/>
          <w:sz w:val="16"/>
        </w:rPr>
        <w:t>*/</w:t>
      </w:r>
    </w:p>
    <w:p w:rsidR="00946C6C" w:rsidRPr="00946C6C" w:rsidRDefault="00946C6C">
      <w:pPr>
        <w:pStyle w:val="HTMLPreformatted"/>
        <w:divId w:val="843083575"/>
        <w:rPr>
          <w:sz w:val="16"/>
        </w:rPr>
      </w:pPr>
      <w:r w:rsidRPr="00946C6C">
        <w:rPr>
          <w:rStyle w:val="line-number1"/>
          <w:sz w:val="16"/>
        </w:rPr>
        <w:t>10</w:t>
      </w:r>
      <w:r w:rsidRPr="00946C6C">
        <w:rPr>
          <w:sz w:val="16"/>
        </w:rPr>
        <w:t xml:space="preserve"> </w:t>
      </w:r>
      <w:r w:rsidRPr="00946C6C">
        <w:rPr>
          <w:rStyle w:val="keyword-directive1"/>
          <w:sz w:val="16"/>
        </w:rPr>
        <w:t>public</w:t>
      </w:r>
      <w:r w:rsidRPr="00946C6C">
        <w:rPr>
          <w:sz w:val="16"/>
        </w:rPr>
        <w:t xml:space="preserve"> </w:t>
      </w:r>
      <w:r w:rsidRPr="00946C6C">
        <w:rPr>
          <w:rStyle w:val="keyword-directive1"/>
          <w:sz w:val="16"/>
        </w:rPr>
        <w:t>class</w:t>
      </w:r>
      <w:r w:rsidRPr="00946C6C">
        <w:rPr>
          <w:sz w:val="16"/>
        </w:rPr>
        <w:t xml:space="preserve"> Text {</w:t>
      </w:r>
    </w:p>
    <w:p w:rsidR="00946C6C" w:rsidRPr="00946C6C" w:rsidRDefault="00946C6C">
      <w:pPr>
        <w:pStyle w:val="HTMLPreformatted"/>
        <w:divId w:val="843083575"/>
        <w:rPr>
          <w:sz w:val="16"/>
        </w:rPr>
      </w:pPr>
      <w:r w:rsidRPr="00946C6C">
        <w:rPr>
          <w:rStyle w:val="line-number1"/>
          <w:sz w:val="16"/>
        </w:rPr>
        <w:t>11</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12</w:t>
      </w:r>
      <w:r w:rsidRPr="00946C6C">
        <w:rPr>
          <w:sz w:val="16"/>
        </w:rPr>
        <w:t xml:space="preserve">     </w:t>
      </w:r>
      <w:r w:rsidRPr="00946C6C">
        <w:rPr>
          <w:rStyle w:val="comment1"/>
          <w:sz w:val="16"/>
        </w:rPr>
        <w:t>/**</w:t>
      </w:r>
    </w:p>
    <w:p w:rsidR="00946C6C" w:rsidRPr="00946C6C" w:rsidRDefault="00946C6C">
      <w:pPr>
        <w:pStyle w:val="HTMLPreformatted"/>
        <w:divId w:val="843083575"/>
        <w:rPr>
          <w:sz w:val="16"/>
        </w:rPr>
      </w:pPr>
      <w:r w:rsidRPr="00946C6C">
        <w:rPr>
          <w:rStyle w:val="line-number1"/>
          <w:sz w:val="16"/>
        </w:rPr>
        <w:t>13</w:t>
      </w:r>
      <w:r w:rsidRPr="00946C6C">
        <w:rPr>
          <w:sz w:val="16"/>
        </w:rPr>
        <w:t xml:space="preserve"> </w:t>
      </w:r>
      <w:r w:rsidRPr="00946C6C">
        <w:rPr>
          <w:rStyle w:val="comment1"/>
          <w:sz w:val="16"/>
        </w:rPr>
        <w:t xml:space="preserve">     * Make</w:t>
      </w:r>
      <w:r w:rsidRPr="00946C6C">
        <w:rPr>
          <w:sz w:val="16"/>
        </w:rPr>
        <w:t xml:space="preserve"> </w:t>
      </w:r>
      <w:r w:rsidRPr="00946C6C">
        <w:rPr>
          <w:rStyle w:val="comment1"/>
          <w:sz w:val="16"/>
        </w:rPr>
        <w:t>at</w:t>
      </w:r>
      <w:r w:rsidRPr="00946C6C">
        <w:rPr>
          <w:sz w:val="16"/>
        </w:rPr>
        <w:t xml:space="preserve"> </w:t>
      </w:r>
      <w:r w:rsidRPr="00946C6C">
        <w:rPr>
          <w:rStyle w:val="comment1"/>
          <w:sz w:val="16"/>
        </w:rPr>
        <w:t>list</w:t>
      </w:r>
      <w:r w:rsidRPr="00946C6C">
        <w:rPr>
          <w:sz w:val="16"/>
        </w:rPr>
        <w:t xml:space="preserve"> </w:t>
      </w:r>
      <w:r w:rsidRPr="00946C6C">
        <w:rPr>
          <w:rStyle w:val="comment1"/>
          <w:sz w:val="16"/>
        </w:rPr>
        <w:t>of</w:t>
      </w:r>
      <w:r w:rsidRPr="00946C6C">
        <w:rPr>
          <w:sz w:val="16"/>
        </w:rPr>
        <w:t xml:space="preserve"> </w:t>
      </w:r>
      <w:r w:rsidRPr="00946C6C">
        <w:rPr>
          <w:rStyle w:val="comment1"/>
          <w:sz w:val="16"/>
        </w:rPr>
        <w:t>word</w:t>
      </w:r>
      <w:r w:rsidRPr="00946C6C">
        <w:rPr>
          <w:sz w:val="16"/>
        </w:rPr>
        <w:t xml:space="preserve"> </w:t>
      </w:r>
      <w:r w:rsidRPr="00946C6C">
        <w:rPr>
          <w:rStyle w:val="comment1"/>
          <w:sz w:val="16"/>
        </w:rPr>
        <w:t>groups.</w:t>
      </w:r>
    </w:p>
    <w:p w:rsidR="00946C6C" w:rsidRPr="00946C6C" w:rsidRDefault="00946C6C">
      <w:pPr>
        <w:pStyle w:val="HTMLPreformatted"/>
        <w:divId w:val="843083575"/>
        <w:rPr>
          <w:sz w:val="16"/>
        </w:rPr>
      </w:pPr>
      <w:r w:rsidRPr="00946C6C">
        <w:rPr>
          <w:rStyle w:val="line-number1"/>
          <w:sz w:val="16"/>
        </w:rPr>
        <w:t>14</w:t>
      </w:r>
      <w:r w:rsidRPr="00946C6C">
        <w:rPr>
          <w:sz w:val="16"/>
        </w:rPr>
        <w:t xml:space="preserve"> </w:t>
      </w:r>
      <w:r w:rsidRPr="00946C6C">
        <w:rPr>
          <w:rStyle w:val="comment1"/>
          <w:sz w:val="16"/>
        </w:rPr>
        <w:t xml:space="preserve">     * </w:t>
      </w:r>
    </w:p>
    <w:p w:rsidR="00946C6C" w:rsidRPr="00946C6C" w:rsidRDefault="00946C6C">
      <w:pPr>
        <w:pStyle w:val="HTMLPreformatted"/>
        <w:divId w:val="843083575"/>
        <w:rPr>
          <w:sz w:val="16"/>
        </w:rPr>
      </w:pPr>
      <w:r w:rsidRPr="00946C6C">
        <w:rPr>
          <w:rStyle w:val="line-number1"/>
          <w:sz w:val="16"/>
        </w:rPr>
        <w:t>15</w:t>
      </w:r>
      <w:r w:rsidRPr="00946C6C">
        <w:rPr>
          <w:sz w:val="16"/>
        </w:rPr>
        <w:t xml:space="preserve"> </w:t>
      </w:r>
      <w:r w:rsidRPr="00946C6C">
        <w:rPr>
          <w:rStyle w:val="comment1"/>
          <w:sz w:val="16"/>
        </w:rPr>
        <w:t xml:space="preserve">     * </w:t>
      </w:r>
      <w:r w:rsidRPr="00946C6C">
        <w:rPr>
          <w:rStyle w:val="st01"/>
          <w:sz w:val="16"/>
        </w:rPr>
        <w:t>@param</w:t>
      </w:r>
      <w:r w:rsidRPr="00946C6C">
        <w:rPr>
          <w:sz w:val="16"/>
        </w:rPr>
        <w:t xml:space="preserve"> </w:t>
      </w:r>
      <w:r w:rsidRPr="00946C6C">
        <w:rPr>
          <w:rStyle w:val="comment1"/>
          <w:sz w:val="16"/>
        </w:rPr>
        <w:t>wordGroupList</w:t>
      </w:r>
      <w:r w:rsidRPr="00946C6C">
        <w:rPr>
          <w:sz w:val="16"/>
        </w:rPr>
        <w:t xml:space="preserve"> </w:t>
      </w:r>
      <w:r w:rsidRPr="00946C6C">
        <w:rPr>
          <w:rStyle w:val="comment1"/>
          <w:sz w:val="16"/>
        </w:rPr>
        <w:t>a</w:t>
      </w:r>
      <w:r w:rsidRPr="00946C6C">
        <w:rPr>
          <w:sz w:val="16"/>
        </w:rPr>
        <w:t xml:space="preserve"> </w:t>
      </w:r>
      <w:r w:rsidRPr="00946C6C">
        <w:rPr>
          <w:rStyle w:val="comment1"/>
          <w:sz w:val="16"/>
        </w:rPr>
        <w:t>Word</w:t>
      </w:r>
      <w:r w:rsidRPr="00946C6C">
        <w:rPr>
          <w:sz w:val="16"/>
        </w:rPr>
        <w:t xml:space="preserve"> </w:t>
      </w:r>
      <w:r w:rsidRPr="00946C6C">
        <w:rPr>
          <w:rStyle w:val="comment1"/>
          <w:sz w:val="16"/>
        </w:rPr>
        <w:t>group</w:t>
      </w:r>
      <w:r w:rsidRPr="00946C6C">
        <w:rPr>
          <w:sz w:val="16"/>
        </w:rPr>
        <w:t xml:space="preserve"> </w:t>
      </w:r>
      <w:r w:rsidRPr="00946C6C">
        <w:rPr>
          <w:rStyle w:val="comment1"/>
          <w:sz w:val="16"/>
        </w:rPr>
        <w:t>list</w:t>
      </w:r>
    </w:p>
    <w:p w:rsidR="00946C6C" w:rsidRPr="00946C6C" w:rsidRDefault="00946C6C">
      <w:pPr>
        <w:pStyle w:val="HTMLPreformatted"/>
        <w:divId w:val="843083575"/>
        <w:rPr>
          <w:sz w:val="16"/>
        </w:rPr>
      </w:pPr>
      <w:r w:rsidRPr="00946C6C">
        <w:rPr>
          <w:rStyle w:val="line-number1"/>
          <w:sz w:val="16"/>
        </w:rPr>
        <w:t>16</w:t>
      </w:r>
      <w:r w:rsidRPr="00946C6C">
        <w:rPr>
          <w:sz w:val="16"/>
        </w:rPr>
        <w:t xml:space="preserve"> </w:t>
      </w:r>
      <w:r w:rsidRPr="00946C6C">
        <w:rPr>
          <w:rStyle w:val="comment1"/>
          <w:sz w:val="16"/>
        </w:rPr>
        <w:t xml:space="preserve">     * </w:t>
      </w:r>
      <w:r w:rsidRPr="00946C6C">
        <w:rPr>
          <w:rStyle w:val="st01"/>
          <w:sz w:val="16"/>
        </w:rPr>
        <w:t>@return</w:t>
      </w:r>
      <w:r w:rsidRPr="00946C6C">
        <w:rPr>
          <w:sz w:val="16"/>
        </w:rPr>
        <w:t xml:space="preserve"> </w:t>
      </w:r>
      <w:r w:rsidRPr="00946C6C">
        <w:rPr>
          <w:rStyle w:val="comment1"/>
          <w:sz w:val="16"/>
        </w:rPr>
        <w:t>a</w:t>
      </w:r>
      <w:r w:rsidRPr="00946C6C">
        <w:rPr>
          <w:sz w:val="16"/>
        </w:rPr>
        <w:t xml:space="preserve"> </w:t>
      </w:r>
      <w:r w:rsidRPr="00946C6C">
        <w:rPr>
          <w:rStyle w:val="comment1"/>
          <w:sz w:val="16"/>
        </w:rPr>
        <w:t>string</w:t>
      </w:r>
      <w:r w:rsidRPr="00946C6C">
        <w:rPr>
          <w:sz w:val="16"/>
        </w:rPr>
        <w:t xml:space="preserve"> </w:t>
      </w:r>
      <w:r w:rsidRPr="00946C6C">
        <w:rPr>
          <w:rStyle w:val="comment1"/>
          <w:sz w:val="16"/>
        </w:rPr>
        <w:t>of</w:t>
      </w:r>
      <w:r w:rsidRPr="00946C6C">
        <w:rPr>
          <w:sz w:val="16"/>
        </w:rPr>
        <w:t xml:space="preserve"> </w:t>
      </w:r>
      <w:r w:rsidRPr="00946C6C">
        <w:rPr>
          <w:rStyle w:val="comment1"/>
          <w:sz w:val="16"/>
        </w:rPr>
        <w:t>wordGroups</w:t>
      </w:r>
    </w:p>
    <w:p w:rsidR="00946C6C" w:rsidRPr="00946C6C" w:rsidRDefault="00946C6C">
      <w:pPr>
        <w:pStyle w:val="HTMLPreformatted"/>
        <w:divId w:val="843083575"/>
        <w:rPr>
          <w:sz w:val="16"/>
        </w:rPr>
      </w:pPr>
      <w:r w:rsidRPr="00946C6C">
        <w:rPr>
          <w:rStyle w:val="line-number1"/>
          <w:sz w:val="16"/>
        </w:rPr>
        <w:t>17</w:t>
      </w:r>
      <w:r w:rsidRPr="00946C6C">
        <w:rPr>
          <w:sz w:val="16"/>
        </w:rPr>
        <w:t xml:space="preserve">      </w:t>
      </w:r>
      <w:r w:rsidRPr="00946C6C">
        <w:rPr>
          <w:rStyle w:val="comment1"/>
          <w:sz w:val="16"/>
        </w:rPr>
        <w:t>*/</w:t>
      </w:r>
    </w:p>
    <w:p w:rsidR="00946C6C" w:rsidRPr="00946C6C" w:rsidRDefault="00946C6C">
      <w:pPr>
        <w:pStyle w:val="HTMLPreformatted"/>
        <w:divId w:val="843083575"/>
        <w:rPr>
          <w:sz w:val="16"/>
        </w:rPr>
      </w:pPr>
      <w:r w:rsidRPr="00946C6C">
        <w:rPr>
          <w:rStyle w:val="line-number1"/>
          <w:sz w:val="16"/>
        </w:rPr>
        <w:t>18</w:t>
      </w:r>
      <w:r w:rsidRPr="00946C6C">
        <w:rPr>
          <w:sz w:val="16"/>
        </w:rPr>
        <w:t xml:space="preserve">     </w:t>
      </w:r>
      <w:r w:rsidRPr="00946C6C">
        <w:rPr>
          <w:rStyle w:val="keyword-directive1"/>
          <w:sz w:val="16"/>
        </w:rPr>
        <w:t>public</w:t>
      </w:r>
      <w:r w:rsidRPr="00946C6C">
        <w:rPr>
          <w:sz w:val="16"/>
        </w:rPr>
        <w:t xml:space="preserve"> </w:t>
      </w:r>
      <w:r w:rsidRPr="00946C6C">
        <w:rPr>
          <w:rStyle w:val="keyword-directive1"/>
          <w:sz w:val="16"/>
        </w:rPr>
        <w:t>static</w:t>
      </w:r>
      <w:r w:rsidRPr="00946C6C">
        <w:rPr>
          <w:sz w:val="16"/>
        </w:rPr>
        <w:t xml:space="preserve"> String makeWordGroupString(List&lt;String&gt; wordGroupList) {</w:t>
      </w:r>
    </w:p>
    <w:p w:rsidR="00946C6C" w:rsidRPr="00946C6C" w:rsidRDefault="00946C6C">
      <w:pPr>
        <w:pStyle w:val="HTMLPreformatted"/>
        <w:divId w:val="843083575"/>
        <w:rPr>
          <w:sz w:val="16"/>
        </w:rPr>
      </w:pPr>
      <w:r w:rsidRPr="00946C6C">
        <w:rPr>
          <w:rStyle w:val="line-number1"/>
          <w:sz w:val="16"/>
        </w:rPr>
        <w:t>19</w:t>
      </w:r>
      <w:r w:rsidRPr="00946C6C">
        <w:rPr>
          <w:sz w:val="16"/>
        </w:rPr>
        <w:t xml:space="preserve">         StringBuilder groups = </w:t>
      </w:r>
      <w:r w:rsidRPr="00946C6C">
        <w:rPr>
          <w:rStyle w:val="keyword-directive1"/>
          <w:sz w:val="16"/>
        </w:rPr>
        <w:t>new</w:t>
      </w:r>
      <w:r w:rsidRPr="00946C6C">
        <w:rPr>
          <w:sz w:val="16"/>
        </w:rPr>
        <w:t xml:space="preserve"> StringBuilder();</w:t>
      </w:r>
    </w:p>
    <w:p w:rsidR="00946C6C" w:rsidRPr="00946C6C" w:rsidRDefault="00946C6C">
      <w:pPr>
        <w:pStyle w:val="HTMLPreformatted"/>
        <w:divId w:val="843083575"/>
        <w:rPr>
          <w:sz w:val="16"/>
        </w:rPr>
      </w:pPr>
      <w:r w:rsidRPr="00946C6C">
        <w:rPr>
          <w:rStyle w:val="line-number1"/>
          <w:sz w:val="16"/>
        </w:rPr>
        <w:t>20</w:t>
      </w:r>
      <w:r w:rsidRPr="00946C6C">
        <w:rPr>
          <w:sz w:val="16"/>
        </w:rPr>
        <w:t xml:space="preserve">         </w:t>
      </w:r>
      <w:r w:rsidRPr="00946C6C">
        <w:rPr>
          <w:rStyle w:val="keyword-directive1"/>
          <w:sz w:val="16"/>
        </w:rPr>
        <w:t>int</w:t>
      </w:r>
      <w:r w:rsidRPr="00946C6C">
        <w:rPr>
          <w:sz w:val="16"/>
        </w:rPr>
        <w:t xml:space="preserve"> noOfGroups = wordGroupList.size();</w:t>
      </w:r>
    </w:p>
    <w:p w:rsidR="00946C6C" w:rsidRPr="00946C6C" w:rsidRDefault="00946C6C">
      <w:pPr>
        <w:pStyle w:val="HTMLPreformatted"/>
        <w:divId w:val="843083575"/>
        <w:rPr>
          <w:sz w:val="16"/>
        </w:rPr>
      </w:pPr>
      <w:r w:rsidRPr="00946C6C">
        <w:rPr>
          <w:rStyle w:val="line-number1"/>
          <w:sz w:val="16"/>
        </w:rPr>
        <w:t>21</w:t>
      </w:r>
      <w:r w:rsidRPr="00946C6C">
        <w:rPr>
          <w:sz w:val="16"/>
        </w:rPr>
        <w:t xml:space="preserve">         </w:t>
      </w:r>
      <w:r w:rsidRPr="00946C6C">
        <w:rPr>
          <w:rStyle w:val="keyword-directive1"/>
          <w:sz w:val="16"/>
        </w:rPr>
        <w:t>if</w:t>
      </w:r>
      <w:r w:rsidRPr="00946C6C">
        <w:rPr>
          <w:sz w:val="16"/>
        </w:rPr>
        <w:t xml:space="preserve"> (noOfGroups &gt; 0) {</w:t>
      </w:r>
    </w:p>
    <w:p w:rsidR="00946C6C" w:rsidRPr="00946C6C" w:rsidRDefault="00946C6C">
      <w:pPr>
        <w:pStyle w:val="HTMLPreformatted"/>
        <w:divId w:val="843083575"/>
        <w:rPr>
          <w:sz w:val="16"/>
        </w:rPr>
      </w:pPr>
      <w:r w:rsidRPr="00946C6C">
        <w:rPr>
          <w:rStyle w:val="line-number1"/>
          <w:sz w:val="16"/>
        </w:rPr>
        <w:t>22</w:t>
      </w:r>
      <w:r w:rsidRPr="00946C6C">
        <w:rPr>
          <w:sz w:val="16"/>
        </w:rPr>
        <w:t xml:space="preserve">             </w:t>
      </w:r>
      <w:r w:rsidRPr="00946C6C">
        <w:rPr>
          <w:rStyle w:val="keyword-directive1"/>
          <w:sz w:val="16"/>
        </w:rPr>
        <w:t>for</w:t>
      </w:r>
      <w:r w:rsidRPr="00946C6C">
        <w:rPr>
          <w:sz w:val="16"/>
        </w:rPr>
        <w:t xml:space="preserve"> (</w:t>
      </w:r>
      <w:r w:rsidRPr="00946C6C">
        <w:rPr>
          <w:rStyle w:val="keyword-directive1"/>
          <w:sz w:val="16"/>
        </w:rPr>
        <w:t>int</w:t>
      </w:r>
      <w:r w:rsidRPr="00946C6C">
        <w:rPr>
          <w:sz w:val="16"/>
        </w:rPr>
        <w:t xml:space="preserve"> i = 0; i &lt; noOfGroups; i++) {</w:t>
      </w:r>
    </w:p>
    <w:p w:rsidR="00946C6C" w:rsidRPr="00946C6C" w:rsidRDefault="00946C6C">
      <w:pPr>
        <w:pStyle w:val="HTMLPreformatted"/>
        <w:divId w:val="843083575"/>
        <w:rPr>
          <w:sz w:val="16"/>
        </w:rPr>
      </w:pPr>
      <w:r w:rsidRPr="00946C6C">
        <w:rPr>
          <w:rStyle w:val="line-number1"/>
          <w:sz w:val="16"/>
        </w:rPr>
        <w:t>23</w:t>
      </w:r>
      <w:r w:rsidRPr="00946C6C">
        <w:rPr>
          <w:sz w:val="16"/>
        </w:rPr>
        <w:t xml:space="preserve">                 String wordGroup = wordGroupList.get(i);</w:t>
      </w:r>
    </w:p>
    <w:p w:rsidR="00946C6C" w:rsidRPr="00946C6C" w:rsidRDefault="00946C6C">
      <w:pPr>
        <w:pStyle w:val="HTMLPreformatted"/>
        <w:divId w:val="843083575"/>
        <w:rPr>
          <w:sz w:val="16"/>
        </w:rPr>
      </w:pPr>
      <w:r w:rsidRPr="00946C6C">
        <w:rPr>
          <w:rStyle w:val="line-number1"/>
          <w:sz w:val="16"/>
        </w:rPr>
        <w:t>24</w:t>
      </w:r>
      <w:r w:rsidRPr="00946C6C">
        <w:rPr>
          <w:sz w:val="16"/>
        </w:rPr>
        <w:t xml:space="preserve">                 </w:t>
      </w:r>
      <w:r w:rsidRPr="00946C6C">
        <w:rPr>
          <w:rStyle w:val="keyword-directive1"/>
          <w:sz w:val="16"/>
        </w:rPr>
        <w:t>if</w:t>
      </w:r>
      <w:r w:rsidRPr="00946C6C">
        <w:rPr>
          <w:sz w:val="16"/>
        </w:rPr>
        <w:t xml:space="preserve"> (i &gt; 0 &amp;&amp; i &lt; noOfGroups - 1) {</w:t>
      </w:r>
    </w:p>
    <w:p w:rsidR="00946C6C" w:rsidRPr="00946C6C" w:rsidRDefault="00946C6C">
      <w:pPr>
        <w:pStyle w:val="HTMLPreformatted"/>
        <w:divId w:val="843083575"/>
        <w:rPr>
          <w:sz w:val="16"/>
        </w:rPr>
      </w:pPr>
      <w:r w:rsidRPr="00946C6C">
        <w:rPr>
          <w:rStyle w:val="line-number1"/>
          <w:sz w:val="16"/>
        </w:rPr>
        <w:t>25</w:t>
      </w:r>
      <w:r w:rsidRPr="00946C6C">
        <w:rPr>
          <w:sz w:val="16"/>
        </w:rPr>
        <w:t xml:space="preserve">                     groups.append(</w:t>
      </w:r>
      <w:r w:rsidRPr="00946C6C">
        <w:rPr>
          <w:rStyle w:val="character1"/>
          <w:sz w:val="16"/>
        </w:rPr>
        <w:t>", "</w:t>
      </w:r>
      <w:r w:rsidRPr="00946C6C">
        <w:rPr>
          <w:sz w:val="16"/>
        </w:rPr>
        <w:t>);</w:t>
      </w:r>
    </w:p>
    <w:p w:rsidR="00946C6C" w:rsidRPr="00946C6C" w:rsidRDefault="00946C6C">
      <w:pPr>
        <w:pStyle w:val="HTMLPreformatted"/>
        <w:divId w:val="843083575"/>
        <w:rPr>
          <w:sz w:val="16"/>
        </w:rPr>
      </w:pPr>
      <w:r w:rsidRPr="00946C6C">
        <w:rPr>
          <w:rStyle w:val="line-number1"/>
          <w:sz w:val="16"/>
        </w:rPr>
        <w:t>26</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27</w:t>
      </w:r>
      <w:r w:rsidRPr="00946C6C">
        <w:rPr>
          <w:sz w:val="16"/>
        </w:rPr>
        <w:t xml:space="preserve">                 </w:t>
      </w:r>
      <w:r w:rsidRPr="00946C6C">
        <w:rPr>
          <w:rStyle w:val="keyword-directive1"/>
          <w:sz w:val="16"/>
        </w:rPr>
        <w:t>else</w:t>
      </w:r>
      <w:r w:rsidRPr="00946C6C">
        <w:rPr>
          <w:sz w:val="16"/>
        </w:rPr>
        <w:t xml:space="preserve"> </w:t>
      </w:r>
      <w:r w:rsidRPr="00946C6C">
        <w:rPr>
          <w:rStyle w:val="keyword-directive1"/>
          <w:sz w:val="16"/>
        </w:rPr>
        <w:t>if</w:t>
      </w:r>
      <w:r w:rsidRPr="00946C6C">
        <w:rPr>
          <w:sz w:val="16"/>
        </w:rPr>
        <w:t xml:space="preserve"> (i == noOfGroups -1) {</w:t>
      </w:r>
    </w:p>
    <w:p w:rsidR="00946C6C" w:rsidRPr="00946C6C" w:rsidRDefault="00946C6C">
      <w:pPr>
        <w:pStyle w:val="HTMLPreformatted"/>
        <w:divId w:val="843083575"/>
        <w:rPr>
          <w:sz w:val="16"/>
        </w:rPr>
      </w:pPr>
      <w:r w:rsidRPr="00946C6C">
        <w:rPr>
          <w:rStyle w:val="line-number1"/>
          <w:sz w:val="16"/>
        </w:rPr>
        <w:t>28</w:t>
      </w:r>
      <w:r w:rsidRPr="00946C6C">
        <w:rPr>
          <w:sz w:val="16"/>
        </w:rPr>
        <w:t xml:space="preserve">                     groups.append(</w:t>
      </w:r>
      <w:r w:rsidRPr="00946C6C">
        <w:rPr>
          <w:rStyle w:val="character1"/>
          <w:sz w:val="16"/>
        </w:rPr>
        <w:t>" og "</w:t>
      </w:r>
      <w:r w:rsidRPr="00946C6C">
        <w:rPr>
          <w:sz w:val="16"/>
        </w:rPr>
        <w:t>);</w:t>
      </w:r>
    </w:p>
    <w:p w:rsidR="00946C6C" w:rsidRPr="00946C6C" w:rsidRDefault="00946C6C">
      <w:pPr>
        <w:pStyle w:val="HTMLPreformatted"/>
        <w:divId w:val="843083575"/>
        <w:rPr>
          <w:sz w:val="16"/>
        </w:rPr>
      </w:pPr>
      <w:r w:rsidRPr="00946C6C">
        <w:rPr>
          <w:rStyle w:val="line-number1"/>
          <w:sz w:val="16"/>
        </w:rPr>
        <w:t>29</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30</w:t>
      </w:r>
      <w:r w:rsidRPr="00946C6C">
        <w:rPr>
          <w:sz w:val="16"/>
        </w:rPr>
        <w:t xml:space="preserve">                 groups.append(wordGroup);</w:t>
      </w:r>
    </w:p>
    <w:p w:rsidR="00946C6C" w:rsidRPr="00946C6C" w:rsidRDefault="00946C6C">
      <w:pPr>
        <w:pStyle w:val="HTMLPreformatted"/>
        <w:divId w:val="843083575"/>
        <w:rPr>
          <w:sz w:val="16"/>
        </w:rPr>
      </w:pPr>
      <w:r w:rsidRPr="00946C6C">
        <w:rPr>
          <w:rStyle w:val="line-number1"/>
          <w:sz w:val="16"/>
        </w:rPr>
        <w:t>31</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32</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33</w:t>
      </w:r>
      <w:r w:rsidRPr="00946C6C">
        <w:rPr>
          <w:sz w:val="16"/>
        </w:rPr>
        <w:t xml:space="preserve">         </w:t>
      </w:r>
      <w:r w:rsidRPr="00946C6C">
        <w:rPr>
          <w:rStyle w:val="keyword-directive1"/>
          <w:sz w:val="16"/>
        </w:rPr>
        <w:t>else</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34</w:t>
      </w:r>
      <w:r w:rsidRPr="00946C6C">
        <w:rPr>
          <w:sz w:val="16"/>
        </w:rPr>
        <w:t xml:space="preserve">             groups.append(</w:t>
      </w:r>
      <w:r w:rsidRPr="00946C6C">
        <w:rPr>
          <w:rStyle w:val="character1"/>
          <w:sz w:val="16"/>
        </w:rPr>
        <w:t>"Ikke tilknyttet nogen gruppe"</w:t>
      </w:r>
      <w:r w:rsidRPr="00946C6C">
        <w:rPr>
          <w:sz w:val="16"/>
        </w:rPr>
        <w:t>);</w:t>
      </w:r>
    </w:p>
    <w:p w:rsidR="00946C6C" w:rsidRPr="00946C6C" w:rsidRDefault="00946C6C">
      <w:pPr>
        <w:pStyle w:val="HTMLPreformatted"/>
        <w:divId w:val="843083575"/>
        <w:rPr>
          <w:sz w:val="16"/>
        </w:rPr>
      </w:pPr>
      <w:r w:rsidRPr="00946C6C">
        <w:rPr>
          <w:rStyle w:val="line-number1"/>
          <w:sz w:val="16"/>
        </w:rPr>
        <w:t>35</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36</w:t>
      </w:r>
      <w:r w:rsidRPr="00946C6C">
        <w:rPr>
          <w:sz w:val="16"/>
        </w:rPr>
        <w:t xml:space="preserve">         groups.append(</w:t>
      </w:r>
      <w:r w:rsidRPr="00946C6C">
        <w:rPr>
          <w:rStyle w:val="character1"/>
          <w:sz w:val="16"/>
        </w:rPr>
        <w:t>"."</w:t>
      </w:r>
      <w:r w:rsidRPr="00946C6C">
        <w:rPr>
          <w:sz w:val="16"/>
        </w:rPr>
        <w:t>);</w:t>
      </w:r>
    </w:p>
    <w:p w:rsidR="00946C6C" w:rsidRPr="00946C6C" w:rsidRDefault="00946C6C">
      <w:pPr>
        <w:pStyle w:val="HTMLPreformatted"/>
        <w:divId w:val="843083575"/>
        <w:rPr>
          <w:sz w:val="16"/>
        </w:rPr>
      </w:pPr>
      <w:r w:rsidRPr="00946C6C">
        <w:rPr>
          <w:rStyle w:val="line-number1"/>
          <w:sz w:val="16"/>
        </w:rPr>
        <w:t>37</w:t>
      </w:r>
      <w:r w:rsidRPr="00946C6C">
        <w:rPr>
          <w:sz w:val="16"/>
        </w:rPr>
        <w:t xml:space="preserve">         </w:t>
      </w:r>
      <w:r w:rsidRPr="00946C6C">
        <w:rPr>
          <w:rStyle w:val="keyword-directive1"/>
          <w:sz w:val="16"/>
        </w:rPr>
        <w:t>return</w:t>
      </w:r>
      <w:r w:rsidRPr="00946C6C">
        <w:rPr>
          <w:sz w:val="16"/>
        </w:rPr>
        <w:t xml:space="preserve"> groups.toString();</w:t>
      </w:r>
    </w:p>
    <w:p w:rsidR="00946C6C" w:rsidRPr="00946C6C" w:rsidRDefault="00946C6C">
      <w:pPr>
        <w:pStyle w:val="HTMLPreformatted"/>
        <w:divId w:val="843083575"/>
        <w:rPr>
          <w:sz w:val="16"/>
        </w:rPr>
      </w:pPr>
      <w:r w:rsidRPr="00946C6C">
        <w:rPr>
          <w:rStyle w:val="line-number1"/>
          <w:sz w:val="16"/>
        </w:rPr>
        <w:t>38</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39</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40</w:t>
      </w:r>
      <w:r w:rsidRPr="00946C6C">
        <w:rPr>
          <w:sz w:val="16"/>
        </w:rPr>
        <w:t xml:space="preserve"> </w:t>
      </w:r>
    </w:p>
    <w:p w:rsidR="00764181" w:rsidRDefault="008026DD" w:rsidP="00C4779C">
      <w:pPr>
        <w:rPr>
          <w:noProof/>
          <w:lang w:eastAsia="da-DK" w:bidi="ar-SA"/>
        </w:rPr>
      </w:pPr>
      <w:r w:rsidRPr="00946C6C">
        <w:rPr>
          <w:noProof/>
          <w:sz w:val="16"/>
          <w:lang w:eastAsia="da-DK" w:bidi="ar-SA"/>
        </w:rPr>
        <w:fldChar w:fldCharType="end"/>
      </w:r>
      <w:r w:rsidR="00C4779C" w:rsidRPr="002018D2">
        <w:rPr>
          <w:noProof/>
          <w:lang w:eastAsia="da-DK" w:bidi="ar-SA"/>
        </w:rPr>
        <w:t xml:space="preserve"> </w:t>
      </w:r>
      <w:r w:rsidR="00764181">
        <w:rPr>
          <w:noProof/>
          <w:lang w:eastAsia="da-DK" w:bidi="ar-SA"/>
        </w:rPr>
        <w:br w:type="page"/>
      </w:r>
    </w:p>
    <w:p w:rsidR="00C4779C" w:rsidRDefault="00C4779C" w:rsidP="00C4779C">
      <w:pPr>
        <w:rPr>
          <w:noProof/>
          <w:lang w:eastAsia="da-DK" w:bidi="ar-SA"/>
        </w:rPr>
      </w:pPr>
      <w:r>
        <w:rPr>
          <w:b/>
          <w:noProof/>
          <w:lang w:eastAsia="da-DK" w:bidi="ar-SA"/>
        </w:rPr>
        <w:lastRenderedPageBreak/>
        <w:t>Diverse scripts og setup filer.</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B928C3">
        <w:rPr>
          <w:noProof/>
          <w:lang w:eastAsia="da-DK" w:bidi="ar-SA"/>
        </w:rPr>
        <w:t>hibernate.cft.xml</w:t>
      </w:r>
    </w:p>
    <w:p w:rsidR="00B928C3" w:rsidRPr="00B928C3" w:rsidRDefault="008026DD" w:rsidP="00B928C3">
      <w:pPr>
        <w:rPr>
          <w:sz w:val="16"/>
        </w:rPr>
      </w:pPr>
      <w:r w:rsidRPr="00B928C3">
        <w:rPr>
          <w:noProof/>
          <w:sz w:val="16"/>
          <w:lang w:eastAsia="da-DK" w:bidi="ar-SA"/>
        </w:rPr>
        <w:fldChar w:fldCharType="begin"/>
      </w:r>
      <w:r w:rsidR="00B928C3" w:rsidRPr="00B928C3">
        <w:rPr>
          <w:noProof/>
          <w:sz w:val="16"/>
          <w:lang w:eastAsia="da-DK" w:bidi="ar-SA"/>
        </w:rPr>
        <w:instrText xml:space="preserve"> INCLUDETEXT "C:\\GoogleCode\\user-driven-sign-language-dictionary\\Analysis and design\\CodeInHtml\\hibernate.cfg.html" \c HTML </w:instrText>
      </w:r>
      <w:r w:rsidR="00B928C3">
        <w:rPr>
          <w:noProof/>
          <w:sz w:val="16"/>
          <w:lang w:eastAsia="da-DK" w:bidi="ar-SA"/>
        </w:rPr>
        <w:instrText xml:space="preserve"> \* MERGEFORMAT </w:instrText>
      </w:r>
      <w:r w:rsidRPr="00B928C3">
        <w:rPr>
          <w:noProof/>
          <w:sz w:val="16"/>
          <w:lang w:eastAsia="da-DK" w:bidi="ar-SA"/>
        </w:rPr>
        <w:fldChar w:fldCharType="separate"/>
      </w:r>
    </w:p>
    <w:p w:rsidR="00B928C3" w:rsidRPr="00B928C3" w:rsidRDefault="00B928C3">
      <w:pPr>
        <w:pStyle w:val="HTMLPreformatted"/>
        <w:divId w:val="54283545"/>
        <w:rPr>
          <w:sz w:val="16"/>
        </w:rPr>
      </w:pPr>
      <w:r w:rsidRPr="00B928C3">
        <w:rPr>
          <w:rStyle w:val="line-number1"/>
          <w:sz w:val="16"/>
        </w:rPr>
        <w:t xml:space="preserve"> 1</w:t>
      </w:r>
      <w:r w:rsidRPr="00B928C3">
        <w:rPr>
          <w:sz w:val="16"/>
        </w:rPr>
        <w:t xml:space="preserve"> </w:t>
      </w:r>
      <w:r w:rsidRPr="00B928C3">
        <w:rPr>
          <w:rStyle w:val="st01"/>
          <w:sz w:val="16"/>
        </w:rPr>
        <w:t>&lt;?xml</w:t>
      </w:r>
      <w:r w:rsidRPr="00B928C3">
        <w:rPr>
          <w:sz w:val="16"/>
        </w:rPr>
        <w:t xml:space="preserve"> version="1.0" encoding="UTF-8"?&gt;</w:t>
      </w:r>
    </w:p>
    <w:p w:rsidR="00B928C3" w:rsidRPr="00B928C3" w:rsidRDefault="00B928C3">
      <w:pPr>
        <w:pStyle w:val="HTMLPreformatted"/>
        <w:divId w:val="54283545"/>
        <w:rPr>
          <w:sz w:val="16"/>
        </w:rPr>
      </w:pPr>
      <w:r w:rsidRPr="00B928C3">
        <w:rPr>
          <w:rStyle w:val="line-number1"/>
          <w:sz w:val="16"/>
        </w:rPr>
        <w:t xml:space="preserve"> 2</w:t>
      </w:r>
      <w:r w:rsidRPr="00B928C3">
        <w:rPr>
          <w:sz w:val="16"/>
        </w:rPr>
        <w:t xml:space="preserve"> </w:t>
      </w:r>
      <w:r w:rsidRPr="00B928C3">
        <w:rPr>
          <w:rStyle w:val="st01"/>
          <w:sz w:val="16"/>
        </w:rPr>
        <w:t xml:space="preserve">&lt;!DOCTYPE hibernate-configuration PUBLIC </w:t>
      </w:r>
      <w:r w:rsidRPr="00B928C3">
        <w:rPr>
          <w:rStyle w:val="xml-value1"/>
          <w:sz w:val="16"/>
        </w:rPr>
        <w:t>"-//Hibernate/Hibernate Configuration DTD 3.0//EN"</w:t>
      </w:r>
      <w:r w:rsidRPr="00B928C3">
        <w:rPr>
          <w:sz w:val="16"/>
        </w:rPr>
        <w:t xml:space="preserve"> </w:t>
      </w:r>
      <w:r w:rsidRPr="00B928C3">
        <w:rPr>
          <w:rStyle w:val="xml-value1"/>
          <w:sz w:val="16"/>
        </w:rPr>
        <w:t>"http://hibernate.sourceforge.net/hibernate-configuration-3.0.dtd"</w:t>
      </w:r>
      <w:r w:rsidRPr="00B928C3">
        <w:rPr>
          <w:rStyle w:val="st01"/>
          <w:sz w:val="16"/>
        </w:rPr>
        <w:t>&gt;</w:t>
      </w:r>
    </w:p>
    <w:p w:rsidR="00B928C3" w:rsidRPr="00B928C3" w:rsidRDefault="00B928C3">
      <w:pPr>
        <w:pStyle w:val="HTMLPreformatted"/>
        <w:divId w:val="54283545"/>
        <w:rPr>
          <w:sz w:val="16"/>
        </w:rPr>
      </w:pPr>
      <w:r w:rsidRPr="00B928C3">
        <w:rPr>
          <w:rStyle w:val="line-number1"/>
          <w:sz w:val="16"/>
        </w:rPr>
        <w:t xml:space="preserve"> 3</w:t>
      </w:r>
      <w:r w:rsidRPr="00B928C3">
        <w:rPr>
          <w:sz w:val="16"/>
        </w:rPr>
        <w:t xml:space="preserve"> </w:t>
      </w:r>
      <w:r w:rsidRPr="00B928C3">
        <w:rPr>
          <w:rStyle w:val="xml-tag1"/>
          <w:sz w:val="16"/>
        </w:rPr>
        <w:t>&lt;hibernate-configuration&gt;</w:t>
      </w:r>
    </w:p>
    <w:p w:rsidR="00B928C3" w:rsidRPr="00B928C3" w:rsidRDefault="00B928C3">
      <w:pPr>
        <w:pStyle w:val="HTMLPreformatted"/>
        <w:divId w:val="54283545"/>
        <w:rPr>
          <w:sz w:val="16"/>
        </w:rPr>
      </w:pPr>
      <w:r w:rsidRPr="00B928C3">
        <w:rPr>
          <w:rStyle w:val="line-number1"/>
          <w:sz w:val="16"/>
        </w:rPr>
        <w:t xml:space="preserve"> 4</w:t>
      </w:r>
      <w:r w:rsidRPr="00B928C3">
        <w:rPr>
          <w:sz w:val="16"/>
        </w:rPr>
        <w:t xml:space="preserve">   </w:t>
      </w:r>
      <w:r w:rsidRPr="00B928C3">
        <w:rPr>
          <w:rStyle w:val="xml-tag1"/>
          <w:sz w:val="16"/>
        </w:rPr>
        <w:t>&lt;session-factory&gt;</w:t>
      </w:r>
    </w:p>
    <w:p w:rsidR="00B928C3" w:rsidRPr="00B928C3" w:rsidRDefault="00B928C3">
      <w:pPr>
        <w:pStyle w:val="HTMLPreformatted"/>
        <w:divId w:val="54283545"/>
        <w:rPr>
          <w:sz w:val="16"/>
        </w:rPr>
      </w:pPr>
      <w:r w:rsidRPr="00B928C3">
        <w:rPr>
          <w:rStyle w:val="line-number1"/>
          <w:sz w:val="16"/>
        </w:rPr>
        <w:t xml:space="preserve"> 5</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"hibernate.dialect"</w:t>
      </w:r>
      <w:r w:rsidRPr="00B928C3">
        <w:rPr>
          <w:rStyle w:val="xml-tag1"/>
          <w:sz w:val="16"/>
        </w:rPr>
        <w:t>&gt;</w:t>
      </w:r>
      <w:r w:rsidRPr="00B928C3">
        <w:rPr>
          <w:sz w:val="16"/>
        </w:rPr>
        <w:t>org.hibernate.dialect.DerbyDialect</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 xml:space="preserve"> 6</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"hibernate.connection.driver_class"</w:t>
      </w:r>
      <w:r w:rsidRPr="00B928C3">
        <w:rPr>
          <w:rStyle w:val="xml-tag1"/>
          <w:sz w:val="16"/>
        </w:rPr>
        <w:t>&gt;</w:t>
      </w:r>
      <w:r w:rsidRPr="00B928C3">
        <w:rPr>
          <w:sz w:val="16"/>
        </w:rPr>
        <w:t>org.apache.derby.jdbc.ClientDriver</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 xml:space="preserve"> 7</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"hibernate.connection.url"</w:t>
      </w:r>
      <w:r w:rsidRPr="00B928C3">
        <w:rPr>
          <w:rStyle w:val="xml-tag1"/>
          <w:sz w:val="16"/>
        </w:rPr>
        <w:t>&gt;</w:t>
      </w:r>
      <w:r w:rsidRPr="00B928C3">
        <w:rPr>
          <w:sz w:val="16"/>
        </w:rPr>
        <w:t>jdbc:derby://localhost:1527/sample</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 xml:space="preserve"> 8</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"hibernate.connection.username"</w:t>
      </w:r>
      <w:r w:rsidRPr="00B928C3">
        <w:rPr>
          <w:rStyle w:val="xml-tag1"/>
          <w:sz w:val="16"/>
        </w:rPr>
        <w:t>&gt;</w:t>
      </w:r>
      <w:r w:rsidRPr="00B928C3">
        <w:rPr>
          <w:sz w:val="16"/>
        </w:rPr>
        <w:t>app</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 xml:space="preserve"> 9</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"hibernate.connection.password"</w:t>
      </w:r>
      <w:r w:rsidRPr="00B928C3">
        <w:rPr>
          <w:rStyle w:val="xml-tag1"/>
          <w:sz w:val="16"/>
        </w:rPr>
        <w:t>&gt;</w:t>
      </w:r>
      <w:r w:rsidRPr="00B928C3">
        <w:rPr>
          <w:sz w:val="16"/>
        </w:rPr>
        <w:t>app</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10</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11</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12</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"hibernate.dialect"</w:t>
      </w:r>
      <w:r w:rsidRPr="00B928C3">
        <w:rPr>
          <w:rStyle w:val="xml-tag1"/>
          <w:sz w:val="16"/>
        </w:rPr>
        <w:t>&gt;</w:t>
      </w:r>
      <w:r w:rsidRPr="00B928C3">
        <w:rPr>
          <w:sz w:val="16"/>
        </w:rPr>
        <w:t>org.hibernate.dialect.DerbyDialect</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13</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"hibernate.connection.driver_class"</w:t>
      </w:r>
      <w:r w:rsidRPr="00B928C3">
        <w:rPr>
          <w:rStyle w:val="xml-tag1"/>
          <w:sz w:val="16"/>
        </w:rPr>
        <w:t>&gt;</w:t>
      </w:r>
      <w:r w:rsidRPr="00B928C3">
        <w:rPr>
          <w:sz w:val="16"/>
        </w:rPr>
        <w:t>org.apache.derby.jdbc.ClientDriver</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14</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"hibernate.connection.url"</w:t>
      </w:r>
      <w:r w:rsidRPr="00B928C3">
        <w:rPr>
          <w:rStyle w:val="xml-tag1"/>
          <w:sz w:val="16"/>
        </w:rPr>
        <w:t>&gt;</w:t>
      </w:r>
      <w:r w:rsidRPr="00B928C3">
        <w:rPr>
          <w:sz w:val="16"/>
        </w:rPr>
        <w:t>jdbc:derby://localhost:1527/UDSLD</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15</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"hibernate.connection.username"</w:t>
      </w:r>
      <w:r w:rsidRPr="00B928C3">
        <w:rPr>
          <w:rStyle w:val="xml-tag1"/>
          <w:sz w:val="16"/>
        </w:rPr>
        <w:t>&gt;</w:t>
      </w:r>
      <w:r w:rsidRPr="00B928C3">
        <w:rPr>
          <w:sz w:val="16"/>
        </w:rPr>
        <w:t>app</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16</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"hibernate.connection.password"</w:t>
      </w:r>
      <w:r w:rsidRPr="00B928C3">
        <w:rPr>
          <w:rStyle w:val="xml-tag1"/>
          <w:sz w:val="16"/>
        </w:rPr>
        <w:t>&gt;</w:t>
      </w:r>
      <w:r w:rsidRPr="00B928C3">
        <w:rPr>
          <w:sz w:val="16"/>
        </w:rPr>
        <w:t>app</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17</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18</w:t>
      </w:r>
      <w:r w:rsidRPr="00B928C3">
        <w:rPr>
          <w:sz w:val="16"/>
        </w:rPr>
        <w:t xml:space="preserve">     </w:t>
      </w:r>
      <w:r w:rsidRPr="00B928C3">
        <w:rPr>
          <w:rStyle w:val="xml-comment1"/>
          <w:sz w:val="16"/>
        </w:rPr>
        <w:t>&lt;!-- Show and print nice SQL on stdout --&gt;</w:t>
      </w:r>
    </w:p>
    <w:p w:rsidR="00B928C3" w:rsidRPr="00B928C3" w:rsidRDefault="00B928C3">
      <w:pPr>
        <w:pStyle w:val="HTMLPreformatted"/>
        <w:divId w:val="54283545"/>
        <w:rPr>
          <w:sz w:val="16"/>
        </w:rPr>
      </w:pPr>
      <w:r w:rsidRPr="00B928C3">
        <w:rPr>
          <w:rStyle w:val="line-number1"/>
          <w:sz w:val="16"/>
        </w:rPr>
        <w:t>19</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"hibernate.show_sql"</w:t>
      </w:r>
      <w:r w:rsidRPr="00B928C3">
        <w:rPr>
          <w:rStyle w:val="xml-tag1"/>
          <w:sz w:val="16"/>
        </w:rPr>
        <w:t>&gt;</w:t>
      </w:r>
      <w:r w:rsidRPr="00B928C3">
        <w:rPr>
          <w:sz w:val="16"/>
        </w:rPr>
        <w:t>true</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20</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"hibernate.format_sql"</w:t>
      </w:r>
      <w:r w:rsidRPr="00B928C3">
        <w:rPr>
          <w:rStyle w:val="xml-tag1"/>
          <w:sz w:val="16"/>
        </w:rPr>
        <w:t>&gt;</w:t>
      </w:r>
      <w:r w:rsidRPr="00B928C3">
        <w:rPr>
          <w:sz w:val="16"/>
        </w:rPr>
        <w:t>true</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21</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22</w:t>
      </w:r>
      <w:r w:rsidRPr="00B928C3">
        <w:rPr>
          <w:sz w:val="16"/>
        </w:rPr>
        <w:t xml:space="preserve">     </w:t>
      </w:r>
      <w:r w:rsidRPr="00B928C3">
        <w:rPr>
          <w:rStyle w:val="xml-comment1"/>
          <w:sz w:val="16"/>
        </w:rPr>
        <w:t>&lt;!-- List of annotated classes --&gt;</w:t>
      </w:r>
    </w:p>
    <w:p w:rsidR="00B928C3" w:rsidRPr="00B928C3" w:rsidRDefault="00B928C3">
      <w:pPr>
        <w:pStyle w:val="HTMLPreformatted"/>
        <w:divId w:val="54283545"/>
        <w:rPr>
          <w:sz w:val="16"/>
        </w:rPr>
      </w:pPr>
      <w:r w:rsidRPr="00B928C3">
        <w:rPr>
          <w:rStyle w:val="line-number1"/>
          <w:sz w:val="16"/>
        </w:rPr>
        <w:t>23</w:t>
      </w:r>
      <w:r w:rsidRPr="00B928C3">
        <w:rPr>
          <w:sz w:val="16"/>
        </w:rPr>
        <w:t xml:space="preserve">     </w:t>
      </w:r>
      <w:r w:rsidRPr="00B928C3">
        <w:rPr>
          <w:rStyle w:val="xml-tag1"/>
          <w:sz w:val="16"/>
        </w:rPr>
        <w:t>&lt;mapping</w:t>
      </w:r>
      <w:r w:rsidRPr="00B928C3">
        <w:rPr>
          <w:sz w:val="16"/>
        </w:rPr>
        <w:t xml:space="preserve"> </w:t>
      </w:r>
      <w:r w:rsidRPr="00B928C3">
        <w:rPr>
          <w:rStyle w:val="xml-attribute1"/>
          <w:sz w:val="16"/>
        </w:rPr>
        <w:t>class</w:t>
      </w:r>
      <w:r w:rsidRPr="00B928C3">
        <w:rPr>
          <w:sz w:val="16"/>
        </w:rPr>
        <w:t>=</w:t>
      </w:r>
      <w:r w:rsidRPr="00B928C3">
        <w:rPr>
          <w:rStyle w:val="xml-value1"/>
          <w:sz w:val="16"/>
        </w:rPr>
        <w:t>"dk.jsh.itdiplom.userdrivensignlanguagedictionary.entity.ApplicationUser"</w:t>
      </w:r>
      <w:r w:rsidRPr="00B928C3">
        <w:rPr>
          <w:sz w:val="16"/>
        </w:rPr>
        <w:t xml:space="preserve"> </w:t>
      </w:r>
      <w:r w:rsidRPr="00B928C3">
        <w:rPr>
          <w:rStyle w:val="xml-tag1"/>
          <w:sz w:val="16"/>
        </w:rPr>
        <w:t>/&gt;</w:t>
      </w:r>
    </w:p>
    <w:p w:rsidR="00B928C3" w:rsidRPr="00B928C3" w:rsidRDefault="00B928C3">
      <w:pPr>
        <w:pStyle w:val="HTMLPreformatted"/>
        <w:divId w:val="54283545"/>
        <w:rPr>
          <w:sz w:val="16"/>
        </w:rPr>
      </w:pPr>
      <w:r w:rsidRPr="00B928C3">
        <w:rPr>
          <w:rStyle w:val="line-number1"/>
          <w:sz w:val="16"/>
        </w:rPr>
        <w:t>24</w:t>
      </w:r>
      <w:r w:rsidRPr="00B928C3">
        <w:rPr>
          <w:sz w:val="16"/>
        </w:rPr>
        <w:t xml:space="preserve">     </w:t>
      </w:r>
      <w:r w:rsidRPr="00B928C3">
        <w:rPr>
          <w:rStyle w:val="xml-tag1"/>
          <w:sz w:val="16"/>
        </w:rPr>
        <w:t>&lt;mapping</w:t>
      </w:r>
      <w:r w:rsidRPr="00B928C3">
        <w:rPr>
          <w:sz w:val="16"/>
        </w:rPr>
        <w:t xml:space="preserve"> </w:t>
      </w:r>
      <w:r w:rsidRPr="00B928C3">
        <w:rPr>
          <w:rStyle w:val="xml-attribute1"/>
          <w:sz w:val="16"/>
        </w:rPr>
        <w:t>class</w:t>
      </w:r>
      <w:r w:rsidRPr="00B928C3">
        <w:rPr>
          <w:sz w:val="16"/>
        </w:rPr>
        <w:t>=</w:t>
      </w:r>
      <w:r w:rsidRPr="00B928C3">
        <w:rPr>
          <w:rStyle w:val="xml-value1"/>
          <w:sz w:val="16"/>
        </w:rPr>
        <w:t>"dk.jsh.itdiplom.userdrivensignlanguagedictionary.entity.WordGroup"</w:t>
      </w:r>
      <w:r w:rsidRPr="00B928C3">
        <w:rPr>
          <w:sz w:val="16"/>
        </w:rPr>
        <w:t xml:space="preserve"> </w:t>
      </w:r>
      <w:r w:rsidRPr="00B928C3">
        <w:rPr>
          <w:rStyle w:val="xml-tag1"/>
          <w:sz w:val="16"/>
        </w:rPr>
        <w:t>/&gt;</w:t>
      </w:r>
    </w:p>
    <w:p w:rsidR="00B928C3" w:rsidRPr="00B928C3" w:rsidRDefault="00B928C3">
      <w:pPr>
        <w:pStyle w:val="HTMLPreformatted"/>
        <w:divId w:val="54283545"/>
        <w:rPr>
          <w:sz w:val="16"/>
        </w:rPr>
      </w:pPr>
      <w:r w:rsidRPr="00B928C3">
        <w:rPr>
          <w:rStyle w:val="line-number1"/>
          <w:sz w:val="16"/>
        </w:rPr>
        <w:t>25</w:t>
      </w:r>
      <w:r w:rsidRPr="00B928C3">
        <w:rPr>
          <w:sz w:val="16"/>
        </w:rPr>
        <w:t xml:space="preserve">     </w:t>
      </w:r>
      <w:r w:rsidRPr="00B928C3">
        <w:rPr>
          <w:rStyle w:val="xml-tag1"/>
          <w:sz w:val="16"/>
        </w:rPr>
        <w:t>&lt;mapping</w:t>
      </w:r>
      <w:r w:rsidRPr="00B928C3">
        <w:rPr>
          <w:sz w:val="16"/>
        </w:rPr>
        <w:t xml:space="preserve"> </w:t>
      </w:r>
      <w:r w:rsidRPr="00B928C3">
        <w:rPr>
          <w:rStyle w:val="xml-attribute1"/>
          <w:sz w:val="16"/>
        </w:rPr>
        <w:t>class</w:t>
      </w:r>
      <w:r w:rsidRPr="00B928C3">
        <w:rPr>
          <w:sz w:val="16"/>
        </w:rPr>
        <w:t>=</w:t>
      </w:r>
      <w:r w:rsidRPr="00B928C3">
        <w:rPr>
          <w:rStyle w:val="xml-value1"/>
          <w:sz w:val="16"/>
        </w:rPr>
        <w:t>"dk.jsh.itdiplom.userdrivensignlanguagedictionary.entity.Word"</w:t>
      </w:r>
      <w:r w:rsidRPr="00B928C3">
        <w:rPr>
          <w:sz w:val="16"/>
        </w:rPr>
        <w:t xml:space="preserve"> </w:t>
      </w:r>
      <w:r w:rsidRPr="00B928C3">
        <w:rPr>
          <w:rStyle w:val="xml-tag1"/>
          <w:sz w:val="16"/>
        </w:rPr>
        <w:t>/&gt;</w:t>
      </w:r>
    </w:p>
    <w:p w:rsidR="00B928C3" w:rsidRPr="00B928C3" w:rsidRDefault="00B928C3">
      <w:pPr>
        <w:pStyle w:val="HTMLPreformatted"/>
        <w:divId w:val="54283545"/>
        <w:rPr>
          <w:sz w:val="16"/>
        </w:rPr>
      </w:pPr>
      <w:r w:rsidRPr="00B928C3">
        <w:rPr>
          <w:rStyle w:val="line-number1"/>
          <w:sz w:val="16"/>
        </w:rPr>
        <w:t>26</w:t>
      </w:r>
      <w:r w:rsidRPr="00B928C3">
        <w:rPr>
          <w:sz w:val="16"/>
        </w:rPr>
        <w:t xml:space="preserve">     </w:t>
      </w:r>
      <w:r w:rsidRPr="00B928C3">
        <w:rPr>
          <w:rStyle w:val="xml-tag1"/>
          <w:sz w:val="16"/>
        </w:rPr>
        <w:t>&lt;mapping</w:t>
      </w:r>
      <w:r w:rsidRPr="00B928C3">
        <w:rPr>
          <w:sz w:val="16"/>
        </w:rPr>
        <w:t xml:space="preserve"> </w:t>
      </w:r>
      <w:r w:rsidRPr="00B928C3">
        <w:rPr>
          <w:rStyle w:val="xml-attribute1"/>
          <w:sz w:val="16"/>
        </w:rPr>
        <w:t>class</w:t>
      </w:r>
      <w:r w:rsidRPr="00B928C3">
        <w:rPr>
          <w:sz w:val="16"/>
        </w:rPr>
        <w:t>=</w:t>
      </w:r>
      <w:r w:rsidRPr="00B928C3">
        <w:rPr>
          <w:rStyle w:val="xml-value1"/>
          <w:sz w:val="16"/>
        </w:rPr>
        <w:t>"dk.jsh.itdiplom.userdrivensignlanguagedictionary.entity.WordGroupWordRelation"</w:t>
      </w:r>
      <w:r w:rsidRPr="00B928C3">
        <w:rPr>
          <w:sz w:val="16"/>
        </w:rPr>
        <w:t xml:space="preserve"> </w:t>
      </w:r>
      <w:r w:rsidRPr="00B928C3">
        <w:rPr>
          <w:rStyle w:val="xml-tag1"/>
          <w:sz w:val="16"/>
        </w:rPr>
        <w:t>/&gt;</w:t>
      </w:r>
    </w:p>
    <w:p w:rsidR="00B928C3" w:rsidRPr="00B928C3" w:rsidRDefault="00B928C3">
      <w:pPr>
        <w:pStyle w:val="HTMLPreformatted"/>
        <w:divId w:val="54283545"/>
        <w:rPr>
          <w:sz w:val="16"/>
        </w:rPr>
      </w:pPr>
      <w:r w:rsidRPr="00B928C3">
        <w:rPr>
          <w:rStyle w:val="line-number1"/>
          <w:sz w:val="16"/>
        </w:rPr>
        <w:t>27</w:t>
      </w:r>
      <w:r w:rsidRPr="00B928C3">
        <w:rPr>
          <w:sz w:val="16"/>
        </w:rPr>
        <w:t xml:space="preserve">     </w:t>
      </w:r>
      <w:r w:rsidRPr="00B928C3">
        <w:rPr>
          <w:rStyle w:val="xml-tag1"/>
          <w:sz w:val="16"/>
        </w:rPr>
        <w:t>&lt;mapping</w:t>
      </w:r>
      <w:r w:rsidRPr="00B928C3">
        <w:rPr>
          <w:sz w:val="16"/>
        </w:rPr>
        <w:t xml:space="preserve"> </w:t>
      </w:r>
      <w:r w:rsidRPr="00B928C3">
        <w:rPr>
          <w:rStyle w:val="xml-attribute1"/>
          <w:sz w:val="16"/>
        </w:rPr>
        <w:t>class</w:t>
      </w:r>
      <w:r w:rsidRPr="00B928C3">
        <w:rPr>
          <w:sz w:val="16"/>
        </w:rPr>
        <w:t>=</w:t>
      </w:r>
      <w:r w:rsidRPr="00B928C3">
        <w:rPr>
          <w:rStyle w:val="xml-value1"/>
          <w:sz w:val="16"/>
        </w:rPr>
        <w:t>"dk.jsh.itdiplom.userdrivensignlanguagedictionary.entity.VideoFile"</w:t>
      </w:r>
      <w:r w:rsidRPr="00B928C3">
        <w:rPr>
          <w:sz w:val="16"/>
        </w:rPr>
        <w:t xml:space="preserve"> </w:t>
      </w:r>
      <w:r w:rsidRPr="00B928C3">
        <w:rPr>
          <w:rStyle w:val="xml-tag1"/>
          <w:sz w:val="16"/>
        </w:rPr>
        <w:t>/&gt;</w:t>
      </w:r>
    </w:p>
    <w:p w:rsidR="00B928C3" w:rsidRPr="00B928C3" w:rsidRDefault="00B928C3">
      <w:pPr>
        <w:pStyle w:val="HTMLPreformatted"/>
        <w:divId w:val="54283545"/>
        <w:rPr>
          <w:sz w:val="16"/>
        </w:rPr>
      </w:pPr>
      <w:r w:rsidRPr="00B928C3">
        <w:rPr>
          <w:rStyle w:val="line-number1"/>
          <w:sz w:val="16"/>
        </w:rPr>
        <w:t>28</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29</w:t>
      </w:r>
      <w:r w:rsidRPr="00B928C3">
        <w:rPr>
          <w:sz w:val="16"/>
        </w:rPr>
        <w:t xml:space="preserve">   </w:t>
      </w:r>
      <w:r w:rsidRPr="00B928C3">
        <w:rPr>
          <w:rStyle w:val="xml-tag1"/>
          <w:sz w:val="16"/>
        </w:rPr>
        <w:t>&lt;/session-factory&gt;</w:t>
      </w:r>
    </w:p>
    <w:p w:rsidR="00B928C3" w:rsidRPr="00B928C3" w:rsidRDefault="00B928C3">
      <w:pPr>
        <w:pStyle w:val="HTMLPreformatted"/>
        <w:divId w:val="54283545"/>
        <w:rPr>
          <w:sz w:val="16"/>
        </w:rPr>
      </w:pPr>
      <w:r w:rsidRPr="00B928C3">
        <w:rPr>
          <w:rStyle w:val="line-number1"/>
          <w:sz w:val="16"/>
        </w:rPr>
        <w:t>30</w:t>
      </w:r>
      <w:r w:rsidRPr="00B928C3">
        <w:rPr>
          <w:sz w:val="16"/>
        </w:rPr>
        <w:t xml:space="preserve"> </w:t>
      </w:r>
      <w:r w:rsidRPr="00B928C3">
        <w:rPr>
          <w:rStyle w:val="xml-tag1"/>
          <w:sz w:val="16"/>
        </w:rPr>
        <w:t>&lt;/hibernate-configuration&gt;</w:t>
      </w:r>
    </w:p>
    <w:p w:rsidR="00B928C3" w:rsidRPr="00B928C3" w:rsidRDefault="00B928C3">
      <w:pPr>
        <w:pStyle w:val="HTMLPreformatted"/>
        <w:divId w:val="54283545"/>
        <w:rPr>
          <w:sz w:val="16"/>
        </w:rPr>
      </w:pPr>
      <w:r w:rsidRPr="00B928C3">
        <w:rPr>
          <w:rStyle w:val="line-number1"/>
          <w:sz w:val="16"/>
        </w:rPr>
        <w:t>31</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32</w:t>
      </w:r>
      <w:r w:rsidRPr="00B928C3">
        <w:rPr>
          <w:sz w:val="16"/>
        </w:rPr>
        <w:t xml:space="preserve"> </w:t>
      </w:r>
    </w:p>
    <w:p w:rsidR="00B928C3" w:rsidRDefault="008026DD" w:rsidP="00C4779C">
      <w:pPr>
        <w:rPr>
          <w:noProof/>
          <w:lang w:eastAsia="da-DK" w:bidi="ar-SA"/>
        </w:rPr>
      </w:pPr>
      <w:r w:rsidRPr="00B928C3">
        <w:rPr>
          <w:noProof/>
          <w:sz w:val="16"/>
          <w:lang w:eastAsia="da-DK" w:bidi="ar-SA"/>
        </w:rPr>
        <w:fldChar w:fldCharType="end"/>
      </w:r>
    </w:p>
    <w:p w:rsidR="00B928C3" w:rsidRDefault="00B928C3" w:rsidP="00C4779C">
      <w:pPr>
        <w:rPr>
          <w:noProof/>
          <w:lang w:eastAsia="da-DK" w:bidi="ar-SA"/>
        </w:rPr>
      </w:pPr>
    </w:p>
    <w:p w:rsidR="00C4779C" w:rsidRDefault="00015C0C" w:rsidP="00C4779C">
      <w:pPr>
        <w:rPr>
          <w:noProof/>
          <w:lang w:eastAsia="da-DK" w:bidi="ar-SA"/>
        </w:rPr>
      </w:pPr>
      <w:r>
        <w:rPr>
          <w:noProof/>
          <w:lang w:eastAsia="da-DK" w:bidi="ar-SA"/>
        </w:rPr>
        <w:t xml:space="preserve">Filen: </w:t>
      </w:r>
      <w:r w:rsidR="00B928C3">
        <w:rPr>
          <w:noProof/>
          <w:lang w:eastAsia="da-DK" w:bidi="ar-SA"/>
        </w:rPr>
        <w:t>build.xml</w:t>
      </w:r>
    </w:p>
    <w:p w:rsidR="00B928C3" w:rsidRDefault="00B928C3" w:rsidP="00C4779C">
      <w:pPr>
        <w:rPr>
          <w:noProof/>
          <w:lang w:eastAsia="da-DK" w:bidi="ar-SA"/>
        </w:rPr>
      </w:pPr>
    </w:p>
    <w:p w:rsidR="00B928C3" w:rsidRPr="00B928C3" w:rsidRDefault="008026DD" w:rsidP="00B928C3">
      <w:pPr>
        <w:divId w:val="1758166838"/>
        <w:rPr>
          <w:sz w:val="16"/>
        </w:rPr>
      </w:pPr>
      <w:r w:rsidRPr="00B928C3">
        <w:rPr>
          <w:noProof/>
          <w:sz w:val="16"/>
          <w:lang w:eastAsia="da-DK" w:bidi="ar-SA"/>
        </w:rPr>
        <w:fldChar w:fldCharType="begin"/>
      </w:r>
      <w:r w:rsidR="00B928C3" w:rsidRPr="00B928C3">
        <w:rPr>
          <w:noProof/>
          <w:sz w:val="16"/>
          <w:lang w:eastAsia="da-DK" w:bidi="ar-SA"/>
        </w:rPr>
        <w:instrText xml:space="preserve"> INCLUDETEXT "C:\\GoogleCode\\user-driven-sign-language-dictionary\\Analysis and design\\CodeInHtml\\build.html" \c HTML </w:instrText>
      </w:r>
      <w:r w:rsidR="00B928C3">
        <w:rPr>
          <w:noProof/>
          <w:sz w:val="16"/>
          <w:lang w:eastAsia="da-DK" w:bidi="ar-SA"/>
        </w:rPr>
        <w:instrText xml:space="preserve"> \* MERGEFORMAT </w:instrText>
      </w:r>
      <w:r w:rsidRPr="00B928C3">
        <w:rPr>
          <w:noProof/>
          <w:sz w:val="16"/>
          <w:lang w:eastAsia="da-DK" w:bidi="ar-SA"/>
        </w:rPr>
        <w:fldChar w:fldCharType="separate"/>
      </w:r>
      <w:r w:rsidR="00B928C3" w:rsidRPr="00B928C3">
        <w:rPr>
          <w:rStyle w:val="line-number1"/>
          <w:sz w:val="16"/>
        </w:rPr>
        <w:t xml:space="preserve"> 1</w:t>
      </w:r>
      <w:r w:rsidR="00B928C3" w:rsidRPr="00B928C3">
        <w:rPr>
          <w:sz w:val="16"/>
        </w:rPr>
        <w:t xml:space="preserve"> </w:t>
      </w:r>
      <w:r w:rsidR="00B928C3" w:rsidRPr="00B928C3">
        <w:rPr>
          <w:rStyle w:val="st01"/>
          <w:sz w:val="16"/>
        </w:rPr>
        <w:t>&lt;?xml</w:t>
      </w:r>
      <w:r w:rsidR="00B928C3" w:rsidRPr="00B928C3">
        <w:rPr>
          <w:sz w:val="16"/>
        </w:rPr>
        <w:t xml:space="preserve"> version="1.0" encoding="UTF-8"?&gt;</w:t>
      </w:r>
    </w:p>
    <w:p w:rsidR="00B928C3" w:rsidRPr="00B928C3" w:rsidRDefault="00B928C3">
      <w:pPr>
        <w:pStyle w:val="HTMLPreformatted"/>
        <w:divId w:val="1758166838"/>
        <w:rPr>
          <w:sz w:val="16"/>
        </w:rPr>
      </w:pPr>
      <w:r w:rsidRPr="00B928C3">
        <w:rPr>
          <w:rStyle w:val="line-number1"/>
          <w:sz w:val="16"/>
        </w:rPr>
        <w:t xml:space="preserve"> 2</w:t>
      </w:r>
      <w:r w:rsidRPr="00B928C3">
        <w:rPr>
          <w:sz w:val="16"/>
        </w:rPr>
        <w:t xml:space="preserve"> </w:t>
      </w:r>
      <w:r w:rsidRPr="00B928C3">
        <w:rPr>
          <w:rStyle w:val="xml-comment1"/>
          <w:sz w:val="16"/>
        </w:rPr>
        <w:t>&lt;!-- You may freely edit this file. See commented blocks below for --&gt;</w:t>
      </w:r>
    </w:p>
    <w:p w:rsidR="00B928C3" w:rsidRPr="00B928C3" w:rsidRDefault="00B928C3">
      <w:pPr>
        <w:pStyle w:val="HTMLPreformatted"/>
        <w:divId w:val="1758166838"/>
        <w:rPr>
          <w:sz w:val="16"/>
        </w:rPr>
      </w:pPr>
      <w:r w:rsidRPr="00B928C3">
        <w:rPr>
          <w:rStyle w:val="line-number1"/>
          <w:sz w:val="16"/>
        </w:rPr>
        <w:t xml:space="preserve"> 3</w:t>
      </w:r>
      <w:r w:rsidRPr="00B928C3">
        <w:rPr>
          <w:sz w:val="16"/>
        </w:rPr>
        <w:t xml:space="preserve"> </w:t>
      </w:r>
      <w:r w:rsidRPr="00B928C3">
        <w:rPr>
          <w:rStyle w:val="xml-comment1"/>
          <w:sz w:val="16"/>
        </w:rPr>
        <w:t>&lt;!-- some examples of how to customize the build. --&gt;</w:t>
      </w:r>
    </w:p>
    <w:p w:rsidR="00B928C3" w:rsidRPr="00B928C3" w:rsidRDefault="00B928C3">
      <w:pPr>
        <w:pStyle w:val="HTMLPreformatted"/>
        <w:divId w:val="1758166838"/>
        <w:rPr>
          <w:sz w:val="16"/>
        </w:rPr>
      </w:pPr>
      <w:r w:rsidRPr="00B928C3">
        <w:rPr>
          <w:rStyle w:val="line-number1"/>
          <w:sz w:val="16"/>
        </w:rPr>
        <w:t xml:space="preserve"> 4</w:t>
      </w:r>
      <w:r w:rsidRPr="00B928C3">
        <w:rPr>
          <w:sz w:val="16"/>
        </w:rPr>
        <w:t xml:space="preserve"> </w:t>
      </w:r>
      <w:r w:rsidRPr="00B928C3">
        <w:rPr>
          <w:rStyle w:val="xml-comment1"/>
          <w:sz w:val="16"/>
        </w:rPr>
        <w:t>&lt;!-- (If you delete it and reopen the project it will be recreated.) --&gt;</w:t>
      </w:r>
    </w:p>
    <w:p w:rsidR="00B928C3" w:rsidRPr="00B928C3" w:rsidRDefault="00B928C3">
      <w:pPr>
        <w:pStyle w:val="HTMLPreformatted"/>
        <w:divId w:val="1758166838"/>
        <w:rPr>
          <w:sz w:val="16"/>
        </w:rPr>
      </w:pPr>
      <w:r w:rsidRPr="00B928C3">
        <w:rPr>
          <w:rStyle w:val="line-number1"/>
          <w:sz w:val="16"/>
        </w:rPr>
        <w:t xml:space="preserve"> 5</w:t>
      </w:r>
      <w:r w:rsidRPr="00B928C3">
        <w:rPr>
          <w:sz w:val="16"/>
        </w:rPr>
        <w:t xml:space="preserve"> </w:t>
      </w:r>
      <w:r w:rsidRPr="00B928C3">
        <w:rPr>
          <w:rStyle w:val="xml-comment1"/>
          <w:sz w:val="16"/>
        </w:rPr>
        <w:t>&lt;!-- By default, only the Clean and Build commands use this build script. --&gt;</w:t>
      </w:r>
    </w:p>
    <w:p w:rsidR="00B928C3" w:rsidRPr="00B928C3" w:rsidRDefault="00B928C3">
      <w:pPr>
        <w:pStyle w:val="HTMLPreformatted"/>
        <w:divId w:val="1758166838"/>
        <w:rPr>
          <w:sz w:val="16"/>
        </w:rPr>
      </w:pPr>
      <w:r w:rsidRPr="00B928C3">
        <w:rPr>
          <w:rStyle w:val="line-number1"/>
          <w:sz w:val="16"/>
        </w:rPr>
        <w:t xml:space="preserve"> 6</w:t>
      </w:r>
      <w:r w:rsidRPr="00B928C3">
        <w:rPr>
          <w:sz w:val="16"/>
        </w:rPr>
        <w:t xml:space="preserve"> </w:t>
      </w:r>
      <w:r w:rsidRPr="00B928C3">
        <w:rPr>
          <w:rStyle w:val="xml-comment1"/>
          <w:sz w:val="16"/>
        </w:rPr>
        <w:t>&lt;!-- Commands such as Run, Debug, and Test only use this build script if --&gt;</w:t>
      </w:r>
    </w:p>
    <w:p w:rsidR="00B928C3" w:rsidRPr="00B928C3" w:rsidRDefault="00B928C3">
      <w:pPr>
        <w:pStyle w:val="HTMLPreformatted"/>
        <w:divId w:val="1758166838"/>
        <w:rPr>
          <w:sz w:val="16"/>
        </w:rPr>
      </w:pPr>
      <w:r w:rsidRPr="00B928C3">
        <w:rPr>
          <w:rStyle w:val="line-number1"/>
          <w:sz w:val="16"/>
        </w:rPr>
        <w:t xml:space="preserve"> 7</w:t>
      </w:r>
      <w:r w:rsidRPr="00B928C3">
        <w:rPr>
          <w:sz w:val="16"/>
        </w:rPr>
        <w:t xml:space="preserve"> </w:t>
      </w:r>
      <w:r w:rsidRPr="00B928C3">
        <w:rPr>
          <w:rStyle w:val="xml-comment1"/>
          <w:sz w:val="16"/>
        </w:rPr>
        <w:t>&lt;!-- the Compile on Save feature is turned off for the project. --&gt;</w:t>
      </w:r>
    </w:p>
    <w:p w:rsidR="00B928C3" w:rsidRPr="00B928C3" w:rsidRDefault="00B928C3">
      <w:pPr>
        <w:pStyle w:val="HTMLPreformatted"/>
        <w:divId w:val="1758166838"/>
        <w:rPr>
          <w:sz w:val="16"/>
        </w:rPr>
      </w:pPr>
      <w:r w:rsidRPr="00B928C3">
        <w:rPr>
          <w:rStyle w:val="line-number1"/>
          <w:sz w:val="16"/>
        </w:rPr>
        <w:t xml:space="preserve"> 8</w:t>
      </w:r>
      <w:r w:rsidRPr="00B928C3">
        <w:rPr>
          <w:sz w:val="16"/>
        </w:rPr>
        <w:t xml:space="preserve"> </w:t>
      </w:r>
      <w:r w:rsidRPr="00B928C3">
        <w:rPr>
          <w:rStyle w:val="xml-comment1"/>
          <w:sz w:val="16"/>
        </w:rPr>
        <w:t>&lt;!-- You can turn off the Compile on Save (or Deploy on Save) setting --&gt;</w:t>
      </w:r>
    </w:p>
    <w:p w:rsidR="00B928C3" w:rsidRPr="00B928C3" w:rsidRDefault="00B928C3">
      <w:pPr>
        <w:pStyle w:val="HTMLPreformatted"/>
        <w:divId w:val="1758166838"/>
        <w:rPr>
          <w:sz w:val="16"/>
        </w:rPr>
      </w:pPr>
      <w:r w:rsidRPr="00B928C3">
        <w:rPr>
          <w:rStyle w:val="line-number1"/>
          <w:sz w:val="16"/>
        </w:rPr>
        <w:t xml:space="preserve"> 9</w:t>
      </w:r>
      <w:r w:rsidRPr="00B928C3">
        <w:rPr>
          <w:sz w:val="16"/>
        </w:rPr>
        <w:t xml:space="preserve"> </w:t>
      </w:r>
      <w:r w:rsidRPr="00B928C3">
        <w:rPr>
          <w:rStyle w:val="xml-comment1"/>
          <w:sz w:val="16"/>
        </w:rPr>
        <w:t>&lt;!-- in the project's Project Properties dialog box.--&gt;</w:t>
      </w:r>
    </w:p>
    <w:p w:rsidR="00B928C3" w:rsidRPr="00B928C3" w:rsidRDefault="00B928C3">
      <w:pPr>
        <w:pStyle w:val="HTMLPreformatted"/>
        <w:divId w:val="1758166838"/>
        <w:rPr>
          <w:sz w:val="16"/>
        </w:rPr>
      </w:pPr>
      <w:r w:rsidRPr="00B928C3">
        <w:rPr>
          <w:rStyle w:val="line-number1"/>
          <w:sz w:val="16"/>
        </w:rPr>
        <w:t>10</w:t>
      </w:r>
      <w:r w:rsidRPr="00B928C3">
        <w:rPr>
          <w:sz w:val="16"/>
        </w:rPr>
        <w:t xml:space="preserve"> </w:t>
      </w:r>
      <w:r w:rsidRPr="00B928C3">
        <w:rPr>
          <w:rStyle w:val="xml-tag1"/>
          <w:sz w:val="16"/>
        </w:rPr>
        <w:t>&lt;project</w:t>
      </w:r>
      <w:r w:rsidRPr="00B928C3">
        <w:rPr>
          <w:sz w:val="16"/>
        </w:rPr>
        <w:t xml:space="preserve"> </w:t>
      </w:r>
      <w:r w:rsidRPr="00B928C3">
        <w:rPr>
          <w:rStyle w:val="xml-attribute1"/>
          <w:sz w:val="16"/>
        </w:rPr>
        <w:t>name</w:t>
      </w:r>
      <w:r w:rsidRPr="00B928C3">
        <w:rPr>
          <w:sz w:val="16"/>
        </w:rPr>
        <w:t>=</w:t>
      </w:r>
      <w:r w:rsidRPr="00B928C3">
        <w:rPr>
          <w:rStyle w:val="xml-value1"/>
          <w:sz w:val="16"/>
        </w:rPr>
        <w:t>"UserDrivenSignLanguageDictionary"</w:t>
      </w:r>
      <w:r w:rsidRPr="00B928C3">
        <w:rPr>
          <w:sz w:val="16"/>
        </w:rPr>
        <w:t xml:space="preserve"> </w:t>
      </w:r>
      <w:r w:rsidRPr="00B928C3">
        <w:rPr>
          <w:rStyle w:val="xml-attribute1"/>
          <w:sz w:val="16"/>
        </w:rPr>
        <w:t>default</w:t>
      </w:r>
      <w:r w:rsidRPr="00B928C3">
        <w:rPr>
          <w:sz w:val="16"/>
        </w:rPr>
        <w:t>=</w:t>
      </w:r>
      <w:r w:rsidRPr="00B928C3">
        <w:rPr>
          <w:rStyle w:val="xml-value1"/>
          <w:sz w:val="16"/>
        </w:rPr>
        <w:t>"default"</w:t>
      </w:r>
      <w:r w:rsidRPr="00B928C3">
        <w:rPr>
          <w:sz w:val="16"/>
        </w:rPr>
        <w:t xml:space="preserve"> </w:t>
      </w:r>
      <w:r w:rsidRPr="00B928C3">
        <w:rPr>
          <w:rStyle w:val="xml-attribute1"/>
          <w:sz w:val="16"/>
        </w:rPr>
        <w:t>basedir</w:t>
      </w:r>
      <w:r w:rsidRPr="00B928C3">
        <w:rPr>
          <w:sz w:val="16"/>
        </w:rPr>
        <w:t>=</w:t>
      </w:r>
      <w:r w:rsidRPr="00B928C3">
        <w:rPr>
          <w:rStyle w:val="xml-value1"/>
          <w:sz w:val="16"/>
        </w:rPr>
        <w:t>"."</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11</w:t>
      </w:r>
      <w:r w:rsidRPr="00B928C3">
        <w:rPr>
          <w:sz w:val="16"/>
        </w:rPr>
        <w:t xml:space="preserve">     </w:t>
      </w:r>
      <w:r w:rsidRPr="00B928C3">
        <w:rPr>
          <w:rStyle w:val="xml-tag1"/>
          <w:sz w:val="16"/>
        </w:rPr>
        <w:t>&lt;description&gt;</w:t>
      </w:r>
      <w:r w:rsidRPr="00B928C3">
        <w:rPr>
          <w:sz w:val="16"/>
        </w:rPr>
        <w:t>Builds, tests, and runs the project UserDrivenSignLanguageDictionary.</w:t>
      </w:r>
      <w:r w:rsidRPr="00B928C3">
        <w:rPr>
          <w:rStyle w:val="xml-tag1"/>
          <w:sz w:val="16"/>
        </w:rPr>
        <w:t>&lt;/description&gt;</w:t>
      </w:r>
    </w:p>
    <w:p w:rsidR="00B928C3" w:rsidRPr="00B928C3" w:rsidRDefault="00B928C3">
      <w:pPr>
        <w:pStyle w:val="HTMLPreformatted"/>
        <w:divId w:val="1758166838"/>
        <w:rPr>
          <w:sz w:val="16"/>
        </w:rPr>
      </w:pPr>
      <w:r w:rsidRPr="00B928C3">
        <w:rPr>
          <w:rStyle w:val="line-number1"/>
          <w:sz w:val="16"/>
        </w:rPr>
        <w:t>12</w:t>
      </w:r>
      <w:r w:rsidRPr="00B928C3">
        <w:rPr>
          <w:sz w:val="16"/>
        </w:rPr>
        <w:t xml:space="preserve">     </w:t>
      </w:r>
      <w:r w:rsidRPr="00B928C3">
        <w:rPr>
          <w:rStyle w:val="xml-tag1"/>
          <w:sz w:val="16"/>
        </w:rPr>
        <w:t>&lt;import</w:t>
      </w:r>
      <w:r w:rsidRPr="00B928C3">
        <w:rPr>
          <w:sz w:val="16"/>
        </w:rPr>
        <w:t xml:space="preserve"> </w:t>
      </w:r>
      <w:r w:rsidRPr="00B928C3">
        <w:rPr>
          <w:rStyle w:val="xml-attribute1"/>
          <w:sz w:val="16"/>
        </w:rPr>
        <w:t>file</w:t>
      </w:r>
      <w:r w:rsidRPr="00B928C3">
        <w:rPr>
          <w:sz w:val="16"/>
        </w:rPr>
        <w:t>=</w:t>
      </w:r>
      <w:r w:rsidRPr="00B928C3">
        <w:rPr>
          <w:rStyle w:val="xml-value1"/>
          <w:sz w:val="16"/>
        </w:rPr>
        <w:t>"nbproject/build-impl.xml"</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13</w:t>
      </w:r>
      <w:r w:rsidRPr="00B928C3">
        <w:rPr>
          <w:sz w:val="16"/>
        </w:rPr>
        <w:t xml:space="preserve">     </w:t>
      </w:r>
      <w:r w:rsidRPr="00B928C3">
        <w:rPr>
          <w:rStyle w:val="xml-comment1"/>
          <w:sz w:val="16"/>
        </w:rPr>
        <w:t>&lt;!--</w:t>
      </w:r>
    </w:p>
    <w:p w:rsidR="00B928C3" w:rsidRPr="00B928C3" w:rsidRDefault="00B928C3">
      <w:pPr>
        <w:pStyle w:val="HTMLPreformatted"/>
        <w:divId w:val="1758166838"/>
        <w:rPr>
          <w:sz w:val="16"/>
        </w:rPr>
      </w:pPr>
      <w:r w:rsidRPr="00B928C3">
        <w:rPr>
          <w:rStyle w:val="line-number1"/>
          <w:sz w:val="16"/>
        </w:rPr>
        <w:t>14</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15</w:t>
      </w:r>
      <w:r w:rsidRPr="00B928C3">
        <w:rPr>
          <w:sz w:val="16"/>
        </w:rPr>
        <w:t xml:space="preserve"> </w:t>
      </w:r>
      <w:r w:rsidRPr="00B928C3">
        <w:rPr>
          <w:rStyle w:val="xml-comment1"/>
          <w:sz w:val="16"/>
        </w:rPr>
        <w:t xml:space="preserve">    There exist several targets which are by default empty and which can be </w:t>
      </w:r>
    </w:p>
    <w:p w:rsidR="00B928C3" w:rsidRPr="00B928C3" w:rsidRDefault="00B928C3">
      <w:pPr>
        <w:pStyle w:val="HTMLPreformatted"/>
        <w:divId w:val="1758166838"/>
        <w:rPr>
          <w:sz w:val="16"/>
        </w:rPr>
      </w:pPr>
      <w:r w:rsidRPr="00B928C3">
        <w:rPr>
          <w:rStyle w:val="line-number1"/>
          <w:sz w:val="16"/>
        </w:rPr>
        <w:t>16</w:t>
      </w:r>
      <w:r w:rsidRPr="00B928C3">
        <w:rPr>
          <w:sz w:val="16"/>
        </w:rPr>
        <w:t xml:space="preserve"> </w:t>
      </w:r>
      <w:r w:rsidRPr="00B928C3">
        <w:rPr>
          <w:rStyle w:val="xml-comment1"/>
          <w:sz w:val="16"/>
        </w:rPr>
        <w:t xml:space="preserve">    used for execution of your tasks. These targets are usually executed </w:t>
      </w:r>
    </w:p>
    <w:p w:rsidR="00B928C3" w:rsidRPr="00B928C3" w:rsidRDefault="00B928C3">
      <w:pPr>
        <w:pStyle w:val="HTMLPreformatted"/>
        <w:divId w:val="1758166838"/>
        <w:rPr>
          <w:sz w:val="16"/>
        </w:rPr>
      </w:pPr>
      <w:r w:rsidRPr="00B928C3">
        <w:rPr>
          <w:rStyle w:val="line-number1"/>
          <w:sz w:val="16"/>
        </w:rPr>
        <w:t>17</w:t>
      </w:r>
      <w:r w:rsidRPr="00B928C3">
        <w:rPr>
          <w:sz w:val="16"/>
        </w:rPr>
        <w:t xml:space="preserve"> </w:t>
      </w:r>
      <w:r w:rsidRPr="00B928C3">
        <w:rPr>
          <w:rStyle w:val="xml-comment1"/>
          <w:sz w:val="16"/>
        </w:rPr>
        <w:t xml:space="preserve">    before and after some main targets. They are: </w:t>
      </w:r>
    </w:p>
    <w:p w:rsidR="00B928C3" w:rsidRPr="00B928C3" w:rsidRDefault="00B928C3">
      <w:pPr>
        <w:pStyle w:val="HTMLPreformatted"/>
        <w:divId w:val="1758166838"/>
        <w:rPr>
          <w:sz w:val="16"/>
        </w:rPr>
      </w:pPr>
      <w:r w:rsidRPr="00B928C3">
        <w:rPr>
          <w:rStyle w:val="line-number1"/>
          <w:sz w:val="16"/>
        </w:rPr>
        <w:t>18</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19</w:t>
      </w:r>
      <w:r w:rsidRPr="00B928C3">
        <w:rPr>
          <w:sz w:val="16"/>
        </w:rPr>
        <w:t xml:space="preserve"> </w:t>
      </w:r>
      <w:r w:rsidRPr="00B928C3">
        <w:rPr>
          <w:rStyle w:val="xml-comment1"/>
          <w:sz w:val="16"/>
        </w:rPr>
        <w:t xml:space="preserve">      -pre-init:                 called before initialization of project properties </w:t>
      </w:r>
    </w:p>
    <w:p w:rsidR="00B928C3" w:rsidRPr="00B928C3" w:rsidRDefault="00B928C3">
      <w:pPr>
        <w:pStyle w:val="HTMLPreformatted"/>
        <w:divId w:val="1758166838"/>
        <w:rPr>
          <w:sz w:val="16"/>
        </w:rPr>
      </w:pPr>
      <w:r w:rsidRPr="00B928C3">
        <w:rPr>
          <w:rStyle w:val="line-number1"/>
          <w:sz w:val="16"/>
        </w:rPr>
        <w:t>20</w:t>
      </w:r>
      <w:r w:rsidRPr="00B928C3">
        <w:rPr>
          <w:sz w:val="16"/>
        </w:rPr>
        <w:t xml:space="preserve"> </w:t>
      </w:r>
      <w:r w:rsidRPr="00B928C3">
        <w:rPr>
          <w:rStyle w:val="xml-comment1"/>
          <w:sz w:val="16"/>
        </w:rPr>
        <w:t xml:space="preserve">      -post-init:                called after initialization of project properties </w:t>
      </w:r>
    </w:p>
    <w:p w:rsidR="00B928C3" w:rsidRPr="00B928C3" w:rsidRDefault="00B928C3">
      <w:pPr>
        <w:pStyle w:val="HTMLPreformatted"/>
        <w:divId w:val="1758166838"/>
        <w:rPr>
          <w:sz w:val="16"/>
        </w:rPr>
      </w:pPr>
      <w:r w:rsidRPr="00B928C3">
        <w:rPr>
          <w:rStyle w:val="line-number1"/>
          <w:sz w:val="16"/>
        </w:rPr>
        <w:t>21</w:t>
      </w:r>
      <w:r w:rsidRPr="00B928C3">
        <w:rPr>
          <w:sz w:val="16"/>
        </w:rPr>
        <w:t xml:space="preserve"> </w:t>
      </w:r>
      <w:r w:rsidRPr="00B928C3">
        <w:rPr>
          <w:rStyle w:val="xml-comment1"/>
          <w:sz w:val="16"/>
        </w:rPr>
        <w:t xml:space="preserve">      -pre-compile:              called before javac compilation </w:t>
      </w:r>
    </w:p>
    <w:p w:rsidR="00B928C3" w:rsidRPr="00B928C3" w:rsidRDefault="00B928C3">
      <w:pPr>
        <w:pStyle w:val="HTMLPreformatted"/>
        <w:divId w:val="1758166838"/>
        <w:rPr>
          <w:sz w:val="16"/>
        </w:rPr>
      </w:pPr>
      <w:r w:rsidRPr="00B928C3">
        <w:rPr>
          <w:rStyle w:val="line-number1"/>
          <w:sz w:val="16"/>
        </w:rPr>
        <w:t>22</w:t>
      </w:r>
      <w:r w:rsidRPr="00B928C3">
        <w:rPr>
          <w:sz w:val="16"/>
        </w:rPr>
        <w:t xml:space="preserve"> </w:t>
      </w:r>
      <w:r w:rsidRPr="00B928C3">
        <w:rPr>
          <w:rStyle w:val="xml-comment1"/>
          <w:sz w:val="16"/>
        </w:rPr>
        <w:t xml:space="preserve">      -post-compile:             called after javac compilation </w:t>
      </w:r>
    </w:p>
    <w:p w:rsidR="00B928C3" w:rsidRPr="00B928C3" w:rsidRDefault="00B928C3">
      <w:pPr>
        <w:pStyle w:val="HTMLPreformatted"/>
        <w:divId w:val="1758166838"/>
        <w:rPr>
          <w:sz w:val="16"/>
        </w:rPr>
      </w:pPr>
      <w:r w:rsidRPr="00B928C3">
        <w:rPr>
          <w:rStyle w:val="line-number1"/>
          <w:sz w:val="16"/>
        </w:rPr>
        <w:t>23</w:t>
      </w:r>
      <w:r w:rsidRPr="00B928C3">
        <w:rPr>
          <w:sz w:val="16"/>
        </w:rPr>
        <w:t xml:space="preserve"> </w:t>
      </w:r>
      <w:r w:rsidRPr="00B928C3">
        <w:rPr>
          <w:rStyle w:val="xml-comment1"/>
          <w:sz w:val="16"/>
        </w:rPr>
        <w:t xml:space="preserve">      -pre-compile-single:       called before javac compilation of single file</w:t>
      </w:r>
    </w:p>
    <w:p w:rsidR="00B928C3" w:rsidRPr="00B928C3" w:rsidRDefault="00B928C3">
      <w:pPr>
        <w:pStyle w:val="HTMLPreformatted"/>
        <w:divId w:val="1758166838"/>
        <w:rPr>
          <w:sz w:val="16"/>
        </w:rPr>
      </w:pPr>
      <w:r w:rsidRPr="00B928C3">
        <w:rPr>
          <w:rStyle w:val="line-number1"/>
          <w:sz w:val="16"/>
        </w:rPr>
        <w:t>24</w:t>
      </w:r>
      <w:r w:rsidRPr="00B928C3">
        <w:rPr>
          <w:sz w:val="16"/>
        </w:rPr>
        <w:t xml:space="preserve"> </w:t>
      </w:r>
      <w:r w:rsidRPr="00B928C3">
        <w:rPr>
          <w:rStyle w:val="xml-comment1"/>
          <w:sz w:val="16"/>
        </w:rPr>
        <w:t xml:space="preserve">      -post-compile-single:      called after javac compilation of single file</w:t>
      </w:r>
    </w:p>
    <w:p w:rsidR="00B928C3" w:rsidRPr="00B928C3" w:rsidRDefault="00B928C3">
      <w:pPr>
        <w:pStyle w:val="HTMLPreformatted"/>
        <w:divId w:val="1758166838"/>
        <w:rPr>
          <w:sz w:val="16"/>
        </w:rPr>
      </w:pPr>
      <w:r w:rsidRPr="00B928C3">
        <w:rPr>
          <w:rStyle w:val="line-number1"/>
          <w:sz w:val="16"/>
        </w:rPr>
        <w:t>25</w:t>
      </w:r>
      <w:r w:rsidRPr="00B928C3">
        <w:rPr>
          <w:sz w:val="16"/>
        </w:rPr>
        <w:t xml:space="preserve"> </w:t>
      </w:r>
      <w:r w:rsidRPr="00B928C3">
        <w:rPr>
          <w:rStyle w:val="xml-comment1"/>
          <w:sz w:val="16"/>
        </w:rPr>
        <w:t xml:space="preserve">      -pre-compile-test:         called before javac compilation of JUnit tests</w:t>
      </w:r>
    </w:p>
    <w:p w:rsidR="00B928C3" w:rsidRPr="00B928C3" w:rsidRDefault="00B928C3">
      <w:pPr>
        <w:pStyle w:val="HTMLPreformatted"/>
        <w:divId w:val="1758166838"/>
        <w:rPr>
          <w:sz w:val="16"/>
        </w:rPr>
      </w:pPr>
      <w:r w:rsidRPr="00B928C3">
        <w:rPr>
          <w:rStyle w:val="line-number1"/>
          <w:sz w:val="16"/>
        </w:rPr>
        <w:t>26</w:t>
      </w:r>
      <w:r w:rsidRPr="00B928C3">
        <w:rPr>
          <w:sz w:val="16"/>
        </w:rPr>
        <w:t xml:space="preserve"> </w:t>
      </w:r>
      <w:r w:rsidRPr="00B928C3">
        <w:rPr>
          <w:rStyle w:val="xml-comment1"/>
          <w:sz w:val="16"/>
        </w:rPr>
        <w:t xml:space="preserve">      -post-compile-test:        called after javac compilation of JUnit tests</w:t>
      </w:r>
    </w:p>
    <w:p w:rsidR="00B928C3" w:rsidRPr="00B928C3" w:rsidRDefault="00B928C3">
      <w:pPr>
        <w:pStyle w:val="HTMLPreformatted"/>
        <w:divId w:val="1758166838"/>
        <w:rPr>
          <w:sz w:val="16"/>
        </w:rPr>
      </w:pPr>
      <w:r w:rsidRPr="00B928C3">
        <w:rPr>
          <w:rStyle w:val="line-number1"/>
          <w:sz w:val="16"/>
        </w:rPr>
        <w:t>27</w:t>
      </w:r>
      <w:r w:rsidRPr="00B928C3">
        <w:rPr>
          <w:sz w:val="16"/>
        </w:rPr>
        <w:t xml:space="preserve"> </w:t>
      </w:r>
      <w:r w:rsidRPr="00B928C3">
        <w:rPr>
          <w:rStyle w:val="xml-comment1"/>
          <w:sz w:val="16"/>
        </w:rPr>
        <w:t xml:space="preserve">      -pre-compile-test-single:  called before javac compilation of single JUnit test</w:t>
      </w:r>
    </w:p>
    <w:p w:rsidR="00B928C3" w:rsidRPr="00B928C3" w:rsidRDefault="00B928C3">
      <w:pPr>
        <w:pStyle w:val="HTMLPreformatted"/>
        <w:divId w:val="1758166838"/>
        <w:rPr>
          <w:sz w:val="16"/>
        </w:rPr>
      </w:pPr>
      <w:r w:rsidRPr="00B928C3">
        <w:rPr>
          <w:rStyle w:val="line-number1"/>
          <w:sz w:val="16"/>
        </w:rPr>
        <w:t>28</w:t>
      </w:r>
      <w:r w:rsidRPr="00B928C3">
        <w:rPr>
          <w:sz w:val="16"/>
        </w:rPr>
        <w:t xml:space="preserve"> </w:t>
      </w:r>
      <w:r w:rsidRPr="00B928C3">
        <w:rPr>
          <w:rStyle w:val="xml-comment1"/>
          <w:sz w:val="16"/>
        </w:rPr>
        <w:t xml:space="preserve">      -post-compile-test-single: called after javac compilation of single JUunit test</w:t>
      </w:r>
    </w:p>
    <w:p w:rsidR="00B928C3" w:rsidRPr="00B928C3" w:rsidRDefault="00B928C3">
      <w:pPr>
        <w:pStyle w:val="HTMLPreformatted"/>
        <w:divId w:val="1758166838"/>
        <w:rPr>
          <w:sz w:val="16"/>
        </w:rPr>
      </w:pPr>
      <w:r w:rsidRPr="00B928C3">
        <w:rPr>
          <w:rStyle w:val="line-number1"/>
          <w:sz w:val="16"/>
        </w:rPr>
        <w:t>29</w:t>
      </w:r>
      <w:r w:rsidRPr="00B928C3">
        <w:rPr>
          <w:sz w:val="16"/>
        </w:rPr>
        <w:t xml:space="preserve"> </w:t>
      </w:r>
      <w:r w:rsidRPr="00B928C3">
        <w:rPr>
          <w:rStyle w:val="xml-comment1"/>
          <w:sz w:val="16"/>
        </w:rPr>
        <w:t xml:space="preserve">      -pre-dist:                 called before archive building </w:t>
      </w:r>
    </w:p>
    <w:p w:rsidR="00B928C3" w:rsidRPr="00B928C3" w:rsidRDefault="00B928C3">
      <w:pPr>
        <w:pStyle w:val="HTMLPreformatted"/>
        <w:divId w:val="1758166838"/>
        <w:rPr>
          <w:sz w:val="16"/>
        </w:rPr>
      </w:pPr>
      <w:r w:rsidRPr="00B928C3">
        <w:rPr>
          <w:rStyle w:val="line-number1"/>
          <w:sz w:val="16"/>
        </w:rPr>
        <w:t>30</w:t>
      </w:r>
      <w:r w:rsidRPr="00B928C3">
        <w:rPr>
          <w:sz w:val="16"/>
        </w:rPr>
        <w:t xml:space="preserve"> </w:t>
      </w:r>
      <w:r w:rsidRPr="00B928C3">
        <w:rPr>
          <w:rStyle w:val="xml-comment1"/>
          <w:sz w:val="16"/>
        </w:rPr>
        <w:t xml:space="preserve">      -post-dist:                called after archive building </w:t>
      </w:r>
    </w:p>
    <w:p w:rsidR="00B928C3" w:rsidRPr="00B928C3" w:rsidRDefault="00B928C3">
      <w:pPr>
        <w:pStyle w:val="HTMLPreformatted"/>
        <w:divId w:val="1758166838"/>
        <w:rPr>
          <w:sz w:val="16"/>
        </w:rPr>
      </w:pPr>
      <w:r w:rsidRPr="00B928C3">
        <w:rPr>
          <w:rStyle w:val="line-number1"/>
          <w:sz w:val="16"/>
        </w:rPr>
        <w:t>31</w:t>
      </w:r>
      <w:r w:rsidRPr="00B928C3">
        <w:rPr>
          <w:sz w:val="16"/>
        </w:rPr>
        <w:t xml:space="preserve"> </w:t>
      </w:r>
      <w:r w:rsidRPr="00B928C3">
        <w:rPr>
          <w:rStyle w:val="xml-comment1"/>
          <w:sz w:val="16"/>
        </w:rPr>
        <w:t xml:space="preserve">      -post-clean:               called after cleaning build products </w:t>
      </w:r>
    </w:p>
    <w:p w:rsidR="00B928C3" w:rsidRPr="00B928C3" w:rsidRDefault="00B928C3">
      <w:pPr>
        <w:pStyle w:val="HTMLPreformatted"/>
        <w:divId w:val="1758166838"/>
        <w:rPr>
          <w:sz w:val="16"/>
        </w:rPr>
      </w:pPr>
      <w:r w:rsidRPr="00B928C3">
        <w:rPr>
          <w:rStyle w:val="line-number1"/>
          <w:sz w:val="16"/>
        </w:rPr>
        <w:t>32</w:t>
      </w:r>
      <w:r w:rsidRPr="00B928C3">
        <w:rPr>
          <w:sz w:val="16"/>
        </w:rPr>
        <w:t xml:space="preserve"> </w:t>
      </w:r>
      <w:r w:rsidRPr="00B928C3">
        <w:rPr>
          <w:rStyle w:val="xml-comment1"/>
          <w:sz w:val="16"/>
        </w:rPr>
        <w:t xml:space="preserve">      -pre-run-deploy:           called before deploying</w:t>
      </w:r>
    </w:p>
    <w:p w:rsidR="00B928C3" w:rsidRPr="00B928C3" w:rsidRDefault="00B928C3">
      <w:pPr>
        <w:pStyle w:val="HTMLPreformatted"/>
        <w:divId w:val="1758166838"/>
        <w:rPr>
          <w:sz w:val="16"/>
        </w:rPr>
      </w:pPr>
      <w:r w:rsidRPr="00B928C3">
        <w:rPr>
          <w:rStyle w:val="line-number1"/>
          <w:sz w:val="16"/>
        </w:rPr>
        <w:lastRenderedPageBreak/>
        <w:t>33</w:t>
      </w:r>
      <w:r w:rsidRPr="00B928C3">
        <w:rPr>
          <w:sz w:val="16"/>
        </w:rPr>
        <w:t xml:space="preserve"> </w:t>
      </w:r>
      <w:r w:rsidRPr="00B928C3">
        <w:rPr>
          <w:rStyle w:val="xml-comment1"/>
          <w:sz w:val="16"/>
        </w:rPr>
        <w:t xml:space="preserve">      -post-run-deploy:          called after deploying</w:t>
      </w:r>
    </w:p>
    <w:p w:rsidR="00B928C3" w:rsidRPr="00B928C3" w:rsidRDefault="00B928C3">
      <w:pPr>
        <w:pStyle w:val="HTMLPreformatted"/>
        <w:divId w:val="1758166838"/>
        <w:rPr>
          <w:sz w:val="16"/>
        </w:rPr>
      </w:pPr>
      <w:r w:rsidRPr="00B928C3">
        <w:rPr>
          <w:rStyle w:val="line-number1"/>
          <w:sz w:val="16"/>
        </w:rPr>
        <w:t>34</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35</w:t>
      </w:r>
      <w:r w:rsidRPr="00B928C3">
        <w:rPr>
          <w:sz w:val="16"/>
        </w:rPr>
        <w:t xml:space="preserve"> </w:t>
      </w:r>
      <w:r w:rsidRPr="00B928C3">
        <w:rPr>
          <w:rStyle w:val="xml-comment1"/>
          <w:sz w:val="16"/>
        </w:rPr>
        <w:t xml:space="preserve">    Example of pluging an obfuscator after the compilation could look like </w:t>
      </w:r>
    </w:p>
    <w:p w:rsidR="00B928C3" w:rsidRPr="00B928C3" w:rsidRDefault="00B928C3">
      <w:pPr>
        <w:pStyle w:val="HTMLPreformatted"/>
        <w:divId w:val="1758166838"/>
        <w:rPr>
          <w:sz w:val="16"/>
        </w:rPr>
      </w:pPr>
      <w:r w:rsidRPr="00B928C3">
        <w:rPr>
          <w:rStyle w:val="line-number1"/>
          <w:sz w:val="16"/>
        </w:rPr>
        <w:t>36</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37</w:t>
      </w:r>
      <w:r w:rsidRPr="00B928C3">
        <w:rPr>
          <w:sz w:val="16"/>
        </w:rPr>
        <w:t xml:space="preserve"> </w:t>
      </w:r>
      <w:r w:rsidRPr="00B928C3">
        <w:rPr>
          <w:rStyle w:val="xml-comment1"/>
          <w:sz w:val="16"/>
        </w:rPr>
        <w:t xml:space="preserve">        &lt;target name="-post-compile"&gt;</w:t>
      </w:r>
    </w:p>
    <w:p w:rsidR="00B928C3" w:rsidRPr="00B928C3" w:rsidRDefault="00B928C3">
      <w:pPr>
        <w:pStyle w:val="HTMLPreformatted"/>
        <w:divId w:val="1758166838"/>
        <w:rPr>
          <w:sz w:val="16"/>
        </w:rPr>
      </w:pPr>
      <w:r w:rsidRPr="00B928C3">
        <w:rPr>
          <w:rStyle w:val="line-number1"/>
          <w:sz w:val="16"/>
        </w:rPr>
        <w:t>38</w:t>
      </w:r>
      <w:r w:rsidRPr="00B928C3">
        <w:rPr>
          <w:sz w:val="16"/>
        </w:rPr>
        <w:t xml:space="preserve"> </w:t>
      </w:r>
      <w:r w:rsidRPr="00B928C3">
        <w:rPr>
          <w:rStyle w:val="xml-comment1"/>
          <w:sz w:val="16"/>
        </w:rPr>
        <w:t xml:space="preserve">            &lt;obfuscate&gt;</w:t>
      </w:r>
    </w:p>
    <w:p w:rsidR="00B928C3" w:rsidRPr="00B928C3" w:rsidRDefault="00B928C3">
      <w:pPr>
        <w:pStyle w:val="HTMLPreformatted"/>
        <w:divId w:val="1758166838"/>
        <w:rPr>
          <w:sz w:val="16"/>
        </w:rPr>
      </w:pPr>
      <w:r w:rsidRPr="00B928C3">
        <w:rPr>
          <w:rStyle w:val="line-number1"/>
          <w:sz w:val="16"/>
        </w:rPr>
        <w:t>39</w:t>
      </w:r>
      <w:r w:rsidRPr="00B928C3">
        <w:rPr>
          <w:sz w:val="16"/>
        </w:rPr>
        <w:t xml:space="preserve"> </w:t>
      </w:r>
      <w:r w:rsidRPr="00B928C3">
        <w:rPr>
          <w:rStyle w:val="xml-comment1"/>
          <w:sz w:val="16"/>
        </w:rPr>
        <w:t xml:space="preserve">                &lt;fileset dir="${build.classes.dir}"/&gt;</w:t>
      </w:r>
    </w:p>
    <w:p w:rsidR="00B928C3" w:rsidRPr="00B928C3" w:rsidRDefault="00B928C3">
      <w:pPr>
        <w:pStyle w:val="HTMLPreformatted"/>
        <w:divId w:val="1758166838"/>
        <w:rPr>
          <w:sz w:val="16"/>
        </w:rPr>
      </w:pPr>
      <w:r w:rsidRPr="00B928C3">
        <w:rPr>
          <w:rStyle w:val="line-number1"/>
          <w:sz w:val="16"/>
        </w:rPr>
        <w:t>40</w:t>
      </w:r>
      <w:r w:rsidRPr="00B928C3">
        <w:rPr>
          <w:sz w:val="16"/>
        </w:rPr>
        <w:t xml:space="preserve"> </w:t>
      </w:r>
      <w:r w:rsidRPr="00B928C3">
        <w:rPr>
          <w:rStyle w:val="xml-comment1"/>
          <w:sz w:val="16"/>
        </w:rPr>
        <w:t xml:space="preserve">            &lt;/obfuscate&gt;</w:t>
      </w:r>
    </w:p>
    <w:p w:rsidR="00B928C3" w:rsidRPr="00B928C3" w:rsidRDefault="00B928C3">
      <w:pPr>
        <w:pStyle w:val="HTMLPreformatted"/>
        <w:divId w:val="1758166838"/>
        <w:rPr>
          <w:sz w:val="16"/>
        </w:rPr>
      </w:pPr>
      <w:r w:rsidRPr="00B928C3">
        <w:rPr>
          <w:rStyle w:val="line-number1"/>
          <w:sz w:val="16"/>
        </w:rPr>
        <w:t>41</w:t>
      </w:r>
      <w:r w:rsidRPr="00B928C3">
        <w:rPr>
          <w:sz w:val="16"/>
        </w:rPr>
        <w:t xml:space="preserve"> </w:t>
      </w:r>
      <w:r w:rsidRPr="00B928C3">
        <w:rPr>
          <w:rStyle w:val="xml-comment1"/>
          <w:sz w:val="16"/>
        </w:rPr>
        <w:t xml:space="preserve">        &lt;/target&gt;</w:t>
      </w:r>
    </w:p>
    <w:p w:rsidR="00B928C3" w:rsidRPr="00B928C3" w:rsidRDefault="00B928C3">
      <w:pPr>
        <w:pStyle w:val="HTMLPreformatted"/>
        <w:divId w:val="1758166838"/>
        <w:rPr>
          <w:sz w:val="16"/>
        </w:rPr>
      </w:pPr>
      <w:r w:rsidRPr="00B928C3">
        <w:rPr>
          <w:rStyle w:val="line-number1"/>
          <w:sz w:val="16"/>
        </w:rPr>
        <w:t>42</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43</w:t>
      </w:r>
      <w:r w:rsidRPr="00B928C3">
        <w:rPr>
          <w:sz w:val="16"/>
        </w:rPr>
        <w:t xml:space="preserve"> </w:t>
      </w:r>
      <w:r w:rsidRPr="00B928C3">
        <w:rPr>
          <w:rStyle w:val="xml-comment1"/>
          <w:sz w:val="16"/>
        </w:rPr>
        <w:t xml:space="preserve">    For list of available properties check the imported </w:t>
      </w:r>
    </w:p>
    <w:p w:rsidR="00B928C3" w:rsidRPr="00B928C3" w:rsidRDefault="00B928C3">
      <w:pPr>
        <w:pStyle w:val="HTMLPreformatted"/>
        <w:divId w:val="1758166838"/>
        <w:rPr>
          <w:sz w:val="16"/>
        </w:rPr>
      </w:pPr>
      <w:r w:rsidRPr="00B928C3">
        <w:rPr>
          <w:rStyle w:val="line-number1"/>
          <w:sz w:val="16"/>
        </w:rPr>
        <w:t>44</w:t>
      </w:r>
      <w:r w:rsidRPr="00B928C3">
        <w:rPr>
          <w:sz w:val="16"/>
        </w:rPr>
        <w:t xml:space="preserve"> </w:t>
      </w:r>
      <w:r w:rsidRPr="00B928C3">
        <w:rPr>
          <w:rStyle w:val="xml-comment1"/>
          <w:sz w:val="16"/>
        </w:rPr>
        <w:t xml:space="preserve">    nbproject/build-impl.xml file. </w:t>
      </w:r>
    </w:p>
    <w:p w:rsidR="00B928C3" w:rsidRPr="00B928C3" w:rsidRDefault="00B928C3">
      <w:pPr>
        <w:pStyle w:val="HTMLPreformatted"/>
        <w:divId w:val="1758166838"/>
        <w:rPr>
          <w:sz w:val="16"/>
        </w:rPr>
      </w:pPr>
      <w:r w:rsidRPr="00B928C3">
        <w:rPr>
          <w:rStyle w:val="line-number1"/>
          <w:sz w:val="16"/>
        </w:rPr>
        <w:t>45</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46</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47</w:t>
      </w:r>
      <w:r w:rsidRPr="00B928C3">
        <w:rPr>
          <w:sz w:val="16"/>
        </w:rPr>
        <w:t xml:space="preserve"> </w:t>
      </w:r>
      <w:r w:rsidRPr="00B928C3">
        <w:rPr>
          <w:rStyle w:val="xml-comment1"/>
          <w:sz w:val="16"/>
        </w:rPr>
        <w:t xml:space="preserve">    Other way how to customize the build is by overriding existing main targets.</w:t>
      </w:r>
    </w:p>
    <w:p w:rsidR="00B928C3" w:rsidRPr="00B928C3" w:rsidRDefault="00B928C3">
      <w:pPr>
        <w:pStyle w:val="HTMLPreformatted"/>
        <w:divId w:val="1758166838"/>
        <w:rPr>
          <w:sz w:val="16"/>
        </w:rPr>
      </w:pPr>
      <w:r w:rsidRPr="00B928C3">
        <w:rPr>
          <w:rStyle w:val="line-number1"/>
          <w:sz w:val="16"/>
        </w:rPr>
        <w:t>48</w:t>
      </w:r>
      <w:r w:rsidRPr="00B928C3">
        <w:rPr>
          <w:sz w:val="16"/>
        </w:rPr>
        <w:t xml:space="preserve"> </w:t>
      </w:r>
      <w:r w:rsidRPr="00B928C3">
        <w:rPr>
          <w:rStyle w:val="xml-comment1"/>
          <w:sz w:val="16"/>
        </w:rPr>
        <w:t xml:space="preserve">    The target of interest are: </w:t>
      </w:r>
    </w:p>
    <w:p w:rsidR="00B928C3" w:rsidRPr="00B928C3" w:rsidRDefault="00B928C3">
      <w:pPr>
        <w:pStyle w:val="HTMLPreformatted"/>
        <w:divId w:val="1758166838"/>
        <w:rPr>
          <w:sz w:val="16"/>
        </w:rPr>
      </w:pPr>
      <w:r w:rsidRPr="00B928C3">
        <w:rPr>
          <w:rStyle w:val="line-number1"/>
          <w:sz w:val="16"/>
        </w:rPr>
        <w:t>49</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50</w:t>
      </w:r>
      <w:r w:rsidRPr="00B928C3">
        <w:rPr>
          <w:sz w:val="16"/>
        </w:rPr>
        <w:t xml:space="preserve"> </w:t>
      </w:r>
      <w:r w:rsidRPr="00B928C3">
        <w:rPr>
          <w:rStyle w:val="xml-comment1"/>
          <w:sz w:val="16"/>
        </w:rPr>
        <w:t xml:space="preserve">      init-macrodef-javac:    defines macro for javac compilation</w:t>
      </w:r>
    </w:p>
    <w:p w:rsidR="00B928C3" w:rsidRPr="00B928C3" w:rsidRDefault="00B928C3">
      <w:pPr>
        <w:pStyle w:val="HTMLPreformatted"/>
        <w:divId w:val="1758166838"/>
        <w:rPr>
          <w:sz w:val="16"/>
        </w:rPr>
      </w:pPr>
      <w:r w:rsidRPr="00B928C3">
        <w:rPr>
          <w:rStyle w:val="line-number1"/>
          <w:sz w:val="16"/>
        </w:rPr>
        <w:t>51</w:t>
      </w:r>
      <w:r w:rsidRPr="00B928C3">
        <w:rPr>
          <w:sz w:val="16"/>
        </w:rPr>
        <w:t xml:space="preserve"> </w:t>
      </w:r>
      <w:r w:rsidRPr="00B928C3">
        <w:rPr>
          <w:rStyle w:val="xml-comment1"/>
          <w:sz w:val="16"/>
        </w:rPr>
        <w:t xml:space="preserve">      init-macrodef-junit:   defines macro for junit execution</w:t>
      </w:r>
    </w:p>
    <w:p w:rsidR="00B928C3" w:rsidRPr="00B928C3" w:rsidRDefault="00B928C3">
      <w:pPr>
        <w:pStyle w:val="HTMLPreformatted"/>
        <w:divId w:val="1758166838"/>
        <w:rPr>
          <w:sz w:val="16"/>
        </w:rPr>
      </w:pPr>
      <w:r w:rsidRPr="00B928C3">
        <w:rPr>
          <w:rStyle w:val="line-number1"/>
          <w:sz w:val="16"/>
        </w:rPr>
        <w:t>52</w:t>
      </w:r>
      <w:r w:rsidRPr="00B928C3">
        <w:rPr>
          <w:sz w:val="16"/>
        </w:rPr>
        <w:t xml:space="preserve"> </w:t>
      </w:r>
      <w:r w:rsidRPr="00B928C3">
        <w:rPr>
          <w:rStyle w:val="xml-comment1"/>
          <w:sz w:val="16"/>
        </w:rPr>
        <w:t xml:space="preserve">      init-macrodef-debug:    defines macro for class debugging</w:t>
      </w:r>
    </w:p>
    <w:p w:rsidR="00B928C3" w:rsidRPr="00B928C3" w:rsidRDefault="00B928C3">
      <w:pPr>
        <w:pStyle w:val="HTMLPreformatted"/>
        <w:divId w:val="1758166838"/>
        <w:rPr>
          <w:sz w:val="16"/>
        </w:rPr>
      </w:pPr>
      <w:r w:rsidRPr="00B928C3">
        <w:rPr>
          <w:rStyle w:val="line-number1"/>
          <w:sz w:val="16"/>
        </w:rPr>
        <w:t>53</w:t>
      </w:r>
      <w:r w:rsidRPr="00B928C3">
        <w:rPr>
          <w:sz w:val="16"/>
        </w:rPr>
        <w:t xml:space="preserve"> </w:t>
      </w:r>
      <w:r w:rsidRPr="00B928C3">
        <w:rPr>
          <w:rStyle w:val="xml-comment1"/>
          <w:sz w:val="16"/>
        </w:rPr>
        <w:t xml:space="preserve">      do-dist:                archive building</w:t>
      </w:r>
    </w:p>
    <w:p w:rsidR="00B928C3" w:rsidRPr="00B928C3" w:rsidRDefault="00B928C3">
      <w:pPr>
        <w:pStyle w:val="HTMLPreformatted"/>
        <w:divId w:val="1758166838"/>
        <w:rPr>
          <w:sz w:val="16"/>
        </w:rPr>
      </w:pPr>
      <w:r w:rsidRPr="00B928C3">
        <w:rPr>
          <w:rStyle w:val="line-number1"/>
          <w:sz w:val="16"/>
        </w:rPr>
        <w:t>54</w:t>
      </w:r>
      <w:r w:rsidRPr="00B928C3">
        <w:rPr>
          <w:sz w:val="16"/>
        </w:rPr>
        <w:t xml:space="preserve"> </w:t>
      </w:r>
      <w:r w:rsidRPr="00B928C3">
        <w:rPr>
          <w:rStyle w:val="xml-comment1"/>
          <w:sz w:val="16"/>
        </w:rPr>
        <w:t xml:space="preserve">      run:                    execution of project </w:t>
      </w:r>
    </w:p>
    <w:p w:rsidR="00B928C3" w:rsidRPr="00B928C3" w:rsidRDefault="00B928C3">
      <w:pPr>
        <w:pStyle w:val="HTMLPreformatted"/>
        <w:divId w:val="1758166838"/>
        <w:rPr>
          <w:sz w:val="16"/>
        </w:rPr>
      </w:pPr>
      <w:r w:rsidRPr="00B928C3">
        <w:rPr>
          <w:rStyle w:val="line-number1"/>
          <w:sz w:val="16"/>
        </w:rPr>
        <w:t>55</w:t>
      </w:r>
      <w:r w:rsidRPr="00B928C3">
        <w:rPr>
          <w:sz w:val="16"/>
        </w:rPr>
        <w:t xml:space="preserve"> </w:t>
      </w:r>
      <w:r w:rsidRPr="00B928C3">
        <w:rPr>
          <w:rStyle w:val="xml-comment1"/>
          <w:sz w:val="16"/>
        </w:rPr>
        <w:t xml:space="preserve">      javadoc-build:          javadoc generation </w:t>
      </w:r>
    </w:p>
    <w:p w:rsidR="00B928C3" w:rsidRPr="00B928C3" w:rsidRDefault="00B928C3">
      <w:pPr>
        <w:pStyle w:val="HTMLPreformatted"/>
        <w:divId w:val="1758166838"/>
        <w:rPr>
          <w:sz w:val="16"/>
        </w:rPr>
      </w:pPr>
      <w:r w:rsidRPr="00B928C3">
        <w:rPr>
          <w:rStyle w:val="line-number1"/>
          <w:sz w:val="16"/>
        </w:rPr>
        <w:t>56</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57</w:t>
      </w:r>
      <w:r w:rsidRPr="00B928C3">
        <w:rPr>
          <w:sz w:val="16"/>
        </w:rPr>
        <w:t xml:space="preserve"> </w:t>
      </w:r>
      <w:r w:rsidRPr="00B928C3">
        <w:rPr>
          <w:rStyle w:val="xml-comment1"/>
          <w:sz w:val="16"/>
        </w:rPr>
        <w:t xml:space="preserve">    Example of overriding the target for project execution could look like </w:t>
      </w:r>
    </w:p>
    <w:p w:rsidR="00B928C3" w:rsidRPr="00B928C3" w:rsidRDefault="00B928C3">
      <w:pPr>
        <w:pStyle w:val="HTMLPreformatted"/>
        <w:divId w:val="1758166838"/>
        <w:rPr>
          <w:sz w:val="16"/>
        </w:rPr>
      </w:pPr>
      <w:r w:rsidRPr="00B928C3">
        <w:rPr>
          <w:rStyle w:val="line-number1"/>
          <w:sz w:val="16"/>
        </w:rPr>
        <w:t>58</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59</w:t>
      </w:r>
      <w:r w:rsidRPr="00B928C3">
        <w:rPr>
          <w:sz w:val="16"/>
        </w:rPr>
        <w:t xml:space="preserve"> </w:t>
      </w:r>
      <w:r w:rsidRPr="00B928C3">
        <w:rPr>
          <w:rStyle w:val="xml-comment1"/>
          <w:sz w:val="16"/>
        </w:rPr>
        <w:t xml:space="preserve">        &lt;target name="run" depends="&lt;PROJNAME&gt;-impl.jar"&gt;</w:t>
      </w:r>
    </w:p>
    <w:p w:rsidR="00B928C3" w:rsidRPr="00B928C3" w:rsidRDefault="00B928C3">
      <w:pPr>
        <w:pStyle w:val="HTMLPreformatted"/>
        <w:divId w:val="1758166838"/>
        <w:rPr>
          <w:sz w:val="16"/>
        </w:rPr>
      </w:pPr>
      <w:r w:rsidRPr="00B928C3">
        <w:rPr>
          <w:rStyle w:val="line-number1"/>
          <w:sz w:val="16"/>
        </w:rPr>
        <w:t>60</w:t>
      </w:r>
      <w:r w:rsidRPr="00B928C3">
        <w:rPr>
          <w:sz w:val="16"/>
        </w:rPr>
        <w:t xml:space="preserve"> </w:t>
      </w:r>
      <w:r w:rsidRPr="00B928C3">
        <w:rPr>
          <w:rStyle w:val="xml-comment1"/>
          <w:sz w:val="16"/>
        </w:rPr>
        <w:t xml:space="preserve">            &lt;exec dir="bin" executable="launcher.exe"&gt;</w:t>
      </w:r>
    </w:p>
    <w:p w:rsidR="00B928C3" w:rsidRPr="00B928C3" w:rsidRDefault="00B928C3">
      <w:pPr>
        <w:pStyle w:val="HTMLPreformatted"/>
        <w:divId w:val="1758166838"/>
        <w:rPr>
          <w:sz w:val="16"/>
        </w:rPr>
      </w:pPr>
      <w:r w:rsidRPr="00B928C3">
        <w:rPr>
          <w:rStyle w:val="line-number1"/>
          <w:sz w:val="16"/>
        </w:rPr>
        <w:t>61</w:t>
      </w:r>
      <w:r w:rsidRPr="00B928C3">
        <w:rPr>
          <w:sz w:val="16"/>
        </w:rPr>
        <w:t xml:space="preserve"> </w:t>
      </w:r>
      <w:r w:rsidRPr="00B928C3">
        <w:rPr>
          <w:rStyle w:val="xml-comment1"/>
          <w:sz w:val="16"/>
        </w:rPr>
        <w:t xml:space="preserve">                &lt;arg file="${dist.jar}"/&gt;</w:t>
      </w:r>
    </w:p>
    <w:p w:rsidR="00B928C3" w:rsidRPr="00B928C3" w:rsidRDefault="00B928C3">
      <w:pPr>
        <w:pStyle w:val="HTMLPreformatted"/>
        <w:divId w:val="1758166838"/>
        <w:rPr>
          <w:sz w:val="16"/>
        </w:rPr>
      </w:pPr>
      <w:r w:rsidRPr="00B928C3">
        <w:rPr>
          <w:rStyle w:val="line-number1"/>
          <w:sz w:val="16"/>
        </w:rPr>
        <w:t>62</w:t>
      </w:r>
      <w:r w:rsidRPr="00B928C3">
        <w:rPr>
          <w:sz w:val="16"/>
        </w:rPr>
        <w:t xml:space="preserve"> </w:t>
      </w:r>
      <w:r w:rsidRPr="00B928C3">
        <w:rPr>
          <w:rStyle w:val="xml-comment1"/>
          <w:sz w:val="16"/>
        </w:rPr>
        <w:t xml:space="preserve">            &lt;/exec&gt;</w:t>
      </w:r>
    </w:p>
    <w:p w:rsidR="00B928C3" w:rsidRPr="00B928C3" w:rsidRDefault="00B928C3">
      <w:pPr>
        <w:pStyle w:val="HTMLPreformatted"/>
        <w:divId w:val="1758166838"/>
        <w:rPr>
          <w:sz w:val="16"/>
        </w:rPr>
      </w:pPr>
      <w:r w:rsidRPr="00B928C3">
        <w:rPr>
          <w:rStyle w:val="line-number1"/>
          <w:sz w:val="16"/>
        </w:rPr>
        <w:t>63</w:t>
      </w:r>
      <w:r w:rsidRPr="00B928C3">
        <w:rPr>
          <w:sz w:val="16"/>
        </w:rPr>
        <w:t xml:space="preserve"> </w:t>
      </w:r>
      <w:r w:rsidRPr="00B928C3">
        <w:rPr>
          <w:rStyle w:val="xml-comment1"/>
          <w:sz w:val="16"/>
        </w:rPr>
        <w:t xml:space="preserve">        &lt;/target&gt;</w:t>
      </w:r>
    </w:p>
    <w:p w:rsidR="00B928C3" w:rsidRPr="00B928C3" w:rsidRDefault="00B928C3">
      <w:pPr>
        <w:pStyle w:val="HTMLPreformatted"/>
        <w:divId w:val="1758166838"/>
        <w:rPr>
          <w:sz w:val="16"/>
        </w:rPr>
      </w:pPr>
      <w:r w:rsidRPr="00B928C3">
        <w:rPr>
          <w:rStyle w:val="line-number1"/>
          <w:sz w:val="16"/>
        </w:rPr>
        <w:t>64</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65</w:t>
      </w:r>
      <w:r w:rsidRPr="00B928C3">
        <w:rPr>
          <w:sz w:val="16"/>
        </w:rPr>
        <w:t xml:space="preserve"> </w:t>
      </w:r>
      <w:r w:rsidRPr="00B928C3">
        <w:rPr>
          <w:rStyle w:val="xml-comment1"/>
          <w:sz w:val="16"/>
        </w:rPr>
        <w:t xml:space="preserve">    Notice that overridden target depends on jar target and not only on </w:t>
      </w:r>
    </w:p>
    <w:p w:rsidR="00B928C3" w:rsidRPr="00B928C3" w:rsidRDefault="00B928C3">
      <w:pPr>
        <w:pStyle w:val="HTMLPreformatted"/>
        <w:divId w:val="1758166838"/>
        <w:rPr>
          <w:sz w:val="16"/>
        </w:rPr>
      </w:pPr>
      <w:r w:rsidRPr="00B928C3">
        <w:rPr>
          <w:rStyle w:val="line-number1"/>
          <w:sz w:val="16"/>
        </w:rPr>
        <w:t>66</w:t>
      </w:r>
      <w:r w:rsidRPr="00B928C3">
        <w:rPr>
          <w:sz w:val="16"/>
        </w:rPr>
        <w:t xml:space="preserve"> </w:t>
      </w:r>
      <w:r w:rsidRPr="00B928C3">
        <w:rPr>
          <w:rStyle w:val="xml-comment1"/>
          <w:sz w:val="16"/>
        </w:rPr>
        <w:t xml:space="preserve">    compile target as regular run target does. Again, for list of available </w:t>
      </w:r>
    </w:p>
    <w:p w:rsidR="00B928C3" w:rsidRPr="00B928C3" w:rsidRDefault="00B928C3">
      <w:pPr>
        <w:pStyle w:val="HTMLPreformatted"/>
        <w:divId w:val="1758166838"/>
        <w:rPr>
          <w:sz w:val="16"/>
        </w:rPr>
      </w:pPr>
      <w:r w:rsidRPr="00B928C3">
        <w:rPr>
          <w:rStyle w:val="line-number1"/>
          <w:sz w:val="16"/>
        </w:rPr>
        <w:t>67</w:t>
      </w:r>
      <w:r w:rsidRPr="00B928C3">
        <w:rPr>
          <w:sz w:val="16"/>
        </w:rPr>
        <w:t xml:space="preserve"> </w:t>
      </w:r>
      <w:r w:rsidRPr="00B928C3">
        <w:rPr>
          <w:rStyle w:val="xml-comment1"/>
          <w:sz w:val="16"/>
        </w:rPr>
        <w:t xml:space="preserve">    properties which you can use check the target you are overriding in </w:t>
      </w:r>
    </w:p>
    <w:p w:rsidR="00B928C3" w:rsidRPr="00B928C3" w:rsidRDefault="00B928C3">
      <w:pPr>
        <w:pStyle w:val="HTMLPreformatted"/>
        <w:divId w:val="1758166838"/>
        <w:rPr>
          <w:sz w:val="16"/>
        </w:rPr>
      </w:pPr>
      <w:r w:rsidRPr="00B928C3">
        <w:rPr>
          <w:rStyle w:val="line-number1"/>
          <w:sz w:val="16"/>
        </w:rPr>
        <w:t>68</w:t>
      </w:r>
      <w:r w:rsidRPr="00B928C3">
        <w:rPr>
          <w:sz w:val="16"/>
        </w:rPr>
        <w:t xml:space="preserve"> </w:t>
      </w:r>
      <w:r w:rsidRPr="00B928C3">
        <w:rPr>
          <w:rStyle w:val="xml-comment1"/>
          <w:sz w:val="16"/>
        </w:rPr>
        <w:t xml:space="preserve">    nbproject/build-impl.xml file. </w:t>
      </w:r>
    </w:p>
    <w:p w:rsidR="00B928C3" w:rsidRPr="00B928C3" w:rsidRDefault="00B928C3">
      <w:pPr>
        <w:pStyle w:val="HTMLPreformatted"/>
        <w:divId w:val="1758166838"/>
        <w:rPr>
          <w:sz w:val="16"/>
        </w:rPr>
      </w:pPr>
      <w:r w:rsidRPr="00B928C3">
        <w:rPr>
          <w:rStyle w:val="line-number1"/>
          <w:sz w:val="16"/>
        </w:rPr>
        <w:t>69</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70</w:t>
      </w:r>
      <w:r w:rsidRPr="00B928C3">
        <w:rPr>
          <w:sz w:val="16"/>
        </w:rPr>
        <w:t xml:space="preserve"> </w:t>
      </w:r>
      <w:r w:rsidRPr="00B928C3">
        <w:rPr>
          <w:rStyle w:val="xml-comment1"/>
          <w:sz w:val="16"/>
        </w:rPr>
        <w:t xml:space="preserve">    --&gt;</w:t>
      </w:r>
    </w:p>
    <w:p w:rsidR="00B928C3" w:rsidRPr="00B928C3" w:rsidRDefault="00B928C3">
      <w:pPr>
        <w:pStyle w:val="HTMLPreformatted"/>
        <w:divId w:val="1758166838"/>
        <w:rPr>
          <w:sz w:val="16"/>
        </w:rPr>
      </w:pPr>
      <w:r w:rsidRPr="00B928C3">
        <w:rPr>
          <w:rStyle w:val="line-number1"/>
          <w:sz w:val="16"/>
        </w:rPr>
        <w:t>71</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72</w:t>
      </w:r>
      <w:r w:rsidRPr="00B928C3">
        <w:rPr>
          <w:sz w:val="16"/>
        </w:rPr>
        <w:t xml:space="preserve">     </w:t>
      </w:r>
      <w:r w:rsidRPr="00B928C3">
        <w:rPr>
          <w:rStyle w:val="xml-tag1"/>
          <w:sz w:val="16"/>
        </w:rPr>
        <w:t>&lt;target</w:t>
      </w:r>
      <w:r w:rsidRPr="00B928C3">
        <w:rPr>
          <w:sz w:val="16"/>
        </w:rPr>
        <w:t xml:space="preserve"> </w:t>
      </w:r>
      <w:r w:rsidRPr="00B928C3">
        <w:rPr>
          <w:rStyle w:val="xml-attribute1"/>
          <w:sz w:val="16"/>
        </w:rPr>
        <w:t>name</w:t>
      </w:r>
      <w:r w:rsidRPr="00B928C3">
        <w:rPr>
          <w:sz w:val="16"/>
        </w:rPr>
        <w:t>=</w:t>
      </w:r>
      <w:r w:rsidRPr="00B928C3">
        <w:rPr>
          <w:rStyle w:val="xml-value1"/>
          <w:sz w:val="16"/>
        </w:rPr>
        <w:t>"schemaexport"</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73</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74</w:t>
      </w:r>
      <w:r w:rsidRPr="00B928C3">
        <w:rPr>
          <w:sz w:val="16"/>
        </w:rPr>
        <w:t xml:space="preserve">         </w:t>
      </w:r>
      <w:r w:rsidRPr="00B928C3">
        <w:rPr>
          <w:rStyle w:val="xml-tag1"/>
          <w:sz w:val="16"/>
        </w:rPr>
        <w:t>&lt;path</w:t>
      </w:r>
      <w:r w:rsidRPr="00B928C3">
        <w:rPr>
          <w:sz w:val="16"/>
        </w:rPr>
        <w:t xml:space="preserve"> </w:t>
      </w:r>
      <w:r w:rsidRPr="00B928C3">
        <w:rPr>
          <w:rStyle w:val="xml-attribute1"/>
          <w:sz w:val="16"/>
        </w:rPr>
        <w:t>id</w:t>
      </w:r>
      <w:r w:rsidRPr="00B928C3">
        <w:rPr>
          <w:sz w:val="16"/>
        </w:rPr>
        <w:t>=</w:t>
      </w:r>
      <w:r w:rsidRPr="00B928C3">
        <w:rPr>
          <w:rStyle w:val="xml-value1"/>
          <w:sz w:val="16"/>
        </w:rPr>
        <w:t>"project.classpath"</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75</w:t>
      </w:r>
      <w:r w:rsidRPr="00B928C3">
        <w:rPr>
          <w:sz w:val="16"/>
        </w:rPr>
        <w:t xml:space="preserve">             </w:t>
      </w:r>
      <w:r w:rsidRPr="00B928C3">
        <w:rPr>
          <w:rStyle w:val="xml-tag1"/>
          <w:sz w:val="16"/>
        </w:rPr>
        <w:t>&lt;fileset</w:t>
      </w:r>
      <w:r w:rsidRPr="00B928C3">
        <w:rPr>
          <w:sz w:val="16"/>
        </w:rPr>
        <w:t xml:space="preserve"> </w:t>
      </w:r>
      <w:r w:rsidRPr="00B928C3">
        <w:rPr>
          <w:rStyle w:val="xml-attribute1"/>
          <w:sz w:val="16"/>
        </w:rPr>
        <w:t>dir</w:t>
      </w:r>
      <w:r w:rsidRPr="00B928C3">
        <w:rPr>
          <w:sz w:val="16"/>
        </w:rPr>
        <w:t>=</w:t>
      </w:r>
      <w:r w:rsidRPr="00B928C3">
        <w:rPr>
          <w:rStyle w:val="xml-value1"/>
          <w:sz w:val="16"/>
        </w:rPr>
        <w:t>"build/web/WEB-INF/lib"</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76</w:t>
      </w:r>
      <w:r w:rsidRPr="00B928C3">
        <w:rPr>
          <w:sz w:val="16"/>
        </w:rPr>
        <w:t xml:space="preserve">                 </w:t>
      </w:r>
      <w:r w:rsidRPr="00B928C3">
        <w:rPr>
          <w:rStyle w:val="xml-tag1"/>
          <w:sz w:val="16"/>
        </w:rPr>
        <w:t>&lt;include</w:t>
      </w:r>
      <w:r w:rsidRPr="00B928C3">
        <w:rPr>
          <w:sz w:val="16"/>
        </w:rPr>
        <w:t xml:space="preserve"> </w:t>
      </w:r>
      <w:r w:rsidRPr="00B928C3">
        <w:rPr>
          <w:rStyle w:val="xml-attribute1"/>
          <w:sz w:val="16"/>
        </w:rPr>
        <w:t>name</w:t>
      </w:r>
      <w:r w:rsidRPr="00B928C3">
        <w:rPr>
          <w:sz w:val="16"/>
        </w:rPr>
        <w:t>=</w:t>
      </w:r>
      <w:r w:rsidRPr="00B928C3">
        <w:rPr>
          <w:rStyle w:val="xml-value1"/>
          <w:sz w:val="16"/>
        </w:rPr>
        <w:t>"**/*.jar"</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77</w:t>
      </w:r>
      <w:r w:rsidRPr="00B928C3">
        <w:rPr>
          <w:sz w:val="16"/>
        </w:rPr>
        <w:t xml:space="preserve">                 </w:t>
      </w:r>
      <w:r w:rsidRPr="00B928C3">
        <w:rPr>
          <w:rStyle w:val="xml-tag1"/>
          <w:sz w:val="16"/>
        </w:rPr>
        <w:t>&lt;include</w:t>
      </w:r>
      <w:r w:rsidRPr="00B928C3">
        <w:rPr>
          <w:sz w:val="16"/>
        </w:rPr>
        <w:t xml:space="preserve"> </w:t>
      </w:r>
      <w:r w:rsidRPr="00B928C3">
        <w:rPr>
          <w:rStyle w:val="xml-attribute1"/>
          <w:sz w:val="16"/>
        </w:rPr>
        <w:t>name</w:t>
      </w:r>
      <w:r w:rsidRPr="00B928C3">
        <w:rPr>
          <w:sz w:val="16"/>
        </w:rPr>
        <w:t>=</w:t>
      </w:r>
      <w:r w:rsidRPr="00B928C3">
        <w:rPr>
          <w:rStyle w:val="xml-value1"/>
          <w:sz w:val="16"/>
        </w:rPr>
        <w:t>"**/*.zip"</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78</w:t>
      </w:r>
      <w:r w:rsidRPr="00B928C3">
        <w:rPr>
          <w:sz w:val="16"/>
        </w:rPr>
        <w:t xml:space="preserve">             </w:t>
      </w:r>
      <w:r w:rsidRPr="00B928C3">
        <w:rPr>
          <w:rStyle w:val="xml-tag1"/>
          <w:sz w:val="16"/>
        </w:rPr>
        <w:t>&lt;/fileset&gt;</w:t>
      </w:r>
    </w:p>
    <w:p w:rsidR="00B928C3" w:rsidRPr="00B928C3" w:rsidRDefault="00B928C3">
      <w:pPr>
        <w:pStyle w:val="HTMLPreformatted"/>
        <w:divId w:val="1758166838"/>
        <w:rPr>
          <w:sz w:val="16"/>
        </w:rPr>
      </w:pPr>
      <w:r w:rsidRPr="00B928C3">
        <w:rPr>
          <w:rStyle w:val="line-number1"/>
          <w:sz w:val="16"/>
        </w:rPr>
        <w:t>79</w:t>
      </w:r>
      <w:r w:rsidRPr="00B928C3">
        <w:rPr>
          <w:sz w:val="16"/>
        </w:rPr>
        <w:t xml:space="preserve">         </w:t>
      </w:r>
      <w:r w:rsidRPr="00B928C3">
        <w:rPr>
          <w:rStyle w:val="xml-tag1"/>
          <w:sz w:val="16"/>
        </w:rPr>
        <w:t>&lt;/path&gt;</w:t>
      </w:r>
    </w:p>
    <w:p w:rsidR="00B928C3" w:rsidRPr="00B928C3" w:rsidRDefault="00B928C3">
      <w:pPr>
        <w:pStyle w:val="HTMLPreformatted"/>
        <w:divId w:val="1758166838"/>
        <w:rPr>
          <w:sz w:val="16"/>
        </w:rPr>
      </w:pPr>
      <w:r w:rsidRPr="00B928C3">
        <w:rPr>
          <w:rStyle w:val="line-number1"/>
          <w:sz w:val="16"/>
        </w:rPr>
        <w:t>80</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81</w:t>
      </w:r>
      <w:r w:rsidRPr="00B928C3">
        <w:rPr>
          <w:sz w:val="16"/>
        </w:rPr>
        <w:t xml:space="preserve">         </w:t>
      </w:r>
      <w:r w:rsidRPr="00B928C3">
        <w:rPr>
          <w:rStyle w:val="xml-tag1"/>
          <w:sz w:val="16"/>
        </w:rPr>
        <w:t>&lt;taskdef</w:t>
      </w:r>
      <w:r w:rsidRPr="00B928C3">
        <w:rPr>
          <w:sz w:val="16"/>
        </w:rPr>
        <w:t xml:space="preserve"> </w:t>
      </w:r>
      <w:r w:rsidRPr="00B928C3">
        <w:rPr>
          <w:rStyle w:val="xml-attribute1"/>
          <w:sz w:val="16"/>
        </w:rPr>
        <w:t>name</w:t>
      </w:r>
      <w:r w:rsidRPr="00B928C3">
        <w:rPr>
          <w:sz w:val="16"/>
        </w:rPr>
        <w:t>=</w:t>
      </w:r>
      <w:r w:rsidRPr="00B928C3">
        <w:rPr>
          <w:rStyle w:val="xml-value1"/>
          <w:sz w:val="16"/>
        </w:rPr>
        <w:t>"hibernatetool"</w:t>
      </w:r>
    </w:p>
    <w:p w:rsidR="00B928C3" w:rsidRPr="00B928C3" w:rsidRDefault="00B928C3">
      <w:pPr>
        <w:pStyle w:val="HTMLPreformatted"/>
        <w:divId w:val="1758166838"/>
        <w:rPr>
          <w:sz w:val="16"/>
        </w:rPr>
      </w:pPr>
      <w:r w:rsidRPr="00B928C3">
        <w:rPr>
          <w:rStyle w:val="line-number1"/>
          <w:sz w:val="16"/>
        </w:rPr>
        <w:t>82</w:t>
      </w:r>
      <w:r w:rsidRPr="00B928C3">
        <w:rPr>
          <w:sz w:val="16"/>
        </w:rPr>
        <w:t xml:space="preserve">              </w:t>
      </w:r>
      <w:r w:rsidRPr="00B928C3">
        <w:rPr>
          <w:rStyle w:val="xml-attribute1"/>
          <w:sz w:val="16"/>
        </w:rPr>
        <w:t>classname</w:t>
      </w:r>
      <w:r w:rsidRPr="00B928C3">
        <w:rPr>
          <w:sz w:val="16"/>
        </w:rPr>
        <w:t>=</w:t>
      </w:r>
      <w:r w:rsidRPr="00B928C3">
        <w:rPr>
          <w:rStyle w:val="xml-value1"/>
          <w:sz w:val="16"/>
        </w:rPr>
        <w:t>"org.hibernate.tool.ant.HibernateToolTask"</w:t>
      </w:r>
    </w:p>
    <w:p w:rsidR="00B928C3" w:rsidRPr="00B928C3" w:rsidRDefault="00B928C3">
      <w:pPr>
        <w:pStyle w:val="HTMLPreformatted"/>
        <w:divId w:val="1758166838"/>
        <w:rPr>
          <w:sz w:val="16"/>
        </w:rPr>
      </w:pPr>
      <w:r w:rsidRPr="00B928C3">
        <w:rPr>
          <w:rStyle w:val="line-number1"/>
          <w:sz w:val="16"/>
        </w:rPr>
        <w:t>83</w:t>
      </w:r>
      <w:r w:rsidRPr="00B928C3">
        <w:rPr>
          <w:sz w:val="16"/>
        </w:rPr>
        <w:t xml:space="preserve">              </w:t>
      </w:r>
      <w:r w:rsidRPr="00B928C3">
        <w:rPr>
          <w:rStyle w:val="xml-attribute1"/>
          <w:sz w:val="16"/>
        </w:rPr>
        <w:t>classpathref</w:t>
      </w:r>
      <w:r w:rsidRPr="00B928C3">
        <w:rPr>
          <w:sz w:val="16"/>
        </w:rPr>
        <w:t>=</w:t>
      </w:r>
      <w:r w:rsidRPr="00B928C3">
        <w:rPr>
          <w:rStyle w:val="xml-value1"/>
          <w:sz w:val="16"/>
        </w:rPr>
        <w:t>"project.classpath"</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84</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85</w:t>
      </w:r>
      <w:r w:rsidRPr="00B928C3">
        <w:rPr>
          <w:sz w:val="16"/>
        </w:rPr>
        <w:t xml:space="preserve">         </w:t>
      </w:r>
      <w:r w:rsidRPr="00B928C3">
        <w:rPr>
          <w:rStyle w:val="xml-tag1"/>
          <w:sz w:val="16"/>
        </w:rPr>
        <w:t>&lt;hibernatetool</w:t>
      </w:r>
      <w:r w:rsidRPr="00B928C3">
        <w:rPr>
          <w:sz w:val="16"/>
        </w:rPr>
        <w:t xml:space="preserve"> </w:t>
      </w:r>
      <w:r w:rsidRPr="00B928C3">
        <w:rPr>
          <w:rStyle w:val="xml-attribute1"/>
          <w:sz w:val="16"/>
        </w:rPr>
        <w:t>destdir</w:t>
      </w:r>
      <w:r w:rsidRPr="00B928C3">
        <w:rPr>
          <w:sz w:val="16"/>
        </w:rPr>
        <w:t>=</w:t>
      </w:r>
      <w:r w:rsidRPr="00B928C3">
        <w:rPr>
          <w:rStyle w:val="xml-value1"/>
          <w:sz w:val="16"/>
        </w:rPr>
        <w:t>"."</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86</w:t>
      </w:r>
      <w:r w:rsidRPr="00B928C3">
        <w:rPr>
          <w:sz w:val="16"/>
        </w:rPr>
        <w:t xml:space="preserve">             </w:t>
      </w:r>
      <w:r w:rsidRPr="00B928C3">
        <w:rPr>
          <w:rStyle w:val="xml-tag1"/>
          <w:sz w:val="16"/>
        </w:rPr>
        <w:t>&lt;classpath</w:t>
      </w:r>
      <w:r w:rsidRPr="00B928C3">
        <w:rPr>
          <w:sz w:val="16"/>
        </w:rPr>
        <w:t xml:space="preserve"> </w:t>
      </w:r>
      <w:r w:rsidRPr="00B928C3">
        <w:rPr>
          <w:rStyle w:val="xml-attribute1"/>
          <w:sz w:val="16"/>
        </w:rPr>
        <w:t>path</w:t>
      </w:r>
      <w:r w:rsidRPr="00B928C3">
        <w:rPr>
          <w:sz w:val="16"/>
        </w:rPr>
        <w:t>=</w:t>
      </w:r>
      <w:r w:rsidRPr="00B928C3">
        <w:rPr>
          <w:rStyle w:val="xml-value1"/>
          <w:sz w:val="16"/>
        </w:rPr>
        <w:t>"build/web/WEB-INF/classes"</w:t>
      </w:r>
      <w:r w:rsidRPr="00B928C3">
        <w:rPr>
          <w:sz w:val="16"/>
        </w:rPr>
        <w:t xml:space="preserve"> </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87</w:t>
      </w:r>
      <w:r w:rsidRPr="00B928C3">
        <w:rPr>
          <w:sz w:val="16"/>
        </w:rPr>
        <w:t xml:space="preserve">             </w:t>
      </w:r>
      <w:r w:rsidRPr="00B928C3">
        <w:rPr>
          <w:rStyle w:val="xml-tag1"/>
          <w:sz w:val="16"/>
        </w:rPr>
        <w:t>&lt;annotationconfiguration</w:t>
      </w:r>
      <w:r w:rsidRPr="00B928C3">
        <w:rPr>
          <w:sz w:val="16"/>
        </w:rPr>
        <w:t xml:space="preserve"> </w:t>
      </w:r>
      <w:r w:rsidRPr="00B928C3">
        <w:rPr>
          <w:rStyle w:val="xml-attribute1"/>
          <w:sz w:val="16"/>
        </w:rPr>
        <w:t>configurationfile</w:t>
      </w:r>
      <w:r w:rsidRPr="00B928C3">
        <w:rPr>
          <w:sz w:val="16"/>
        </w:rPr>
        <w:t>=</w:t>
      </w:r>
      <w:r w:rsidRPr="00B928C3">
        <w:rPr>
          <w:rStyle w:val="xml-value1"/>
          <w:sz w:val="16"/>
        </w:rPr>
        <w:t>"src/java/hibernate.cfg.xml"</w:t>
      </w:r>
      <w:r w:rsidRPr="00B928C3">
        <w:rPr>
          <w:sz w:val="16"/>
        </w:rPr>
        <w:t xml:space="preserve"> </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88</w:t>
      </w:r>
      <w:r w:rsidRPr="00B928C3">
        <w:rPr>
          <w:sz w:val="16"/>
        </w:rPr>
        <w:t xml:space="preserve">             </w:t>
      </w:r>
      <w:r w:rsidRPr="00B928C3">
        <w:rPr>
          <w:rStyle w:val="xml-tag1"/>
          <w:sz w:val="16"/>
        </w:rPr>
        <w:t>&lt;hbm2ddl</w:t>
      </w:r>
    </w:p>
    <w:p w:rsidR="00B928C3" w:rsidRPr="00B928C3" w:rsidRDefault="00B928C3">
      <w:pPr>
        <w:pStyle w:val="HTMLPreformatted"/>
        <w:divId w:val="1758166838"/>
        <w:rPr>
          <w:sz w:val="16"/>
        </w:rPr>
      </w:pPr>
      <w:r w:rsidRPr="00B928C3">
        <w:rPr>
          <w:rStyle w:val="line-number1"/>
          <w:sz w:val="16"/>
        </w:rPr>
        <w:t>89</w:t>
      </w:r>
      <w:r w:rsidRPr="00B928C3">
        <w:rPr>
          <w:sz w:val="16"/>
        </w:rPr>
        <w:t xml:space="preserve">                </w:t>
      </w:r>
      <w:r w:rsidRPr="00B928C3">
        <w:rPr>
          <w:rStyle w:val="xml-attribute1"/>
          <w:sz w:val="16"/>
        </w:rPr>
        <w:t>drop</w:t>
      </w:r>
      <w:r w:rsidRPr="00B928C3">
        <w:rPr>
          <w:sz w:val="16"/>
        </w:rPr>
        <w:t>=</w:t>
      </w:r>
      <w:r w:rsidRPr="00B928C3">
        <w:rPr>
          <w:rStyle w:val="xml-value1"/>
          <w:sz w:val="16"/>
        </w:rPr>
        <w:t>"true"</w:t>
      </w:r>
    </w:p>
    <w:p w:rsidR="00B928C3" w:rsidRPr="00B928C3" w:rsidRDefault="00B928C3">
      <w:pPr>
        <w:pStyle w:val="HTMLPreformatted"/>
        <w:divId w:val="1758166838"/>
        <w:rPr>
          <w:sz w:val="16"/>
        </w:rPr>
      </w:pPr>
      <w:r w:rsidRPr="00B928C3">
        <w:rPr>
          <w:rStyle w:val="line-number1"/>
          <w:sz w:val="16"/>
        </w:rPr>
        <w:t>90</w:t>
      </w:r>
      <w:r w:rsidRPr="00B928C3">
        <w:rPr>
          <w:sz w:val="16"/>
        </w:rPr>
        <w:t xml:space="preserve">                </w:t>
      </w:r>
      <w:r w:rsidRPr="00B928C3">
        <w:rPr>
          <w:rStyle w:val="xml-attribute1"/>
          <w:sz w:val="16"/>
        </w:rPr>
        <w:t>create</w:t>
      </w:r>
      <w:r w:rsidRPr="00B928C3">
        <w:rPr>
          <w:sz w:val="16"/>
        </w:rPr>
        <w:t>=</w:t>
      </w:r>
      <w:r w:rsidRPr="00B928C3">
        <w:rPr>
          <w:rStyle w:val="xml-value1"/>
          <w:sz w:val="16"/>
        </w:rPr>
        <w:t>"true"</w:t>
      </w:r>
    </w:p>
    <w:p w:rsidR="00B928C3" w:rsidRPr="00B928C3" w:rsidRDefault="00B928C3">
      <w:pPr>
        <w:pStyle w:val="HTMLPreformatted"/>
        <w:divId w:val="1758166838"/>
        <w:rPr>
          <w:sz w:val="16"/>
        </w:rPr>
      </w:pPr>
      <w:r w:rsidRPr="00B928C3">
        <w:rPr>
          <w:rStyle w:val="line-number1"/>
          <w:sz w:val="16"/>
        </w:rPr>
        <w:t>91</w:t>
      </w:r>
      <w:r w:rsidRPr="00B928C3">
        <w:rPr>
          <w:sz w:val="16"/>
        </w:rPr>
        <w:t xml:space="preserve">                </w:t>
      </w:r>
      <w:r w:rsidRPr="00B928C3">
        <w:rPr>
          <w:rStyle w:val="xml-attribute1"/>
          <w:sz w:val="16"/>
        </w:rPr>
        <w:t>export</w:t>
      </w:r>
      <w:r w:rsidRPr="00B928C3">
        <w:rPr>
          <w:sz w:val="16"/>
        </w:rPr>
        <w:t>=</w:t>
      </w:r>
      <w:r w:rsidRPr="00B928C3">
        <w:rPr>
          <w:rStyle w:val="xml-value1"/>
          <w:sz w:val="16"/>
        </w:rPr>
        <w:t>"true"</w:t>
      </w:r>
    </w:p>
    <w:p w:rsidR="00B928C3" w:rsidRPr="00B928C3" w:rsidRDefault="00B928C3">
      <w:pPr>
        <w:pStyle w:val="HTMLPreformatted"/>
        <w:divId w:val="1758166838"/>
        <w:rPr>
          <w:sz w:val="16"/>
        </w:rPr>
      </w:pPr>
      <w:r w:rsidRPr="00B928C3">
        <w:rPr>
          <w:rStyle w:val="line-number1"/>
          <w:sz w:val="16"/>
        </w:rPr>
        <w:t>92</w:t>
      </w:r>
      <w:r w:rsidRPr="00B928C3">
        <w:rPr>
          <w:sz w:val="16"/>
        </w:rPr>
        <w:t xml:space="preserve">                </w:t>
      </w:r>
      <w:r w:rsidRPr="00B928C3">
        <w:rPr>
          <w:rStyle w:val="xml-attribute1"/>
          <w:sz w:val="16"/>
        </w:rPr>
        <w:t>outputfilename</w:t>
      </w:r>
      <w:r w:rsidRPr="00B928C3">
        <w:rPr>
          <w:sz w:val="16"/>
        </w:rPr>
        <w:t>=</w:t>
      </w:r>
      <w:r w:rsidRPr="00B928C3">
        <w:rPr>
          <w:rStyle w:val="xml-value1"/>
          <w:sz w:val="16"/>
        </w:rPr>
        <w:t>"ddl.sql"</w:t>
      </w:r>
    </w:p>
    <w:p w:rsidR="00B928C3" w:rsidRPr="00B928C3" w:rsidRDefault="00B928C3">
      <w:pPr>
        <w:pStyle w:val="HTMLPreformatted"/>
        <w:divId w:val="1758166838"/>
        <w:rPr>
          <w:sz w:val="16"/>
        </w:rPr>
      </w:pPr>
      <w:r w:rsidRPr="00B928C3">
        <w:rPr>
          <w:rStyle w:val="line-number1"/>
          <w:sz w:val="16"/>
        </w:rPr>
        <w:t>93</w:t>
      </w:r>
      <w:r w:rsidRPr="00B928C3">
        <w:rPr>
          <w:sz w:val="16"/>
        </w:rPr>
        <w:t xml:space="preserve">                </w:t>
      </w:r>
      <w:r w:rsidRPr="00B928C3">
        <w:rPr>
          <w:rStyle w:val="xml-attribute1"/>
          <w:sz w:val="16"/>
        </w:rPr>
        <w:t>delimiter</w:t>
      </w:r>
      <w:r w:rsidRPr="00B928C3">
        <w:rPr>
          <w:sz w:val="16"/>
        </w:rPr>
        <w:t>=</w:t>
      </w:r>
      <w:r w:rsidRPr="00B928C3">
        <w:rPr>
          <w:rStyle w:val="xml-value1"/>
          <w:sz w:val="16"/>
        </w:rPr>
        <w:t>";"</w:t>
      </w:r>
    </w:p>
    <w:p w:rsidR="00B928C3" w:rsidRPr="00B928C3" w:rsidRDefault="00B928C3">
      <w:pPr>
        <w:pStyle w:val="HTMLPreformatted"/>
        <w:divId w:val="1758166838"/>
        <w:rPr>
          <w:sz w:val="16"/>
        </w:rPr>
      </w:pPr>
      <w:r w:rsidRPr="00B928C3">
        <w:rPr>
          <w:rStyle w:val="line-number1"/>
          <w:sz w:val="16"/>
        </w:rPr>
        <w:t>94</w:t>
      </w:r>
      <w:r w:rsidRPr="00B928C3">
        <w:rPr>
          <w:sz w:val="16"/>
        </w:rPr>
        <w:t xml:space="preserve">                </w:t>
      </w:r>
      <w:r w:rsidRPr="00B928C3">
        <w:rPr>
          <w:rStyle w:val="xml-attribute1"/>
          <w:sz w:val="16"/>
        </w:rPr>
        <w:t>format</w:t>
      </w:r>
      <w:r w:rsidRPr="00B928C3">
        <w:rPr>
          <w:sz w:val="16"/>
        </w:rPr>
        <w:t>=</w:t>
      </w:r>
      <w:r w:rsidRPr="00B928C3">
        <w:rPr>
          <w:rStyle w:val="xml-value1"/>
          <w:sz w:val="16"/>
        </w:rPr>
        <w:t>"true"</w:t>
      </w:r>
      <w:r w:rsidRPr="00B928C3">
        <w:rPr>
          <w:sz w:val="16"/>
        </w:rPr>
        <w:t xml:space="preserve"> </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95</w:t>
      </w:r>
      <w:r w:rsidRPr="00B928C3">
        <w:rPr>
          <w:sz w:val="16"/>
        </w:rPr>
        <w:t xml:space="preserve">         </w:t>
      </w:r>
      <w:r w:rsidRPr="00B928C3">
        <w:rPr>
          <w:rStyle w:val="xml-tag1"/>
          <w:sz w:val="16"/>
        </w:rPr>
        <w:t>&lt;/hibernatetool&gt;</w:t>
      </w:r>
    </w:p>
    <w:p w:rsidR="00B928C3" w:rsidRPr="00B928C3" w:rsidRDefault="00B928C3">
      <w:pPr>
        <w:pStyle w:val="HTMLPreformatted"/>
        <w:divId w:val="1758166838"/>
        <w:rPr>
          <w:sz w:val="16"/>
        </w:rPr>
      </w:pPr>
      <w:r w:rsidRPr="00B928C3">
        <w:rPr>
          <w:rStyle w:val="line-number1"/>
          <w:sz w:val="16"/>
        </w:rPr>
        <w:t>96</w:t>
      </w:r>
      <w:r w:rsidRPr="00B928C3">
        <w:rPr>
          <w:sz w:val="16"/>
        </w:rPr>
        <w:t xml:space="preserve">     </w:t>
      </w:r>
      <w:r w:rsidRPr="00B928C3">
        <w:rPr>
          <w:rStyle w:val="xml-tag1"/>
          <w:sz w:val="16"/>
        </w:rPr>
        <w:t>&lt;/target&gt;</w:t>
      </w:r>
    </w:p>
    <w:p w:rsidR="00B928C3" w:rsidRPr="00B928C3" w:rsidRDefault="00B928C3">
      <w:pPr>
        <w:pStyle w:val="HTMLPreformatted"/>
        <w:divId w:val="1758166838"/>
        <w:rPr>
          <w:sz w:val="16"/>
        </w:rPr>
      </w:pPr>
      <w:r w:rsidRPr="00B928C3">
        <w:rPr>
          <w:rStyle w:val="line-number1"/>
          <w:sz w:val="16"/>
        </w:rPr>
        <w:t>97</w:t>
      </w:r>
      <w:r w:rsidRPr="00B928C3">
        <w:rPr>
          <w:sz w:val="16"/>
        </w:rPr>
        <w:t xml:space="preserve"> </w:t>
      </w:r>
      <w:r w:rsidRPr="00B928C3">
        <w:rPr>
          <w:rStyle w:val="xml-tag1"/>
          <w:sz w:val="16"/>
        </w:rPr>
        <w:t>&lt;/project&gt;</w:t>
      </w:r>
    </w:p>
    <w:p w:rsidR="00B928C3" w:rsidRPr="00B928C3" w:rsidRDefault="00B928C3">
      <w:pPr>
        <w:pStyle w:val="HTMLPreformatted"/>
        <w:divId w:val="1758166838"/>
        <w:rPr>
          <w:sz w:val="16"/>
        </w:rPr>
      </w:pPr>
      <w:r w:rsidRPr="00B928C3">
        <w:rPr>
          <w:rStyle w:val="line-number1"/>
          <w:sz w:val="16"/>
        </w:rPr>
        <w:t>98</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99</w:t>
      </w:r>
      <w:r w:rsidRPr="00B928C3">
        <w:rPr>
          <w:sz w:val="16"/>
        </w:rPr>
        <w:t xml:space="preserve"> </w:t>
      </w:r>
    </w:p>
    <w:p w:rsidR="00B928C3" w:rsidRPr="00B928C3" w:rsidRDefault="008026DD" w:rsidP="00C4779C">
      <w:pPr>
        <w:rPr>
          <w:noProof/>
          <w:sz w:val="16"/>
          <w:lang w:eastAsia="da-DK" w:bidi="ar-SA"/>
        </w:rPr>
      </w:pPr>
      <w:r w:rsidRPr="00B928C3">
        <w:rPr>
          <w:noProof/>
          <w:sz w:val="16"/>
          <w:lang w:eastAsia="da-DK" w:bidi="ar-SA"/>
        </w:rPr>
        <w:fldChar w:fldCharType="end"/>
      </w:r>
    </w:p>
    <w:p w:rsidR="00B928C3" w:rsidRDefault="00B928C3" w:rsidP="00C4779C">
      <w:pPr>
        <w:rPr>
          <w:noProof/>
          <w:sz w:val="16"/>
          <w:lang w:eastAsia="da-DK" w:bidi="ar-SA"/>
        </w:rPr>
      </w:pPr>
    </w:p>
    <w:p w:rsidR="007E3ED0" w:rsidRDefault="007E3ED0">
      <w:pPr>
        <w:rPr>
          <w:noProof/>
          <w:sz w:val="16"/>
          <w:lang w:eastAsia="da-DK" w:bidi="ar-SA"/>
        </w:rPr>
      </w:pPr>
      <w:r>
        <w:rPr>
          <w:noProof/>
          <w:sz w:val="16"/>
          <w:lang w:eastAsia="da-DK" w:bidi="ar-SA"/>
        </w:rPr>
        <w:br w:type="page"/>
      </w:r>
    </w:p>
    <w:p w:rsidR="007C38BD" w:rsidRDefault="007C38BD" w:rsidP="007C38BD">
      <w:pPr>
        <w:rPr>
          <w:noProof/>
          <w:lang w:eastAsia="da-DK" w:bidi="ar-SA"/>
        </w:rPr>
      </w:pPr>
      <w:r>
        <w:rPr>
          <w:noProof/>
          <w:lang w:eastAsia="da-DK" w:bidi="ar-SA"/>
        </w:rPr>
        <w:lastRenderedPageBreak/>
        <w:t xml:space="preserve">Filen: </w:t>
      </w:r>
      <w:r w:rsidR="007E3ED0">
        <w:rPr>
          <w:noProof/>
          <w:lang w:eastAsia="da-DK" w:bidi="ar-SA"/>
        </w:rPr>
        <w:t>ddl.sql</w:t>
      </w:r>
    </w:p>
    <w:p w:rsidR="007E3ED0" w:rsidRPr="007E3ED0" w:rsidRDefault="008026DD" w:rsidP="00C4779C">
      <w:pPr>
        <w:rPr>
          <w:rFonts w:ascii="Times New Roman" w:hAnsi="Times New Roman" w:cs="Times New Roman"/>
          <w:sz w:val="16"/>
          <w:szCs w:val="20"/>
          <w:lang w:val="da-DK" w:eastAsia="da-DK" w:bidi="ar-SA"/>
        </w:rPr>
      </w:pPr>
      <w:r w:rsidRPr="007E3ED0">
        <w:rPr>
          <w:noProof/>
          <w:sz w:val="16"/>
          <w:lang w:eastAsia="da-DK" w:bidi="ar-SA"/>
        </w:rPr>
        <w:fldChar w:fldCharType="begin"/>
      </w:r>
      <w:r w:rsidR="007E3ED0" w:rsidRPr="007E3ED0">
        <w:rPr>
          <w:noProof/>
          <w:sz w:val="16"/>
          <w:lang w:eastAsia="da-DK" w:bidi="ar-SA"/>
        </w:rPr>
        <w:instrText xml:space="preserve"> INCLUDETEXT "C:\\GoogleCode\\user-driven-sign-language-dictionary\\Analysis and design\\CodeInHtml\\ddl.html" \c HTML </w:instrText>
      </w:r>
      <w:r w:rsidR="007E3ED0">
        <w:rPr>
          <w:noProof/>
          <w:sz w:val="16"/>
          <w:lang w:eastAsia="da-DK" w:bidi="ar-SA"/>
        </w:rPr>
        <w:instrText xml:space="preserve"> \* MERGEFORMAT </w:instrText>
      </w:r>
      <w:r w:rsidRPr="007E3ED0">
        <w:rPr>
          <w:noProof/>
          <w:sz w:val="16"/>
          <w:lang w:eastAsia="da-DK" w:bidi="ar-SA"/>
        </w:rPr>
        <w:fldChar w:fldCharType="separate"/>
      </w:r>
    </w:p>
    <w:p w:rsidR="007E3ED0" w:rsidRPr="007E3ED0" w:rsidRDefault="007E3ED0">
      <w:pPr>
        <w:pStyle w:val="HTMLPreformatted"/>
        <w:divId w:val="87191899"/>
        <w:rPr>
          <w:sz w:val="16"/>
        </w:rPr>
      </w:pPr>
      <w:r w:rsidRPr="007E3ED0">
        <w:rPr>
          <w:rStyle w:val="line-number1"/>
          <w:sz w:val="16"/>
        </w:rPr>
        <w:t xml:space="preserve">  1</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w:t>
      </w:r>
      <w:r w:rsidRPr="007E3ED0">
        <w:rPr>
          <w:sz w:val="16"/>
        </w:rPr>
        <w:t xml:space="preserve">     alter table VideoFile </w:t>
      </w:r>
    </w:p>
    <w:p w:rsidR="007E3ED0" w:rsidRPr="007E3ED0" w:rsidRDefault="007E3ED0">
      <w:pPr>
        <w:pStyle w:val="HTMLPreformatted"/>
        <w:divId w:val="87191899"/>
        <w:rPr>
          <w:sz w:val="16"/>
        </w:rPr>
      </w:pPr>
      <w:r w:rsidRPr="007E3ED0">
        <w:rPr>
          <w:rStyle w:val="line-number1"/>
          <w:sz w:val="16"/>
        </w:rPr>
        <w:t xml:space="preserve">  3</w:t>
      </w:r>
      <w:r w:rsidRPr="007E3ED0">
        <w:rPr>
          <w:sz w:val="16"/>
        </w:rPr>
        <w:t xml:space="preserve">         drop constraint fk_file_applicationuser;</w:t>
      </w:r>
    </w:p>
    <w:p w:rsidR="007E3ED0" w:rsidRPr="007E3ED0" w:rsidRDefault="007E3ED0">
      <w:pPr>
        <w:pStyle w:val="HTMLPreformatted"/>
        <w:divId w:val="87191899"/>
        <w:rPr>
          <w:sz w:val="16"/>
        </w:rPr>
      </w:pPr>
      <w:r w:rsidRPr="007E3ED0">
        <w:rPr>
          <w:rStyle w:val="line-number1"/>
          <w:sz w:val="16"/>
        </w:rPr>
        <w:t xml:space="preserve">  4</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5</w:t>
      </w:r>
      <w:r w:rsidRPr="007E3ED0">
        <w:rPr>
          <w:sz w:val="16"/>
        </w:rPr>
        <w:t xml:space="preserve">     alter table VideoFile </w:t>
      </w:r>
    </w:p>
    <w:p w:rsidR="007E3ED0" w:rsidRPr="007E3ED0" w:rsidRDefault="007E3ED0">
      <w:pPr>
        <w:pStyle w:val="HTMLPreformatted"/>
        <w:divId w:val="87191899"/>
        <w:rPr>
          <w:sz w:val="16"/>
        </w:rPr>
      </w:pPr>
      <w:r w:rsidRPr="007E3ED0">
        <w:rPr>
          <w:rStyle w:val="line-number1"/>
          <w:sz w:val="16"/>
        </w:rPr>
        <w:t xml:space="preserve">  6</w:t>
      </w:r>
      <w:r w:rsidRPr="007E3ED0">
        <w:rPr>
          <w:sz w:val="16"/>
        </w:rPr>
        <w:t xml:space="preserve">         drop constraint fk_file_word;</w:t>
      </w:r>
    </w:p>
    <w:p w:rsidR="007E3ED0" w:rsidRPr="007E3ED0" w:rsidRDefault="007E3ED0">
      <w:pPr>
        <w:pStyle w:val="HTMLPreformatted"/>
        <w:divId w:val="87191899"/>
        <w:rPr>
          <w:sz w:val="16"/>
        </w:rPr>
      </w:pPr>
      <w:r w:rsidRPr="007E3ED0">
        <w:rPr>
          <w:rStyle w:val="line-number1"/>
          <w:sz w:val="16"/>
        </w:rPr>
        <w:t xml:space="preserve">  7</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8</w:t>
      </w:r>
      <w:r w:rsidRPr="007E3ED0">
        <w:rPr>
          <w:sz w:val="16"/>
        </w:rPr>
        <w:t xml:space="preserve">     alter table Word </w:t>
      </w:r>
    </w:p>
    <w:p w:rsidR="007E3ED0" w:rsidRPr="007E3ED0" w:rsidRDefault="007E3ED0">
      <w:pPr>
        <w:pStyle w:val="HTMLPreformatted"/>
        <w:divId w:val="87191899"/>
        <w:rPr>
          <w:sz w:val="16"/>
        </w:rPr>
      </w:pPr>
      <w:r w:rsidRPr="007E3ED0">
        <w:rPr>
          <w:rStyle w:val="line-number1"/>
          <w:sz w:val="16"/>
        </w:rPr>
        <w:t xml:space="preserve">  9</w:t>
      </w:r>
      <w:r w:rsidRPr="007E3ED0">
        <w:rPr>
          <w:sz w:val="16"/>
        </w:rPr>
        <w:t xml:space="preserve">         drop constraint fk_word_applicationuser;</w:t>
      </w:r>
    </w:p>
    <w:p w:rsidR="007E3ED0" w:rsidRPr="007E3ED0" w:rsidRDefault="007E3ED0">
      <w:pPr>
        <w:pStyle w:val="HTMLPreformatted"/>
        <w:divId w:val="87191899"/>
        <w:rPr>
          <w:sz w:val="16"/>
        </w:rPr>
      </w:pPr>
      <w:r w:rsidRPr="007E3ED0">
        <w:rPr>
          <w:rStyle w:val="line-number1"/>
          <w:sz w:val="16"/>
        </w:rPr>
        <w:t xml:space="preserve"> 10</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11</w:t>
      </w:r>
      <w:r w:rsidRPr="007E3ED0">
        <w:rPr>
          <w:sz w:val="16"/>
        </w:rPr>
        <w:t xml:space="preserve">     alter table WordGroup </w:t>
      </w:r>
    </w:p>
    <w:p w:rsidR="007E3ED0" w:rsidRPr="007E3ED0" w:rsidRDefault="007E3ED0">
      <w:pPr>
        <w:pStyle w:val="HTMLPreformatted"/>
        <w:divId w:val="87191899"/>
        <w:rPr>
          <w:sz w:val="16"/>
        </w:rPr>
      </w:pPr>
      <w:r w:rsidRPr="007E3ED0">
        <w:rPr>
          <w:rStyle w:val="line-number1"/>
          <w:sz w:val="16"/>
        </w:rPr>
        <w:t xml:space="preserve"> 12</w:t>
      </w:r>
      <w:r w:rsidRPr="007E3ED0">
        <w:rPr>
          <w:sz w:val="16"/>
        </w:rPr>
        <w:t xml:space="preserve">         drop constraint fk_wordgroup_applicationuser;</w:t>
      </w:r>
    </w:p>
    <w:p w:rsidR="007E3ED0" w:rsidRPr="007E3ED0" w:rsidRDefault="007E3ED0">
      <w:pPr>
        <w:pStyle w:val="HTMLPreformatted"/>
        <w:divId w:val="87191899"/>
        <w:rPr>
          <w:sz w:val="16"/>
        </w:rPr>
      </w:pPr>
      <w:r w:rsidRPr="007E3ED0">
        <w:rPr>
          <w:rStyle w:val="line-number1"/>
          <w:sz w:val="16"/>
        </w:rPr>
        <w:t xml:space="preserve"> 13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14</w:t>
      </w:r>
      <w:r w:rsidRPr="007E3ED0">
        <w:rPr>
          <w:sz w:val="16"/>
        </w:rPr>
        <w:t xml:space="preserve">     alter table WordGroupWordRelation </w:t>
      </w:r>
    </w:p>
    <w:p w:rsidR="007E3ED0" w:rsidRPr="007E3ED0" w:rsidRDefault="007E3ED0">
      <w:pPr>
        <w:pStyle w:val="HTMLPreformatted"/>
        <w:divId w:val="87191899"/>
        <w:rPr>
          <w:sz w:val="16"/>
        </w:rPr>
      </w:pPr>
      <w:r w:rsidRPr="007E3ED0">
        <w:rPr>
          <w:rStyle w:val="line-number1"/>
          <w:sz w:val="16"/>
        </w:rPr>
        <w:t xml:space="preserve"> 15</w:t>
      </w:r>
      <w:r w:rsidRPr="007E3ED0">
        <w:rPr>
          <w:sz w:val="16"/>
        </w:rPr>
        <w:t xml:space="preserve">         drop constraint fk_wordgroupwordrelation_wordgroup;</w:t>
      </w:r>
    </w:p>
    <w:p w:rsidR="007E3ED0" w:rsidRPr="007E3ED0" w:rsidRDefault="007E3ED0">
      <w:pPr>
        <w:pStyle w:val="HTMLPreformatted"/>
        <w:divId w:val="87191899"/>
        <w:rPr>
          <w:sz w:val="16"/>
        </w:rPr>
      </w:pPr>
      <w:r w:rsidRPr="007E3ED0">
        <w:rPr>
          <w:rStyle w:val="line-number1"/>
          <w:sz w:val="16"/>
        </w:rPr>
        <w:t xml:space="preserve"> 16</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17</w:t>
      </w:r>
      <w:r w:rsidRPr="007E3ED0">
        <w:rPr>
          <w:sz w:val="16"/>
        </w:rPr>
        <w:t xml:space="preserve">     alter table WordGroupWordRelation </w:t>
      </w:r>
    </w:p>
    <w:p w:rsidR="007E3ED0" w:rsidRPr="007E3ED0" w:rsidRDefault="007E3ED0">
      <w:pPr>
        <w:pStyle w:val="HTMLPreformatted"/>
        <w:divId w:val="87191899"/>
        <w:rPr>
          <w:sz w:val="16"/>
        </w:rPr>
      </w:pPr>
      <w:r w:rsidRPr="007E3ED0">
        <w:rPr>
          <w:rStyle w:val="line-number1"/>
          <w:sz w:val="16"/>
        </w:rPr>
        <w:t xml:space="preserve"> 18</w:t>
      </w:r>
      <w:r w:rsidRPr="007E3ED0">
        <w:rPr>
          <w:sz w:val="16"/>
        </w:rPr>
        <w:t xml:space="preserve">         drop constraint fk_wordgroupwordrelation_word;</w:t>
      </w:r>
    </w:p>
    <w:p w:rsidR="007E3ED0" w:rsidRPr="007E3ED0" w:rsidRDefault="007E3ED0">
      <w:pPr>
        <w:pStyle w:val="HTMLPreformatted"/>
        <w:divId w:val="87191899"/>
        <w:rPr>
          <w:sz w:val="16"/>
        </w:rPr>
      </w:pPr>
      <w:r w:rsidRPr="007E3ED0">
        <w:rPr>
          <w:rStyle w:val="line-number1"/>
          <w:sz w:val="16"/>
        </w:rPr>
        <w:t xml:space="preserve"> 19</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20</w:t>
      </w:r>
      <w:r w:rsidRPr="007E3ED0">
        <w:rPr>
          <w:sz w:val="16"/>
        </w:rPr>
        <w:t xml:space="preserve">     drop table ApplicationUser;</w:t>
      </w:r>
    </w:p>
    <w:p w:rsidR="007E3ED0" w:rsidRPr="007E3ED0" w:rsidRDefault="007E3ED0">
      <w:pPr>
        <w:pStyle w:val="HTMLPreformatted"/>
        <w:divId w:val="87191899"/>
        <w:rPr>
          <w:sz w:val="16"/>
        </w:rPr>
      </w:pPr>
      <w:r w:rsidRPr="007E3ED0">
        <w:rPr>
          <w:rStyle w:val="line-number1"/>
          <w:sz w:val="16"/>
        </w:rPr>
        <w:t xml:space="preserve"> 21</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22</w:t>
      </w:r>
      <w:r w:rsidRPr="007E3ED0">
        <w:rPr>
          <w:sz w:val="16"/>
        </w:rPr>
        <w:t xml:space="preserve">     drop table VideoFile;</w:t>
      </w:r>
    </w:p>
    <w:p w:rsidR="007E3ED0" w:rsidRPr="007E3ED0" w:rsidRDefault="007E3ED0">
      <w:pPr>
        <w:pStyle w:val="HTMLPreformatted"/>
        <w:divId w:val="87191899"/>
        <w:rPr>
          <w:sz w:val="16"/>
        </w:rPr>
      </w:pPr>
      <w:r w:rsidRPr="007E3ED0">
        <w:rPr>
          <w:rStyle w:val="line-number1"/>
          <w:sz w:val="16"/>
        </w:rPr>
        <w:t xml:space="preserve"> 23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24</w:t>
      </w:r>
      <w:r w:rsidRPr="007E3ED0">
        <w:rPr>
          <w:sz w:val="16"/>
        </w:rPr>
        <w:t xml:space="preserve">     drop table Word;</w:t>
      </w:r>
    </w:p>
    <w:p w:rsidR="007E3ED0" w:rsidRPr="007E3ED0" w:rsidRDefault="007E3ED0">
      <w:pPr>
        <w:pStyle w:val="HTMLPreformatted"/>
        <w:divId w:val="87191899"/>
        <w:rPr>
          <w:sz w:val="16"/>
        </w:rPr>
      </w:pPr>
      <w:r w:rsidRPr="007E3ED0">
        <w:rPr>
          <w:rStyle w:val="line-number1"/>
          <w:sz w:val="16"/>
        </w:rPr>
        <w:t xml:space="preserve"> 25</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26</w:t>
      </w:r>
      <w:r w:rsidRPr="007E3ED0">
        <w:rPr>
          <w:sz w:val="16"/>
        </w:rPr>
        <w:t xml:space="preserve">     drop table WordGroup;</w:t>
      </w:r>
    </w:p>
    <w:p w:rsidR="007E3ED0" w:rsidRPr="007E3ED0" w:rsidRDefault="007E3ED0">
      <w:pPr>
        <w:pStyle w:val="HTMLPreformatted"/>
        <w:divId w:val="87191899"/>
        <w:rPr>
          <w:sz w:val="16"/>
        </w:rPr>
      </w:pPr>
      <w:r w:rsidRPr="007E3ED0">
        <w:rPr>
          <w:rStyle w:val="line-number1"/>
          <w:sz w:val="16"/>
        </w:rPr>
        <w:t xml:space="preserve"> 27</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28</w:t>
      </w:r>
      <w:r w:rsidRPr="007E3ED0">
        <w:rPr>
          <w:sz w:val="16"/>
        </w:rPr>
        <w:t xml:space="preserve">     drop table WordGroupWordRelation;</w:t>
      </w:r>
    </w:p>
    <w:p w:rsidR="007E3ED0" w:rsidRPr="007E3ED0" w:rsidRDefault="007E3ED0">
      <w:pPr>
        <w:pStyle w:val="HTMLPreformatted"/>
        <w:divId w:val="87191899"/>
        <w:rPr>
          <w:sz w:val="16"/>
        </w:rPr>
      </w:pPr>
      <w:r w:rsidRPr="007E3ED0">
        <w:rPr>
          <w:rStyle w:val="line-number1"/>
          <w:sz w:val="16"/>
        </w:rPr>
        <w:t xml:space="preserve"> 29</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30</w:t>
      </w:r>
      <w:r w:rsidRPr="007E3ED0">
        <w:rPr>
          <w:sz w:val="16"/>
        </w:rPr>
        <w:t xml:space="preserve">     create table ApplicationUser (</w:t>
      </w:r>
    </w:p>
    <w:p w:rsidR="007E3ED0" w:rsidRPr="007E3ED0" w:rsidRDefault="007E3ED0">
      <w:pPr>
        <w:pStyle w:val="HTMLPreformatted"/>
        <w:divId w:val="87191899"/>
        <w:rPr>
          <w:sz w:val="16"/>
        </w:rPr>
      </w:pPr>
      <w:r w:rsidRPr="007E3ED0">
        <w:rPr>
          <w:rStyle w:val="line-number1"/>
          <w:sz w:val="16"/>
        </w:rPr>
        <w:t xml:space="preserve"> 31</w:t>
      </w:r>
      <w:r w:rsidRPr="007E3ED0">
        <w:rPr>
          <w:sz w:val="16"/>
        </w:rPr>
        <w:t xml:space="preserve">         id bigint not null generated always as identity,</w:t>
      </w:r>
    </w:p>
    <w:p w:rsidR="007E3ED0" w:rsidRPr="007E3ED0" w:rsidRDefault="007E3ED0">
      <w:pPr>
        <w:pStyle w:val="HTMLPreformatted"/>
        <w:divId w:val="87191899"/>
        <w:rPr>
          <w:sz w:val="16"/>
        </w:rPr>
      </w:pPr>
      <w:r w:rsidRPr="007E3ED0">
        <w:rPr>
          <w:rStyle w:val="line-number1"/>
          <w:sz w:val="16"/>
        </w:rPr>
        <w:t xml:space="preserve"> 32</w:t>
      </w:r>
      <w:r w:rsidRPr="007E3ED0">
        <w:rPr>
          <w:sz w:val="16"/>
        </w:rPr>
        <w:t xml:space="preserve">         email varchar(50) not null,</w:t>
      </w:r>
    </w:p>
    <w:p w:rsidR="007E3ED0" w:rsidRPr="007E3ED0" w:rsidRDefault="007E3ED0">
      <w:pPr>
        <w:pStyle w:val="HTMLPreformatted"/>
        <w:divId w:val="87191899"/>
        <w:rPr>
          <w:sz w:val="16"/>
        </w:rPr>
      </w:pPr>
      <w:r w:rsidRPr="007E3ED0">
        <w:rPr>
          <w:rStyle w:val="line-number1"/>
          <w:sz w:val="16"/>
        </w:rPr>
        <w:t xml:space="preserve"> 33</w:t>
      </w:r>
      <w:r w:rsidRPr="007E3ED0">
        <w:rPr>
          <w:sz w:val="16"/>
        </w:rPr>
        <w:t xml:space="preserve">         emailVerificationSent timestamp,</w:t>
      </w:r>
    </w:p>
    <w:p w:rsidR="007E3ED0" w:rsidRPr="007E3ED0" w:rsidRDefault="007E3ED0">
      <w:pPr>
        <w:pStyle w:val="HTMLPreformatted"/>
        <w:divId w:val="87191899"/>
        <w:rPr>
          <w:sz w:val="16"/>
        </w:rPr>
      </w:pPr>
      <w:r w:rsidRPr="007E3ED0">
        <w:rPr>
          <w:rStyle w:val="line-number1"/>
          <w:sz w:val="16"/>
        </w:rPr>
        <w:t xml:space="preserve"> 34</w:t>
      </w:r>
      <w:r w:rsidRPr="007E3ED0">
        <w:rPr>
          <w:sz w:val="16"/>
        </w:rPr>
        <w:t xml:space="preserve">         emailVerified timestamp,</w:t>
      </w:r>
    </w:p>
    <w:p w:rsidR="007E3ED0" w:rsidRPr="007E3ED0" w:rsidRDefault="007E3ED0">
      <w:pPr>
        <w:pStyle w:val="HTMLPreformatted"/>
        <w:divId w:val="87191899"/>
        <w:rPr>
          <w:sz w:val="16"/>
        </w:rPr>
      </w:pPr>
      <w:r w:rsidRPr="007E3ED0">
        <w:rPr>
          <w:rStyle w:val="line-number1"/>
          <w:sz w:val="16"/>
        </w:rPr>
        <w:t xml:space="preserve"> 35</w:t>
      </w:r>
      <w:r w:rsidRPr="007E3ED0">
        <w:rPr>
          <w:sz w:val="16"/>
        </w:rPr>
        <w:t xml:space="preserve">         fullname varchar(50) not null,</w:t>
      </w:r>
    </w:p>
    <w:p w:rsidR="007E3ED0" w:rsidRPr="007E3ED0" w:rsidRDefault="007E3ED0">
      <w:pPr>
        <w:pStyle w:val="HTMLPreformatted"/>
        <w:divId w:val="87191899"/>
        <w:rPr>
          <w:sz w:val="16"/>
        </w:rPr>
      </w:pPr>
      <w:r w:rsidRPr="007E3ED0">
        <w:rPr>
          <w:rStyle w:val="line-number1"/>
          <w:sz w:val="16"/>
        </w:rPr>
        <w:t xml:space="preserve"> 36</w:t>
      </w:r>
      <w:r w:rsidRPr="007E3ED0">
        <w:rPr>
          <w:sz w:val="16"/>
        </w:rPr>
        <w:t xml:space="preserve">         login varchar(20) not null unique,</w:t>
      </w:r>
    </w:p>
    <w:p w:rsidR="007E3ED0" w:rsidRPr="007E3ED0" w:rsidRDefault="007E3ED0">
      <w:pPr>
        <w:pStyle w:val="HTMLPreformatted"/>
        <w:divId w:val="87191899"/>
        <w:rPr>
          <w:sz w:val="16"/>
        </w:rPr>
      </w:pPr>
      <w:r w:rsidRPr="007E3ED0">
        <w:rPr>
          <w:rStyle w:val="line-number1"/>
          <w:sz w:val="16"/>
        </w:rPr>
        <w:t xml:space="preserve"> 37</w:t>
      </w:r>
      <w:r w:rsidRPr="007E3ED0">
        <w:rPr>
          <w:sz w:val="16"/>
        </w:rPr>
        <w:t xml:space="preserve">         password varchar(20) not null,</w:t>
      </w:r>
    </w:p>
    <w:p w:rsidR="007E3ED0" w:rsidRPr="007E3ED0" w:rsidRDefault="007E3ED0">
      <w:pPr>
        <w:pStyle w:val="HTMLPreformatted"/>
        <w:divId w:val="87191899"/>
        <w:rPr>
          <w:sz w:val="16"/>
        </w:rPr>
      </w:pPr>
      <w:r w:rsidRPr="007E3ED0">
        <w:rPr>
          <w:rStyle w:val="line-number1"/>
          <w:sz w:val="16"/>
        </w:rPr>
        <w:t xml:space="preserve"> 38</w:t>
      </w:r>
      <w:r w:rsidRPr="007E3ED0">
        <w:rPr>
          <w:sz w:val="16"/>
        </w:rPr>
        <w:t xml:space="preserve">         userRole varchar(10) not null,</w:t>
      </w:r>
    </w:p>
    <w:p w:rsidR="007E3ED0" w:rsidRPr="007E3ED0" w:rsidRDefault="007E3ED0">
      <w:pPr>
        <w:pStyle w:val="HTMLPreformatted"/>
        <w:divId w:val="87191899"/>
        <w:rPr>
          <w:sz w:val="16"/>
        </w:rPr>
      </w:pPr>
      <w:r w:rsidRPr="007E3ED0">
        <w:rPr>
          <w:rStyle w:val="line-number1"/>
          <w:sz w:val="16"/>
        </w:rPr>
        <w:t xml:space="preserve"> 39</w:t>
      </w:r>
      <w:r w:rsidRPr="007E3ED0">
        <w:rPr>
          <w:sz w:val="16"/>
        </w:rPr>
        <w:t xml:space="preserve">         version integer not null,</w:t>
      </w:r>
    </w:p>
    <w:p w:rsidR="007E3ED0" w:rsidRPr="007E3ED0" w:rsidRDefault="007E3ED0">
      <w:pPr>
        <w:pStyle w:val="HTMLPreformatted"/>
        <w:divId w:val="87191899"/>
        <w:rPr>
          <w:sz w:val="16"/>
        </w:rPr>
      </w:pPr>
      <w:r w:rsidRPr="007E3ED0">
        <w:rPr>
          <w:rStyle w:val="line-number1"/>
          <w:sz w:val="16"/>
        </w:rPr>
        <w:t xml:space="preserve"> 40</w:t>
      </w:r>
      <w:r w:rsidRPr="007E3ED0">
        <w:rPr>
          <w:sz w:val="16"/>
        </w:rPr>
        <w:t xml:space="preserve">         primary key (id)</w:t>
      </w:r>
    </w:p>
    <w:p w:rsidR="007E3ED0" w:rsidRPr="007E3ED0" w:rsidRDefault="007E3ED0">
      <w:pPr>
        <w:pStyle w:val="HTMLPreformatted"/>
        <w:divId w:val="87191899"/>
        <w:rPr>
          <w:sz w:val="16"/>
        </w:rPr>
      </w:pPr>
      <w:r w:rsidRPr="007E3ED0">
        <w:rPr>
          <w:rStyle w:val="line-number1"/>
          <w:sz w:val="16"/>
        </w:rPr>
        <w:t xml:space="preserve"> 41</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42</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43</w:t>
      </w:r>
      <w:r w:rsidRPr="007E3ED0">
        <w:rPr>
          <w:sz w:val="16"/>
        </w:rPr>
        <w:t xml:space="preserve">     create table VideoFile (</w:t>
      </w:r>
    </w:p>
    <w:p w:rsidR="007E3ED0" w:rsidRPr="007E3ED0" w:rsidRDefault="007E3ED0">
      <w:pPr>
        <w:pStyle w:val="HTMLPreformatted"/>
        <w:divId w:val="87191899"/>
        <w:rPr>
          <w:sz w:val="16"/>
        </w:rPr>
      </w:pPr>
      <w:r w:rsidRPr="007E3ED0">
        <w:rPr>
          <w:rStyle w:val="line-number1"/>
          <w:sz w:val="16"/>
        </w:rPr>
        <w:t xml:space="preserve"> 44</w:t>
      </w:r>
      <w:r w:rsidRPr="007E3ED0">
        <w:rPr>
          <w:sz w:val="16"/>
        </w:rPr>
        <w:t xml:space="preserve">         id bigint not null generated always as identity,</w:t>
      </w:r>
    </w:p>
    <w:p w:rsidR="007E3ED0" w:rsidRPr="007E3ED0" w:rsidRDefault="007E3ED0">
      <w:pPr>
        <w:pStyle w:val="HTMLPreformatted"/>
        <w:divId w:val="87191899"/>
        <w:rPr>
          <w:sz w:val="16"/>
        </w:rPr>
      </w:pPr>
      <w:r w:rsidRPr="007E3ED0">
        <w:rPr>
          <w:rStyle w:val="line-number1"/>
          <w:sz w:val="16"/>
        </w:rPr>
        <w:t xml:space="preserve"> 45</w:t>
      </w:r>
      <w:r w:rsidRPr="007E3ED0">
        <w:rPr>
          <w:sz w:val="16"/>
        </w:rPr>
        <w:t xml:space="preserve">         description varchar(250),</w:t>
      </w:r>
    </w:p>
    <w:p w:rsidR="007E3ED0" w:rsidRPr="007E3ED0" w:rsidRDefault="007E3ED0">
      <w:pPr>
        <w:pStyle w:val="HTMLPreformatted"/>
        <w:divId w:val="87191899"/>
        <w:rPr>
          <w:sz w:val="16"/>
        </w:rPr>
      </w:pPr>
      <w:r w:rsidRPr="007E3ED0">
        <w:rPr>
          <w:rStyle w:val="line-number1"/>
          <w:sz w:val="16"/>
        </w:rPr>
        <w:t xml:space="preserve"> 46</w:t>
      </w:r>
      <w:r w:rsidRPr="007E3ED0">
        <w:rPr>
          <w:sz w:val="16"/>
        </w:rPr>
        <w:t xml:space="preserve">         fileName varchar(100) not null,</w:t>
      </w:r>
    </w:p>
    <w:p w:rsidR="007E3ED0" w:rsidRPr="007E3ED0" w:rsidRDefault="007E3ED0">
      <w:pPr>
        <w:pStyle w:val="HTMLPreformatted"/>
        <w:divId w:val="87191899"/>
        <w:rPr>
          <w:sz w:val="16"/>
        </w:rPr>
      </w:pPr>
      <w:r w:rsidRPr="007E3ED0">
        <w:rPr>
          <w:rStyle w:val="line-number1"/>
          <w:sz w:val="16"/>
        </w:rPr>
        <w:t xml:space="preserve"> 47</w:t>
      </w:r>
      <w:r w:rsidRPr="007E3ED0">
        <w:rPr>
          <w:sz w:val="16"/>
        </w:rPr>
        <w:t xml:space="preserve">         resourceName varchar(50) not null,</w:t>
      </w:r>
    </w:p>
    <w:p w:rsidR="007E3ED0" w:rsidRPr="007E3ED0" w:rsidRDefault="007E3ED0">
      <w:pPr>
        <w:pStyle w:val="HTMLPreformatted"/>
        <w:divId w:val="87191899"/>
        <w:rPr>
          <w:sz w:val="16"/>
        </w:rPr>
      </w:pPr>
      <w:r w:rsidRPr="007E3ED0">
        <w:rPr>
          <w:rStyle w:val="line-number1"/>
          <w:sz w:val="16"/>
        </w:rPr>
        <w:t xml:space="preserve"> 48</w:t>
      </w:r>
      <w:r w:rsidRPr="007E3ED0">
        <w:rPr>
          <w:sz w:val="16"/>
        </w:rPr>
        <w:t xml:space="preserve">         uploadedDateTime timestamp not null,</w:t>
      </w:r>
    </w:p>
    <w:p w:rsidR="007E3ED0" w:rsidRPr="007E3ED0" w:rsidRDefault="007E3ED0">
      <w:pPr>
        <w:pStyle w:val="HTMLPreformatted"/>
        <w:divId w:val="87191899"/>
        <w:rPr>
          <w:sz w:val="16"/>
        </w:rPr>
      </w:pPr>
      <w:r w:rsidRPr="007E3ED0">
        <w:rPr>
          <w:rStyle w:val="line-number1"/>
          <w:sz w:val="16"/>
        </w:rPr>
        <w:t xml:space="preserve"> 49</w:t>
      </w:r>
      <w:r w:rsidRPr="007E3ED0">
        <w:rPr>
          <w:sz w:val="16"/>
        </w:rPr>
        <w:t xml:space="preserve">         version integer not null,</w:t>
      </w:r>
    </w:p>
    <w:p w:rsidR="007E3ED0" w:rsidRPr="007E3ED0" w:rsidRDefault="007E3ED0">
      <w:pPr>
        <w:pStyle w:val="HTMLPreformatted"/>
        <w:divId w:val="87191899"/>
        <w:rPr>
          <w:sz w:val="16"/>
        </w:rPr>
      </w:pPr>
      <w:r w:rsidRPr="007E3ED0">
        <w:rPr>
          <w:rStyle w:val="line-number1"/>
          <w:sz w:val="16"/>
        </w:rPr>
        <w:t xml:space="preserve"> 50</w:t>
      </w:r>
      <w:r w:rsidRPr="007E3ED0">
        <w:rPr>
          <w:sz w:val="16"/>
        </w:rPr>
        <w:t xml:space="preserve">         toWord_id bigint not null,</w:t>
      </w:r>
    </w:p>
    <w:p w:rsidR="007E3ED0" w:rsidRPr="007E3ED0" w:rsidRDefault="007E3ED0">
      <w:pPr>
        <w:pStyle w:val="HTMLPreformatted"/>
        <w:divId w:val="87191899"/>
        <w:rPr>
          <w:sz w:val="16"/>
        </w:rPr>
      </w:pPr>
      <w:r w:rsidRPr="007E3ED0">
        <w:rPr>
          <w:rStyle w:val="line-number1"/>
          <w:sz w:val="16"/>
        </w:rPr>
        <w:t xml:space="preserve"> 51</w:t>
      </w:r>
      <w:r w:rsidRPr="007E3ED0">
        <w:rPr>
          <w:sz w:val="16"/>
        </w:rPr>
        <w:t xml:space="preserve">         uploadedBy_id bigint not null,</w:t>
      </w:r>
    </w:p>
    <w:p w:rsidR="007E3ED0" w:rsidRPr="007E3ED0" w:rsidRDefault="007E3ED0">
      <w:pPr>
        <w:pStyle w:val="HTMLPreformatted"/>
        <w:divId w:val="87191899"/>
        <w:rPr>
          <w:sz w:val="16"/>
        </w:rPr>
      </w:pPr>
      <w:r w:rsidRPr="007E3ED0">
        <w:rPr>
          <w:rStyle w:val="line-number1"/>
          <w:sz w:val="16"/>
        </w:rPr>
        <w:t xml:space="preserve"> 52</w:t>
      </w:r>
      <w:r w:rsidRPr="007E3ED0">
        <w:rPr>
          <w:sz w:val="16"/>
        </w:rPr>
        <w:t xml:space="preserve">         primary key (id)</w:t>
      </w:r>
    </w:p>
    <w:p w:rsidR="007E3ED0" w:rsidRPr="007E3ED0" w:rsidRDefault="007E3ED0">
      <w:pPr>
        <w:pStyle w:val="HTMLPreformatted"/>
        <w:divId w:val="87191899"/>
        <w:rPr>
          <w:sz w:val="16"/>
        </w:rPr>
      </w:pPr>
      <w:r w:rsidRPr="007E3ED0">
        <w:rPr>
          <w:rStyle w:val="line-number1"/>
          <w:sz w:val="16"/>
        </w:rPr>
        <w:t xml:space="preserve"> 53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54</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55</w:t>
      </w:r>
      <w:r w:rsidRPr="007E3ED0">
        <w:rPr>
          <w:sz w:val="16"/>
        </w:rPr>
        <w:t xml:space="preserve">     create table Word (</w:t>
      </w:r>
    </w:p>
    <w:p w:rsidR="007E3ED0" w:rsidRPr="007E3ED0" w:rsidRDefault="007E3ED0">
      <w:pPr>
        <w:pStyle w:val="HTMLPreformatted"/>
        <w:divId w:val="87191899"/>
        <w:rPr>
          <w:sz w:val="16"/>
        </w:rPr>
      </w:pPr>
      <w:r w:rsidRPr="007E3ED0">
        <w:rPr>
          <w:rStyle w:val="line-number1"/>
          <w:sz w:val="16"/>
        </w:rPr>
        <w:t xml:space="preserve"> 56</w:t>
      </w:r>
      <w:r w:rsidRPr="007E3ED0">
        <w:rPr>
          <w:sz w:val="16"/>
        </w:rPr>
        <w:t xml:space="preserve">         id bigint not null generated always as identity,</w:t>
      </w:r>
    </w:p>
    <w:p w:rsidR="007E3ED0" w:rsidRPr="007E3ED0" w:rsidRDefault="007E3ED0">
      <w:pPr>
        <w:pStyle w:val="HTMLPreformatted"/>
        <w:divId w:val="87191899"/>
        <w:rPr>
          <w:sz w:val="16"/>
        </w:rPr>
      </w:pPr>
      <w:r w:rsidRPr="007E3ED0">
        <w:rPr>
          <w:rStyle w:val="line-number1"/>
          <w:sz w:val="16"/>
        </w:rPr>
        <w:t xml:space="preserve"> 57</w:t>
      </w:r>
      <w:r w:rsidRPr="007E3ED0">
        <w:rPr>
          <w:sz w:val="16"/>
        </w:rPr>
        <w:t xml:space="preserve">         createdDateTime timestamp not null,</w:t>
      </w:r>
    </w:p>
    <w:p w:rsidR="007E3ED0" w:rsidRPr="007E3ED0" w:rsidRDefault="007E3ED0">
      <w:pPr>
        <w:pStyle w:val="HTMLPreformatted"/>
        <w:divId w:val="87191899"/>
        <w:rPr>
          <w:sz w:val="16"/>
        </w:rPr>
      </w:pPr>
      <w:r w:rsidRPr="007E3ED0">
        <w:rPr>
          <w:rStyle w:val="line-number1"/>
          <w:sz w:val="16"/>
        </w:rPr>
        <w:t xml:space="preserve"> 58</w:t>
      </w:r>
      <w:r w:rsidRPr="007E3ED0">
        <w:rPr>
          <w:sz w:val="16"/>
        </w:rPr>
        <w:t xml:space="preserve">         description varchar(250),</w:t>
      </w:r>
    </w:p>
    <w:p w:rsidR="007E3ED0" w:rsidRPr="007E3ED0" w:rsidRDefault="007E3ED0">
      <w:pPr>
        <w:pStyle w:val="HTMLPreformatted"/>
        <w:divId w:val="87191899"/>
        <w:rPr>
          <w:sz w:val="16"/>
        </w:rPr>
      </w:pPr>
      <w:r w:rsidRPr="007E3ED0">
        <w:rPr>
          <w:rStyle w:val="line-number1"/>
          <w:sz w:val="16"/>
        </w:rPr>
        <w:t xml:space="preserve"> 59</w:t>
      </w:r>
      <w:r w:rsidRPr="007E3ED0">
        <w:rPr>
          <w:sz w:val="16"/>
        </w:rPr>
        <w:t xml:space="preserve">         version integer not null,</w:t>
      </w:r>
    </w:p>
    <w:p w:rsidR="007E3ED0" w:rsidRPr="007E3ED0" w:rsidRDefault="007E3ED0">
      <w:pPr>
        <w:pStyle w:val="HTMLPreformatted"/>
        <w:divId w:val="87191899"/>
        <w:rPr>
          <w:sz w:val="16"/>
        </w:rPr>
      </w:pPr>
      <w:r w:rsidRPr="007E3ED0">
        <w:rPr>
          <w:rStyle w:val="line-number1"/>
          <w:sz w:val="16"/>
        </w:rPr>
        <w:t xml:space="preserve"> 60</w:t>
      </w:r>
      <w:r w:rsidRPr="007E3ED0">
        <w:rPr>
          <w:sz w:val="16"/>
        </w:rPr>
        <w:t xml:space="preserve">         word varchar(50) not null unique,</w:t>
      </w:r>
    </w:p>
    <w:p w:rsidR="007E3ED0" w:rsidRPr="007E3ED0" w:rsidRDefault="007E3ED0">
      <w:pPr>
        <w:pStyle w:val="HTMLPreformatted"/>
        <w:divId w:val="87191899"/>
        <w:rPr>
          <w:sz w:val="16"/>
        </w:rPr>
      </w:pPr>
      <w:r w:rsidRPr="007E3ED0">
        <w:rPr>
          <w:rStyle w:val="line-number1"/>
          <w:sz w:val="16"/>
        </w:rPr>
        <w:t xml:space="preserve"> 61</w:t>
      </w:r>
      <w:r w:rsidRPr="007E3ED0">
        <w:rPr>
          <w:sz w:val="16"/>
        </w:rPr>
        <w:t xml:space="preserve">         requestCreatedBy_id bigint not null,</w:t>
      </w:r>
    </w:p>
    <w:p w:rsidR="007E3ED0" w:rsidRPr="007E3ED0" w:rsidRDefault="007E3ED0">
      <w:pPr>
        <w:pStyle w:val="HTMLPreformatted"/>
        <w:divId w:val="87191899"/>
        <w:rPr>
          <w:sz w:val="16"/>
        </w:rPr>
      </w:pPr>
      <w:r w:rsidRPr="007E3ED0">
        <w:rPr>
          <w:rStyle w:val="line-number1"/>
          <w:sz w:val="16"/>
        </w:rPr>
        <w:t xml:space="preserve"> 62</w:t>
      </w:r>
      <w:r w:rsidRPr="007E3ED0">
        <w:rPr>
          <w:sz w:val="16"/>
        </w:rPr>
        <w:t xml:space="preserve">         primary key (id)</w:t>
      </w:r>
    </w:p>
    <w:p w:rsidR="007E3ED0" w:rsidRPr="007E3ED0" w:rsidRDefault="007E3ED0">
      <w:pPr>
        <w:pStyle w:val="HTMLPreformatted"/>
        <w:divId w:val="87191899"/>
        <w:rPr>
          <w:sz w:val="16"/>
        </w:rPr>
      </w:pPr>
      <w:r w:rsidRPr="007E3ED0">
        <w:rPr>
          <w:rStyle w:val="line-number1"/>
          <w:sz w:val="16"/>
        </w:rPr>
        <w:t xml:space="preserve"> 63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64</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65</w:t>
      </w:r>
      <w:r w:rsidRPr="007E3ED0">
        <w:rPr>
          <w:sz w:val="16"/>
        </w:rPr>
        <w:t xml:space="preserve">     create table WordGroup (</w:t>
      </w:r>
    </w:p>
    <w:p w:rsidR="007E3ED0" w:rsidRPr="007E3ED0" w:rsidRDefault="007E3ED0">
      <w:pPr>
        <w:pStyle w:val="HTMLPreformatted"/>
        <w:divId w:val="87191899"/>
        <w:rPr>
          <w:sz w:val="16"/>
        </w:rPr>
      </w:pPr>
      <w:r w:rsidRPr="007E3ED0">
        <w:rPr>
          <w:rStyle w:val="line-number1"/>
          <w:sz w:val="16"/>
        </w:rPr>
        <w:t xml:space="preserve"> 66</w:t>
      </w:r>
      <w:r w:rsidRPr="007E3ED0">
        <w:rPr>
          <w:sz w:val="16"/>
        </w:rPr>
        <w:t xml:space="preserve">         id bigint not null generated always as identity,</w:t>
      </w:r>
    </w:p>
    <w:p w:rsidR="007E3ED0" w:rsidRPr="007E3ED0" w:rsidRDefault="007E3ED0">
      <w:pPr>
        <w:pStyle w:val="HTMLPreformatted"/>
        <w:divId w:val="87191899"/>
        <w:rPr>
          <w:sz w:val="16"/>
        </w:rPr>
      </w:pPr>
      <w:r w:rsidRPr="007E3ED0">
        <w:rPr>
          <w:rStyle w:val="line-number1"/>
          <w:sz w:val="16"/>
        </w:rPr>
        <w:t xml:space="preserve"> 67</w:t>
      </w:r>
      <w:r w:rsidRPr="007E3ED0">
        <w:rPr>
          <w:sz w:val="16"/>
        </w:rPr>
        <w:t xml:space="preserve">         createdDateTime timestamp not null,</w:t>
      </w:r>
    </w:p>
    <w:p w:rsidR="007E3ED0" w:rsidRPr="007E3ED0" w:rsidRDefault="007E3ED0">
      <w:pPr>
        <w:pStyle w:val="HTMLPreformatted"/>
        <w:divId w:val="87191899"/>
        <w:rPr>
          <w:sz w:val="16"/>
        </w:rPr>
      </w:pPr>
      <w:r w:rsidRPr="007E3ED0">
        <w:rPr>
          <w:rStyle w:val="line-number1"/>
          <w:sz w:val="16"/>
        </w:rPr>
        <w:t xml:space="preserve"> 68</w:t>
      </w:r>
      <w:r w:rsidRPr="007E3ED0">
        <w:rPr>
          <w:sz w:val="16"/>
        </w:rPr>
        <w:t xml:space="preserve">         description varchar(250),</w:t>
      </w:r>
    </w:p>
    <w:p w:rsidR="007E3ED0" w:rsidRPr="007E3ED0" w:rsidRDefault="007E3ED0">
      <w:pPr>
        <w:pStyle w:val="HTMLPreformatted"/>
        <w:divId w:val="87191899"/>
        <w:rPr>
          <w:sz w:val="16"/>
        </w:rPr>
      </w:pPr>
      <w:r w:rsidRPr="007E3ED0">
        <w:rPr>
          <w:rStyle w:val="line-number1"/>
          <w:sz w:val="16"/>
        </w:rPr>
        <w:t xml:space="preserve"> 69</w:t>
      </w:r>
      <w:r w:rsidRPr="007E3ED0">
        <w:rPr>
          <w:sz w:val="16"/>
        </w:rPr>
        <w:t xml:space="preserve">         name varchar(30) not null unique,</w:t>
      </w:r>
    </w:p>
    <w:p w:rsidR="007E3ED0" w:rsidRPr="007E3ED0" w:rsidRDefault="007E3ED0">
      <w:pPr>
        <w:pStyle w:val="HTMLPreformatted"/>
        <w:divId w:val="87191899"/>
        <w:rPr>
          <w:sz w:val="16"/>
        </w:rPr>
      </w:pPr>
      <w:r w:rsidRPr="007E3ED0">
        <w:rPr>
          <w:rStyle w:val="line-number1"/>
          <w:sz w:val="16"/>
        </w:rPr>
        <w:t xml:space="preserve"> 70</w:t>
      </w:r>
      <w:r w:rsidRPr="007E3ED0">
        <w:rPr>
          <w:sz w:val="16"/>
        </w:rPr>
        <w:t xml:space="preserve">         version integer not null,</w:t>
      </w:r>
    </w:p>
    <w:p w:rsidR="007E3ED0" w:rsidRPr="007E3ED0" w:rsidRDefault="007E3ED0">
      <w:pPr>
        <w:pStyle w:val="HTMLPreformatted"/>
        <w:divId w:val="87191899"/>
        <w:rPr>
          <w:sz w:val="16"/>
        </w:rPr>
      </w:pPr>
      <w:r w:rsidRPr="007E3ED0">
        <w:rPr>
          <w:rStyle w:val="line-number1"/>
          <w:sz w:val="16"/>
        </w:rPr>
        <w:t xml:space="preserve"> 71</w:t>
      </w:r>
      <w:r w:rsidRPr="007E3ED0">
        <w:rPr>
          <w:sz w:val="16"/>
        </w:rPr>
        <w:t xml:space="preserve">         createdBy_id bigint not null,</w:t>
      </w:r>
    </w:p>
    <w:p w:rsidR="007E3ED0" w:rsidRPr="007E3ED0" w:rsidRDefault="007E3ED0">
      <w:pPr>
        <w:pStyle w:val="HTMLPreformatted"/>
        <w:divId w:val="87191899"/>
        <w:rPr>
          <w:sz w:val="16"/>
        </w:rPr>
      </w:pPr>
      <w:r w:rsidRPr="007E3ED0">
        <w:rPr>
          <w:rStyle w:val="line-number1"/>
          <w:sz w:val="16"/>
        </w:rPr>
        <w:t xml:space="preserve"> 72</w:t>
      </w:r>
      <w:r w:rsidRPr="007E3ED0">
        <w:rPr>
          <w:sz w:val="16"/>
        </w:rPr>
        <w:t xml:space="preserve">         primary key (id)</w:t>
      </w:r>
    </w:p>
    <w:p w:rsidR="007E3ED0" w:rsidRPr="007E3ED0" w:rsidRDefault="007E3ED0">
      <w:pPr>
        <w:pStyle w:val="HTMLPreformatted"/>
        <w:divId w:val="87191899"/>
        <w:rPr>
          <w:sz w:val="16"/>
        </w:rPr>
      </w:pPr>
      <w:r w:rsidRPr="007E3ED0">
        <w:rPr>
          <w:rStyle w:val="line-number1"/>
          <w:sz w:val="16"/>
        </w:rPr>
        <w:t xml:space="preserve"> 73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lastRenderedPageBreak/>
        <w:t xml:space="preserve"> 74</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75</w:t>
      </w:r>
      <w:r w:rsidRPr="007E3ED0">
        <w:rPr>
          <w:sz w:val="16"/>
        </w:rPr>
        <w:t xml:space="preserve">     create table WordGroupWordRelation (</w:t>
      </w:r>
    </w:p>
    <w:p w:rsidR="007E3ED0" w:rsidRPr="007E3ED0" w:rsidRDefault="007E3ED0">
      <w:pPr>
        <w:pStyle w:val="HTMLPreformatted"/>
        <w:divId w:val="87191899"/>
        <w:rPr>
          <w:sz w:val="16"/>
        </w:rPr>
      </w:pPr>
      <w:r w:rsidRPr="007E3ED0">
        <w:rPr>
          <w:rStyle w:val="line-number1"/>
          <w:sz w:val="16"/>
        </w:rPr>
        <w:t xml:space="preserve"> 76</w:t>
      </w:r>
      <w:r w:rsidRPr="007E3ED0">
        <w:rPr>
          <w:sz w:val="16"/>
        </w:rPr>
        <w:t xml:space="preserve">         id bigint not null generated always as identity,</w:t>
      </w:r>
    </w:p>
    <w:p w:rsidR="007E3ED0" w:rsidRPr="007E3ED0" w:rsidRDefault="007E3ED0">
      <w:pPr>
        <w:pStyle w:val="HTMLPreformatted"/>
        <w:divId w:val="87191899"/>
        <w:rPr>
          <w:sz w:val="16"/>
        </w:rPr>
      </w:pPr>
      <w:r w:rsidRPr="007E3ED0">
        <w:rPr>
          <w:rStyle w:val="line-number1"/>
          <w:sz w:val="16"/>
        </w:rPr>
        <w:t xml:space="preserve"> 77</w:t>
      </w:r>
      <w:r w:rsidRPr="007E3ED0">
        <w:rPr>
          <w:sz w:val="16"/>
        </w:rPr>
        <w:t xml:space="preserve">         version integer not null,</w:t>
      </w:r>
    </w:p>
    <w:p w:rsidR="007E3ED0" w:rsidRPr="007E3ED0" w:rsidRDefault="007E3ED0">
      <w:pPr>
        <w:pStyle w:val="HTMLPreformatted"/>
        <w:divId w:val="87191899"/>
        <w:rPr>
          <w:sz w:val="16"/>
        </w:rPr>
      </w:pPr>
      <w:r w:rsidRPr="007E3ED0">
        <w:rPr>
          <w:rStyle w:val="line-number1"/>
          <w:sz w:val="16"/>
        </w:rPr>
        <w:t xml:space="preserve"> 78</w:t>
      </w:r>
      <w:r w:rsidRPr="007E3ED0">
        <w:rPr>
          <w:sz w:val="16"/>
        </w:rPr>
        <w:t xml:space="preserve">         word_id bigint not null,</w:t>
      </w:r>
    </w:p>
    <w:p w:rsidR="007E3ED0" w:rsidRPr="007E3ED0" w:rsidRDefault="007E3ED0">
      <w:pPr>
        <w:pStyle w:val="HTMLPreformatted"/>
        <w:divId w:val="87191899"/>
        <w:rPr>
          <w:sz w:val="16"/>
        </w:rPr>
      </w:pPr>
      <w:r w:rsidRPr="007E3ED0">
        <w:rPr>
          <w:rStyle w:val="line-number1"/>
          <w:sz w:val="16"/>
        </w:rPr>
        <w:t xml:space="preserve"> 79</w:t>
      </w:r>
      <w:r w:rsidRPr="007E3ED0">
        <w:rPr>
          <w:sz w:val="16"/>
        </w:rPr>
        <w:t xml:space="preserve">         wordGroup_id bigint not null,</w:t>
      </w:r>
    </w:p>
    <w:p w:rsidR="007E3ED0" w:rsidRPr="007E3ED0" w:rsidRDefault="007E3ED0">
      <w:pPr>
        <w:pStyle w:val="HTMLPreformatted"/>
        <w:divId w:val="87191899"/>
        <w:rPr>
          <w:sz w:val="16"/>
        </w:rPr>
      </w:pPr>
      <w:r w:rsidRPr="007E3ED0">
        <w:rPr>
          <w:rStyle w:val="line-number1"/>
          <w:sz w:val="16"/>
        </w:rPr>
        <w:t xml:space="preserve"> 80</w:t>
      </w:r>
      <w:r w:rsidRPr="007E3ED0">
        <w:rPr>
          <w:sz w:val="16"/>
        </w:rPr>
        <w:t xml:space="preserve">         primary key (id),</w:t>
      </w:r>
    </w:p>
    <w:p w:rsidR="007E3ED0" w:rsidRPr="007E3ED0" w:rsidRDefault="007E3ED0">
      <w:pPr>
        <w:pStyle w:val="HTMLPreformatted"/>
        <w:divId w:val="87191899"/>
        <w:rPr>
          <w:sz w:val="16"/>
        </w:rPr>
      </w:pPr>
      <w:r w:rsidRPr="007E3ED0">
        <w:rPr>
          <w:rStyle w:val="line-number1"/>
          <w:sz w:val="16"/>
        </w:rPr>
        <w:t xml:space="preserve"> 81</w:t>
      </w:r>
      <w:r w:rsidRPr="007E3ED0">
        <w:rPr>
          <w:sz w:val="16"/>
        </w:rPr>
        <w:t xml:space="preserve">         unique (wordGroup_id, word_id)</w:t>
      </w:r>
    </w:p>
    <w:p w:rsidR="007E3ED0" w:rsidRPr="007E3ED0" w:rsidRDefault="007E3ED0">
      <w:pPr>
        <w:pStyle w:val="HTMLPreformatted"/>
        <w:divId w:val="87191899"/>
        <w:rPr>
          <w:sz w:val="16"/>
        </w:rPr>
      </w:pPr>
      <w:r w:rsidRPr="007E3ED0">
        <w:rPr>
          <w:rStyle w:val="line-number1"/>
          <w:sz w:val="16"/>
        </w:rPr>
        <w:t xml:space="preserve"> 82</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83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84</w:t>
      </w:r>
      <w:r w:rsidRPr="007E3ED0">
        <w:rPr>
          <w:sz w:val="16"/>
        </w:rPr>
        <w:t xml:space="preserve">     alter table VideoFile </w:t>
      </w:r>
    </w:p>
    <w:p w:rsidR="007E3ED0" w:rsidRPr="007E3ED0" w:rsidRDefault="007E3ED0">
      <w:pPr>
        <w:pStyle w:val="HTMLPreformatted"/>
        <w:divId w:val="87191899"/>
        <w:rPr>
          <w:sz w:val="16"/>
        </w:rPr>
      </w:pPr>
      <w:r w:rsidRPr="007E3ED0">
        <w:rPr>
          <w:rStyle w:val="line-number1"/>
          <w:sz w:val="16"/>
        </w:rPr>
        <w:t xml:space="preserve"> 85</w:t>
      </w:r>
      <w:r w:rsidRPr="007E3ED0">
        <w:rPr>
          <w:sz w:val="16"/>
        </w:rPr>
        <w:t xml:space="preserve">         add constraint fk_file_applicationuser </w:t>
      </w:r>
    </w:p>
    <w:p w:rsidR="007E3ED0" w:rsidRPr="007E3ED0" w:rsidRDefault="007E3ED0">
      <w:pPr>
        <w:pStyle w:val="HTMLPreformatted"/>
        <w:divId w:val="87191899"/>
        <w:rPr>
          <w:sz w:val="16"/>
        </w:rPr>
      </w:pPr>
      <w:r w:rsidRPr="007E3ED0">
        <w:rPr>
          <w:rStyle w:val="line-number1"/>
          <w:sz w:val="16"/>
        </w:rPr>
        <w:t xml:space="preserve"> 86</w:t>
      </w:r>
      <w:r w:rsidRPr="007E3ED0">
        <w:rPr>
          <w:sz w:val="16"/>
        </w:rPr>
        <w:t xml:space="preserve">         foreign key (uploadedBy_id) </w:t>
      </w:r>
    </w:p>
    <w:p w:rsidR="007E3ED0" w:rsidRPr="007E3ED0" w:rsidRDefault="007E3ED0">
      <w:pPr>
        <w:pStyle w:val="HTMLPreformatted"/>
        <w:divId w:val="87191899"/>
        <w:rPr>
          <w:sz w:val="16"/>
        </w:rPr>
      </w:pPr>
      <w:r w:rsidRPr="007E3ED0">
        <w:rPr>
          <w:rStyle w:val="line-number1"/>
          <w:sz w:val="16"/>
        </w:rPr>
        <w:t xml:space="preserve"> 87</w:t>
      </w:r>
      <w:r w:rsidRPr="007E3ED0">
        <w:rPr>
          <w:sz w:val="16"/>
        </w:rPr>
        <w:t xml:space="preserve">         references ApplicationUser;</w:t>
      </w:r>
    </w:p>
    <w:p w:rsidR="007E3ED0" w:rsidRPr="007E3ED0" w:rsidRDefault="007E3ED0">
      <w:pPr>
        <w:pStyle w:val="HTMLPreformatted"/>
        <w:divId w:val="87191899"/>
        <w:rPr>
          <w:sz w:val="16"/>
        </w:rPr>
      </w:pPr>
      <w:r w:rsidRPr="007E3ED0">
        <w:rPr>
          <w:rStyle w:val="line-number1"/>
          <w:sz w:val="16"/>
        </w:rPr>
        <w:t xml:space="preserve"> 88</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89</w:t>
      </w:r>
      <w:r w:rsidRPr="007E3ED0">
        <w:rPr>
          <w:sz w:val="16"/>
        </w:rPr>
        <w:t xml:space="preserve">     alter table VideoFile </w:t>
      </w:r>
    </w:p>
    <w:p w:rsidR="007E3ED0" w:rsidRPr="007E3ED0" w:rsidRDefault="007E3ED0">
      <w:pPr>
        <w:pStyle w:val="HTMLPreformatted"/>
        <w:divId w:val="87191899"/>
        <w:rPr>
          <w:sz w:val="16"/>
        </w:rPr>
      </w:pPr>
      <w:r w:rsidRPr="007E3ED0">
        <w:rPr>
          <w:rStyle w:val="line-number1"/>
          <w:sz w:val="16"/>
        </w:rPr>
        <w:t xml:space="preserve"> 90</w:t>
      </w:r>
      <w:r w:rsidRPr="007E3ED0">
        <w:rPr>
          <w:sz w:val="16"/>
        </w:rPr>
        <w:t xml:space="preserve">         add constraint fk_file_word </w:t>
      </w:r>
    </w:p>
    <w:p w:rsidR="007E3ED0" w:rsidRPr="007E3ED0" w:rsidRDefault="007E3ED0">
      <w:pPr>
        <w:pStyle w:val="HTMLPreformatted"/>
        <w:divId w:val="87191899"/>
        <w:rPr>
          <w:sz w:val="16"/>
        </w:rPr>
      </w:pPr>
      <w:r w:rsidRPr="007E3ED0">
        <w:rPr>
          <w:rStyle w:val="line-number1"/>
          <w:sz w:val="16"/>
        </w:rPr>
        <w:t xml:space="preserve"> 91</w:t>
      </w:r>
      <w:r w:rsidRPr="007E3ED0">
        <w:rPr>
          <w:sz w:val="16"/>
        </w:rPr>
        <w:t xml:space="preserve">         foreign key (toWord_id) </w:t>
      </w:r>
    </w:p>
    <w:p w:rsidR="007E3ED0" w:rsidRPr="007E3ED0" w:rsidRDefault="007E3ED0">
      <w:pPr>
        <w:pStyle w:val="HTMLPreformatted"/>
        <w:divId w:val="87191899"/>
        <w:rPr>
          <w:sz w:val="16"/>
        </w:rPr>
      </w:pPr>
      <w:r w:rsidRPr="007E3ED0">
        <w:rPr>
          <w:rStyle w:val="line-number1"/>
          <w:sz w:val="16"/>
        </w:rPr>
        <w:t xml:space="preserve"> 92</w:t>
      </w:r>
      <w:r w:rsidRPr="007E3ED0">
        <w:rPr>
          <w:sz w:val="16"/>
        </w:rPr>
        <w:t xml:space="preserve">         references Word;</w:t>
      </w:r>
    </w:p>
    <w:p w:rsidR="007E3ED0" w:rsidRPr="007E3ED0" w:rsidRDefault="007E3ED0">
      <w:pPr>
        <w:pStyle w:val="HTMLPreformatted"/>
        <w:divId w:val="87191899"/>
        <w:rPr>
          <w:sz w:val="16"/>
        </w:rPr>
      </w:pPr>
      <w:r w:rsidRPr="007E3ED0">
        <w:rPr>
          <w:rStyle w:val="line-number1"/>
          <w:sz w:val="16"/>
        </w:rPr>
        <w:t xml:space="preserve"> 93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94</w:t>
      </w:r>
      <w:r w:rsidRPr="007E3ED0">
        <w:rPr>
          <w:sz w:val="16"/>
        </w:rPr>
        <w:t xml:space="preserve">     alter table Word </w:t>
      </w:r>
    </w:p>
    <w:p w:rsidR="007E3ED0" w:rsidRPr="007E3ED0" w:rsidRDefault="007E3ED0">
      <w:pPr>
        <w:pStyle w:val="HTMLPreformatted"/>
        <w:divId w:val="87191899"/>
        <w:rPr>
          <w:sz w:val="16"/>
        </w:rPr>
      </w:pPr>
      <w:r w:rsidRPr="007E3ED0">
        <w:rPr>
          <w:rStyle w:val="line-number1"/>
          <w:sz w:val="16"/>
        </w:rPr>
        <w:t xml:space="preserve"> 95</w:t>
      </w:r>
      <w:r w:rsidRPr="007E3ED0">
        <w:rPr>
          <w:sz w:val="16"/>
        </w:rPr>
        <w:t xml:space="preserve">         add constraint fk_word_applicationuser </w:t>
      </w:r>
    </w:p>
    <w:p w:rsidR="007E3ED0" w:rsidRPr="007E3ED0" w:rsidRDefault="007E3ED0">
      <w:pPr>
        <w:pStyle w:val="HTMLPreformatted"/>
        <w:divId w:val="87191899"/>
        <w:rPr>
          <w:sz w:val="16"/>
        </w:rPr>
      </w:pPr>
      <w:r w:rsidRPr="007E3ED0">
        <w:rPr>
          <w:rStyle w:val="line-number1"/>
          <w:sz w:val="16"/>
        </w:rPr>
        <w:t xml:space="preserve"> 96</w:t>
      </w:r>
      <w:r w:rsidRPr="007E3ED0">
        <w:rPr>
          <w:sz w:val="16"/>
        </w:rPr>
        <w:t xml:space="preserve">         foreign key (requestCreatedBy_id) </w:t>
      </w:r>
    </w:p>
    <w:p w:rsidR="007E3ED0" w:rsidRPr="007E3ED0" w:rsidRDefault="007E3ED0">
      <w:pPr>
        <w:pStyle w:val="HTMLPreformatted"/>
        <w:divId w:val="87191899"/>
        <w:rPr>
          <w:sz w:val="16"/>
        </w:rPr>
      </w:pPr>
      <w:r w:rsidRPr="007E3ED0">
        <w:rPr>
          <w:rStyle w:val="line-number1"/>
          <w:sz w:val="16"/>
        </w:rPr>
        <w:t xml:space="preserve"> 97</w:t>
      </w:r>
      <w:r w:rsidRPr="007E3ED0">
        <w:rPr>
          <w:sz w:val="16"/>
        </w:rPr>
        <w:t xml:space="preserve">         references ApplicationUser;</w:t>
      </w:r>
    </w:p>
    <w:p w:rsidR="007E3ED0" w:rsidRPr="007E3ED0" w:rsidRDefault="007E3ED0">
      <w:pPr>
        <w:pStyle w:val="HTMLPreformatted"/>
        <w:divId w:val="87191899"/>
        <w:rPr>
          <w:sz w:val="16"/>
        </w:rPr>
      </w:pPr>
      <w:r w:rsidRPr="007E3ED0">
        <w:rPr>
          <w:rStyle w:val="line-number1"/>
          <w:sz w:val="16"/>
        </w:rPr>
        <w:t xml:space="preserve"> 98</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99</w:t>
      </w:r>
      <w:r w:rsidRPr="007E3ED0">
        <w:rPr>
          <w:sz w:val="16"/>
        </w:rPr>
        <w:t xml:space="preserve">     alter table WordGroup </w:t>
      </w:r>
    </w:p>
    <w:p w:rsidR="007E3ED0" w:rsidRPr="007E3ED0" w:rsidRDefault="007E3ED0">
      <w:pPr>
        <w:pStyle w:val="HTMLPreformatted"/>
        <w:divId w:val="87191899"/>
        <w:rPr>
          <w:sz w:val="16"/>
        </w:rPr>
      </w:pPr>
      <w:r w:rsidRPr="007E3ED0">
        <w:rPr>
          <w:rStyle w:val="line-number1"/>
          <w:sz w:val="16"/>
        </w:rPr>
        <w:t>100</w:t>
      </w:r>
      <w:r w:rsidRPr="007E3ED0">
        <w:rPr>
          <w:sz w:val="16"/>
        </w:rPr>
        <w:t xml:space="preserve">         add constraint fk_wordgroup_applicationuser </w:t>
      </w:r>
    </w:p>
    <w:p w:rsidR="007E3ED0" w:rsidRPr="007E3ED0" w:rsidRDefault="007E3ED0">
      <w:pPr>
        <w:pStyle w:val="HTMLPreformatted"/>
        <w:divId w:val="87191899"/>
        <w:rPr>
          <w:sz w:val="16"/>
        </w:rPr>
      </w:pPr>
      <w:r w:rsidRPr="007E3ED0">
        <w:rPr>
          <w:rStyle w:val="line-number1"/>
          <w:sz w:val="16"/>
        </w:rPr>
        <w:t>101</w:t>
      </w:r>
      <w:r w:rsidRPr="007E3ED0">
        <w:rPr>
          <w:sz w:val="16"/>
        </w:rPr>
        <w:t xml:space="preserve">         foreign key (createdBy_id) </w:t>
      </w:r>
    </w:p>
    <w:p w:rsidR="007E3ED0" w:rsidRPr="007E3ED0" w:rsidRDefault="007E3ED0">
      <w:pPr>
        <w:pStyle w:val="HTMLPreformatted"/>
        <w:divId w:val="87191899"/>
        <w:rPr>
          <w:sz w:val="16"/>
        </w:rPr>
      </w:pPr>
      <w:r w:rsidRPr="007E3ED0">
        <w:rPr>
          <w:rStyle w:val="line-number1"/>
          <w:sz w:val="16"/>
        </w:rPr>
        <w:t>102</w:t>
      </w:r>
      <w:r w:rsidRPr="007E3ED0">
        <w:rPr>
          <w:sz w:val="16"/>
        </w:rPr>
        <w:t xml:space="preserve">         references ApplicationUser;</w:t>
      </w:r>
    </w:p>
    <w:p w:rsidR="007E3ED0" w:rsidRPr="007E3ED0" w:rsidRDefault="007E3ED0">
      <w:pPr>
        <w:pStyle w:val="HTMLPreformatted"/>
        <w:divId w:val="87191899"/>
        <w:rPr>
          <w:sz w:val="16"/>
        </w:rPr>
      </w:pPr>
      <w:r w:rsidRPr="007E3ED0">
        <w:rPr>
          <w:rStyle w:val="line-number1"/>
          <w:sz w:val="16"/>
        </w:rPr>
        <w:t>103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104</w:t>
      </w:r>
      <w:r w:rsidRPr="007E3ED0">
        <w:rPr>
          <w:sz w:val="16"/>
        </w:rPr>
        <w:t xml:space="preserve">     alter table WordGroupWordRelation </w:t>
      </w:r>
    </w:p>
    <w:p w:rsidR="007E3ED0" w:rsidRPr="007E3ED0" w:rsidRDefault="007E3ED0">
      <w:pPr>
        <w:pStyle w:val="HTMLPreformatted"/>
        <w:divId w:val="87191899"/>
        <w:rPr>
          <w:sz w:val="16"/>
        </w:rPr>
      </w:pPr>
      <w:r w:rsidRPr="007E3ED0">
        <w:rPr>
          <w:rStyle w:val="line-number1"/>
          <w:sz w:val="16"/>
        </w:rPr>
        <w:t>105</w:t>
      </w:r>
      <w:r w:rsidRPr="007E3ED0">
        <w:rPr>
          <w:sz w:val="16"/>
        </w:rPr>
        <w:t xml:space="preserve">         add constraint fk_wordgroupwordrelation_wordgroup </w:t>
      </w:r>
    </w:p>
    <w:p w:rsidR="007E3ED0" w:rsidRPr="007E3ED0" w:rsidRDefault="007E3ED0">
      <w:pPr>
        <w:pStyle w:val="HTMLPreformatted"/>
        <w:divId w:val="87191899"/>
        <w:rPr>
          <w:sz w:val="16"/>
        </w:rPr>
      </w:pPr>
      <w:r w:rsidRPr="007E3ED0">
        <w:rPr>
          <w:rStyle w:val="line-number1"/>
          <w:sz w:val="16"/>
        </w:rPr>
        <w:t>106</w:t>
      </w:r>
      <w:r w:rsidRPr="007E3ED0">
        <w:rPr>
          <w:sz w:val="16"/>
        </w:rPr>
        <w:t xml:space="preserve">         foreign key (wordGroup_id) </w:t>
      </w:r>
    </w:p>
    <w:p w:rsidR="007E3ED0" w:rsidRPr="007E3ED0" w:rsidRDefault="007E3ED0">
      <w:pPr>
        <w:pStyle w:val="HTMLPreformatted"/>
        <w:divId w:val="87191899"/>
        <w:rPr>
          <w:sz w:val="16"/>
        </w:rPr>
      </w:pPr>
      <w:r w:rsidRPr="007E3ED0">
        <w:rPr>
          <w:rStyle w:val="line-number1"/>
          <w:sz w:val="16"/>
        </w:rPr>
        <w:t>107</w:t>
      </w:r>
      <w:r w:rsidRPr="007E3ED0">
        <w:rPr>
          <w:sz w:val="16"/>
        </w:rPr>
        <w:t xml:space="preserve">         references WordGroup;</w:t>
      </w:r>
    </w:p>
    <w:p w:rsidR="007E3ED0" w:rsidRPr="007E3ED0" w:rsidRDefault="007E3ED0">
      <w:pPr>
        <w:pStyle w:val="HTMLPreformatted"/>
        <w:divId w:val="87191899"/>
        <w:rPr>
          <w:sz w:val="16"/>
        </w:rPr>
      </w:pPr>
      <w:r w:rsidRPr="007E3ED0">
        <w:rPr>
          <w:rStyle w:val="line-number1"/>
          <w:sz w:val="16"/>
        </w:rPr>
        <w:t>108</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109</w:t>
      </w:r>
      <w:r w:rsidRPr="007E3ED0">
        <w:rPr>
          <w:sz w:val="16"/>
        </w:rPr>
        <w:t xml:space="preserve">     alter table WordGroupWordRelation </w:t>
      </w:r>
    </w:p>
    <w:p w:rsidR="007E3ED0" w:rsidRPr="007E3ED0" w:rsidRDefault="007E3ED0">
      <w:pPr>
        <w:pStyle w:val="HTMLPreformatted"/>
        <w:divId w:val="87191899"/>
        <w:rPr>
          <w:sz w:val="16"/>
        </w:rPr>
      </w:pPr>
      <w:r w:rsidRPr="007E3ED0">
        <w:rPr>
          <w:rStyle w:val="line-number1"/>
          <w:sz w:val="16"/>
        </w:rPr>
        <w:t>110</w:t>
      </w:r>
      <w:r w:rsidRPr="007E3ED0">
        <w:rPr>
          <w:sz w:val="16"/>
        </w:rPr>
        <w:t xml:space="preserve">         add constraint fk_wordgroupwordrelation_word </w:t>
      </w:r>
    </w:p>
    <w:p w:rsidR="007E3ED0" w:rsidRPr="007E3ED0" w:rsidRDefault="007E3ED0">
      <w:pPr>
        <w:pStyle w:val="HTMLPreformatted"/>
        <w:divId w:val="87191899"/>
        <w:rPr>
          <w:sz w:val="16"/>
        </w:rPr>
      </w:pPr>
      <w:r w:rsidRPr="007E3ED0">
        <w:rPr>
          <w:rStyle w:val="line-number1"/>
          <w:sz w:val="16"/>
        </w:rPr>
        <w:t>111</w:t>
      </w:r>
      <w:r w:rsidRPr="007E3ED0">
        <w:rPr>
          <w:sz w:val="16"/>
        </w:rPr>
        <w:t xml:space="preserve">         foreign key (word_id) </w:t>
      </w:r>
    </w:p>
    <w:p w:rsidR="007E3ED0" w:rsidRPr="007E3ED0" w:rsidRDefault="007E3ED0">
      <w:pPr>
        <w:pStyle w:val="HTMLPreformatted"/>
        <w:divId w:val="87191899"/>
        <w:rPr>
          <w:sz w:val="16"/>
        </w:rPr>
      </w:pPr>
      <w:r w:rsidRPr="007E3ED0">
        <w:rPr>
          <w:rStyle w:val="line-number1"/>
          <w:sz w:val="16"/>
        </w:rPr>
        <w:t>112</w:t>
      </w:r>
      <w:r w:rsidRPr="007E3ED0">
        <w:rPr>
          <w:sz w:val="16"/>
        </w:rPr>
        <w:t xml:space="preserve">         references Word;</w:t>
      </w:r>
    </w:p>
    <w:p w:rsidR="007E3ED0" w:rsidRPr="007E3ED0" w:rsidRDefault="007E3ED0">
      <w:pPr>
        <w:pStyle w:val="HTMLPreformatted"/>
        <w:divId w:val="87191899"/>
        <w:rPr>
          <w:sz w:val="16"/>
        </w:rPr>
      </w:pPr>
      <w:r w:rsidRPr="007E3ED0">
        <w:rPr>
          <w:rStyle w:val="line-number1"/>
          <w:sz w:val="16"/>
        </w:rPr>
        <w:t>113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114</w:t>
      </w:r>
      <w:r w:rsidRPr="007E3ED0">
        <w:rPr>
          <w:sz w:val="16"/>
        </w:rPr>
        <w:t xml:space="preserve"> </w:t>
      </w:r>
    </w:p>
    <w:p w:rsidR="007E3ED0" w:rsidRDefault="008026DD" w:rsidP="00C4779C">
      <w:pPr>
        <w:rPr>
          <w:noProof/>
          <w:sz w:val="16"/>
          <w:lang w:eastAsia="da-DK" w:bidi="ar-SA"/>
        </w:rPr>
      </w:pPr>
      <w:r w:rsidRPr="007E3ED0">
        <w:rPr>
          <w:noProof/>
          <w:sz w:val="16"/>
          <w:lang w:eastAsia="da-DK" w:bidi="ar-SA"/>
        </w:rPr>
        <w:fldChar w:fldCharType="end"/>
      </w:r>
    </w:p>
    <w:p w:rsidR="007C38BD" w:rsidRDefault="007C38BD" w:rsidP="00C4779C">
      <w:pPr>
        <w:rPr>
          <w:noProof/>
          <w:sz w:val="16"/>
          <w:lang w:eastAsia="da-DK" w:bidi="ar-SA"/>
        </w:rPr>
      </w:pPr>
    </w:p>
    <w:p w:rsidR="007C38BD" w:rsidRDefault="007C38BD" w:rsidP="007C38BD">
      <w:pPr>
        <w:rPr>
          <w:noProof/>
          <w:lang w:eastAsia="da-DK" w:bidi="ar-SA"/>
        </w:rPr>
      </w:pPr>
      <w:r>
        <w:rPr>
          <w:noProof/>
          <w:lang w:eastAsia="da-DK" w:bidi="ar-SA"/>
        </w:rPr>
        <w:t xml:space="preserve">Filen: </w:t>
      </w:r>
      <w:r w:rsidR="007E3ED0">
        <w:rPr>
          <w:noProof/>
          <w:lang w:eastAsia="da-DK" w:bidi="ar-SA"/>
        </w:rPr>
        <w:t>db_init</w:t>
      </w:r>
      <w:r>
        <w:rPr>
          <w:noProof/>
          <w:lang w:eastAsia="da-DK" w:bidi="ar-SA"/>
        </w:rPr>
        <w:t>.xml</w:t>
      </w:r>
    </w:p>
    <w:p w:rsidR="007C38BD" w:rsidRDefault="007C38BD" w:rsidP="00C4779C">
      <w:pPr>
        <w:rPr>
          <w:noProof/>
          <w:sz w:val="16"/>
          <w:lang w:eastAsia="da-DK" w:bidi="ar-SA"/>
        </w:rPr>
      </w:pPr>
    </w:p>
    <w:p w:rsidR="007E3ED0" w:rsidRPr="007E3ED0" w:rsidRDefault="008026DD" w:rsidP="007E3ED0">
      <w:pPr>
        <w:divId w:val="325786121"/>
        <w:rPr>
          <w:sz w:val="16"/>
        </w:rPr>
      </w:pPr>
      <w:r w:rsidRPr="007E3ED0">
        <w:rPr>
          <w:noProof/>
          <w:sz w:val="16"/>
          <w:lang w:eastAsia="da-DK" w:bidi="ar-SA"/>
        </w:rPr>
        <w:fldChar w:fldCharType="begin"/>
      </w:r>
      <w:r w:rsidR="007E3ED0" w:rsidRPr="007E3ED0">
        <w:rPr>
          <w:noProof/>
          <w:sz w:val="16"/>
          <w:lang w:eastAsia="da-DK" w:bidi="ar-SA"/>
        </w:rPr>
        <w:instrText xml:space="preserve"> INCLUDETEXT "C:\\GoogleCode\\user-driven-sign-language-dictionary\\Analysis and design\\CodeInHtml\\db_init.html" \c HTML </w:instrText>
      </w:r>
      <w:r w:rsidR="007E3ED0">
        <w:rPr>
          <w:noProof/>
          <w:sz w:val="16"/>
          <w:lang w:eastAsia="da-DK" w:bidi="ar-SA"/>
        </w:rPr>
        <w:instrText xml:space="preserve"> \* MERGEFORMAT </w:instrText>
      </w:r>
      <w:r w:rsidRPr="007E3ED0">
        <w:rPr>
          <w:noProof/>
          <w:sz w:val="16"/>
          <w:lang w:eastAsia="da-DK" w:bidi="ar-SA"/>
        </w:rPr>
        <w:fldChar w:fldCharType="separate"/>
      </w:r>
      <w:r w:rsidR="007E3ED0" w:rsidRPr="007E3ED0">
        <w:rPr>
          <w:rStyle w:val="line-number1"/>
          <w:sz w:val="16"/>
        </w:rPr>
        <w:t xml:space="preserve"> 1</w:t>
      </w:r>
      <w:r w:rsidR="007E3ED0" w:rsidRPr="007E3ED0">
        <w:rPr>
          <w:sz w:val="16"/>
        </w:rPr>
        <w:t xml:space="preserve"> </w:t>
      </w:r>
      <w:r w:rsidR="007E3ED0" w:rsidRPr="007E3ED0">
        <w:rPr>
          <w:rStyle w:val="sql-block-comment1"/>
          <w:sz w:val="16"/>
        </w:rPr>
        <w:t>-- Extra constrains</w:t>
      </w:r>
    </w:p>
    <w:p w:rsidR="007E3ED0" w:rsidRPr="007E3ED0" w:rsidRDefault="007E3ED0">
      <w:pPr>
        <w:pStyle w:val="HTMLPreformatted"/>
        <w:divId w:val="325786121"/>
        <w:rPr>
          <w:sz w:val="16"/>
        </w:rPr>
      </w:pPr>
      <w:r w:rsidRPr="007E3ED0">
        <w:rPr>
          <w:rStyle w:val="line-number1"/>
          <w:sz w:val="16"/>
        </w:rPr>
        <w:t xml:space="preserve"> 2</w:t>
      </w:r>
      <w:r w:rsidRPr="007E3ED0">
        <w:rPr>
          <w:sz w:val="16"/>
        </w:rPr>
        <w:t xml:space="preserve"> </w:t>
      </w:r>
      <w:r w:rsidRPr="007E3ED0">
        <w:rPr>
          <w:rStyle w:val="sql-keyword1"/>
          <w:sz w:val="16"/>
        </w:rPr>
        <w:t>alter table ApplicationUser</w:t>
      </w:r>
    </w:p>
    <w:p w:rsidR="007E3ED0" w:rsidRPr="007E3ED0" w:rsidRDefault="007E3ED0">
      <w:pPr>
        <w:pStyle w:val="HTMLPreformatted"/>
        <w:divId w:val="325786121"/>
        <w:rPr>
          <w:sz w:val="16"/>
        </w:rPr>
      </w:pPr>
      <w:r w:rsidRPr="007E3ED0">
        <w:rPr>
          <w:rStyle w:val="line-number1"/>
          <w:sz w:val="16"/>
        </w:rPr>
        <w:t xml:space="preserve"> 3</w:t>
      </w:r>
      <w:r w:rsidRPr="007E3ED0">
        <w:rPr>
          <w:sz w:val="16"/>
        </w:rPr>
        <w:t xml:space="preserve"> </w:t>
      </w:r>
      <w:r w:rsidRPr="007E3ED0">
        <w:rPr>
          <w:rStyle w:val="sql-keyword1"/>
          <w:sz w:val="16"/>
        </w:rPr>
        <w:t>add constraint valid_user_roles</w:t>
      </w:r>
    </w:p>
    <w:p w:rsidR="007E3ED0" w:rsidRPr="007E3ED0" w:rsidRDefault="007E3ED0">
      <w:pPr>
        <w:pStyle w:val="HTMLPreformatted"/>
        <w:divId w:val="325786121"/>
        <w:rPr>
          <w:sz w:val="16"/>
        </w:rPr>
      </w:pPr>
      <w:r w:rsidRPr="007E3ED0">
        <w:rPr>
          <w:rStyle w:val="line-number1"/>
          <w:sz w:val="16"/>
        </w:rPr>
        <w:t xml:space="preserve"> 4</w:t>
      </w:r>
      <w:r w:rsidRPr="007E3ED0">
        <w:rPr>
          <w:sz w:val="16"/>
        </w:rPr>
        <w:t xml:space="preserve"> </w:t>
      </w:r>
      <w:r w:rsidRPr="007E3ED0">
        <w:rPr>
          <w:rStyle w:val="sql-keyword1"/>
          <w:sz w:val="16"/>
        </w:rPr>
        <w:t>check (userrole in ('ADMIN', 'NORMAL'));</w:t>
      </w:r>
    </w:p>
    <w:p w:rsidR="007E3ED0" w:rsidRPr="007E3ED0" w:rsidRDefault="007E3ED0">
      <w:pPr>
        <w:pStyle w:val="HTMLPreformatted"/>
        <w:divId w:val="325786121"/>
        <w:rPr>
          <w:sz w:val="16"/>
        </w:rPr>
      </w:pPr>
      <w:r w:rsidRPr="007E3ED0">
        <w:rPr>
          <w:rStyle w:val="line-number1"/>
          <w:sz w:val="16"/>
        </w:rPr>
        <w:t xml:space="preserve"> 5</w:t>
      </w:r>
      <w:r w:rsidRPr="007E3ED0">
        <w:rPr>
          <w:sz w:val="16"/>
        </w:rPr>
        <w:t xml:space="preserve"> </w:t>
      </w:r>
    </w:p>
    <w:p w:rsidR="007E3ED0" w:rsidRPr="007E3ED0" w:rsidRDefault="007E3ED0">
      <w:pPr>
        <w:pStyle w:val="HTMLPreformatted"/>
        <w:divId w:val="325786121"/>
        <w:rPr>
          <w:sz w:val="16"/>
        </w:rPr>
      </w:pPr>
      <w:r w:rsidRPr="007E3ED0">
        <w:rPr>
          <w:rStyle w:val="line-number1"/>
          <w:sz w:val="16"/>
        </w:rPr>
        <w:t xml:space="preserve"> 6</w:t>
      </w:r>
      <w:r w:rsidRPr="007E3ED0">
        <w:rPr>
          <w:sz w:val="16"/>
        </w:rPr>
        <w:t xml:space="preserve"> </w:t>
      </w:r>
      <w:r w:rsidRPr="007E3ED0">
        <w:rPr>
          <w:rStyle w:val="sql-keyword1"/>
          <w:sz w:val="16"/>
        </w:rPr>
        <w:t>alter table ApplicationUser</w:t>
      </w:r>
    </w:p>
    <w:p w:rsidR="007E3ED0" w:rsidRPr="007E3ED0" w:rsidRDefault="007E3ED0">
      <w:pPr>
        <w:pStyle w:val="HTMLPreformatted"/>
        <w:divId w:val="325786121"/>
        <w:rPr>
          <w:sz w:val="16"/>
        </w:rPr>
      </w:pPr>
      <w:r w:rsidRPr="007E3ED0">
        <w:rPr>
          <w:rStyle w:val="line-number1"/>
          <w:sz w:val="16"/>
        </w:rPr>
        <w:t xml:space="preserve"> 7</w:t>
      </w:r>
      <w:r w:rsidRPr="007E3ED0">
        <w:rPr>
          <w:sz w:val="16"/>
        </w:rPr>
        <w:t xml:space="preserve"> </w:t>
      </w:r>
      <w:r w:rsidRPr="007E3ED0">
        <w:rPr>
          <w:rStyle w:val="sql-keyword1"/>
          <w:sz w:val="16"/>
        </w:rPr>
        <w:t>add constraint password_length_ge_3</w:t>
      </w:r>
    </w:p>
    <w:p w:rsidR="007E3ED0" w:rsidRPr="007E3ED0" w:rsidRDefault="007E3ED0">
      <w:pPr>
        <w:pStyle w:val="HTMLPreformatted"/>
        <w:divId w:val="325786121"/>
        <w:rPr>
          <w:sz w:val="16"/>
        </w:rPr>
      </w:pPr>
      <w:r w:rsidRPr="007E3ED0">
        <w:rPr>
          <w:rStyle w:val="line-number1"/>
          <w:sz w:val="16"/>
        </w:rPr>
        <w:t xml:space="preserve"> 8</w:t>
      </w:r>
      <w:r w:rsidRPr="007E3ED0">
        <w:rPr>
          <w:sz w:val="16"/>
        </w:rPr>
        <w:t xml:space="preserve"> </w:t>
      </w:r>
      <w:r w:rsidRPr="007E3ED0">
        <w:rPr>
          <w:rStyle w:val="sql-keyword1"/>
          <w:sz w:val="16"/>
        </w:rPr>
        <w:t>check (length(password) &gt;= 3);</w:t>
      </w:r>
    </w:p>
    <w:p w:rsidR="007E3ED0" w:rsidRPr="007E3ED0" w:rsidRDefault="007E3ED0">
      <w:pPr>
        <w:pStyle w:val="HTMLPreformatted"/>
        <w:divId w:val="325786121"/>
        <w:rPr>
          <w:sz w:val="16"/>
        </w:rPr>
      </w:pPr>
      <w:r w:rsidRPr="007E3ED0">
        <w:rPr>
          <w:rStyle w:val="line-number1"/>
          <w:sz w:val="16"/>
        </w:rPr>
        <w:t xml:space="preserve"> 9</w:t>
      </w:r>
      <w:r w:rsidRPr="007E3ED0">
        <w:rPr>
          <w:sz w:val="16"/>
        </w:rPr>
        <w:t xml:space="preserve"> </w:t>
      </w:r>
    </w:p>
    <w:p w:rsidR="007E3ED0" w:rsidRPr="007E3ED0" w:rsidRDefault="007E3ED0">
      <w:pPr>
        <w:pStyle w:val="HTMLPreformatted"/>
        <w:divId w:val="325786121"/>
        <w:rPr>
          <w:sz w:val="16"/>
        </w:rPr>
      </w:pPr>
      <w:r w:rsidRPr="007E3ED0">
        <w:rPr>
          <w:rStyle w:val="line-number1"/>
          <w:sz w:val="16"/>
        </w:rPr>
        <w:t>10</w:t>
      </w:r>
      <w:r w:rsidRPr="007E3ED0">
        <w:rPr>
          <w:sz w:val="16"/>
        </w:rPr>
        <w:t xml:space="preserve"> </w:t>
      </w:r>
      <w:r w:rsidRPr="007E3ED0">
        <w:rPr>
          <w:rStyle w:val="sql-block-comment1"/>
          <w:sz w:val="16"/>
        </w:rPr>
        <w:t>-- Test data</w:t>
      </w:r>
    </w:p>
    <w:p w:rsidR="007E3ED0" w:rsidRPr="007E3ED0" w:rsidRDefault="007E3ED0">
      <w:pPr>
        <w:pStyle w:val="HTMLPreformatted"/>
        <w:divId w:val="325786121"/>
        <w:rPr>
          <w:sz w:val="16"/>
        </w:rPr>
      </w:pPr>
      <w:r w:rsidRPr="007E3ED0">
        <w:rPr>
          <w:rStyle w:val="line-number1"/>
          <w:sz w:val="16"/>
        </w:rPr>
        <w:t>11</w:t>
      </w:r>
      <w:r w:rsidRPr="007E3ED0">
        <w:rPr>
          <w:sz w:val="16"/>
        </w:rPr>
        <w:t xml:space="preserve"> </w:t>
      </w:r>
      <w:r w:rsidRPr="007E3ED0">
        <w:rPr>
          <w:rStyle w:val="sql-block-comment1"/>
          <w:sz w:val="16"/>
        </w:rPr>
        <w:t>---------------------------------------</w:t>
      </w:r>
    </w:p>
    <w:p w:rsidR="007E3ED0" w:rsidRPr="007E3ED0" w:rsidRDefault="007E3ED0">
      <w:pPr>
        <w:pStyle w:val="HTMLPreformatted"/>
        <w:divId w:val="325786121"/>
        <w:rPr>
          <w:sz w:val="16"/>
        </w:rPr>
      </w:pPr>
      <w:r w:rsidRPr="007E3ED0">
        <w:rPr>
          <w:rStyle w:val="line-number1"/>
          <w:sz w:val="16"/>
        </w:rPr>
        <w:t>12</w:t>
      </w:r>
      <w:r w:rsidRPr="007E3ED0">
        <w:rPr>
          <w:sz w:val="16"/>
        </w:rPr>
        <w:t xml:space="preserve"> </w:t>
      </w:r>
      <w:r w:rsidRPr="007E3ED0">
        <w:rPr>
          <w:rStyle w:val="sql-block-comment1"/>
          <w:sz w:val="16"/>
        </w:rPr>
        <w:t>-- Users</w:t>
      </w:r>
    </w:p>
    <w:p w:rsidR="007E3ED0" w:rsidRPr="007E3ED0" w:rsidRDefault="007E3ED0">
      <w:pPr>
        <w:pStyle w:val="HTMLPreformatted"/>
        <w:divId w:val="325786121"/>
        <w:rPr>
          <w:sz w:val="16"/>
        </w:rPr>
      </w:pPr>
      <w:r w:rsidRPr="007E3ED0">
        <w:rPr>
          <w:rStyle w:val="line-number1"/>
          <w:sz w:val="16"/>
        </w:rPr>
        <w:t>13</w:t>
      </w:r>
      <w:r w:rsidRPr="007E3ED0">
        <w:rPr>
          <w:sz w:val="16"/>
        </w:rPr>
        <w:t xml:space="preserve"> </w:t>
      </w:r>
      <w:r w:rsidRPr="007E3ED0">
        <w:rPr>
          <w:rStyle w:val="sql-keyword1"/>
          <w:sz w:val="16"/>
        </w:rPr>
        <w:t xml:space="preserve">insert into applicationuser </w:t>
      </w:r>
    </w:p>
    <w:p w:rsidR="007E3ED0" w:rsidRPr="007E3ED0" w:rsidRDefault="007E3ED0">
      <w:pPr>
        <w:pStyle w:val="HTMLPreformatted"/>
        <w:divId w:val="325786121"/>
        <w:rPr>
          <w:sz w:val="16"/>
        </w:rPr>
      </w:pPr>
      <w:r w:rsidRPr="007E3ED0">
        <w:rPr>
          <w:rStyle w:val="line-number1"/>
          <w:sz w:val="16"/>
        </w:rPr>
        <w:t>14</w:t>
      </w:r>
      <w:r w:rsidRPr="007E3ED0">
        <w:rPr>
          <w:sz w:val="16"/>
        </w:rPr>
        <w:t xml:space="preserve">   (login, password, userrole, fullname, email, emailverificationsent,</w:t>
      </w:r>
    </w:p>
    <w:p w:rsidR="007E3ED0" w:rsidRPr="007E3ED0" w:rsidRDefault="007E3ED0">
      <w:pPr>
        <w:pStyle w:val="HTMLPreformatted"/>
        <w:divId w:val="325786121"/>
        <w:rPr>
          <w:sz w:val="16"/>
        </w:rPr>
      </w:pPr>
      <w:r w:rsidRPr="007E3ED0">
        <w:rPr>
          <w:rStyle w:val="line-number1"/>
          <w:sz w:val="16"/>
        </w:rPr>
        <w:t>15</w:t>
      </w:r>
      <w:r w:rsidRPr="007E3ED0">
        <w:rPr>
          <w:sz w:val="16"/>
        </w:rPr>
        <w:t xml:space="preserve">    emailverified, version) </w:t>
      </w:r>
    </w:p>
    <w:p w:rsidR="007E3ED0" w:rsidRPr="007E3ED0" w:rsidRDefault="007E3ED0">
      <w:pPr>
        <w:pStyle w:val="HTMLPreformatted"/>
        <w:divId w:val="325786121"/>
        <w:rPr>
          <w:sz w:val="16"/>
        </w:rPr>
      </w:pPr>
      <w:r w:rsidRPr="007E3ED0">
        <w:rPr>
          <w:rStyle w:val="line-number1"/>
          <w:sz w:val="16"/>
        </w:rPr>
        <w:t>16</w:t>
      </w:r>
      <w:r w:rsidRPr="007E3ED0">
        <w:rPr>
          <w:sz w:val="16"/>
        </w:rPr>
        <w:t xml:space="preserve"> </w:t>
      </w:r>
      <w:r w:rsidRPr="007E3ED0">
        <w:rPr>
          <w:rStyle w:val="sql-keyword1"/>
          <w:sz w:val="16"/>
        </w:rPr>
        <w:t xml:space="preserve">values </w:t>
      </w:r>
    </w:p>
    <w:p w:rsidR="007E3ED0" w:rsidRPr="007E3ED0" w:rsidRDefault="007E3ED0">
      <w:pPr>
        <w:pStyle w:val="HTMLPreformatted"/>
        <w:divId w:val="325786121"/>
        <w:rPr>
          <w:sz w:val="16"/>
        </w:rPr>
      </w:pPr>
      <w:r w:rsidRPr="007E3ED0">
        <w:rPr>
          <w:rStyle w:val="line-number1"/>
          <w:sz w:val="16"/>
        </w:rPr>
        <w:t>17</w:t>
      </w:r>
      <w:r w:rsidRPr="007E3ED0">
        <w:rPr>
          <w:sz w:val="16"/>
        </w:rPr>
        <w:t xml:space="preserve">   ('jsh', 'jsh', 'NORMAL', 'Jan Schrøder Hansen', 'jsh@jsh.dk', </w:t>
      </w:r>
    </w:p>
    <w:p w:rsidR="007E3ED0" w:rsidRPr="007E3ED0" w:rsidRDefault="007E3ED0">
      <w:pPr>
        <w:pStyle w:val="HTMLPreformatted"/>
        <w:divId w:val="325786121"/>
        <w:rPr>
          <w:sz w:val="16"/>
        </w:rPr>
      </w:pPr>
      <w:r w:rsidRPr="007E3ED0">
        <w:rPr>
          <w:rStyle w:val="line-number1"/>
          <w:sz w:val="16"/>
        </w:rPr>
        <w:t>18</w:t>
      </w:r>
      <w:r w:rsidRPr="007E3ED0">
        <w:rPr>
          <w:sz w:val="16"/>
        </w:rPr>
        <w:t xml:space="preserve">    '2011-10-29 10:10:10', '2011-10-29 10:10:12', 1);</w:t>
      </w:r>
    </w:p>
    <w:p w:rsidR="007E3ED0" w:rsidRPr="007E3ED0" w:rsidRDefault="007E3ED0">
      <w:pPr>
        <w:pStyle w:val="HTMLPreformatted"/>
        <w:divId w:val="325786121"/>
        <w:rPr>
          <w:sz w:val="16"/>
        </w:rPr>
      </w:pPr>
      <w:r w:rsidRPr="007E3ED0">
        <w:rPr>
          <w:rStyle w:val="line-number1"/>
          <w:sz w:val="16"/>
        </w:rPr>
        <w:t>19</w:t>
      </w:r>
      <w:r w:rsidRPr="007E3ED0">
        <w:rPr>
          <w:sz w:val="16"/>
        </w:rPr>
        <w:t xml:space="preserve"> </w:t>
      </w:r>
    </w:p>
    <w:p w:rsidR="007E3ED0" w:rsidRPr="007E3ED0" w:rsidRDefault="007E3ED0">
      <w:pPr>
        <w:pStyle w:val="HTMLPreformatted"/>
        <w:divId w:val="325786121"/>
        <w:rPr>
          <w:sz w:val="16"/>
        </w:rPr>
      </w:pPr>
      <w:r w:rsidRPr="007E3ED0">
        <w:rPr>
          <w:rStyle w:val="line-number1"/>
          <w:sz w:val="16"/>
        </w:rPr>
        <w:t>20</w:t>
      </w:r>
      <w:r w:rsidRPr="007E3ED0">
        <w:rPr>
          <w:sz w:val="16"/>
        </w:rPr>
        <w:t xml:space="preserve"> </w:t>
      </w:r>
      <w:r w:rsidRPr="007E3ED0">
        <w:rPr>
          <w:rStyle w:val="sql-keyword1"/>
          <w:sz w:val="16"/>
        </w:rPr>
        <w:t xml:space="preserve">insert into applicationuser </w:t>
      </w:r>
    </w:p>
    <w:p w:rsidR="007E3ED0" w:rsidRPr="007E3ED0" w:rsidRDefault="007E3ED0">
      <w:pPr>
        <w:pStyle w:val="HTMLPreformatted"/>
        <w:divId w:val="325786121"/>
        <w:rPr>
          <w:sz w:val="16"/>
        </w:rPr>
      </w:pPr>
      <w:r w:rsidRPr="007E3ED0">
        <w:rPr>
          <w:rStyle w:val="line-number1"/>
          <w:sz w:val="16"/>
        </w:rPr>
        <w:t>21</w:t>
      </w:r>
      <w:r w:rsidRPr="007E3ED0">
        <w:rPr>
          <w:sz w:val="16"/>
        </w:rPr>
        <w:t xml:space="preserve">   (login, password, userrole, fullname, email, emailverificationsent,</w:t>
      </w:r>
    </w:p>
    <w:p w:rsidR="007E3ED0" w:rsidRPr="007E3ED0" w:rsidRDefault="007E3ED0">
      <w:pPr>
        <w:pStyle w:val="HTMLPreformatted"/>
        <w:divId w:val="325786121"/>
        <w:rPr>
          <w:sz w:val="16"/>
        </w:rPr>
      </w:pPr>
      <w:r w:rsidRPr="007E3ED0">
        <w:rPr>
          <w:rStyle w:val="line-number1"/>
          <w:sz w:val="16"/>
        </w:rPr>
        <w:t>22</w:t>
      </w:r>
      <w:r w:rsidRPr="007E3ED0">
        <w:rPr>
          <w:sz w:val="16"/>
        </w:rPr>
        <w:t xml:space="preserve">    emailverified, version) </w:t>
      </w:r>
    </w:p>
    <w:p w:rsidR="007E3ED0" w:rsidRPr="007E3ED0" w:rsidRDefault="007E3ED0">
      <w:pPr>
        <w:pStyle w:val="HTMLPreformatted"/>
        <w:divId w:val="325786121"/>
        <w:rPr>
          <w:sz w:val="16"/>
        </w:rPr>
      </w:pPr>
      <w:r w:rsidRPr="007E3ED0">
        <w:rPr>
          <w:rStyle w:val="line-number1"/>
          <w:sz w:val="16"/>
        </w:rPr>
        <w:t>23</w:t>
      </w:r>
      <w:r w:rsidRPr="007E3ED0">
        <w:rPr>
          <w:sz w:val="16"/>
        </w:rPr>
        <w:t xml:space="preserve"> </w:t>
      </w:r>
      <w:r w:rsidRPr="007E3ED0">
        <w:rPr>
          <w:rStyle w:val="sql-keyword1"/>
          <w:sz w:val="16"/>
        </w:rPr>
        <w:t xml:space="preserve">values </w:t>
      </w:r>
    </w:p>
    <w:p w:rsidR="007E3ED0" w:rsidRPr="007E3ED0" w:rsidRDefault="007E3ED0">
      <w:pPr>
        <w:pStyle w:val="HTMLPreformatted"/>
        <w:divId w:val="325786121"/>
        <w:rPr>
          <w:sz w:val="16"/>
        </w:rPr>
      </w:pPr>
      <w:r w:rsidRPr="007E3ED0">
        <w:rPr>
          <w:rStyle w:val="line-number1"/>
          <w:sz w:val="16"/>
        </w:rPr>
        <w:t>24</w:t>
      </w:r>
      <w:r w:rsidRPr="007E3ED0">
        <w:rPr>
          <w:sz w:val="16"/>
        </w:rPr>
        <w:t xml:space="preserve">   ('tki', 'tki', 'NORMAL', 'Tanja Kikkenborg', 'tki@tki.dk', </w:t>
      </w:r>
    </w:p>
    <w:p w:rsidR="007E3ED0" w:rsidRPr="007E3ED0" w:rsidRDefault="007E3ED0">
      <w:pPr>
        <w:pStyle w:val="HTMLPreformatted"/>
        <w:divId w:val="325786121"/>
        <w:rPr>
          <w:sz w:val="16"/>
        </w:rPr>
      </w:pPr>
      <w:r w:rsidRPr="007E3ED0">
        <w:rPr>
          <w:rStyle w:val="line-number1"/>
          <w:sz w:val="16"/>
        </w:rPr>
        <w:t>25</w:t>
      </w:r>
      <w:r w:rsidRPr="007E3ED0">
        <w:rPr>
          <w:sz w:val="16"/>
        </w:rPr>
        <w:t xml:space="preserve">    '2011-10-29 10:10:10', '2011-10-29 10:10:12', 1);</w:t>
      </w:r>
    </w:p>
    <w:p w:rsidR="007E3ED0" w:rsidRPr="007E3ED0" w:rsidRDefault="007E3ED0">
      <w:pPr>
        <w:pStyle w:val="HTMLPreformatted"/>
        <w:divId w:val="325786121"/>
        <w:rPr>
          <w:sz w:val="16"/>
        </w:rPr>
      </w:pPr>
      <w:r w:rsidRPr="007E3ED0">
        <w:rPr>
          <w:rStyle w:val="line-number1"/>
          <w:sz w:val="16"/>
        </w:rPr>
        <w:t>26</w:t>
      </w:r>
      <w:r w:rsidRPr="007E3ED0">
        <w:rPr>
          <w:sz w:val="16"/>
        </w:rPr>
        <w:t xml:space="preserve"> </w:t>
      </w:r>
    </w:p>
    <w:p w:rsidR="007E3ED0" w:rsidRPr="007E3ED0" w:rsidRDefault="007E3ED0">
      <w:pPr>
        <w:pStyle w:val="HTMLPreformatted"/>
        <w:divId w:val="325786121"/>
        <w:rPr>
          <w:sz w:val="16"/>
        </w:rPr>
      </w:pPr>
      <w:r w:rsidRPr="007E3ED0">
        <w:rPr>
          <w:rStyle w:val="line-number1"/>
          <w:sz w:val="16"/>
        </w:rPr>
        <w:t>27</w:t>
      </w:r>
      <w:r w:rsidRPr="007E3ED0">
        <w:rPr>
          <w:sz w:val="16"/>
        </w:rPr>
        <w:t xml:space="preserve"> </w:t>
      </w:r>
    </w:p>
    <w:p w:rsidR="007E3ED0" w:rsidRPr="00B928C3" w:rsidRDefault="008026DD" w:rsidP="00C4779C">
      <w:pPr>
        <w:rPr>
          <w:noProof/>
          <w:sz w:val="16"/>
          <w:lang w:eastAsia="da-DK" w:bidi="ar-SA"/>
        </w:rPr>
      </w:pPr>
      <w:r w:rsidRPr="007E3ED0">
        <w:rPr>
          <w:noProof/>
          <w:sz w:val="16"/>
          <w:lang w:eastAsia="da-DK" w:bidi="ar-SA"/>
        </w:rPr>
        <w:fldChar w:fldCharType="end"/>
      </w:r>
    </w:p>
    <w:p w:rsidR="00B928C3" w:rsidRPr="00B928C3" w:rsidRDefault="00B928C3" w:rsidP="00C4779C">
      <w:pPr>
        <w:rPr>
          <w:noProof/>
          <w:sz w:val="16"/>
          <w:lang w:eastAsia="da-DK" w:bidi="ar-SA"/>
        </w:rPr>
      </w:pPr>
    </w:p>
    <w:p w:rsidR="00C4779C" w:rsidRDefault="00C4779C">
      <w:pPr>
        <w:rPr>
          <w:noProof/>
          <w:lang w:eastAsia="da-DK" w:bidi="ar-SA"/>
        </w:rPr>
      </w:pPr>
      <w:r>
        <w:rPr>
          <w:noProof/>
          <w:lang w:eastAsia="da-DK" w:bidi="ar-SA"/>
        </w:rPr>
        <w:br w:type="page"/>
      </w:r>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283" w:name="_Indhold_på_vedlagte"/>
      <w:bookmarkStart w:id="284" w:name="_Toc310860772"/>
      <w:bookmarkStart w:id="285" w:name="_Toc310880160"/>
      <w:bookmarkStart w:id="286" w:name="_Toc310880861"/>
      <w:bookmarkStart w:id="287" w:name="_Toc310881103"/>
      <w:bookmarkStart w:id="288" w:name="_Toc310882239"/>
      <w:bookmarkStart w:id="289" w:name="_Toc310966434"/>
      <w:bookmarkStart w:id="290" w:name="_Toc310966511"/>
      <w:bookmarkStart w:id="291" w:name="_Toc310967801"/>
      <w:bookmarkStart w:id="292" w:name="_Toc311380185"/>
      <w:bookmarkStart w:id="293" w:name="_Toc311399810"/>
      <w:bookmarkStart w:id="294" w:name="_Toc311477416"/>
      <w:bookmarkEnd w:id="283"/>
      <w:bookmarkEnd w:id="284"/>
      <w:bookmarkEnd w:id="285"/>
      <w:bookmarkEnd w:id="286"/>
      <w:bookmarkEnd w:id="287"/>
      <w:bookmarkEnd w:id="288"/>
      <w:bookmarkEnd w:id="289"/>
      <w:bookmarkEnd w:id="290"/>
      <w:bookmarkEnd w:id="291"/>
      <w:bookmarkEnd w:id="292"/>
      <w:bookmarkEnd w:id="293"/>
      <w:bookmarkEnd w:id="294"/>
    </w:p>
    <w:p w:rsidR="00CE4938" w:rsidRDefault="005974F4" w:rsidP="009C2564">
      <w:pPr>
        <w:pStyle w:val="Heading2"/>
        <w:numPr>
          <w:ilvl w:val="1"/>
          <w:numId w:val="19"/>
        </w:numPr>
      </w:pPr>
      <w:bookmarkStart w:id="295" w:name="_Toc311477417"/>
      <w:r>
        <w:t>Indhold på den vedlagte cd</w:t>
      </w:r>
      <w:bookmarkEnd w:id="295"/>
    </w:p>
    <w:p w:rsidR="00CC40D1" w:rsidRPr="00CC40D1" w:rsidRDefault="00CC40D1" w:rsidP="00CC40D1">
      <w:pPr>
        <w:pStyle w:val="BodyText"/>
      </w:pPr>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r>
        <w:rPr>
          <w:lang w:val="da-DK"/>
        </w:rPr>
        <w:t>MagicDraw – Indeholder 3</w:t>
      </w:r>
      <w:r w:rsidR="00D061EE" w:rsidRPr="00D061EE">
        <w:rPr>
          <w:lang w:val="da-DK"/>
        </w:rPr>
        <w:t xml:space="preserve"> MagicDraw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sidR="00CC40D1">
        <w:rPr>
          <w:lang w:val="da-DK"/>
        </w:rPr>
        <w:t>side brugerflade design</w:t>
      </w:r>
      <w:r w:rsidR="00D061EE">
        <w:rPr>
          <w:lang w:val="da-DK"/>
        </w:rPr>
        <w:t>.</w:t>
      </w:r>
    </w:p>
    <w:p w:rsidR="00ED3567" w:rsidRPr="00D061EE" w:rsidRDefault="00E35FA4" w:rsidP="00E27EB1">
      <w:pPr>
        <w:pStyle w:val="ListParagraph"/>
        <w:numPr>
          <w:ilvl w:val="0"/>
          <w:numId w:val="4"/>
        </w:numPr>
        <w:rPr>
          <w:lang w:val="da-DK"/>
        </w:rPr>
      </w:pPr>
      <w:r>
        <w:rPr>
          <w:lang w:val="da-DK"/>
        </w:rPr>
        <w:t>Kode – Indeholder al kode til projektet</w:t>
      </w:r>
    </w:p>
    <w:p w:rsidR="00920004" w:rsidRDefault="00920004" w:rsidP="00920004">
      <w:pPr>
        <w:pStyle w:val="ListParagraph"/>
        <w:rPr>
          <w:lang w:val="da-DK"/>
        </w:rPr>
      </w:pPr>
    </w:p>
    <w:p w:rsidR="00C66F73" w:rsidRDefault="00C66F73">
      <w:pPr>
        <w:rPr>
          <w:lang w:val="da-DK"/>
        </w:rPr>
      </w:pPr>
      <w:r>
        <w:rPr>
          <w:lang w:val="da-DK"/>
        </w:rPr>
        <w:br w:type="page"/>
      </w:r>
    </w:p>
    <w:p w:rsidR="00C66F73" w:rsidRDefault="00C66F73" w:rsidP="000C745A">
      <w:pPr>
        <w:pStyle w:val="Heading1"/>
        <w:numPr>
          <w:ilvl w:val="0"/>
          <w:numId w:val="41"/>
        </w:numPr>
        <w:rPr>
          <w:lang w:val="da-DK"/>
        </w:rPr>
      </w:pPr>
      <w:bookmarkStart w:id="296" w:name="_Toc311477418"/>
      <w:r>
        <w:rPr>
          <w:lang w:val="da-DK"/>
        </w:rPr>
        <w:lastRenderedPageBreak/>
        <w:t>N</w:t>
      </w:r>
      <w:r w:rsidR="000C745A">
        <w:rPr>
          <w:lang w:val="da-DK"/>
        </w:rPr>
        <w:t>oter</w:t>
      </w:r>
      <w:bookmarkEnd w:id="296"/>
    </w:p>
    <w:p w:rsidR="000D0226" w:rsidRPr="000D0226" w:rsidRDefault="000D0226" w:rsidP="00990081">
      <w:pPr>
        <w:pStyle w:val="BodyText"/>
        <w:ind w:left="360"/>
        <w:jc w:val="left"/>
        <w:rPr>
          <w:lang w:val="da-DK"/>
        </w:rPr>
      </w:pPr>
      <w:r>
        <w:rPr>
          <w:lang w:val="da-DK"/>
        </w:rPr>
        <w:t>De fleste af mine noter, henviser</w:t>
      </w:r>
      <w:r w:rsidR="00990081">
        <w:rPr>
          <w:lang w:val="da-DK"/>
        </w:rPr>
        <w:t xml:space="preserve"> (linker)</w:t>
      </w:r>
      <w:r>
        <w:rPr>
          <w:lang w:val="da-DK"/>
        </w:rPr>
        <w:t xml:space="preserve"> til den engelske Wikipedia, da den engelske version af Wikipedia</w:t>
      </w:r>
      <w:r w:rsidR="00C05FCB">
        <w:rPr>
          <w:lang w:val="da-DK"/>
        </w:rPr>
        <w:t>,</w:t>
      </w:r>
      <w:r>
        <w:rPr>
          <w:lang w:val="da-DK"/>
        </w:rPr>
        <w:t xml:space="preserve"> ofte er mere beskrivende end den danske, o</w:t>
      </w:r>
      <w:r w:rsidR="00990081">
        <w:rPr>
          <w:lang w:val="da-DK"/>
        </w:rPr>
        <w:t xml:space="preserve">g fordi Wikipedia som regel er </w:t>
      </w:r>
      <w:r>
        <w:rPr>
          <w:lang w:val="da-DK"/>
        </w:rPr>
        <w:t>neutral i sine beskrivelser.</w:t>
      </w:r>
    </w:p>
    <w:sectPr w:rsidR="000D0226" w:rsidRPr="000D0226" w:rsidSect="00381C88">
      <w:footerReference w:type="even" r:id="rId75"/>
      <w:footerReference w:type="default" r:id="rId76"/>
      <w:footerReference w:type="first" r:id="rId77"/>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3B4D" w:rsidRDefault="00B03B4D">
      <w:pPr>
        <w:rPr>
          <w:lang w:val="da-DK"/>
        </w:rPr>
      </w:pPr>
      <w:r>
        <w:rPr>
          <w:lang w:val="da-DK"/>
        </w:rPr>
        <w:separator/>
      </w:r>
    </w:p>
  </w:endnote>
  <w:endnote w:type="continuationSeparator" w:id="0">
    <w:p w:rsidR="00B03B4D" w:rsidRDefault="00B03B4D">
      <w:pPr>
        <w:rPr>
          <w:lang w:val="da-DK"/>
        </w:rPr>
      </w:pPr>
      <w:r>
        <w:rPr>
          <w:lang w:val="da-DK"/>
        </w:rPr>
        <w:continuationSeparator/>
      </w:r>
    </w:p>
  </w:endnote>
  <w:endnote w:id="1">
    <w:p w:rsidR="00BE33A7" w:rsidRPr="004012DA" w:rsidRDefault="00BE33A7">
      <w:pPr>
        <w:pStyle w:val="EndnoteText"/>
        <w:rPr>
          <w:sz w:val="18"/>
          <w:lang w:val="da-DK"/>
        </w:rPr>
      </w:pPr>
      <w:r w:rsidRPr="004012DA">
        <w:rPr>
          <w:rStyle w:val="EndnoteReference"/>
          <w:sz w:val="18"/>
        </w:rPr>
        <w:endnoteRef/>
      </w:r>
      <w:r w:rsidRPr="004012DA">
        <w:rPr>
          <w:sz w:val="18"/>
          <w:lang w:val="da-DK"/>
        </w:rPr>
        <w:t xml:space="preserve"> Java – Programmeringssprog, se </w:t>
      </w:r>
      <w:hyperlink r:id="rId1" w:history="1">
        <w:r w:rsidRPr="004012DA">
          <w:rPr>
            <w:rStyle w:val="Hyperlink"/>
            <w:sz w:val="18"/>
            <w:lang w:val="da-DK"/>
          </w:rPr>
          <w:t>en.wikipedia.org/wiki/Java_%28programming_language</w:t>
        </w:r>
      </w:hyperlink>
      <w:r w:rsidRPr="004012DA">
        <w:rPr>
          <w:sz w:val="18"/>
        </w:rPr>
        <w:t>.</w:t>
      </w:r>
    </w:p>
  </w:endnote>
  <w:endnote w:id="2">
    <w:p w:rsidR="00BE33A7" w:rsidRPr="004012DA" w:rsidRDefault="00BE33A7">
      <w:pPr>
        <w:pStyle w:val="EndnoteText"/>
        <w:rPr>
          <w:sz w:val="18"/>
          <w:lang w:val="da-DK"/>
        </w:rPr>
      </w:pPr>
      <w:r w:rsidRPr="004012DA">
        <w:rPr>
          <w:rStyle w:val="EndnoteReference"/>
          <w:sz w:val="18"/>
          <w:lang w:val="da-DK"/>
        </w:rPr>
        <w:endnoteRef/>
      </w:r>
      <w:r w:rsidRPr="004012DA">
        <w:rPr>
          <w:sz w:val="18"/>
          <w:lang w:val="da-DK"/>
        </w:rPr>
        <w:t xml:space="preserve"> Apache Wicket - Java Web framework, se </w:t>
      </w:r>
      <w:hyperlink r:id="rId2" w:history="1">
        <w:r w:rsidRPr="004012DA">
          <w:rPr>
            <w:rStyle w:val="Hyperlink"/>
            <w:sz w:val="18"/>
            <w:lang w:val="da-DK"/>
          </w:rPr>
          <w:t>en.wikipedia.org/wiki/Apache_Wicket</w:t>
        </w:r>
      </w:hyperlink>
      <w:r w:rsidRPr="004012DA">
        <w:rPr>
          <w:sz w:val="18"/>
          <w:lang w:val="da-DK"/>
        </w:rPr>
        <w:t>.</w:t>
      </w:r>
    </w:p>
  </w:endnote>
  <w:endnote w:id="3">
    <w:p w:rsidR="00BE33A7" w:rsidRPr="004012DA" w:rsidRDefault="00BE33A7">
      <w:pPr>
        <w:pStyle w:val="EndnoteText"/>
        <w:rPr>
          <w:sz w:val="18"/>
          <w:lang w:val="da-DK"/>
        </w:rPr>
      </w:pPr>
      <w:r w:rsidRPr="004012DA">
        <w:rPr>
          <w:rStyle w:val="EndnoteReference"/>
          <w:sz w:val="18"/>
          <w:lang w:val="da-DK"/>
        </w:rPr>
        <w:endnoteRef/>
      </w:r>
      <w:r w:rsidRPr="004012DA">
        <w:rPr>
          <w:sz w:val="18"/>
          <w:lang w:val="da-DK"/>
        </w:rPr>
        <w:t xml:space="preserve"> Hibernate - Java Object til database framework, se </w:t>
      </w:r>
      <w:hyperlink r:id="rId3" w:history="1">
        <w:r w:rsidRPr="004012DA">
          <w:rPr>
            <w:rStyle w:val="Hyperlink"/>
            <w:sz w:val="18"/>
            <w:lang w:val="da-DK"/>
          </w:rPr>
          <w:t>en.wikipedia.org/wiki/Hibernate</w:t>
        </w:r>
      </w:hyperlink>
      <w:r w:rsidRPr="004012DA">
        <w:rPr>
          <w:sz w:val="18"/>
        </w:rPr>
        <w:t>.</w:t>
      </w:r>
    </w:p>
  </w:endnote>
  <w:endnote w:id="4">
    <w:p w:rsidR="00BE33A7" w:rsidRPr="004012DA" w:rsidRDefault="00BE33A7">
      <w:pPr>
        <w:pStyle w:val="EndnoteText"/>
        <w:rPr>
          <w:sz w:val="18"/>
          <w:lang w:val="da-DK"/>
        </w:rPr>
      </w:pPr>
      <w:r w:rsidRPr="004012DA">
        <w:rPr>
          <w:rStyle w:val="EndnoteReference"/>
          <w:sz w:val="18"/>
          <w:lang w:val="da-DK"/>
        </w:rPr>
        <w:endnoteRef/>
      </w:r>
      <w:r w:rsidRPr="004012DA">
        <w:rPr>
          <w:sz w:val="18"/>
          <w:lang w:val="da-DK"/>
        </w:rPr>
        <w:t xml:space="preserve"> JavaDB - Java Database, som er en del af standard java, se </w:t>
      </w:r>
      <w:hyperlink r:id="rId4" w:history="1">
        <w:r w:rsidRPr="004012DA">
          <w:rPr>
            <w:rStyle w:val="Hyperlink"/>
            <w:sz w:val="18"/>
            <w:lang w:val="da-DK"/>
          </w:rPr>
          <w:t>en.wikipedia.org/wiki/Apache_Derby</w:t>
        </w:r>
      </w:hyperlink>
      <w:r w:rsidRPr="004012DA">
        <w:rPr>
          <w:sz w:val="18"/>
        </w:rPr>
        <w:t>.</w:t>
      </w:r>
    </w:p>
  </w:endnote>
  <w:endnote w:id="5">
    <w:p w:rsidR="00BE33A7" w:rsidRPr="004012DA" w:rsidRDefault="00BE33A7">
      <w:pPr>
        <w:pStyle w:val="EndnoteText"/>
        <w:rPr>
          <w:sz w:val="18"/>
          <w:lang w:val="da-DK"/>
        </w:rPr>
      </w:pPr>
      <w:r w:rsidRPr="004012DA">
        <w:rPr>
          <w:rStyle w:val="EndnoteReference"/>
          <w:sz w:val="18"/>
          <w:lang w:val="da-DK"/>
        </w:rPr>
        <w:endnoteRef/>
      </w:r>
      <w:r w:rsidRPr="004012DA">
        <w:rPr>
          <w:sz w:val="18"/>
          <w:lang w:val="da-DK"/>
        </w:rPr>
        <w:t xml:space="preserve"> Apache Tomcat – Web server, se </w:t>
      </w:r>
      <w:hyperlink r:id="rId5" w:history="1">
        <w:r w:rsidRPr="004012DA">
          <w:rPr>
            <w:rStyle w:val="Hyperlink"/>
            <w:sz w:val="18"/>
            <w:lang w:val="da-DK"/>
          </w:rPr>
          <w:t>en.wikipedia.org/wiki/Apache_Tomcat</w:t>
        </w:r>
      </w:hyperlink>
      <w:r w:rsidRPr="004012DA">
        <w:rPr>
          <w:sz w:val="18"/>
        </w:rPr>
        <w:t>.</w:t>
      </w:r>
    </w:p>
  </w:endnote>
  <w:endnote w:id="6">
    <w:p w:rsidR="00BE33A7" w:rsidRPr="004012DA" w:rsidRDefault="00BE33A7">
      <w:pPr>
        <w:pStyle w:val="EndnoteText"/>
        <w:rPr>
          <w:sz w:val="18"/>
          <w:lang w:val="da-DK"/>
        </w:rPr>
      </w:pPr>
      <w:r w:rsidRPr="004012DA">
        <w:rPr>
          <w:rStyle w:val="EndnoteReference"/>
          <w:sz w:val="18"/>
        </w:rPr>
        <w:endnoteRef/>
      </w:r>
      <w:r w:rsidRPr="004012DA">
        <w:rPr>
          <w:sz w:val="18"/>
        </w:rPr>
        <w:t xml:space="preserve"> UML – Unified Modeling Language, se </w:t>
      </w:r>
      <w:hyperlink r:id="rId6" w:history="1">
        <w:r w:rsidRPr="004012DA">
          <w:rPr>
            <w:rStyle w:val="Hyperlink"/>
            <w:sz w:val="18"/>
          </w:rPr>
          <w:t>en.wikipedia.org/wiki/Unified_Modeling_Language</w:t>
        </w:r>
      </w:hyperlink>
      <w:r w:rsidRPr="004012DA">
        <w:rPr>
          <w:sz w:val="18"/>
        </w:rPr>
        <w:t>.</w:t>
      </w:r>
    </w:p>
  </w:endnote>
  <w:endnote w:id="7">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Use case – System/krav beskrivelser, se </w:t>
      </w:r>
      <w:hyperlink r:id="rId7" w:history="1">
        <w:r w:rsidRPr="004012DA">
          <w:rPr>
            <w:rStyle w:val="Hyperlink"/>
            <w:sz w:val="18"/>
            <w:lang w:val="da-DK"/>
          </w:rPr>
          <w:t>en.wikipedia.org/wiki/Use_case_diagram</w:t>
        </w:r>
      </w:hyperlink>
      <w:r w:rsidRPr="004012DA">
        <w:rPr>
          <w:sz w:val="18"/>
        </w:rPr>
        <w:t>.</w:t>
      </w:r>
    </w:p>
  </w:endnote>
  <w:endnote w:id="8">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UP – Unified Process, se </w:t>
      </w:r>
      <w:hyperlink r:id="rId8" w:history="1">
        <w:r w:rsidRPr="004012DA">
          <w:rPr>
            <w:rStyle w:val="Hyperlink"/>
            <w:sz w:val="18"/>
            <w:lang w:val="da-DK"/>
          </w:rPr>
          <w:t>en.wikipedia.org/wiki/Unified_Process</w:t>
        </w:r>
      </w:hyperlink>
      <w:r w:rsidRPr="004012DA">
        <w:rPr>
          <w:sz w:val="18"/>
          <w:lang w:val="da-DK"/>
        </w:rPr>
        <w:t>.</w:t>
      </w:r>
    </w:p>
  </w:endnote>
  <w:endnote w:id="9">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MagicDraw – UML tegneprogram, se </w:t>
      </w:r>
      <w:hyperlink r:id="rId9" w:history="1">
        <w:r w:rsidRPr="004012DA">
          <w:rPr>
            <w:rStyle w:val="Hyperlink"/>
            <w:sz w:val="18"/>
            <w:lang w:val="da-DK"/>
          </w:rPr>
          <w:t>en.wikipedia.org/wiki/MagicDraw</w:t>
        </w:r>
      </w:hyperlink>
      <w:r w:rsidRPr="004012DA">
        <w:rPr>
          <w:sz w:val="18"/>
        </w:rPr>
        <w:t>.</w:t>
      </w:r>
    </w:p>
  </w:endnote>
  <w:endnote w:id="10">
    <w:p w:rsidR="00BE33A7" w:rsidRPr="004012DA" w:rsidRDefault="00BE33A7">
      <w:pPr>
        <w:pStyle w:val="EndnoteText"/>
        <w:rPr>
          <w:sz w:val="18"/>
          <w:lang w:val="da-DK"/>
        </w:rPr>
      </w:pPr>
      <w:r w:rsidRPr="004012DA">
        <w:rPr>
          <w:rStyle w:val="EndnoteReference"/>
          <w:sz w:val="18"/>
        </w:rPr>
        <w:endnoteRef/>
      </w:r>
      <w:r w:rsidRPr="004012DA">
        <w:rPr>
          <w:sz w:val="18"/>
        </w:rPr>
        <w:t xml:space="preserve"> Java Annotations – </w:t>
      </w:r>
      <w:r w:rsidRPr="004012DA">
        <w:rPr>
          <w:sz w:val="18"/>
          <w:lang w:val="da-DK"/>
        </w:rPr>
        <w:t>mærkning af java klasser</w:t>
      </w:r>
      <w:r w:rsidRPr="004012DA">
        <w:rPr>
          <w:sz w:val="18"/>
        </w:rPr>
        <w:t xml:space="preserve">, se </w:t>
      </w:r>
      <w:hyperlink r:id="rId10" w:history="1">
        <w:r w:rsidRPr="004012DA">
          <w:rPr>
            <w:rStyle w:val="Hyperlink"/>
            <w:sz w:val="18"/>
          </w:rPr>
          <w:t>en.wikipedia.org/wiki/Java_annotation</w:t>
        </w:r>
      </w:hyperlink>
      <w:r w:rsidRPr="004012DA">
        <w:rPr>
          <w:sz w:val="18"/>
        </w:rPr>
        <w:t>.</w:t>
      </w:r>
    </w:p>
  </w:endnote>
  <w:endnote w:id="11">
    <w:p w:rsidR="00BE33A7" w:rsidRPr="004012DA" w:rsidRDefault="00BE33A7" w:rsidP="00685065">
      <w:pPr>
        <w:pStyle w:val="FootnoteText"/>
        <w:rPr>
          <w:sz w:val="18"/>
          <w:lang w:val="da-DK"/>
        </w:rPr>
      </w:pPr>
      <w:r w:rsidRPr="004012DA">
        <w:rPr>
          <w:rStyle w:val="EndnoteReference"/>
          <w:sz w:val="18"/>
        </w:rPr>
        <w:endnoteRef/>
      </w:r>
      <w:r w:rsidRPr="004012DA">
        <w:rPr>
          <w:sz w:val="18"/>
        </w:rPr>
        <w:t xml:space="preserve"> </w:t>
      </w:r>
      <w:r w:rsidRPr="004012DA">
        <w:rPr>
          <w:sz w:val="18"/>
          <w:lang w:val="da-DK"/>
        </w:rPr>
        <w:t xml:space="preserve">DDL – Data Definition Language, se </w:t>
      </w:r>
      <w:hyperlink r:id="rId11" w:history="1">
        <w:r w:rsidRPr="004012DA">
          <w:rPr>
            <w:rStyle w:val="Hyperlink"/>
            <w:sz w:val="18"/>
            <w:lang w:val="da-DK"/>
          </w:rPr>
          <w:t>en.wikipedia.org/wiki/Data_Definition_Language</w:t>
        </w:r>
      </w:hyperlink>
      <w:r w:rsidRPr="004012DA">
        <w:rPr>
          <w:sz w:val="18"/>
        </w:rPr>
        <w:t>.</w:t>
      </w:r>
    </w:p>
  </w:endnote>
  <w:endnote w:id="12">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Optimistisk låsning, se </w:t>
      </w:r>
      <w:hyperlink r:id="rId12" w:history="1">
        <w:r w:rsidRPr="004012DA">
          <w:rPr>
            <w:rStyle w:val="Hyperlink"/>
            <w:sz w:val="18"/>
            <w:lang w:val="da-DK"/>
          </w:rPr>
          <w:t>http://en.wikipedia.org/wiki/Optimistic_concurrency_control</w:t>
        </w:r>
      </w:hyperlink>
      <w:r w:rsidRPr="004012DA">
        <w:rPr>
          <w:sz w:val="18"/>
        </w:rPr>
        <w:t>.</w:t>
      </w:r>
    </w:p>
  </w:endnote>
  <w:endnote w:id="13">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Singleton – Design mønster, som sikre at der kun kan findes en instans af klassen, se </w:t>
      </w:r>
      <w:hyperlink r:id="rId13" w:history="1">
        <w:r w:rsidRPr="004012DA">
          <w:rPr>
            <w:rStyle w:val="Hyperlink"/>
            <w:sz w:val="18"/>
            <w:lang w:val="da-DK"/>
          </w:rPr>
          <w:t>en.wikipedia.org/wiki/Singleton_pattern</w:t>
        </w:r>
      </w:hyperlink>
      <w:r w:rsidRPr="004012DA">
        <w:rPr>
          <w:sz w:val="18"/>
        </w:rPr>
        <w:t>.</w:t>
      </w:r>
    </w:p>
  </w:endnote>
  <w:endnote w:id="14">
    <w:p w:rsidR="00BE33A7" w:rsidRPr="004012DA" w:rsidRDefault="00BE33A7" w:rsidP="00CC3401">
      <w:pPr>
        <w:pStyle w:val="FootnoteText"/>
        <w:rPr>
          <w:sz w:val="18"/>
          <w:lang w:val="da-DK"/>
        </w:rPr>
      </w:pPr>
      <w:r w:rsidRPr="004012DA">
        <w:rPr>
          <w:rStyle w:val="EndnoteReference"/>
          <w:sz w:val="18"/>
        </w:rPr>
        <w:endnoteRef/>
      </w:r>
      <w:r w:rsidRPr="004012DA">
        <w:rPr>
          <w:sz w:val="18"/>
        </w:rPr>
        <w:t xml:space="preserve"> </w:t>
      </w:r>
      <w:r w:rsidRPr="004012DA">
        <w:rPr>
          <w:sz w:val="18"/>
          <w:lang w:val="da-DK"/>
        </w:rPr>
        <w:t xml:space="preserve">Programtråd – en parallel program tråd, som kører på samme tid som hovedtråden, se  </w:t>
      </w:r>
      <w:hyperlink r:id="rId14" w:history="1">
        <w:r w:rsidRPr="004012DA">
          <w:rPr>
            <w:rStyle w:val="Hyperlink"/>
            <w:sz w:val="18"/>
            <w:lang w:val="da-DK"/>
          </w:rPr>
          <w:t>en.wkipedia.org/wiki/Thread_(computer_science)</w:t>
        </w:r>
      </w:hyperlink>
      <w:r w:rsidRPr="004012DA">
        <w:rPr>
          <w:sz w:val="18"/>
        </w:rPr>
        <w:t>.</w:t>
      </w:r>
    </w:p>
  </w:endnote>
  <w:endnote w:id="15">
    <w:p w:rsidR="00BE33A7" w:rsidRPr="004012DA" w:rsidRDefault="00BE33A7">
      <w:pPr>
        <w:pStyle w:val="EndnoteText"/>
        <w:rPr>
          <w:sz w:val="18"/>
          <w:lang w:val="da-DK"/>
        </w:rPr>
      </w:pPr>
      <w:r w:rsidRPr="004012DA">
        <w:rPr>
          <w:rStyle w:val="EndnoteReference"/>
          <w:sz w:val="18"/>
        </w:rPr>
        <w:endnoteRef/>
      </w:r>
      <w:r w:rsidRPr="004012DA">
        <w:rPr>
          <w:sz w:val="18"/>
        </w:rPr>
        <w:t xml:space="preserve"> FFMPEG – </w:t>
      </w:r>
      <w:r w:rsidRPr="004012DA">
        <w:rPr>
          <w:sz w:val="18"/>
          <w:lang w:val="da-DK"/>
        </w:rPr>
        <w:t xml:space="preserve">et video format konverteringsprogram, se  </w:t>
      </w:r>
      <w:hyperlink r:id="rId15" w:history="1">
        <w:r w:rsidRPr="004012DA">
          <w:rPr>
            <w:rStyle w:val="Hyperlink"/>
            <w:sz w:val="18"/>
            <w:lang w:val="da-DK"/>
          </w:rPr>
          <w:t>ffmpeg.org</w:t>
        </w:r>
      </w:hyperlink>
      <w:r w:rsidRPr="004012DA">
        <w:rPr>
          <w:sz w:val="18"/>
        </w:rPr>
        <w:t>.</w:t>
      </w:r>
    </w:p>
  </w:endnote>
  <w:endnote w:id="16">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Apache James – Email server, se </w:t>
      </w:r>
      <w:hyperlink r:id="rId16" w:history="1">
        <w:r w:rsidRPr="004012DA">
          <w:rPr>
            <w:rStyle w:val="Hyperlink"/>
            <w:sz w:val="18"/>
            <w:lang w:val="da-DK"/>
          </w:rPr>
          <w:t>james.apache.org</w:t>
        </w:r>
      </w:hyperlink>
      <w:r w:rsidRPr="004012DA">
        <w:rPr>
          <w:sz w:val="18"/>
        </w:rPr>
        <w:t>.</w:t>
      </w:r>
    </w:p>
  </w:endnote>
  <w:endnote w:id="17">
    <w:p w:rsidR="00BE33A7" w:rsidRPr="004012DA" w:rsidRDefault="00BE33A7" w:rsidP="00764012">
      <w:pPr>
        <w:pStyle w:val="EndnoteText"/>
        <w:rPr>
          <w:sz w:val="18"/>
        </w:rPr>
      </w:pPr>
      <w:r w:rsidRPr="004012DA">
        <w:rPr>
          <w:rStyle w:val="EndnoteReference"/>
          <w:sz w:val="18"/>
        </w:rPr>
        <w:endnoteRef/>
      </w:r>
      <w:r w:rsidRPr="004012DA">
        <w:rPr>
          <w:sz w:val="18"/>
        </w:rPr>
        <w:t xml:space="preserve"> Why Wicket, se </w:t>
      </w:r>
      <w:hyperlink r:id="rId17" w:history="1">
        <w:r w:rsidRPr="004012DA">
          <w:rPr>
            <w:rStyle w:val="Hyperlink"/>
            <w:sz w:val="18"/>
          </w:rPr>
          <w:t>wicket.apache.org/introduction.html</w:t>
        </w:r>
      </w:hyperlink>
      <w:r w:rsidRPr="004012DA">
        <w:rPr>
          <w:sz w:val="18"/>
        </w:rPr>
        <w:t>.</w:t>
      </w:r>
    </w:p>
  </w:endnote>
  <w:endnote w:id="18">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Struts - Web framework, se </w:t>
      </w:r>
      <w:hyperlink r:id="rId18" w:history="1">
        <w:r w:rsidRPr="004012DA">
          <w:rPr>
            <w:rStyle w:val="Hyperlink"/>
            <w:sz w:val="18"/>
            <w:lang w:val="da-DK"/>
          </w:rPr>
          <w:t>struts.apache.org</w:t>
        </w:r>
      </w:hyperlink>
    </w:p>
  </w:endnote>
  <w:endnote w:id="19">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ASP.NET – Web framework, se </w:t>
      </w:r>
      <w:hyperlink r:id="rId19" w:history="1">
        <w:r w:rsidRPr="004012DA">
          <w:rPr>
            <w:rStyle w:val="Hyperlink"/>
            <w:sz w:val="18"/>
            <w:lang w:val="da-DK"/>
          </w:rPr>
          <w:t>en.wikipedia.org/wiki/ASP.NET</w:t>
        </w:r>
      </w:hyperlink>
    </w:p>
  </w:endnote>
  <w:endnote w:id="20">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JSP – Java Server Pages, se </w:t>
      </w:r>
      <w:hyperlink r:id="rId20" w:history="1">
        <w:r w:rsidRPr="004012DA">
          <w:rPr>
            <w:rStyle w:val="Hyperlink"/>
            <w:sz w:val="18"/>
            <w:lang w:val="da-DK"/>
          </w:rPr>
          <w:t>en.wikipedia.org/wiki/JSP</w:t>
        </w:r>
      </w:hyperlink>
    </w:p>
  </w:endnote>
  <w:endnote w:id="21">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HTML –</w:t>
      </w:r>
      <w:r w:rsidRPr="004012DA">
        <w:rPr>
          <w:sz w:val="18"/>
          <w:lang w:val="en-GB"/>
        </w:rPr>
        <w:t xml:space="preserve"> Hyper Text Makeup Language</w:t>
      </w:r>
      <w:r w:rsidRPr="004012DA">
        <w:rPr>
          <w:sz w:val="18"/>
          <w:lang w:val="da-DK"/>
        </w:rPr>
        <w:t xml:space="preserve">, se </w:t>
      </w:r>
      <w:hyperlink r:id="rId21" w:history="1">
        <w:r w:rsidRPr="004012DA">
          <w:rPr>
            <w:rStyle w:val="Hyperlink"/>
            <w:sz w:val="18"/>
            <w:lang w:val="da-DK"/>
          </w:rPr>
          <w:t>en.wikipedia.org/wiki/HTML</w:t>
        </w:r>
      </w:hyperlink>
    </w:p>
  </w:endnote>
  <w:endnote w:id="22">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JavaScript – programmeringssprog, se </w:t>
      </w:r>
      <w:hyperlink r:id="rId22" w:history="1">
        <w:r w:rsidRPr="004012DA">
          <w:rPr>
            <w:rStyle w:val="Hyperlink"/>
            <w:sz w:val="18"/>
            <w:lang w:val="da-DK"/>
          </w:rPr>
          <w:t>en.wikipedia.org/wiki/JavaScript</w:t>
        </w:r>
      </w:hyperlink>
    </w:p>
  </w:endnote>
  <w:endnote w:id="23">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C# - C Sharp programmeringssporg, se </w:t>
      </w:r>
      <w:hyperlink r:id="rId23" w:history="1">
        <w:r w:rsidRPr="004012DA">
          <w:rPr>
            <w:rStyle w:val="Hyperlink"/>
            <w:sz w:val="18"/>
            <w:lang w:val="da-DK"/>
          </w:rPr>
          <w:t>en.wikipedia.org/wiki/C_Sharp_programming_language</w:t>
        </w:r>
      </w:hyperlink>
      <w:r w:rsidRPr="004012DA">
        <w:rPr>
          <w:sz w:val="18"/>
          <w:lang w:val="da-DK"/>
        </w:rPr>
        <w:t xml:space="preserve"> </w:t>
      </w:r>
    </w:p>
  </w:endnote>
  <w:endnote w:id="24">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CSS – Cascading Style Sheets, se </w:t>
      </w:r>
      <w:hyperlink r:id="rId24" w:history="1">
        <w:r w:rsidRPr="004012DA">
          <w:rPr>
            <w:rStyle w:val="Hyperlink"/>
            <w:sz w:val="18"/>
            <w:lang w:val="da-DK"/>
          </w:rPr>
          <w:t>http://en.wikipedia.org/wiki/Cascading_Style_Sheets</w:t>
        </w:r>
      </w:hyperlink>
      <w:r w:rsidRPr="004012DA">
        <w:rPr>
          <w:sz w:val="18"/>
          <w:lang w:val="da-DK"/>
        </w:rPr>
        <w:t xml:space="preserve"> </w:t>
      </w:r>
    </w:p>
  </w:endnote>
  <w:endnote w:id="25">
    <w:p w:rsidR="00BE33A7" w:rsidRPr="004012DA" w:rsidRDefault="00BE33A7">
      <w:pPr>
        <w:pStyle w:val="EndnoteText"/>
        <w:rPr>
          <w:sz w:val="18"/>
          <w:lang w:val="da-DK"/>
        </w:rPr>
      </w:pPr>
      <w:r w:rsidRPr="004012DA">
        <w:rPr>
          <w:rStyle w:val="EndnoteReference"/>
          <w:sz w:val="18"/>
        </w:rPr>
        <w:endnoteRef/>
      </w:r>
      <w:r w:rsidRPr="004012DA">
        <w:rPr>
          <w:sz w:val="18"/>
        </w:rPr>
        <w:t xml:space="preserve"> HQL - </w:t>
      </w:r>
      <w:r w:rsidRPr="004012DA">
        <w:rPr>
          <w:sz w:val="18"/>
          <w:lang w:val="da-DK"/>
        </w:rPr>
        <w:t xml:space="preserve">Hibnernate Query Language, se  </w:t>
      </w:r>
      <w:hyperlink r:id="rId25" w:history="1">
        <w:r w:rsidRPr="004012DA">
          <w:rPr>
            <w:rStyle w:val="Hyperlink"/>
            <w:sz w:val="18"/>
            <w:lang w:val="da-DK"/>
          </w:rPr>
          <w:t>docs.jboss.org/hibernate/core/3.3/reference/en/html/queryhql.html</w:t>
        </w:r>
      </w:hyperlink>
    </w:p>
  </w:endnote>
  <w:endnote w:id="26">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SQL - Structured Query Language, se </w:t>
      </w:r>
      <w:hyperlink r:id="rId26" w:history="1">
        <w:r w:rsidRPr="004012DA">
          <w:rPr>
            <w:rStyle w:val="Hyperlink"/>
            <w:sz w:val="18"/>
            <w:lang w:val="da-DK"/>
          </w:rPr>
          <w:t>en.wikipedia.org/wiki/SQL</w:t>
        </w:r>
      </w:hyperlink>
    </w:p>
  </w:endnote>
  <w:endnote w:id="27">
    <w:p w:rsidR="00BE33A7" w:rsidRPr="004012DA" w:rsidRDefault="00BE33A7">
      <w:pPr>
        <w:pStyle w:val="EndnoteText"/>
        <w:rPr>
          <w:sz w:val="18"/>
        </w:rPr>
      </w:pPr>
      <w:r w:rsidRPr="004012DA">
        <w:rPr>
          <w:rStyle w:val="EndnoteReference"/>
          <w:sz w:val="18"/>
        </w:rPr>
        <w:endnoteRef/>
      </w:r>
      <w:r w:rsidRPr="004012DA">
        <w:rPr>
          <w:sz w:val="18"/>
        </w:rPr>
        <w:t xml:space="preserve"> Wicket secure by default - se mere </w:t>
      </w:r>
      <w:hyperlink r:id="rId27" w:history="1">
        <w:r w:rsidRPr="004012DA">
          <w:rPr>
            <w:rStyle w:val="Hyperlink"/>
            <w:sz w:val="18"/>
          </w:rPr>
          <w:t>wicket.apache.org/meet/features.html</w:t>
        </w:r>
      </w:hyperlink>
      <w:r w:rsidRPr="004012DA">
        <w:rPr>
          <w:sz w:val="18"/>
        </w:rPr>
        <w:t xml:space="preserve">. </w:t>
      </w:r>
    </w:p>
  </w:endnote>
  <w:endnote w:id="28">
    <w:p w:rsidR="00BE33A7" w:rsidRPr="004012DA" w:rsidRDefault="00BE33A7" w:rsidP="00DE7E9D">
      <w:pPr>
        <w:pStyle w:val="FootnoteText"/>
        <w:rPr>
          <w:sz w:val="18"/>
          <w:lang w:val="da-DK"/>
        </w:rPr>
      </w:pPr>
      <w:r w:rsidRPr="004012DA">
        <w:rPr>
          <w:rStyle w:val="EndnoteReference"/>
          <w:sz w:val="18"/>
        </w:rPr>
        <w:endnoteRef/>
      </w:r>
      <w:r w:rsidRPr="004012DA">
        <w:rPr>
          <w:sz w:val="18"/>
        </w:rPr>
        <w:t xml:space="preserve"> Se OWASP Top 10, se </w:t>
      </w:r>
      <w:hyperlink r:id="rId28" w:history="1">
        <w:r w:rsidRPr="004012DA">
          <w:rPr>
            <w:rStyle w:val="Hyperlink"/>
            <w:sz w:val="18"/>
          </w:rPr>
          <w:t>www.owasp.org/index.php/Top_10_2007</w:t>
        </w:r>
      </w:hyperlink>
      <w:r w:rsidRPr="004012DA">
        <w:rPr>
          <w:sz w:val="18"/>
        </w:rPr>
        <w:t>.</w:t>
      </w:r>
    </w:p>
  </w:endnote>
  <w:endnote w:id="29">
    <w:p w:rsidR="00BE33A7" w:rsidRPr="004012DA" w:rsidRDefault="00BE33A7">
      <w:pPr>
        <w:pStyle w:val="EndnoteText"/>
        <w:rPr>
          <w:sz w:val="18"/>
          <w:lang w:val="da-DK"/>
        </w:rPr>
      </w:pPr>
      <w:r w:rsidRPr="004012DA">
        <w:rPr>
          <w:rStyle w:val="EndnoteReference"/>
          <w:sz w:val="18"/>
        </w:rPr>
        <w:endnoteRef/>
      </w:r>
      <w:r w:rsidRPr="004012DA">
        <w:rPr>
          <w:sz w:val="18"/>
        </w:rPr>
        <w:t xml:space="preserve"> HTTPS/SSL, se  </w:t>
      </w:r>
      <w:hyperlink r:id="rId29" w:history="1">
        <w:r w:rsidRPr="004012DA">
          <w:rPr>
            <w:rStyle w:val="Hyperlink"/>
            <w:sz w:val="18"/>
          </w:rPr>
          <w:t>en.wikipedia.org/wiki/Transport_Layer_Security</w:t>
        </w:r>
      </w:hyperlink>
      <w:r w:rsidRPr="004012DA">
        <w:rPr>
          <w:sz w:val="18"/>
        </w:rPr>
        <w:t>.</w:t>
      </w:r>
    </w:p>
  </w:endnote>
  <w:endnote w:id="30">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Password Hashed – se </w:t>
      </w:r>
      <w:hyperlink r:id="rId30" w:anchor="Password_Guidelines" w:history="1">
        <w:r w:rsidRPr="004012DA">
          <w:rPr>
            <w:rStyle w:val="Hyperlink"/>
            <w:sz w:val="18"/>
            <w:lang w:val="da-DK"/>
          </w:rPr>
          <w:t>www.owasp.org/index.php/Guide_to_Authentication#Password_Guidelines</w:t>
        </w:r>
      </w:hyperlink>
      <w:r w:rsidRPr="004012DA">
        <w:rPr>
          <w:sz w:val="18"/>
          <w:lang w:val="da-DK"/>
        </w:rPr>
        <w:t>.</w:t>
      </w:r>
    </w:p>
  </w:endnote>
  <w:endnote w:id="31">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WAR –  Web application ARchive, se </w:t>
      </w:r>
      <w:hyperlink r:id="rId31" w:history="1">
        <w:r w:rsidRPr="004012DA">
          <w:rPr>
            <w:rStyle w:val="Hyperlink"/>
            <w:sz w:val="18"/>
            <w:lang w:val="da-DK"/>
          </w:rPr>
          <w:t>en.wikipedia.org/wiki/WAR_file_format_(Sun)</w:t>
        </w:r>
      </w:hyperlink>
    </w:p>
  </w:endnote>
  <w:endnote w:id="32">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SCRUM  - Udviklingsproces, se </w:t>
      </w:r>
      <w:hyperlink r:id="rId32" w:history="1">
        <w:r w:rsidRPr="004012DA">
          <w:rPr>
            <w:rStyle w:val="Hyperlink"/>
            <w:sz w:val="18"/>
            <w:lang w:val="da-DK"/>
          </w:rPr>
          <w:t>en.wikipedia.org/wiki/Scrum_(development)</w:t>
        </w:r>
      </w:hyperlink>
      <w:r w:rsidRPr="004012DA">
        <w:rPr>
          <w:sz w:val="18"/>
          <w:lang w:val="da-DK"/>
        </w:rPr>
        <w:t>.</w:t>
      </w:r>
    </w:p>
  </w:endnote>
  <w:endnote w:id="33">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XP – </w:t>
      </w:r>
      <w:r w:rsidRPr="004012DA">
        <w:rPr>
          <w:sz w:val="18"/>
          <w:lang w:val="en-GB"/>
        </w:rPr>
        <w:t xml:space="preserve">eXtreme Programing, se </w:t>
      </w:r>
      <w:hyperlink r:id="rId33" w:history="1">
        <w:r w:rsidRPr="004012DA">
          <w:rPr>
            <w:rStyle w:val="Hyperlink"/>
            <w:sz w:val="18"/>
            <w:lang w:val="en-GB"/>
          </w:rPr>
          <w:t>en.wikipedia.org/wiki/Extreme_programming</w:t>
        </w:r>
      </w:hyperlink>
      <w:r w:rsidRPr="004012DA">
        <w:rPr>
          <w:sz w:val="18"/>
          <w:lang w:val="en-GB"/>
        </w:rPr>
        <w:t>.</w:t>
      </w:r>
    </w:p>
  </w:endnote>
  <w:endnote w:id="34">
    <w:p w:rsidR="00BE33A7" w:rsidRPr="00AE66E9" w:rsidRDefault="00BE33A7">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 xml:space="preserve">CMS – Content Management System, se </w:t>
      </w:r>
      <w:hyperlink r:id="rId34" w:history="1">
        <w:r w:rsidRPr="00AE66E9">
          <w:rPr>
            <w:rStyle w:val="Hyperlink"/>
            <w:sz w:val="18"/>
            <w:lang w:val="da-DK"/>
          </w:rPr>
          <w:t>en.wikipedia.org/wiki/Content_management_system</w:t>
        </w:r>
      </w:hyperlink>
      <w:r w:rsidRPr="00AE66E9">
        <w:rPr>
          <w:sz w:val="18"/>
          <w:lang w:val="da-DK"/>
        </w:rPr>
        <w:t>.</w:t>
      </w:r>
    </w:p>
  </w:endnote>
  <w:endnote w:id="35">
    <w:p w:rsidR="00BE33A7" w:rsidRPr="00AE66E9" w:rsidRDefault="00BE33A7">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 xml:space="preserve">OGG </w:t>
      </w:r>
      <w:r>
        <w:rPr>
          <w:sz w:val="18"/>
          <w:lang w:val="da-DK"/>
        </w:rPr>
        <w:t xml:space="preserve">– Videoformat, se </w:t>
      </w:r>
      <w:hyperlink r:id="rId35" w:history="1">
        <w:r w:rsidRPr="00AE66E9">
          <w:rPr>
            <w:rStyle w:val="Hyperlink"/>
            <w:sz w:val="18"/>
            <w:lang w:val="da-DK"/>
          </w:rPr>
          <w:t>en.wikipedia.org/wiki/Ogg</w:t>
        </w:r>
      </w:hyperlink>
      <w:r>
        <w:rPr>
          <w:sz w:val="18"/>
          <w:lang w:val="da-DK"/>
        </w:rPr>
        <w:t>.</w:t>
      </w:r>
    </w:p>
  </w:endnote>
  <w:endnote w:id="36">
    <w:p w:rsidR="00BE33A7" w:rsidRPr="00AE66E9" w:rsidRDefault="00BE33A7">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MP</w:t>
      </w:r>
      <w:r>
        <w:rPr>
          <w:sz w:val="18"/>
          <w:lang w:val="da-DK"/>
        </w:rPr>
        <w:t>EG-</w:t>
      </w:r>
      <w:r w:rsidRPr="00AE66E9">
        <w:rPr>
          <w:sz w:val="18"/>
          <w:lang w:val="da-DK"/>
        </w:rPr>
        <w:t>4</w:t>
      </w:r>
      <w:r>
        <w:rPr>
          <w:sz w:val="18"/>
          <w:lang w:val="da-DK"/>
        </w:rPr>
        <w:t xml:space="preserve"> – Videoformat, se </w:t>
      </w:r>
      <w:hyperlink r:id="rId36" w:history="1">
        <w:r w:rsidRPr="00AE66E9">
          <w:rPr>
            <w:rStyle w:val="Hyperlink"/>
            <w:sz w:val="18"/>
            <w:lang w:val="da-DK"/>
          </w:rPr>
          <w:t>en.wikipedia.org/wiki/MPEG-4_Part_14</w:t>
        </w:r>
      </w:hyperlink>
      <w:r>
        <w:rPr>
          <w:sz w:val="18"/>
          <w:lang w:val="da-DK"/>
        </w:rPr>
        <w:t>.</w:t>
      </w:r>
    </w:p>
  </w:endnote>
  <w:endnote w:id="37">
    <w:p w:rsidR="00BE33A7" w:rsidRPr="00AE66E9" w:rsidRDefault="00BE33A7">
      <w:pPr>
        <w:pStyle w:val="EndnoteText"/>
        <w:rPr>
          <w:sz w:val="18"/>
          <w:lang w:val="da-DK"/>
        </w:rPr>
      </w:pPr>
      <w:r w:rsidRPr="00AE66E9">
        <w:rPr>
          <w:rStyle w:val="EndnoteReference"/>
          <w:sz w:val="18"/>
        </w:rPr>
        <w:endnoteRef/>
      </w:r>
      <w:r w:rsidRPr="00AE66E9">
        <w:rPr>
          <w:sz w:val="18"/>
          <w:lang w:val="da-DK"/>
        </w:rPr>
        <w:t xml:space="preserve"> Adobe Flash</w:t>
      </w:r>
      <w:r>
        <w:rPr>
          <w:sz w:val="18"/>
          <w:lang w:val="da-DK"/>
        </w:rPr>
        <w:t xml:space="preserve"> – Multimedieplatform fra Adobe, kan bl.a. vise video, se </w:t>
      </w:r>
      <w:hyperlink r:id="rId37" w:history="1">
        <w:r w:rsidRPr="003E042F">
          <w:rPr>
            <w:rStyle w:val="Hyperlink"/>
            <w:sz w:val="18"/>
            <w:lang w:val="da-DK"/>
          </w:rPr>
          <w:t>en.wikipedia.org/wiki/Adobe_Flash</w:t>
        </w:r>
      </w:hyperlink>
      <w:r>
        <w:rPr>
          <w:sz w:val="18"/>
          <w:lang w:val="da-DK"/>
        </w:rPr>
        <w:t>.</w:t>
      </w:r>
    </w:p>
  </w:endnote>
  <w:endnote w:id="38">
    <w:p w:rsidR="00BE33A7" w:rsidRPr="00AE66E9" w:rsidRDefault="00BE33A7">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 xml:space="preserve">NetBeans – Java udviklingsmiljø, se </w:t>
      </w:r>
      <w:hyperlink r:id="rId38" w:history="1">
        <w:r w:rsidRPr="00AE66E9">
          <w:rPr>
            <w:rStyle w:val="Hyperlink"/>
            <w:sz w:val="18"/>
            <w:lang w:val="da-DK"/>
          </w:rPr>
          <w:t>en.wikipedia.org/wiki/NetBeans</w:t>
        </w:r>
      </w:hyperlink>
    </w:p>
  </w:endnote>
  <w:endnote w:id="39">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Apache SubVersion – kode versionerings system, se </w:t>
      </w:r>
      <w:hyperlink r:id="rId39" w:history="1">
        <w:r w:rsidRPr="004012DA">
          <w:rPr>
            <w:rStyle w:val="Hyperlink"/>
            <w:sz w:val="18"/>
            <w:lang w:val="da-DK"/>
          </w:rPr>
          <w:t>en.wikipedia.org/wiki/Apache_Subversion</w:t>
        </w:r>
      </w:hyperlink>
      <w:r w:rsidRPr="004012DA">
        <w:rPr>
          <w:sz w:val="18"/>
        </w:rPr>
        <w:t>.</w:t>
      </w:r>
    </w:p>
  </w:endnote>
  <w:endnote w:id="40">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GoogleCode - Google service der gratis hoster udviklingsprojekter, mod at de udgives som open source, se </w:t>
      </w:r>
      <w:hyperlink r:id="rId40" w:history="1">
        <w:r w:rsidRPr="004012DA">
          <w:rPr>
            <w:rStyle w:val="Hyperlink"/>
            <w:sz w:val="18"/>
            <w:lang w:val="da-DK"/>
          </w:rPr>
          <w:t>en.wikipedia.org/wiki/Google_Code</w:t>
        </w:r>
      </w:hyperlink>
      <w:r w:rsidRPr="004012DA">
        <w:rPr>
          <w:sz w:val="18"/>
        </w:rPr>
        <w:t>.</w:t>
      </w:r>
    </w:p>
  </w:endnote>
  <w:endnote w:id="41">
    <w:p w:rsidR="00BE33A7" w:rsidRPr="00CC40D1" w:rsidRDefault="00BE33A7">
      <w:pPr>
        <w:pStyle w:val="EndnoteText"/>
        <w:rPr>
          <w:sz w:val="16"/>
          <w:lang w:val="da-DK"/>
        </w:rPr>
      </w:pPr>
      <w:r w:rsidRPr="00CC40D1">
        <w:rPr>
          <w:rStyle w:val="EndnoteReference"/>
          <w:sz w:val="16"/>
        </w:rPr>
        <w:endnoteRef/>
      </w:r>
      <w:r w:rsidRPr="00CC40D1">
        <w:rPr>
          <w:sz w:val="16"/>
        </w:rPr>
        <w:t xml:space="preserve"> Apache Ant – Software bygge værktøj, se </w:t>
      </w:r>
      <w:hyperlink r:id="rId41" w:history="1">
        <w:r w:rsidRPr="00CC40D1">
          <w:rPr>
            <w:rStyle w:val="Hyperlink"/>
            <w:sz w:val="16"/>
          </w:rPr>
          <w:t>en.wikipedia.org/wiki/Apache_Ant</w:t>
        </w:r>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BE33A7" w:rsidRDefault="00BE33A7">
        <w:pPr>
          <w:pStyle w:val="Footer"/>
          <w:jc w:val="center"/>
        </w:pPr>
        <w:fldSimple w:instr=" PAGE   \* MERGEFORMAT ">
          <w:r w:rsidR="0057240B">
            <w:rPr>
              <w:noProof/>
            </w:rPr>
            <w:t>118</w:t>
          </w:r>
        </w:fldSimple>
      </w:p>
    </w:sdtContent>
  </w:sdt>
  <w:p w:rsidR="00BE33A7" w:rsidRDefault="00BE33A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BE33A7" w:rsidRDefault="00BE33A7" w:rsidP="00E50963">
        <w:pPr>
          <w:pStyle w:val="Footer"/>
          <w:jc w:val="center"/>
        </w:pPr>
        <w:fldSimple w:instr=" PAGE   \* MERGEFORMAT ">
          <w:r w:rsidR="0057240B">
            <w:rPr>
              <w:noProof/>
            </w:rPr>
            <w:t>119</w:t>
          </w:r>
        </w:fldSimple>
      </w:p>
    </w:sdtContent>
  </w:sdt>
  <w:p w:rsidR="00BE33A7" w:rsidRDefault="00BE33A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BE33A7" w:rsidRDefault="00BE33A7">
        <w:pPr>
          <w:pStyle w:val="Footer"/>
          <w:jc w:val="center"/>
        </w:pPr>
      </w:p>
    </w:sdtContent>
  </w:sdt>
  <w:p w:rsidR="00BE33A7" w:rsidRDefault="00BE33A7"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3B4D" w:rsidRDefault="00B03B4D">
      <w:pPr>
        <w:rPr>
          <w:lang w:val="da-DK"/>
        </w:rPr>
      </w:pPr>
      <w:r>
        <w:rPr>
          <w:lang w:val="da-DK"/>
        </w:rPr>
        <w:separator/>
      </w:r>
    </w:p>
  </w:footnote>
  <w:footnote w:type="continuationSeparator" w:id="0">
    <w:p w:rsidR="00B03B4D" w:rsidRDefault="00B03B4D">
      <w:pPr>
        <w:rPr>
          <w:lang w:val="da-DK"/>
        </w:rPr>
      </w:pPr>
      <w:r>
        <w:rPr>
          <w:lang w:val="da-DK"/>
        </w:rPr>
        <w:separator/>
      </w:r>
    </w:p>
  </w:footnote>
  <w:footnote w:type="continuationNotice" w:id="1">
    <w:p w:rsidR="00B03B4D" w:rsidRDefault="00B03B4D">
      <w:pPr>
        <w:rPr>
          <w:i/>
          <w:iCs/>
          <w:sz w:val="18"/>
          <w:szCs w:val="20"/>
          <w:lang w:val="da-DK"/>
        </w:rPr>
      </w:pPr>
      <w:r>
        <w:rPr>
          <w:i/>
          <w:iCs/>
          <w:sz w:val="18"/>
          <w:szCs w:val="20"/>
          <w:lang w:val="da-DK"/>
        </w:rPr>
        <w:t>(fodnote fortsat)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FDE585A"/>
    <w:multiLevelType w:val="hybridMultilevel"/>
    <w:tmpl w:val="62E69A9A"/>
    <w:lvl w:ilvl="0" w:tplc="04060001">
      <w:start w:val="1"/>
      <w:numFmt w:val="bullet"/>
      <w:lvlText w:val=""/>
      <w:lvlJc w:val="left"/>
      <w:pPr>
        <w:ind w:left="3950" w:hanging="360"/>
      </w:pPr>
      <w:rPr>
        <w:rFonts w:ascii="Symbol" w:hAnsi="Symbol" w:hint="default"/>
      </w:rPr>
    </w:lvl>
    <w:lvl w:ilvl="1" w:tplc="04060003" w:tentative="1">
      <w:start w:val="1"/>
      <w:numFmt w:val="bullet"/>
      <w:lvlText w:val="o"/>
      <w:lvlJc w:val="left"/>
      <w:pPr>
        <w:ind w:left="4670" w:hanging="360"/>
      </w:pPr>
      <w:rPr>
        <w:rFonts w:ascii="Courier New" w:hAnsi="Courier New" w:cs="Courier New" w:hint="default"/>
      </w:rPr>
    </w:lvl>
    <w:lvl w:ilvl="2" w:tplc="04060005" w:tentative="1">
      <w:start w:val="1"/>
      <w:numFmt w:val="bullet"/>
      <w:lvlText w:val=""/>
      <w:lvlJc w:val="left"/>
      <w:pPr>
        <w:ind w:left="5390" w:hanging="360"/>
      </w:pPr>
      <w:rPr>
        <w:rFonts w:ascii="Wingdings" w:hAnsi="Wingdings" w:hint="default"/>
      </w:rPr>
    </w:lvl>
    <w:lvl w:ilvl="3" w:tplc="04060001" w:tentative="1">
      <w:start w:val="1"/>
      <w:numFmt w:val="bullet"/>
      <w:lvlText w:val=""/>
      <w:lvlJc w:val="left"/>
      <w:pPr>
        <w:ind w:left="6110" w:hanging="360"/>
      </w:pPr>
      <w:rPr>
        <w:rFonts w:ascii="Symbol" w:hAnsi="Symbol" w:hint="default"/>
      </w:rPr>
    </w:lvl>
    <w:lvl w:ilvl="4" w:tplc="04060003" w:tentative="1">
      <w:start w:val="1"/>
      <w:numFmt w:val="bullet"/>
      <w:lvlText w:val="o"/>
      <w:lvlJc w:val="left"/>
      <w:pPr>
        <w:ind w:left="6830" w:hanging="360"/>
      </w:pPr>
      <w:rPr>
        <w:rFonts w:ascii="Courier New" w:hAnsi="Courier New" w:cs="Courier New" w:hint="default"/>
      </w:rPr>
    </w:lvl>
    <w:lvl w:ilvl="5" w:tplc="04060005" w:tentative="1">
      <w:start w:val="1"/>
      <w:numFmt w:val="bullet"/>
      <w:lvlText w:val=""/>
      <w:lvlJc w:val="left"/>
      <w:pPr>
        <w:ind w:left="7550" w:hanging="360"/>
      </w:pPr>
      <w:rPr>
        <w:rFonts w:ascii="Wingdings" w:hAnsi="Wingdings" w:hint="default"/>
      </w:rPr>
    </w:lvl>
    <w:lvl w:ilvl="6" w:tplc="04060001" w:tentative="1">
      <w:start w:val="1"/>
      <w:numFmt w:val="bullet"/>
      <w:lvlText w:val=""/>
      <w:lvlJc w:val="left"/>
      <w:pPr>
        <w:ind w:left="8270" w:hanging="360"/>
      </w:pPr>
      <w:rPr>
        <w:rFonts w:ascii="Symbol" w:hAnsi="Symbol" w:hint="default"/>
      </w:rPr>
    </w:lvl>
    <w:lvl w:ilvl="7" w:tplc="04060003" w:tentative="1">
      <w:start w:val="1"/>
      <w:numFmt w:val="bullet"/>
      <w:lvlText w:val="o"/>
      <w:lvlJc w:val="left"/>
      <w:pPr>
        <w:ind w:left="8990" w:hanging="360"/>
      </w:pPr>
      <w:rPr>
        <w:rFonts w:ascii="Courier New" w:hAnsi="Courier New" w:cs="Courier New" w:hint="default"/>
      </w:rPr>
    </w:lvl>
    <w:lvl w:ilvl="8" w:tplc="04060005" w:tentative="1">
      <w:start w:val="1"/>
      <w:numFmt w:val="bullet"/>
      <w:lvlText w:val=""/>
      <w:lvlJc w:val="left"/>
      <w:pPr>
        <w:ind w:left="9710" w:hanging="360"/>
      </w:pPr>
      <w:rPr>
        <w:rFonts w:ascii="Wingdings" w:hAnsi="Wingdings" w:hint="default"/>
      </w:rPr>
    </w:lvl>
  </w:abstractNum>
  <w:abstractNum w:abstractNumId="3">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44703"/>
    <w:multiLevelType w:val="hybridMultilevel"/>
    <w:tmpl w:val="05222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9">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11">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67C0A11"/>
    <w:multiLevelType w:val="hybridMultilevel"/>
    <w:tmpl w:val="A9606930"/>
    <w:lvl w:ilvl="0" w:tplc="04060001">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5">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A349F3"/>
    <w:multiLevelType w:val="hybridMultilevel"/>
    <w:tmpl w:val="89E22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31A3890"/>
    <w:multiLevelType w:val="hybridMultilevel"/>
    <w:tmpl w:val="3774B74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3">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8">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41">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7">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num>
  <w:num w:numId="4">
    <w:abstractNumId w:val="24"/>
  </w:num>
  <w:num w:numId="5">
    <w:abstractNumId w:val="31"/>
  </w:num>
  <w:num w:numId="6">
    <w:abstractNumId w:val="36"/>
  </w:num>
  <w:num w:numId="7">
    <w:abstractNumId w:val="29"/>
  </w:num>
  <w:num w:numId="8">
    <w:abstractNumId w:val="37"/>
  </w:num>
  <w:num w:numId="9">
    <w:abstractNumId w:val="10"/>
  </w:num>
  <w:num w:numId="10">
    <w:abstractNumId w:val="46"/>
  </w:num>
  <w:num w:numId="11">
    <w:abstractNumId w:val="38"/>
  </w:num>
  <w:num w:numId="12">
    <w:abstractNumId w:val="28"/>
  </w:num>
  <w:num w:numId="13">
    <w:abstractNumId w:val="13"/>
  </w:num>
  <w:num w:numId="14">
    <w:abstractNumId w:val="8"/>
  </w:num>
  <w:num w:numId="15">
    <w:abstractNumId w:val="43"/>
  </w:num>
  <w:num w:numId="16">
    <w:abstractNumId w:val="21"/>
  </w:num>
  <w:num w:numId="17">
    <w:abstractNumId w:val="34"/>
  </w:num>
  <w:num w:numId="18">
    <w:abstractNumId w:val="3"/>
  </w:num>
  <w:num w:numId="19">
    <w:abstractNumId w:val="44"/>
  </w:num>
  <w:num w:numId="20">
    <w:abstractNumId w:val="6"/>
  </w:num>
  <w:num w:numId="21">
    <w:abstractNumId w:val="32"/>
  </w:num>
  <w:num w:numId="22">
    <w:abstractNumId w:val="25"/>
  </w:num>
  <w:num w:numId="23">
    <w:abstractNumId w:val="15"/>
  </w:num>
  <w:num w:numId="24">
    <w:abstractNumId w:val="7"/>
  </w:num>
  <w:num w:numId="25">
    <w:abstractNumId w:val="41"/>
  </w:num>
  <w:num w:numId="26">
    <w:abstractNumId w:val="33"/>
  </w:num>
  <w:num w:numId="27">
    <w:abstractNumId w:val="48"/>
  </w:num>
  <w:num w:numId="28">
    <w:abstractNumId w:val="5"/>
  </w:num>
  <w:num w:numId="29">
    <w:abstractNumId w:val="19"/>
  </w:num>
  <w:num w:numId="30">
    <w:abstractNumId w:val="23"/>
  </w:num>
  <w:num w:numId="31">
    <w:abstractNumId w:val="27"/>
  </w:num>
  <w:num w:numId="32">
    <w:abstractNumId w:val="35"/>
  </w:num>
  <w:num w:numId="33">
    <w:abstractNumId w:val="12"/>
  </w:num>
  <w:num w:numId="34">
    <w:abstractNumId w:val="20"/>
  </w:num>
  <w:num w:numId="35">
    <w:abstractNumId w:val="39"/>
  </w:num>
  <w:num w:numId="36">
    <w:abstractNumId w:val="26"/>
  </w:num>
  <w:num w:numId="37">
    <w:abstractNumId w:val="18"/>
  </w:num>
  <w:num w:numId="38">
    <w:abstractNumId w:val="9"/>
  </w:num>
  <w:num w:numId="39">
    <w:abstractNumId w:val="40"/>
  </w:num>
  <w:num w:numId="40">
    <w:abstractNumId w:val="1"/>
  </w:num>
  <w:num w:numId="41">
    <w:abstractNumId w:val="42"/>
  </w:num>
  <w:num w:numId="42">
    <w:abstractNumId w:val="47"/>
  </w:num>
  <w:num w:numId="43">
    <w:abstractNumId w:val="30"/>
  </w:num>
  <w:num w:numId="44">
    <w:abstractNumId w:val="17"/>
  </w:num>
  <w:num w:numId="45">
    <w:abstractNumId w:val="14"/>
  </w:num>
  <w:num w:numId="46">
    <w:abstractNumId w:val="2"/>
  </w:num>
  <w:num w:numId="47">
    <w:abstractNumId w:val="22"/>
  </w:num>
  <w:num w:numId="48">
    <w:abstractNumId w:val="16"/>
  </w:num>
  <w:num w:numId="49">
    <w:abstractNumId w:val="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hideSpellingErrors/>
  <w:hideGrammaticalErrors/>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14690"/>
  </w:hdrShapeDefaults>
  <w:footnotePr>
    <w:footnote w:id="-1"/>
    <w:footnote w:id="0"/>
    <w:footnote w:id="1"/>
  </w:footnotePr>
  <w:endnotePr>
    <w:numFmt w:val="decimal"/>
    <w:endnote w:id="-1"/>
    <w:endnote w:id="0"/>
  </w:endnotePr>
  <w:compat/>
  <w:rsids>
    <w:rsidRoot w:val="00490261"/>
    <w:rsid w:val="0000000B"/>
    <w:rsid w:val="00000BD3"/>
    <w:rsid w:val="00000D7D"/>
    <w:rsid w:val="000015DC"/>
    <w:rsid w:val="000018CA"/>
    <w:rsid w:val="00001959"/>
    <w:rsid w:val="000026ED"/>
    <w:rsid w:val="00002CD8"/>
    <w:rsid w:val="00004DDE"/>
    <w:rsid w:val="00007199"/>
    <w:rsid w:val="0000738F"/>
    <w:rsid w:val="000075D4"/>
    <w:rsid w:val="00010058"/>
    <w:rsid w:val="00010F47"/>
    <w:rsid w:val="00012EAE"/>
    <w:rsid w:val="0001347A"/>
    <w:rsid w:val="00013F91"/>
    <w:rsid w:val="00015C0C"/>
    <w:rsid w:val="00016DEB"/>
    <w:rsid w:val="00020486"/>
    <w:rsid w:val="000213A1"/>
    <w:rsid w:val="000218E8"/>
    <w:rsid w:val="0002280A"/>
    <w:rsid w:val="00023C5C"/>
    <w:rsid w:val="000246A9"/>
    <w:rsid w:val="00025854"/>
    <w:rsid w:val="00026CA7"/>
    <w:rsid w:val="0002738C"/>
    <w:rsid w:val="00031254"/>
    <w:rsid w:val="0003321C"/>
    <w:rsid w:val="00033563"/>
    <w:rsid w:val="000357ED"/>
    <w:rsid w:val="00036A19"/>
    <w:rsid w:val="00041C01"/>
    <w:rsid w:val="0004203D"/>
    <w:rsid w:val="00043E72"/>
    <w:rsid w:val="00044376"/>
    <w:rsid w:val="000467D9"/>
    <w:rsid w:val="00051EB2"/>
    <w:rsid w:val="00051F9B"/>
    <w:rsid w:val="00052D3A"/>
    <w:rsid w:val="000574EF"/>
    <w:rsid w:val="00063B88"/>
    <w:rsid w:val="00063F77"/>
    <w:rsid w:val="000640F6"/>
    <w:rsid w:val="000664A7"/>
    <w:rsid w:val="00070708"/>
    <w:rsid w:val="00072284"/>
    <w:rsid w:val="0007285B"/>
    <w:rsid w:val="00072C63"/>
    <w:rsid w:val="000761AE"/>
    <w:rsid w:val="0007719C"/>
    <w:rsid w:val="00082903"/>
    <w:rsid w:val="00086D50"/>
    <w:rsid w:val="00087AB3"/>
    <w:rsid w:val="00090033"/>
    <w:rsid w:val="000910F2"/>
    <w:rsid w:val="00092110"/>
    <w:rsid w:val="00092CB5"/>
    <w:rsid w:val="00093BBF"/>
    <w:rsid w:val="0009481C"/>
    <w:rsid w:val="00095DD1"/>
    <w:rsid w:val="000A4431"/>
    <w:rsid w:val="000A4B83"/>
    <w:rsid w:val="000B1CCE"/>
    <w:rsid w:val="000B2916"/>
    <w:rsid w:val="000B2DF5"/>
    <w:rsid w:val="000B525F"/>
    <w:rsid w:val="000B616D"/>
    <w:rsid w:val="000B670D"/>
    <w:rsid w:val="000C2665"/>
    <w:rsid w:val="000C5235"/>
    <w:rsid w:val="000C5ED1"/>
    <w:rsid w:val="000C63A6"/>
    <w:rsid w:val="000C6E95"/>
    <w:rsid w:val="000C745A"/>
    <w:rsid w:val="000D0226"/>
    <w:rsid w:val="000D1797"/>
    <w:rsid w:val="000D223D"/>
    <w:rsid w:val="000D52B0"/>
    <w:rsid w:val="000D5DF7"/>
    <w:rsid w:val="000E0F27"/>
    <w:rsid w:val="000E1036"/>
    <w:rsid w:val="000E349E"/>
    <w:rsid w:val="000E4840"/>
    <w:rsid w:val="000E6131"/>
    <w:rsid w:val="000E6386"/>
    <w:rsid w:val="000F0126"/>
    <w:rsid w:val="000F0E54"/>
    <w:rsid w:val="000F19AC"/>
    <w:rsid w:val="000F2163"/>
    <w:rsid w:val="000F27F9"/>
    <w:rsid w:val="000F2D13"/>
    <w:rsid w:val="000F3124"/>
    <w:rsid w:val="000F395B"/>
    <w:rsid w:val="000F6087"/>
    <w:rsid w:val="000F7B2B"/>
    <w:rsid w:val="001000CD"/>
    <w:rsid w:val="001011CA"/>
    <w:rsid w:val="0010227B"/>
    <w:rsid w:val="00103F53"/>
    <w:rsid w:val="0010443A"/>
    <w:rsid w:val="001052EA"/>
    <w:rsid w:val="00106192"/>
    <w:rsid w:val="0010657C"/>
    <w:rsid w:val="00110408"/>
    <w:rsid w:val="001126D6"/>
    <w:rsid w:val="00115114"/>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96B"/>
    <w:rsid w:val="00155EA2"/>
    <w:rsid w:val="00156049"/>
    <w:rsid w:val="00156CFA"/>
    <w:rsid w:val="00157A31"/>
    <w:rsid w:val="00160FC9"/>
    <w:rsid w:val="0016117E"/>
    <w:rsid w:val="00161973"/>
    <w:rsid w:val="00162746"/>
    <w:rsid w:val="00162D43"/>
    <w:rsid w:val="001643AA"/>
    <w:rsid w:val="001652A5"/>
    <w:rsid w:val="00167063"/>
    <w:rsid w:val="001672B4"/>
    <w:rsid w:val="0017174E"/>
    <w:rsid w:val="0017265F"/>
    <w:rsid w:val="00174AC2"/>
    <w:rsid w:val="00175ACF"/>
    <w:rsid w:val="00177D7A"/>
    <w:rsid w:val="00180585"/>
    <w:rsid w:val="00182E3D"/>
    <w:rsid w:val="001839F9"/>
    <w:rsid w:val="001855CE"/>
    <w:rsid w:val="00187235"/>
    <w:rsid w:val="00187B37"/>
    <w:rsid w:val="00190439"/>
    <w:rsid w:val="001912B9"/>
    <w:rsid w:val="001929A4"/>
    <w:rsid w:val="00195C8A"/>
    <w:rsid w:val="001A184C"/>
    <w:rsid w:val="001A2628"/>
    <w:rsid w:val="001A2879"/>
    <w:rsid w:val="001A29E1"/>
    <w:rsid w:val="001A60C8"/>
    <w:rsid w:val="001A6FB5"/>
    <w:rsid w:val="001A7CAA"/>
    <w:rsid w:val="001B14E0"/>
    <w:rsid w:val="001B4E20"/>
    <w:rsid w:val="001B6AEE"/>
    <w:rsid w:val="001B7E49"/>
    <w:rsid w:val="001B7F53"/>
    <w:rsid w:val="001C1F94"/>
    <w:rsid w:val="001C2810"/>
    <w:rsid w:val="001C32D7"/>
    <w:rsid w:val="001D1B96"/>
    <w:rsid w:val="001D24BD"/>
    <w:rsid w:val="001D5B2F"/>
    <w:rsid w:val="001E0260"/>
    <w:rsid w:val="001E23F7"/>
    <w:rsid w:val="001E3F4D"/>
    <w:rsid w:val="001E460F"/>
    <w:rsid w:val="001F1B7C"/>
    <w:rsid w:val="001F3BAD"/>
    <w:rsid w:val="001F4C4B"/>
    <w:rsid w:val="001F4E4C"/>
    <w:rsid w:val="0020075E"/>
    <w:rsid w:val="00201250"/>
    <w:rsid w:val="002018D2"/>
    <w:rsid w:val="00201D59"/>
    <w:rsid w:val="0020334B"/>
    <w:rsid w:val="00207172"/>
    <w:rsid w:val="002108E7"/>
    <w:rsid w:val="00213D75"/>
    <w:rsid w:val="00216025"/>
    <w:rsid w:val="002213F7"/>
    <w:rsid w:val="00223C0F"/>
    <w:rsid w:val="00224DA2"/>
    <w:rsid w:val="00225B8E"/>
    <w:rsid w:val="002269B4"/>
    <w:rsid w:val="00227AAB"/>
    <w:rsid w:val="002405CF"/>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3C11"/>
    <w:rsid w:val="00287036"/>
    <w:rsid w:val="00290719"/>
    <w:rsid w:val="00291043"/>
    <w:rsid w:val="00291E69"/>
    <w:rsid w:val="00293E70"/>
    <w:rsid w:val="00294007"/>
    <w:rsid w:val="00294008"/>
    <w:rsid w:val="002972CD"/>
    <w:rsid w:val="002A0E05"/>
    <w:rsid w:val="002A0F8C"/>
    <w:rsid w:val="002A5888"/>
    <w:rsid w:val="002A78B9"/>
    <w:rsid w:val="002B05B7"/>
    <w:rsid w:val="002B1153"/>
    <w:rsid w:val="002B5B71"/>
    <w:rsid w:val="002B6502"/>
    <w:rsid w:val="002B7424"/>
    <w:rsid w:val="002C0C20"/>
    <w:rsid w:val="002C482F"/>
    <w:rsid w:val="002C79F9"/>
    <w:rsid w:val="002D027A"/>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5807"/>
    <w:rsid w:val="002F77E3"/>
    <w:rsid w:val="00301ACA"/>
    <w:rsid w:val="00301E37"/>
    <w:rsid w:val="003028C4"/>
    <w:rsid w:val="00304634"/>
    <w:rsid w:val="003060D7"/>
    <w:rsid w:val="00306689"/>
    <w:rsid w:val="00306F59"/>
    <w:rsid w:val="00307EC0"/>
    <w:rsid w:val="003102E4"/>
    <w:rsid w:val="00310CC9"/>
    <w:rsid w:val="003113B7"/>
    <w:rsid w:val="00312B96"/>
    <w:rsid w:val="00312F6E"/>
    <w:rsid w:val="00313508"/>
    <w:rsid w:val="00313568"/>
    <w:rsid w:val="00316215"/>
    <w:rsid w:val="00316D75"/>
    <w:rsid w:val="0031702D"/>
    <w:rsid w:val="003173A0"/>
    <w:rsid w:val="003173A6"/>
    <w:rsid w:val="00320C71"/>
    <w:rsid w:val="00320EB1"/>
    <w:rsid w:val="003255F9"/>
    <w:rsid w:val="00327E0C"/>
    <w:rsid w:val="00330209"/>
    <w:rsid w:val="003316F9"/>
    <w:rsid w:val="003342EE"/>
    <w:rsid w:val="00336803"/>
    <w:rsid w:val="00342565"/>
    <w:rsid w:val="0034291E"/>
    <w:rsid w:val="003460C1"/>
    <w:rsid w:val="0034735E"/>
    <w:rsid w:val="0034789F"/>
    <w:rsid w:val="003506B7"/>
    <w:rsid w:val="00350A63"/>
    <w:rsid w:val="00354256"/>
    <w:rsid w:val="00357BAD"/>
    <w:rsid w:val="00363CF9"/>
    <w:rsid w:val="00363FF9"/>
    <w:rsid w:val="0036592A"/>
    <w:rsid w:val="00366496"/>
    <w:rsid w:val="00367F59"/>
    <w:rsid w:val="00371838"/>
    <w:rsid w:val="00371D75"/>
    <w:rsid w:val="003728DF"/>
    <w:rsid w:val="00372DE9"/>
    <w:rsid w:val="00374627"/>
    <w:rsid w:val="003767AB"/>
    <w:rsid w:val="003775CC"/>
    <w:rsid w:val="00377CAC"/>
    <w:rsid w:val="00381C88"/>
    <w:rsid w:val="00382D0B"/>
    <w:rsid w:val="00383916"/>
    <w:rsid w:val="003856EF"/>
    <w:rsid w:val="0038668D"/>
    <w:rsid w:val="00387374"/>
    <w:rsid w:val="0039169B"/>
    <w:rsid w:val="003916A0"/>
    <w:rsid w:val="00393108"/>
    <w:rsid w:val="003946AF"/>
    <w:rsid w:val="003969A3"/>
    <w:rsid w:val="003A1184"/>
    <w:rsid w:val="003A7D11"/>
    <w:rsid w:val="003B0907"/>
    <w:rsid w:val="003B3A04"/>
    <w:rsid w:val="003B3C65"/>
    <w:rsid w:val="003B60AA"/>
    <w:rsid w:val="003C0362"/>
    <w:rsid w:val="003C0804"/>
    <w:rsid w:val="003C5D22"/>
    <w:rsid w:val="003C7A14"/>
    <w:rsid w:val="003D00EF"/>
    <w:rsid w:val="003D0510"/>
    <w:rsid w:val="003D1313"/>
    <w:rsid w:val="003D19E4"/>
    <w:rsid w:val="003D5D6E"/>
    <w:rsid w:val="003D5E46"/>
    <w:rsid w:val="003D73C8"/>
    <w:rsid w:val="003D74AA"/>
    <w:rsid w:val="003D7E35"/>
    <w:rsid w:val="003D7F2F"/>
    <w:rsid w:val="003E042F"/>
    <w:rsid w:val="003E3E64"/>
    <w:rsid w:val="003E40E9"/>
    <w:rsid w:val="003E5331"/>
    <w:rsid w:val="003E6F66"/>
    <w:rsid w:val="003F0D0C"/>
    <w:rsid w:val="003F1B03"/>
    <w:rsid w:val="003F2486"/>
    <w:rsid w:val="003F3377"/>
    <w:rsid w:val="003F3C64"/>
    <w:rsid w:val="003F3CCE"/>
    <w:rsid w:val="003F43EB"/>
    <w:rsid w:val="003F4676"/>
    <w:rsid w:val="003F4AB7"/>
    <w:rsid w:val="003F5EFD"/>
    <w:rsid w:val="003F6943"/>
    <w:rsid w:val="003F7E01"/>
    <w:rsid w:val="004012DA"/>
    <w:rsid w:val="004016AA"/>
    <w:rsid w:val="00402AEF"/>
    <w:rsid w:val="00403270"/>
    <w:rsid w:val="00405086"/>
    <w:rsid w:val="0040704D"/>
    <w:rsid w:val="004074FE"/>
    <w:rsid w:val="0040758C"/>
    <w:rsid w:val="00411912"/>
    <w:rsid w:val="0041559F"/>
    <w:rsid w:val="004155D7"/>
    <w:rsid w:val="00417118"/>
    <w:rsid w:val="0042158A"/>
    <w:rsid w:val="00422C5E"/>
    <w:rsid w:val="00423BF3"/>
    <w:rsid w:val="00423C8A"/>
    <w:rsid w:val="00424B6D"/>
    <w:rsid w:val="00426038"/>
    <w:rsid w:val="00426B97"/>
    <w:rsid w:val="00430316"/>
    <w:rsid w:val="0043039A"/>
    <w:rsid w:val="00430DAE"/>
    <w:rsid w:val="004317F4"/>
    <w:rsid w:val="004328CB"/>
    <w:rsid w:val="00432955"/>
    <w:rsid w:val="00433D41"/>
    <w:rsid w:val="004365E2"/>
    <w:rsid w:val="004366C7"/>
    <w:rsid w:val="004373ED"/>
    <w:rsid w:val="00440A3D"/>
    <w:rsid w:val="004414F7"/>
    <w:rsid w:val="00443062"/>
    <w:rsid w:val="00443706"/>
    <w:rsid w:val="0044459D"/>
    <w:rsid w:val="004447FE"/>
    <w:rsid w:val="00444C34"/>
    <w:rsid w:val="004451A2"/>
    <w:rsid w:val="0044671B"/>
    <w:rsid w:val="00447541"/>
    <w:rsid w:val="0044764E"/>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28"/>
    <w:rsid w:val="00465738"/>
    <w:rsid w:val="00465D29"/>
    <w:rsid w:val="00466D17"/>
    <w:rsid w:val="00467309"/>
    <w:rsid w:val="00470DB6"/>
    <w:rsid w:val="0047299B"/>
    <w:rsid w:val="004731ED"/>
    <w:rsid w:val="00473646"/>
    <w:rsid w:val="00476075"/>
    <w:rsid w:val="00477345"/>
    <w:rsid w:val="00477C6E"/>
    <w:rsid w:val="00483698"/>
    <w:rsid w:val="0048378B"/>
    <w:rsid w:val="0048409C"/>
    <w:rsid w:val="00484E4B"/>
    <w:rsid w:val="00485870"/>
    <w:rsid w:val="00486497"/>
    <w:rsid w:val="00486DA2"/>
    <w:rsid w:val="00487056"/>
    <w:rsid w:val="00490261"/>
    <w:rsid w:val="00490A37"/>
    <w:rsid w:val="00490EFE"/>
    <w:rsid w:val="00490FEE"/>
    <w:rsid w:val="00491A82"/>
    <w:rsid w:val="00496D90"/>
    <w:rsid w:val="004A089A"/>
    <w:rsid w:val="004A11FA"/>
    <w:rsid w:val="004A32BA"/>
    <w:rsid w:val="004A3648"/>
    <w:rsid w:val="004A3E78"/>
    <w:rsid w:val="004A410E"/>
    <w:rsid w:val="004A553B"/>
    <w:rsid w:val="004B4111"/>
    <w:rsid w:val="004B4B4E"/>
    <w:rsid w:val="004B542D"/>
    <w:rsid w:val="004B71A0"/>
    <w:rsid w:val="004B7BB6"/>
    <w:rsid w:val="004C003B"/>
    <w:rsid w:val="004C1243"/>
    <w:rsid w:val="004C1872"/>
    <w:rsid w:val="004C2926"/>
    <w:rsid w:val="004C3022"/>
    <w:rsid w:val="004C306A"/>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0823"/>
    <w:rsid w:val="004F2275"/>
    <w:rsid w:val="004F4896"/>
    <w:rsid w:val="004F537E"/>
    <w:rsid w:val="004F59C6"/>
    <w:rsid w:val="004F6933"/>
    <w:rsid w:val="004F7118"/>
    <w:rsid w:val="00500095"/>
    <w:rsid w:val="00500F9F"/>
    <w:rsid w:val="00501606"/>
    <w:rsid w:val="00505676"/>
    <w:rsid w:val="00505C45"/>
    <w:rsid w:val="00507301"/>
    <w:rsid w:val="005074D4"/>
    <w:rsid w:val="00510DD4"/>
    <w:rsid w:val="00512E83"/>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C4B"/>
    <w:rsid w:val="00540F49"/>
    <w:rsid w:val="00541780"/>
    <w:rsid w:val="005417D7"/>
    <w:rsid w:val="00541AB2"/>
    <w:rsid w:val="00541D5B"/>
    <w:rsid w:val="00542CC0"/>
    <w:rsid w:val="00544BF0"/>
    <w:rsid w:val="00545297"/>
    <w:rsid w:val="00545D21"/>
    <w:rsid w:val="005468D8"/>
    <w:rsid w:val="00550ACB"/>
    <w:rsid w:val="005513B6"/>
    <w:rsid w:val="00552CA6"/>
    <w:rsid w:val="005538D9"/>
    <w:rsid w:val="00553A98"/>
    <w:rsid w:val="00554136"/>
    <w:rsid w:val="0055458C"/>
    <w:rsid w:val="0055591F"/>
    <w:rsid w:val="00557459"/>
    <w:rsid w:val="00561068"/>
    <w:rsid w:val="00562A83"/>
    <w:rsid w:val="00562EC7"/>
    <w:rsid w:val="00562EC8"/>
    <w:rsid w:val="00564134"/>
    <w:rsid w:val="005647C7"/>
    <w:rsid w:val="00564E2C"/>
    <w:rsid w:val="00566412"/>
    <w:rsid w:val="0056682B"/>
    <w:rsid w:val="00567B7F"/>
    <w:rsid w:val="00571CD0"/>
    <w:rsid w:val="005723A8"/>
    <w:rsid w:val="0057240B"/>
    <w:rsid w:val="00573AFF"/>
    <w:rsid w:val="00573CB4"/>
    <w:rsid w:val="0057423F"/>
    <w:rsid w:val="00575402"/>
    <w:rsid w:val="0057696D"/>
    <w:rsid w:val="00576B52"/>
    <w:rsid w:val="00577F0F"/>
    <w:rsid w:val="00580093"/>
    <w:rsid w:val="00580509"/>
    <w:rsid w:val="00581324"/>
    <w:rsid w:val="0058365F"/>
    <w:rsid w:val="005848FD"/>
    <w:rsid w:val="00590CAC"/>
    <w:rsid w:val="00590D3A"/>
    <w:rsid w:val="0059109D"/>
    <w:rsid w:val="00591319"/>
    <w:rsid w:val="005925B2"/>
    <w:rsid w:val="005935D5"/>
    <w:rsid w:val="005954B4"/>
    <w:rsid w:val="0059642F"/>
    <w:rsid w:val="005974F4"/>
    <w:rsid w:val="005A09AE"/>
    <w:rsid w:val="005A2C89"/>
    <w:rsid w:val="005A532D"/>
    <w:rsid w:val="005A725D"/>
    <w:rsid w:val="005B1CF2"/>
    <w:rsid w:val="005B2759"/>
    <w:rsid w:val="005B27AA"/>
    <w:rsid w:val="005B2D1E"/>
    <w:rsid w:val="005B2D74"/>
    <w:rsid w:val="005B366F"/>
    <w:rsid w:val="005B3EE5"/>
    <w:rsid w:val="005B5172"/>
    <w:rsid w:val="005B5451"/>
    <w:rsid w:val="005B5A96"/>
    <w:rsid w:val="005B735D"/>
    <w:rsid w:val="005C1BEF"/>
    <w:rsid w:val="005C3173"/>
    <w:rsid w:val="005C3244"/>
    <w:rsid w:val="005C51E4"/>
    <w:rsid w:val="005C5D0A"/>
    <w:rsid w:val="005C725B"/>
    <w:rsid w:val="005D0296"/>
    <w:rsid w:val="005D0391"/>
    <w:rsid w:val="005D1F1C"/>
    <w:rsid w:val="005D1F73"/>
    <w:rsid w:val="005D2931"/>
    <w:rsid w:val="005D3057"/>
    <w:rsid w:val="005D4534"/>
    <w:rsid w:val="005D6DD1"/>
    <w:rsid w:val="005D6EE0"/>
    <w:rsid w:val="005E4137"/>
    <w:rsid w:val="005E7FCF"/>
    <w:rsid w:val="005F2822"/>
    <w:rsid w:val="005F65F3"/>
    <w:rsid w:val="005F7A8C"/>
    <w:rsid w:val="0060045A"/>
    <w:rsid w:val="00604D56"/>
    <w:rsid w:val="00605DD2"/>
    <w:rsid w:val="006064A2"/>
    <w:rsid w:val="00610AD9"/>
    <w:rsid w:val="006121F0"/>
    <w:rsid w:val="0061470E"/>
    <w:rsid w:val="00615AD7"/>
    <w:rsid w:val="0061679B"/>
    <w:rsid w:val="00616DE2"/>
    <w:rsid w:val="00617E4E"/>
    <w:rsid w:val="0062168F"/>
    <w:rsid w:val="00627A6B"/>
    <w:rsid w:val="00627AB3"/>
    <w:rsid w:val="0063028E"/>
    <w:rsid w:val="00631760"/>
    <w:rsid w:val="0063231E"/>
    <w:rsid w:val="00632937"/>
    <w:rsid w:val="00632FD7"/>
    <w:rsid w:val="00633B86"/>
    <w:rsid w:val="00634B96"/>
    <w:rsid w:val="00636A3B"/>
    <w:rsid w:val="006372A5"/>
    <w:rsid w:val="00642576"/>
    <w:rsid w:val="00642DA1"/>
    <w:rsid w:val="00642F44"/>
    <w:rsid w:val="00644BFE"/>
    <w:rsid w:val="00644F68"/>
    <w:rsid w:val="00646AA6"/>
    <w:rsid w:val="00646BFA"/>
    <w:rsid w:val="00646D66"/>
    <w:rsid w:val="006501A5"/>
    <w:rsid w:val="006509AE"/>
    <w:rsid w:val="006511D3"/>
    <w:rsid w:val="00651858"/>
    <w:rsid w:val="00651B0C"/>
    <w:rsid w:val="00654992"/>
    <w:rsid w:val="006562EF"/>
    <w:rsid w:val="00662702"/>
    <w:rsid w:val="00662824"/>
    <w:rsid w:val="006637C0"/>
    <w:rsid w:val="00664BE9"/>
    <w:rsid w:val="00665901"/>
    <w:rsid w:val="00665D25"/>
    <w:rsid w:val="00670C07"/>
    <w:rsid w:val="00674B55"/>
    <w:rsid w:val="0067556D"/>
    <w:rsid w:val="006756CC"/>
    <w:rsid w:val="006756E3"/>
    <w:rsid w:val="00676C23"/>
    <w:rsid w:val="00677664"/>
    <w:rsid w:val="00680293"/>
    <w:rsid w:val="00680878"/>
    <w:rsid w:val="00680BAC"/>
    <w:rsid w:val="00682310"/>
    <w:rsid w:val="00682FD6"/>
    <w:rsid w:val="006833D2"/>
    <w:rsid w:val="00683541"/>
    <w:rsid w:val="00685065"/>
    <w:rsid w:val="006857E9"/>
    <w:rsid w:val="00686F12"/>
    <w:rsid w:val="00687072"/>
    <w:rsid w:val="00687575"/>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2558"/>
    <w:rsid w:val="006A5201"/>
    <w:rsid w:val="006A64F2"/>
    <w:rsid w:val="006A6C90"/>
    <w:rsid w:val="006B06C2"/>
    <w:rsid w:val="006B1E83"/>
    <w:rsid w:val="006B3C2E"/>
    <w:rsid w:val="006B54CD"/>
    <w:rsid w:val="006B6804"/>
    <w:rsid w:val="006C403E"/>
    <w:rsid w:val="006C542B"/>
    <w:rsid w:val="006C5B6E"/>
    <w:rsid w:val="006C6C8B"/>
    <w:rsid w:val="006C707C"/>
    <w:rsid w:val="006D0347"/>
    <w:rsid w:val="006D0A1D"/>
    <w:rsid w:val="006D2161"/>
    <w:rsid w:val="006D24DB"/>
    <w:rsid w:val="006D72A4"/>
    <w:rsid w:val="006D755B"/>
    <w:rsid w:val="006D7B92"/>
    <w:rsid w:val="006E043D"/>
    <w:rsid w:val="006E27E3"/>
    <w:rsid w:val="006E3BF2"/>
    <w:rsid w:val="006E3FAB"/>
    <w:rsid w:val="006E4BE6"/>
    <w:rsid w:val="006E4C01"/>
    <w:rsid w:val="006E57E9"/>
    <w:rsid w:val="006E58E0"/>
    <w:rsid w:val="006E5FB4"/>
    <w:rsid w:val="006E6ED0"/>
    <w:rsid w:val="006F0F4B"/>
    <w:rsid w:val="006F28B4"/>
    <w:rsid w:val="006F3207"/>
    <w:rsid w:val="006F3D27"/>
    <w:rsid w:val="006F5FF8"/>
    <w:rsid w:val="006F6BB9"/>
    <w:rsid w:val="006F711F"/>
    <w:rsid w:val="0070397E"/>
    <w:rsid w:val="00705CEB"/>
    <w:rsid w:val="00707996"/>
    <w:rsid w:val="00707C2B"/>
    <w:rsid w:val="00710C88"/>
    <w:rsid w:val="00711B5D"/>
    <w:rsid w:val="00713DB0"/>
    <w:rsid w:val="00715B9C"/>
    <w:rsid w:val="007166AF"/>
    <w:rsid w:val="00716CC7"/>
    <w:rsid w:val="0071701B"/>
    <w:rsid w:val="007204DA"/>
    <w:rsid w:val="00722B2F"/>
    <w:rsid w:val="00722CCF"/>
    <w:rsid w:val="00724700"/>
    <w:rsid w:val="00724BD2"/>
    <w:rsid w:val="00724D1E"/>
    <w:rsid w:val="00726A41"/>
    <w:rsid w:val="00727125"/>
    <w:rsid w:val="00727206"/>
    <w:rsid w:val="00727BAA"/>
    <w:rsid w:val="00733414"/>
    <w:rsid w:val="00734E1D"/>
    <w:rsid w:val="00740E7E"/>
    <w:rsid w:val="007418E1"/>
    <w:rsid w:val="007431A5"/>
    <w:rsid w:val="00743658"/>
    <w:rsid w:val="00745CE6"/>
    <w:rsid w:val="007466F4"/>
    <w:rsid w:val="00747A01"/>
    <w:rsid w:val="00747F60"/>
    <w:rsid w:val="007525D2"/>
    <w:rsid w:val="00752A01"/>
    <w:rsid w:val="007532FD"/>
    <w:rsid w:val="00753780"/>
    <w:rsid w:val="007539EA"/>
    <w:rsid w:val="00753EC9"/>
    <w:rsid w:val="00754D0E"/>
    <w:rsid w:val="0076200A"/>
    <w:rsid w:val="0076263B"/>
    <w:rsid w:val="00762F64"/>
    <w:rsid w:val="00764012"/>
    <w:rsid w:val="00764181"/>
    <w:rsid w:val="007655D3"/>
    <w:rsid w:val="007672D9"/>
    <w:rsid w:val="00770B00"/>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1599"/>
    <w:rsid w:val="0079324F"/>
    <w:rsid w:val="00796CCE"/>
    <w:rsid w:val="00796E78"/>
    <w:rsid w:val="007A05BF"/>
    <w:rsid w:val="007A0750"/>
    <w:rsid w:val="007A1B7A"/>
    <w:rsid w:val="007A1D52"/>
    <w:rsid w:val="007A2061"/>
    <w:rsid w:val="007A491A"/>
    <w:rsid w:val="007A4E24"/>
    <w:rsid w:val="007A6164"/>
    <w:rsid w:val="007B0A9C"/>
    <w:rsid w:val="007B0C24"/>
    <w:rsid w:val="007B3B5B"/>
    <w:rsid w:val="007B480E"/>
    <w:rsid w:val="007B59EC"/>
    <w:rsid w:val="007B5F96"/>
    <w:rsid w:val="007B6512"/>
    <w:rsid w:val="007C002A"/>
    <w:rsid w:val="007C28DA"/>
    <w:rsid w:val="007C38BD"/>
    <w:rsid w:val="007C4BFF"/>
    <w:rsid w:val="007C6E32"/>
    <w:rsid w:val="007D20BF"/>
    <w:rsid w:val="007D2CE5"/>
    <w:rsid w:val="007D6D9C"/>
    <w:rsid w:val="007D7941"/>
    <w:rsid w:val="007E01E2"/>
    <w:rsid w:val="007E0BB7"/>
    <w:rsid w:val="007E2935"/>
    <w:rsid w:val="007E3ED0"/>
    <w:rsid w:val="007E421A"/>
    <w:rsid w:val="007E484E"/>
    <w:rsid w:val="007E6978"/>
    <w:rsid w:val="007E6A08"/>
    <w:rsid w:val="007E766A"/>
    <w:rsid w:val="007F069B"/>
    <w:rsid w:val="007F3B41"/>
    <w:rsid w:val="007F3B60"/>
    <w:rsid w:val="007F3D57"/>
    <w:rsid w:val="007F565C"/>
    <w:rsid w:val="007F6480"/>
    <w:rsid w:val="007F6A61"/>
    <w:rsid w:val="007F6DDD"/>
    <w:rsid w:val="008026DD"/>
    <w:rsid w:val="0080504B"/>
    <w:rsid w:val="008051F8"/>
    <w:rsid w:val="008070BD"/>
    <w:rsid w:val="00810559"/>
    <w:rsid w:val="00812B9F"/>
    <w:rsid w:val="00813ACA"/>
    <w:rsid w:val="008163B4"/>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633"/>
    <w:rsid w:val="0086196B"/>
    <w:rsid w:val="0086297A"/>
    <w:rsid w:val="008632AE"/>
    <w:rsid w:val="00865752"/>
    <w:rsid w:val="00866446"/>
    <w:rsid w:val="008725A8"/>
    <w:rsid w:val="00872A68"/>
    <w:rsid w:val="008730CB"/>
    <w:rsid w:val="008733FF"/>
    <w:rsid w:val="00873E13"/>
    <w:rsid w:val="00874B5B"/>
    <w:rsid w:val="00881A54"/>
    <w:rsid w:val="00881E2F"/>
    <w:rsid w:val="00881E33"/>
    <w:rsid w:val="00881EA4"/>
    <w:rsid w:val="008821BF"/>
    <w:rsid w:val="00883146"/>
    <w:rsid w:val="0088361F"/>
    <w:rsid w:val="008859C5"/>
    <w:rsid w:val="00887FBA"/>
    <w:rsid w:val="00890C73"/>
    <w:rsid w:val="00893F75"/>
    <w:rsid w:val="00894D53"/>
    <w:rsid w:val="00895592"/>
    <w:rsid w:val="00895784"/>
    <w:rsid w:val="008A093E"/>
    <w:rsid w:val="008A2FC1"/>
    <w:rsid w:val="008A3E3A"/>
    <w:rsid w:val="008A3E82"/>
    <w:rsid w:val="008A423D"/>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457"/>
    <w:rsid w:val="008D65C7"/>
    <w:rsid w:val="008D665A"/>
    <w:rsid w:val="008D7ED0"/>
    <w:rsid w:val="008E380D"/>
    <w:rsid w:val="008E3FE5"/>
    <w:rsid w:val="008E61A8"/>
    <w:rsid w:val="008E6647"/>
    <w:rsid w:val="008E6B2C"/>
    <w:rsid w:val="008F0C19"/>
    <w:rsid w:val="008F12C8"/>
    <w:rsid w:val="008F2EE1"/>
    <w:rsid w:val="008F5262"/>
    <w:rsid w:val="008F5492"/>
    <w:rsid w:val="008F76D3"/>
    <w:rsid w:val="008F7999"/>
    <w:rsid w:val="00900273"/>
    <w:rsid w:val="00903BCB"/>
    <w:rsid w:val="00904B4D"/>
    <w:rsid w:val="00905DDD"/>
    <w:rsid w:val="009074D5"/>
    <w:rsid w:val="009102AB"/>
    <w:rsid w:val="00910973"/>
    <w:rsid w:val="00910FA3"/>
    <w:rsid w:val="009125A9"/>
    <w:rsid w:val="009128DC"/>
    <w:rsid w:val="009151BA"/>
    <w:rsid w:val="0091603C"/>
    <w:rsid w:val="00916E41"/>
    <w:rsid w:val="00920004"/>
    <w:rsid w:val="00920E55"/>
    <w:rsid w:val="00923418"/>
    <w:rsid w:val="0092485B"/>
    <w:rsid w:val="00924F88"/>
    <w:rsid w:val="0092538C"/>
    <w:rsid w:val="009254D5"/>
    <w:rsid w:val="00926C2C"/>
    <w:rsid w:val="009274D0"/>
    <w:rsid w:val="0093185D"/>
    <w:rsid w:val="00931A6D"/>
    <w:rsid w:val="00931F83"/>
    <w:rsid w:val="009347E4"/>
    <w:rsid w:val="0094326C"/>
    <w:rsid w:val="00945043"/>
    <w:rsid w:val="009457BE"/>
    <w:rsid w:val="00946B18"/>
    <w:rsid w:val="00946C6C"/>
    <w:rsid w:val="009473FB"/>
    <w:rsid w:val="00951F6A"/>
    <w:rsid w:val="00952CD5"/>
    <w:rsid w:val="00953365"/>
    <w:rsid w:val="00955536"/>
    <w:rsid w:val="00956BE8"/>
    <w:rsid w:val="009603D0"/>
    <w:rsid w:val="00961B67"/>
    <w:rsid w:val="0096247A"/>
    <w:rsid w:val="00962AC3"/>
    <w:rsid w:val="00963C27"/>
    <w:rsid w:val="0096495F"/>
    <w:rsid w:val="0096631A"/>
    <w:rsid w:val="00966F3E"/>
    <w:rsid w:val="00967016"/>
    <w:rsid w:val="009733DB"/>
    <w:rsid w:val="0097376C"/>
    <w:rsid w:val="00973A03"/>
    <w:rsid w:val="00980A92"/>
    <w:rsid w:val="00981E89"/>
    <w:rsid w:val="00983345"/>
    <w:rsid w:val="00985CAB"/>
    <w:rsid w:val="00987E2B"/>
    <w:rsid w:val="00990081"/>
    <w:rsid w:val="009905FE"/>
    <w:rsid w:val="009906DA"/>
    <w:rsid w:val="00992817"/>
    <w:rsid w:val="00997D55"/>
    <w:rsid w:val="009A018C"/>
    <w:rsid w:val="009A0F94"/>
    <w:rsid w:val="009A1164"/>
    <w:rsid w:val="009A2029"/>
    <w:rsid w:val="009B1E43"/>
    <w:rsid w:val="009B4F8D"/>
    <w:rsid w:val="009B51E2"/>
    <w:rsid w:val="009B617F"/>
    <w:rsid w:val="009B683C"/>
    <w:rsid w:val="009B71C7"/>
    <w:rsid w:val="009C21EC"/>
    <w:rsid w:val="009C2564"/>
    <w:rsid w:val="009C586D"/>
    <w:rsid w:val="009C5F20"/>
    <w:rsid w:val="009C67D5"/>
    <w:rsid w:val="009C6AE5"/>
    <w:rsid w:val="009C6D5D"/>
    <w:rsid w:val="009C6F3C"/>
    <w:rsid w:val="009C7E76"/>
    <w:rsid w:val="009D08A6"/>
    <w:rsid w:val="009D221D"/>
    <w:rsid w:val="009D3D39"/>
    <w:rsid w:val="009D49FF"/>
    <w:rsid w:val="009D6DA0"/>
    <w:rsid w:val="009D703A"/>
    <w:rsid w:val="009D77CC"/>
    <w:rsid w:val="009E0A58"/>
    <w:rsid w:val="009E1A22"/>
    <w:rsid w:val="009E20F8"/>
    <w:rsid w:val="009E31CC"/>
    <w:rsid w:val="009E394A"/>
    <w:rsid w:val="009E40BB"/>
    <w:rsid w:val="009E4156"/>
    <w:rsid w:val="009E63A8"/>
    <w:rsid w:val="009E777D"/>
    <w:rsid w:val="009F0CE2"/>
    <w:rsid w:val="009F10F2"/>
    <w:rsid w:val="009F2363"/>
    <w:rsid w:val="009F242E"/>
    <w:rsid w:val="009F3114"/>
    <w:rsid w:val="009F620A"/>
    <w:rsid w:val="009F669A"/>
    <w:rsid w:val="009F76C8"/>
    <w:rsid w:val="009F7FC1"/>
    <w:rsid w:val="00A10013"/>
    <w:rsid w:val="00A10D5E"/>
    <w:rsid w:val="00A132D9"/>
    <w:rsid w:val="00A15904"/>
    <w:rsid w:val="00A16D6C"/>
    <w:rsid w:val="00A17D5E"/>
    <w:rsid w:val="00A20A49"/>
    <w:rsid w:val="00A20D22"/>
    <w:rsid w:val="00A22017"/>
    <w:rsid w:val="00A230C2"/>
    <w:rsid w:val="00A24FF5"/>
    <w:rsid w:val="00A2752C"/>
    <w:rsid w:val="00A3081F"/>
    <w:rsid w:val="00A31A29"/>
    <w:rsid w:val="00A35890"/>
    <w:rsid w:val="00A35929"/>
    <w:rsid w:val="00A360DE"/>
    <w:rsid w:val="00A36D22"/>
    <w:rsid w:val="00A36E0B"/>
    <w:rsid w:val="00A409BE"/>
    <w:rsid w:val="00A417CA"/>
    <w:rsid w:val="00A42293"/>
    <w:rsid w:val="00A4245A"/>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91C58"/>
    <w:rsid w:val="00A91E4F"/>
    <w:rsid w:val="00A933FA"/>
    <w:rsid w:val="00A942A2"/>
    <w:rsid w:val="00AA0EB9"/>
    <w:rsid w:val="00AA22B6"/>
    <w:rsid w:val="00AA2731"/>
    <w:rsid w:val="00AA4297"/>
    <w:rsid w:val="00AA4E5A"/>
    <w:rsid w:val="00AA5552"/>
    <w:rsid w:val="00AA6896"/>
    <w:rsid w:val="00AB0AF9"/>
    <w:rsid w:val="00AB14FD"/>
    <w:rsid w:val="00AB1A97"/>
    <w:rsid w:val="00AB2D96"/>
    <w:rsid w:val="00AB461D"/>
    <w:rsid w:val="00AB73CB"/>
    <w:rsid w:val="00AC4515"/>
    <w:rsid w:val="00AC7C00"/>
    <w:rsid w:val="00AC7F14"/>
    <w:rsid w:val="00AC7FD8"/>
    <w:rsid w:val="00AD1372"/>
    <w:rsid w:val="00AD2AA4"/>
    <w:rsid w:val="00AD3185"/>
    <w:rsid w:val="00AD3FBC"/>
    <w:rsid w:val="00AD4FE8"/>
    <w:rsid w:val="00AD5F91"/>
    <w:rsid w:val="00AD6998"/>
    <w:rsid w:val="00AD6E3F"/>
    <w:rsid w:val="00AD6E4D"/>
    <w:rsid w:val="00AD744E"/>
    <w:rsid w:val="00AD780F"/>
    <w:rsid w:val="00AE06C1"/>
    <w:rsid w:val="00AE3DC8"/>
    <w:rsid w:val="00AE40F5"/>
    <w:rsid w:val="00AE43DB"/>
    <w:rsid w:val="00AE6487"/>
    <w:rsid w:val="00AE66E9"/>
    <w:rsid w:val="00AE76A4"/>
    <w:rsid w:val="00AF075D"/>
    <w:rsid w:val="00AF30BE"/>
    <w:rsid w:val="00AF5854"/>
    <w:rsid w:val="00AF5A41"/>
    <w:rsid w:val="00AF7229"/>
    <w:rsid w:val="00B03B4D"/>
    <w:rsid w:val="00B05109"/>
    <w:rsid w:val="00B05CF0"/>
    <w:rsid w:val="00B06376"/>
    <w:rsid w:val="00B125A1"/>
    <w:rsid w:val="00B15081"/>
    <w:rsid w:val="00B151F5"/>
    <w:rsid w:val="00B153BF"/>
    <w:rsid w:val="00B1586D"/>
    <w:rsid w:val="00B15DAD"/>
    <w:rsid w:val="00B17A8B"/>
    <w:rsid w:val="00B17C4B"/>
    <w:rsid w:val="00B2103A"/>
    <w:rsid w:val="00B21C09"/>
    <w:rsid w:val="00B22BAD"/>
    <w:rsid w:val="00B2496C"/>
    <w:rsid w:val="00B265D0"/>
    <w:rsid w:val="00B26720"/>
    <w:rsid w:val="00B2683D"/>
    <w:rsid w:val="00B26907"/>
    <w:rsid w:val="00B26D85"/>
    <w:rsid w:val="00B31E25"/>
    <w:rsid w:val="00B321EE"/>
    <w:rsid w:val="00B3579D"/>
    <w:rsid w:val="00B35C85"/>
    <w:rsid w:val="00B36B39"/>
    <w:rsid w:val="00B37294"/>
    <w:rsid w:val="00B408C4"/>
    <w:rsid w:val="00B415B9"/>
    <w:rsid w:val="00B41B2D"/>
    <w:rsid w:val="00B42153"/>
    <w:rsid w:val="00B4273F"/>
    <w:rsid w:val="00B42C72"/>
    <w:rsid w:val="00B4336A"/>
    <w:rsid w:val="00B44689"/>
    <w:rsid w:val="00B44D49"/>
    <w:rsid w:val="00B44E43"/>
    <w:rsid w:val="00B46282"/>
    <w:rsid w:val="00B50C1C"/>
    <w:rsid w:val="00B531E7"/>
    <w:rsid w:val="00B5343B"/>
    <w:rsid w:val="00B57A63"/>
    <w:rsid w:val="00B600D1"/>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F4A"/>
    <w:rsid w:val="00B904A9"/>
    <w:rsid w:val="00B90BB1"/>
    <w:rsid w:val="00B928C3"/>
    <w:rsid w:val="00B97996"/>
    <w:rsid w:val="00BA168E"/>
    <w:rsid w:val="00BA33E7"/>
    <w:rsid w:val="00BA3879"/>
    <w:rsid w:val="00BA3F06"/>
    <w:rsid w:val="00BA464F"/>
    <w:rsid w:val="00BA5EEB"/>
    <w:rsid w:val="00BA6065"/>
    <w:rsid w:val="00BA6C2E"/>
    <w:rsid w:val="00BA70C7"/>
    <w:rsid w:val="00BA72ED"/>
    <w:rsid w:val="00BB0D81"/>
    <w:rsid w:val="00BB181A"/>
    <w:rsid w:val="00BB3AA4"/>
    <w:rsid w:val="00BB4BA4"/>
    <w:rsid w:val="00BC19A3"/>
    <w:rsid w:val="00BC2384"/>
    <w:rsid w:val="00BC2A1C"/>
    <w:rsid w:val="00BC38A4"/>
    <w:rsid w:val="00BC4B2F"/>
    <w:rsid w:val="00BC5834"/>
    <w:rsid w:val="00BC67AC"/>
    <w:rsid w:val="00BC7583"/>
    <w:rsid w:val="00BD00B9"/>
    <w:rsid w:val="00BD2B96"/>
    <w:rsid w:val="00BD3931"/>
    <w:rsid w:val="00BD4FB1"/>
    <w:rsid w:val="00BD59F2"/>
    <w:rsid w:val="00BD727D"/>
    <w:rsid w:val="00BD7B85"/>
    <w:rsid w:val="00BE06FA"/>
    <w:rsid w:val="00BE0AF6"/>
    <w:rsid w:val="00BE1B0C"/>
    <w:rsid w:val="00BE1F1E"/>
    <w:rsid w:val="00BE336F"/>
    <w:rsid w:val="00BE33A7"/>
    <w:rsid w:val="00BE3AF5"/>
    <w:rsid w:val="00BE5353"/>
    <w:rsid w:val="00BE6772"/>
    <w:rsid w:val="00BF20C0"/>
    <w:rsid w:val="00BF211A"/>
    <w:rsid w:val="00BF5770"/>
    <w:rsid w:val="00BF78BF"/>
    <w:rsid w:val="00C01429"/>
    <w:rsid w:val="00C02F44"/>
    <w:rsid w:val="00C03CDB"/>
    <w:rsid w:val="00C0445B"/>
    <w:rsid w:val="00C0531C"/>
    <w:rsid w:val="00C05FCB"/>
    <w:rsid w:val="00C07E13"/>
    <w:rsid w:val="00C10963"/>
    <w:rsid w:val="00C114FA"/>
    <w:rsid w:val="00C123B2"/>
    <w:rsid w:val="00C12969"/>
    <w:rsid w:val="00C1655F"/>
    <w:rsid w:val="00C17BD8"/>
    <w:rsid w:val="00C21DAF"/>
    <w:rsid w:val="00C23CF2"/>
    <w:rsid w:val="00C25257"/>
    <w:rsid w:val="00C276CB"/>
    <w:rsid w:val="00C308E4"/>
    <w:rsid w:val="00C32AD8"/>
    <w:rsid w:val="00C32C86"/>
    <w:rsid w:val="00C32CE5"/>
    <w:rsid w:val="00C3300F"/>
    <w:rsid w:val="00C34337"/>
    <w:rsid w:val="00C343FB"/>
    <w:rsid w:val="00C34CBB"/>
    <w:rsid w:val="00C35DC7"/>
    <w:rsid w:val="00C3632C"/>
    <w:rsid w:val="00C36B9A"/>
    <w:rsid w:val="00C36E35"/>
    <w:rsid w:val="00C377BE"/>
    <w:rsid w:val="00C405CD"/>
    <w:rsid w:val="00C410B9"/>
    <w:rsid w:val="00C4289E"/>
    <w:rsid w:val="00C45E47"/>
    <w:rsid w:val="00C45EDA"/>
    <w:rsid w:val="00C4685B"/>
    <w:rsid w:val="00C4779C"/>
    <w:rsid w:val="00C47B23"/>
    <w:rsid w:val="00C50A91"/>
    <w:rsid w:val="00C51844"/>
    <w:rsid w:val="00C526CA"/>
    <w:rsid w:val="00C53E7A"/>
    <w:rsid w:val="00C54323"/>
    <w:rsid w:val="00C56839"/>
    <w:rsid w:val="00C61A49"/>
    <w:rsid w:val="00C61E2F"/>
    <w:rsid w:val="00C61F8D"/>
    <w:rsid w:val="00C63B30"/>
    <w:rsid w:val="00C6408A"/>
    <w:rsid w:val="00C6475F"/>
    <w:rsid w:val="00C66F73"/>
    <w:rsid w:val="00C7010E"/>
    <w:rsid w:val="00C7161F"/>
    <w:rsid w:val="00C722A2"/>
    <w:rsid w:val="00C72D80"/>
    <w:rsid w:val="00C80600"/>
    <w:rsid w:val="00C80B1C"/>
    <w:rsid w:val="00C827A3"/>
    <w:rsid w:val="00C82E54"/>
    <w:rsid w:val="00C82F8E"/>
    <w:rsid w:val="00C841CA"/>
    <w:rsid w:val="00C84F65"/>
    <w:rsid w:val="00C8588C"/>
    <w:rsid w:val="00C87A03"/>
    <w:rsid w:val="00C903A7"/>
    <w:rsid w:val="00C916F0"/>
    <w:rsid w:val="00C92BB1"/>
    <w:rsid w:val="00C93C09"/>
    <w:rsid w:val="00C95564"/>
    <w:rsid w:val="00C97B5E"/>
    <w:rsid w:val="00CA2232"/>
    <w:rsid w:val="00CA7CDC"/>
    <w:rsid w:val="00CB1FF5"/>
    <w:rsid w:val="00CB29C9"/>
    <w:rsid w:val="00CB4BDB"/>
    <w:rsid w:val="00CB5699"/>
    <w:rsid w:val="00CB590E"/>
    <w:rsid w:val="00CB5924"/>
    <w:rsid w:val="00CB6E3B"/>
    <w:rsid w:val="00CB721D"/>
    <w:rsid w:val="00CC0D94"/>
    <w:rsid w:val="00CC1DC1"/>
    <w:rsid w:val="00CC3035"/>
    <w:rsid w:val="00CC3401"/>
    <w:rsid w:val="00CC40D1"/>
    <w:rsid w:val="00CC4C54"/>
    <w:rsid w:val="00CC5614"/>
    <w:rsid w:val="00CD40D6"/>
    <w:rsid w:val="00CD60E9"/>
    <w:rsid w:val="00CD71BC"/>
    <w:rsid w:val="00CD76A2"/>
    <w:rsid w:val="00CD7C68"/>
    <w:rsid w:val="00CE073E"/>
    <w:rsid w:val="00CE0953"/>
    <w:rsid w:val="00CE4938"/>
    <w:rsid w:val="00CE78A3"/>
    <w:rsid w:val="00CE7BD2"/>
    <w:rsid w:val="00CF1043"/>
    <w:rsid w:val="00CF1198"/>
    <w:rsid w:val="00CF2008"/>
    <w:rsid w:val="00CF2282"/>
    <w:rsid w:val="00CF485A"/>
    <w:rsid w:val="00D00AD8"/>
    <w:rsid w:val="00D015A5"/>
    <w:rsid w:val="00D03905"/>
    <w:rsid w:val="00D03EA3"/>
    <w:rsid w:val="00D05D8F"/>
    <w:rsid w:val="00D061EE"/>
    <w:rsid w:val="00D06529"/>
    <w:rsid w:val="00D0683B"/>
    <w:rsid w:val="00D072D4"/>
    <w:rsid w:val="00D075E0"/>
    <w:rsid w:val="00D11624"/>
    <w:rsid w:val="00D12743"/>
    <w:rsid w:val="00D13BEC"/>
    <w:rsid w:val="00D155BA"/>
    <w:rsid w:val="00D202D7"/>
    <w:rsid w:val="00D209FB"/>
    <w:rsid w:val="00D21D95"/>
    <w:rsid w:val="00D27017"/>
    <w:rsid w:val="00D35338"/>
    <w:rsid w:val="00D3537A"/>
    <w:rsid w:val="00D35606"/>
    <w:rsid w:val="00D371E0"/>
    <w:rsid w:val="00D44987"/>
    <w:rsid w:val="00D462E4"/>
    <w:rsid w:val="00D465C7"/>
    <w:rsid w:val="00D46A16"/>
    <w:rsid w:val="00D4785D"/>
    <w:rsid w:val="00D5134F"/>
    <w:rsid w:val="00D52349"/>
    <w:rsid w:val="00D563C6"/>
    <w:rsid w:val="00D568DD"/>
    <w:rsid w:val="00D63AEA"/>
    <w:rsid w:val="00D65591"/>
    <w:rsid w:val="00D6783A"/>
    <w:rsid w:val="00D70AEE"/>
    <w:rsid w:val="00D7121A"/>
    <w:rsid w:val="00D713EA"/>
    <w:rsid w:val="00D71705"/>
    <w:rsid w:val="00D7375A"/>
    <w:rsid w:val="00D75270"/>
    <w:rsid w:val="00D80EC3"/>
    <w:rsid w:val="00D81466"/>
    <w:rsid w:val="00D81A1B"/>
    <w:rsid w:val="00D84076"/>
    <w:rsid w:val="00D85A60"/>
    <w:rsid w:val="00D85F4E"/>
    <w:rsid w:val="00D87E05"/>
    <w:rsid w:val="00D94DF1"/>
    <w:rsid w:val="00D973E6"/>
    <w:rsid w:val="00DA1330"/>
    <w:rsid w:val="00DA3503"/>
    <w:rsid w:val="00DA3C86"/>
    <w:rsid w:val="00DA4C1D"/>
    <w:rsid w:val="00DA6B56"/>
    <w:rsid w:val="00DB2629"/>
    <w:rsid w:val="00DB2AD8"/>
    <w:rsid w:val="00DB3DA3"/>
    <w:rsid w:val="00DB4994"/>
    <w:rsid w:val="00DB4F1F"/>
    <w:rsid w:val="00DB5D2E"/>
    <w:rsid w:val="00DB72C2"/>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59E5"/>
    <w:rsid w:val="00DF5E7A"/>
    <w:rsid w:val="00DF7E76"/>
    <w:rsid w:val="00DF7EEE"/>
    <w:rsid w:val="00E0131E"/>
    <w:rsid w:val="00E04E17"/>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12C3"/>
    <w:rsid w:val="00E32F3D"/>
    <w:rsid w:val="00E34868"/>
    <w:rsid w:val="00E35FA4"/>
    <w:rsid w:val="00E36454"/>
    <w:rsid w:val="00E439DB"/>
    <w:rsid w:val="00E43AC4"/>
    <w:rsid w:val="00E5007D"/>
    <w:rsid w:val="00E500E1"/>
    <w:rsid w:val="00E50963"/>
    <w:rsid w:val="00E50C54"/>
    <w:rsid w:val="00E51070"/>
    <w:rsid w:val="00E51665"/>
    <w:rsid w:val="00E52BD1"/>
    <w:rsid w:val="00E52E9A"/>
    <w:rsid w:val="00E54BAE"/>
    <w:rsid w:val="00E55894"/>
    <w:rsid w:val="00E55F75"/>
    <w:rsid w:val="00E6236F"/>
    <w:rsid w:val="00E62CD1"/>
    <w:rsid w:val="00E64D00"/>
    <w:rsid w:val="00E65643"/>
    <w:rsid w:val="00E67681"/>
    <w:rsid w:val="00E71AA7"/>
    <w:rsid w:val="00E727D1"/>
    <w:rsid w:val="00E72B4D"/>
    <w:rsid w:val="00E733BB"/>
    <w:rsid w:val="00E76554"/>
    <w:rsid w:val="00E76B9B"/>
    <w:rsid w:val="00E76C24"/>
    <w:rsid w:val="00E7742D"/>
    <w:rsid w:val="00E81150"/>
    <w:rsid w:val="00E81A32"/>
    <w:rsid w:val="00E81EAD"/>
    <w:rsid w:val="00E832E6"/>
    <w:rsid w:val="00E86D11"/>
    <w:rsid w:val="00E86D12"/>
    <w:rsid w:val="00E86E79"/>
    <w:rsid w:val="00E878B7"/>
    <w:rsid w:val="00E91B01"/>
    <w:rsid w:val="00E93C8E"/>
    <w:rsid w:val="00E96225"/>
    <w:rsid w:val="00EA036F"/>
    <w:rsid w:val="00EA1948"/>
    <w:rsid w:val="00EA29F7"/>
    <w:rsid w:val="00EA6AF7"/>
    <w:rsid w:val="00EA7453"/>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2B96"/>
    <w:rsid w:val="00EC509D"/>
    <w:rsid w:val="00EC671A"/>
    <w:rsid w:val="00EC6764"/>
    <w:rsid w:val="00EC6984"/>
    <w:rsid w:val="00ED04D1"/>
    <w:rsid w:val="00ED3567"/>
    <w:rsid w:val="00ED3BA8"/>
    <w:rsid w:val="00ED5640"/>
    <w:rsid w:val="00ED64A5"/>
    <w:rsid w:val="00EE0575"/>
    <w:rsid w:val="00EE1AD6"/>
    <w:rsid w:val="00EE4631"/>
    <w:rsid w:val="00EE56BC"/>
    <w:rsid w:val="00EE5C27"/>
    <w:rsid w:val="00EE7504"/>
    <w:rsid w:val="00EE77C4"/>
    <w:rsid w:val="00EE7CF1"/>
    <w:rsid w:val="00EF0181"/>
    <w:rsid w:val="00EF05F4"/>
    <w:rsid w:val="00EF340F"/>
    <w:rsid w:val="00EF4F9A"/>
    <w:rsid w:val="00EF5F49"/>
    <w:rsid w:val="00EF6ADB"/>
    <w:rsid w:val="00EF6E09"/>
    <w:rsid w:val="00EF7D9A"/>
    <w:rsid w:val="00F011BF"/>
    <w:rsid w:val="00F034C4"/>
    <w:rsid w:val="00F03E07"/>
    <w:rsid w:val="00F04681"/>
    <w:rsid w:val="00F05768"/>
    <w:rsid w:val="00F0715B"/>
    <w:rsid w:val="00F102A1"/>
    <w:rsid w:val="00F1096F"/>
    <w:rsid w:val="00F11F35"/>
    <w:rsid w:val="00F13FE4"/>
    <w:rsid w:val="00F15C74"/>
    <w:rsid w:val="00F1769D"/>
    <w:rsid w:val="00F2253E"/>
    <w:rsid w:val="00F23E04"/>
    <w:rsid w:val="00F264B0"/>
    <w:rsid w:val="00F31822"/>
    <w:rsid w:val="00F33A04"/>
    <w:rsid w:val="00F347DA"/>
    <w:rsid w:val="00F35599"/>
    <w:rsid w:val="00F4172B"/>
    <w:rsid w:val="00F425EF"/>
    <w:rsid w:val="00F474B4"/>
    <w:rsid w:val="00F47A50"/>
    <w:rsid w:val="00F47B95"/>
    <w:rsid w:val="00F47CFE"/>
    <w:rsid w:val="00F51D98"/>
    <w:rsid w:val="00F52790"/>
    <w:rsid w:val="00F528DB"/>
    <w:rsid w:val="00F52BA6"/>
    <w:rsid w:val="00F53DBB"/>
    <w:rsid w:val="00F5576C"/>
    <w:rsid w:val="00F55ADA"/>
    <w:rsid w:val="00F56FDE"/>
    <w:rsid w:val="00F6068C"/>
    <w:rsid w:val="00F61175"/>
    <w:rsid w:val="00F61210"/>
    <w:rsid w:val="00F627BF"/>
    <w:rsid w:val="00F635CB"/>
    <w:rsid w:val="00F70B4D"/>
    <w:rsid w:val="00F72476"/>
    <w:rsid w:val="00F73271"/>
    <w:rsid w:val="00F75F18"/>
    <w:rsid w:val="00F76604"/>
    <w:rsid w:val="00F76688"/>
    <w:rsid w:val="00F82038"/>
    <w:rsid w:val="00F827CF"/>
    <w:rsid w:val="00F85198"/>
    <w:rsid w:val="00F85A92"/>
    <w:rsid w:val="00F862DF"/>
    <w:rsid w:val="00F873A7"/>
    <w:rsid w:val="00F921B7"/>
    <w:rsid w:val="00F92362"/>
    <w:rsid w:val="00F9343B"/>
    <w:rsid w:val="00F96D82"/>
    <w:rsid w:val="00F97A67"/>
    <w:rsid w:val="00F97D62"/>
    <w:rsid w:val="00FA0537"/>
    <w:rsid w:val="00FA106E"/>
    <w:rsid w:val="00FA119A"/>
    <w:rsid w:val="00FA412B"/>
    <w:rsid w:val="00FA41AF"/>
    <w:rsid w:val="00FA6387"/>
    <w:rsid w:val="00FA7250"/>
    <w:rsid w:val="00FA7694"/>
    <w:rsid w:val="00FA76EF"/>
    <w:rsid w:val="00FA7E62"/>
    <w:rsid w:val="00FB1686"/>
    <w:rsid w:val="00FB1A2B"/>
    <w:rsid w:val="00FB232A"/>
    <w:rsid w:val="00FB6020"/>
    <w:rsid w:val="00FC54BA"/>
    <w:rsid w:val="00FC5CD4"/>
    <w:rsid w:val="00FC7D5E"/>
    <w:rsid w:val="00FC7FB4"/>
    <w:rsid w:val="00FD035D"/>
    <w:rsid w:val="00FD39E3"/>
    <w:rsid w:val="00FD49EE"/>
    <w:rsid w:val="00FD4CF2"/>
    <w:rsid w:val="00FD659C"/>
    <w:rsid w:val="00FD681B"/>
    <w:rsid w:val="00FD695F"/>
    <w:rsid w:val="00FD7039"/>
    <w:rsid w:val="00FE31DA"/>
    <w:rsid w:val="00FE3DBD"/>
    <w:rsid w:val="00FE633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690"/>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C38BD"/>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link w:val="FootnoteTextChar"/>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 w:type="character" w:customStyle="1" w:styleId="FootnoteTextChar">
    <w:name w:val="Footnote Text Char"/>
    <w:basedOn w:val="DefaultParagraphFont"/>
    <w:link w:val="FootnoteText"/>
    <w:semiHidden/>
    <w:rsid w:val="00764012"/>
    <w:rPr>
      <w:rFonts w:ascii="Garamond" w:hAnsi="Garamond" w:cs="Garamond"/>
      <w:sz w:val="22"/>
      <w:szCs w:val="22"/>
      <w:lang w:val="en-US" w:eastAsia="en-US" w:bidi="da-DK"/>
    </w:rPr>
  </w:style>
  <w:style w:type="character" w:customStyle="1" w:styleId="url1">
    <w:name w:val="url1"/>
    <w:basedOn w:val="DefaultParagraphFont"/>
    <w:rsid w:val="00115114"/>
    <w:rPr>
      <w:color w:val="CE7B00"/>
    </w:rPr>
  </w:style>
  <w:style w:type="character" w:customStyle="1" w:styleId="keyword1">
    <w:name w:val="keyword1"/>
    <w:basedOn w:val="DefaultParagraphFont"/>
    <w:rsid w:val="00115114"/>
    <w:rPr>
      <w:color w:val="0000E6"/>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54283545">
      <w:bodyDiv w:val="1"/>
      <w:marLeft w:val="0"/>
      <w:marRight w:val="0"/>
      <w:marTop w:val="0"/>
      <w:marBottom w:val="0"/>
      <w:divBdr>
        <w:top w:val="none" w:sz="0" w:space="0" w:color="auto"/>
        <w:left w:val="none" w:sz="0" w:space="0" w:color="auto"/>
        <w:bottom w:val="none" w:sz="0" w:space="0" w:color="auto"/>
        <w:right w:val="none" w:sz="0" w:space="0" w:color="auto"/>
      </w:divBdr>
    </w:div>
    <w:div w:id="87191899">
      <w:bodyDiv w:val="1"/>
      <w:marLeft w:val="0"/>
      <w:marRight w:val="0"/>
      <w:marTop w:val="0"/>
      <w:marBottom w:val="0"/>
      <w:divBdr>
        <w:top w:val="none" w:sz="0" w:space="0" w:color="auto"/>
        <w:left w:val="none" w:sz="0" w:space="0" w:color="auto"/>
        <w:bottom w:val="none" w:sz="0" w:space="0" w:color="auto"/>
        <w:right w:val="none" w:sz="0" w:space="0" w:color="auto"/>
      </w:divBdr>
    </w:div>
    <w:div w:id="99223045">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187373620">
      <w:bodyDiv w:val="1"/>
      <w:marLeft w:val="0"/>
      <w:marRight w:val="0"/>
      <w:marTop w:val="0"/>
      <w:marBottom w:val="0"/>
      <w:divBdr>
        <w:top w:val="none" w:sz="0" w:space="0" w:color="auto"/>
        <w:left w:val="none" w:sz="0" w:space="0" w:color="auto"/>
        <w:bottom w:val="none" w:sz="0" w:space="0" w:color="auto"/>
        <w:right w:val="none" w:sz="0" w:space="0" w:color="auto"/>
      </w:divBdr>
    </w:div>
    <w:div w:id="222832864">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25786121">
      <w:bodyDiv w:val="1"/>
      <w:marLeft w:val="0"/>
      <w:marRight w:val="0"/>
      <w:marTop w:val="0"/>
      <w:marBottom w:val="0"/>
      <w:divBdr>
        <w:top w:val="none" w:sz="0" w:space="0" w:color="auto"/>
        <w:left w:val="none" w:sz="0" w:space="0" w:color="auto"/>
        <w:bottom w:val="none" w:sz="0" w:space="0" w:color="auto"/>
        <w:right w:val="none" w:sz="0" w:space="0" w:color="auto"/>
      </w:divBdr>
    </w:div>
    <w:div w:id="335813526">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43421">
      <w:bodyDiv w:val="1"/>
      <w:marLeft w:val="0"/>
      <w:marRight w:val="0"/>
      <w:marTop w:val="0"/>
      <w:marBottom w:val="0"/>
      <w:divBdr>
        <w:top w:val="none" w:sz="0" w:space="0" w:color="auto"/>
        <w:left w:val="none" w:sz="0" w:space="0" w:color="auto"/>
        <w:bottom w:val="none" w:sz="0" w:space="0" w:color="auto"/>
        <w:right w:val="none" w:sz="0" w:space="0" w:color="auto"/>
      </w:divBdr>
    </w:div>
    <w:div w:id="367337181">
      <w:bodyDiv w:val="1"/>
      <w:marLeft w:val="0"/>
      <w:marRight w:val="0"/>
      <w:marTop w:val="0"/>
      <w:marBottom w:val="0"/>
      <w:divBdr>
        <w:top w:val="none" w:sz="0" w:space="0" w:color="auto"/>
        <w:left w:val="none" w:sz="0" w:space="0" w:color="auto"/>
        <w:bottom w:val="none" w:sz="0" w:space="0" w:color="auto"/>
        <w:right w:val="none" w:sz="0" w:space="0" w:color="auto"/>
      </w:divBdr>
    </w:div>
    <w:div w:id="379403971">
      <w:bodyDiv w:val="1"/>
      <w:marLeft w:val="0"/>
      <w:marRight w:val="0"/>
      <w:marTop w:val="0"/>
      <w:marBottom w:val="0"/>
      <w:divBdr>
        <w:top w:val="none" w:sz="0" w:space="0" w:color="auto"/>
        <w:left w:val="none" w:sz="0" w:space="0" w:color="auto"/>
        <w:bottom w:val="none" w:sz="0" w:space="0" w:color="auto"/>
        <w:right w:val="none" w:sz="0" w:space="0" w:color="auto"/>
      </w:divBdr>
    </w:div>
    <w:div w:id="411633314">
      <w:bodyDiv w:val="1"/>
      <w:marLeft w:val="0"/>
      <w:marRight w:val="0"/>
      <w:marTop w:val="0"/>
      <w:marBottom w:val="0"/>
      <w:divBdr>
        <w:top w:val="none" w:sz="0" w:space="0" w:color="auto"/>
        <w:left w:val="none" w:sz="0" w:space="0" w:color="auto"/>
        <w:bottom w:val="none" w:sz="0" w:space="0" w:color="auto"/>
        <w:right w:val="none" w:sz="0" w:space="0" w:color="auto"/>
      </w:divBdr>
    </w:div>
    <w:div w:id="442310047">
      <w:bodyDiv w:val="1"/>
      <w:marLeft w:val="0"/>
      <w:marRight w:val="0"/>
      <w:marTop w:val="0"/>
      <w:marBottom w:val="0"/>
      <w:divBdr>
        <w:top w:val="none" w:sz="0" w:space="0" w:color="auto"/>
        <w:left w:val="none" w:sz="0" w:space="0" w:color="auto"/>
        <w:bottom w:val="none" w:sz="0" w:space="0" w:color="auto"/>
        <w:right w:val="none" w:sz="0" w:space="0" w:color="auto"/>
      </w:divBdr>
    </w:div>
    <w:div w:id="443576268">
      <w:bodyDiv w:val="1"/>
      <w:marLeft w:val="0"/>
      <w:marRight w:val="0"/>
      <w:marTop w:val="0"/>
      <w:marBottom w:val="0"/>
      <w:divBdr>
        <w:top w:val="none" w:sz="0" w:space="0" w:color="auto"/>
        <w:left w:val="none" w:sz="0" w:space="0" w:color="auto"/>
        <w:bottom w:val="none" w:sz="0" w:space="0" w:color="auto"/>
        <w:right w:val="none" w:sz="0" w:space="0" w:color="auto"/>
      </w:divBdr>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492179658">
      <w:bodyDiv w:val="1"/>
      <w:marLeft w:val="0"/>
      <w:marRight w:val="0"/>
      <w:marTop w:val="0"/>
      <w:marBottom w:val="0"/>
      <w:divBdr>
        <w:top w:val="none" w:sz="0" w:space="0" w:color="auto"/>
        <w:left w:val="none" w:sz="0" w:space="0" w:color="auto"/>
        <w:bottom w:val="none" w:sz="0" w:space="0" w:color="auto"/>
        <w:right w:val="none" w:sz="0" w:space="0" w:color="auto"/>
      </w:divBdr>
    </w:div>
    <w:div w:id="529269289">
      <w:bodyDiv w:val="1"/>
      <w:marLeft w:val="0"/>
      <w:marRight w:val="0"/>
      <w:marTop w:val="0"/>
      <w:marBottom w:val="0"/>
      <w:divBdr>
        <w:top w:val="none" w:sz="0" w:space="0" w:color="auto"/>
        <w:left w:val="none" w:sz="0" w:space="0" w:color="auto"/>
        <w:bottom w:val="none" w:sz="0" w:space="0" w:color="auto"/>
        <w:right w:val="none" w:sz="0" w:space="0" w:color="auto"/>
      </w:divBdr>
    </w:div>
    <w:div w:id="560752476">
      <w:bodyDiv w:val="1"/>
      <w:marLeft w:val="0"/>
      <w:marRight w:val="0"/>
      <w:marTop w:val="0"/>
      <w:marBottom w:val="0"/>
      <w:divBdr>
        <w:top w:val="none" w:sz="0" w:space="0" w:color="auto"/>
        <w:left w:val="none" w:sz="0" w:space="0" w:color="auto"/>
        <w:bottom w:val="none" w:sz="0" w:space="0" w:color="auto"/>
        <w:right w:val="none" w:sz="0" w:space="0" w:color="auto"/>
      </w:divBdr>
    </w:div>
    <w:div w:id="598409418">
      <w:bodyDiv w:val="1"/>
      <w:marLeft w:val="0"/>
      <w:marRight w:val="0"/>
      <w:marTop w:val="0"/>
      <w:marBottom w:val="0"/>
      <w:divBdr>
        <w:top w:val="none" w:sz="0" w:space="0" w:color="auto"/>
        <w:left w:val="none" w:sz="0" w:space="0" w:color="auto"/>
        <w:bottom w:val="none" w:sz="0" w:space="0" w:color="auto"/>
        <w:right w:val="none" w:sz="0" w:space="0" w:color="auto"/>
      </w:divBdr>
    </w:div>
    <w:div w:id="632372963">
      <w:bodyDiv w:val="1"/>
      <w:marLeft w:val="0"/>
      <w:marRight w:val="0"/>
      <w:marTop w:val="0"/>
      <w:marBottom w:val="0"/>
      <w:divBdr>
        <w:top w:val="none" w:sz="0" w:space="0" w:color="auto"/>
        <w:left w:val="none" w:sz="0" w:space="0" w:color="auto"/>
        <w:bottom w:val="none" w:sz="0" w:space="0" w:color="auto"/>
        <w:right w:val="none" w:sz="0" w:space="0" w:color="auto"/>
      </w:divBdr>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49213878">
      <w:bodyDiv w:val="1"/>
      <w:marLeft w:val="0"/>
      <w:marRight w:val="0"/>
      <w:marTop w:val="0"/>
      <w:marBottom w:val="0"/>
      <w:divBdr>
        <w:top w:val="none" w:sz="0" w:space="0" w:color="auto"/>
        <w:left w:val="none" w:sz="0" w:space="0" w:color="auto"/>
        <w:bottom w:val="none" w:sz="0" w:space="0" w:color="auto"/>
        <w:right w:val="none" w:sz="0" w:space="0" w:color="auto"/>
      </w:divBdr>
    </w:div>
    <w:div w:id="682900505">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20371841">
      <w:bodyDiv w:val="1"/>
      <w:marLeft w:val="0"/>
      <w:marRight w:val="0"/>
      <w:marTop w:val="0"/>
      <w:marBottom w:val="0"/>
      <w:divBdr>
        <w:top w:val="none" w:sz="0" w:space="0" w:color="auto"/>
        <w:left w:val="none" w:sz="0" w:space="0" w:color="auto"/>
        <w:bottom w:val="none" w:sz="0" w:space="0" w:color="auto"/>
        <w:right w:val="none" w:sz="0" w:space="0" w:color="auto"/>
      </w:divBdr>
    </w:div>
    <w:div w:id="753093014">
      <w:bodyDiv w:val="1"/>
      <w:marLeft w:val="0"/>
      <w:marRight w:val="0"/>
      <w:marTop w:val="0"/>
      <w:marBottom w:val="0"/>
      <w:divBdr>
        <w:top w:val="none" w:sz="0" w:space="0" w:color="auto"/>
        <w:left w:val="none" w:sz="0" w:space="0" w:color="auto"/>
        <w:bottom w:val="none" w:sz="0" w:space="0" w:color="auto"/>
        <w:right w:val="none" w:sz="0" w:space="0" w:color="auto"/>
      </w:divBdr>
    </w:div>
    <w:div w:id="763957124">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26944113">
      <w:bodyDiv w:val="1"/>
      <w:marLeft w:val="0"/>
      <w:marRight w:val="0"/>
      <w:marTop w:val="0"/>
      <w:marBottom w:val="0"/>
      <w:divBdr>
        <w:top w:val="none" w:sz="0" w:space="0" w:color="auto"/>
        <w:left w:val="none" w:sz="0" w:space="0" w:color="auto"/>
        <w:bottom w:val="none" w:sz="0" w:space="0" w:color="auto"/>
        <w:right w:val="none" w:sz="0" w:space="0" w:color="auto"/>
      </w:divBdr>
    </w:div>
    <w:div w:id="843083575">
      <w:bodyDiv w:val="1"/>
      <w:marLeft w:val="0"/>
      <w:marRight w:val="0"/>
      <w:marTop w:val="0"/>
      <w:marBottom w:val="0"/>
      <w:divBdr>
        <w:top w:val="none" w:sz="0" w:space="0" w:color="auto"/>
        <w:left w:val="none" w:sz="0" w:space="0" w:color="auto"/>
        <w:bottom w:val="none" w:sz="0" w:space="0" w:color="auto"/>
        <w:right w:val="none" w:sz="0" w:space="0" w:color="auto"/>
      </w:divBdr>
    </w:div>
    <w:div w:id="843781791">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891421931">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982589125">
      <w:bodyDiv w:val="1"/>
      <w:marLeft w:val="0"/>
      <w:marRight w:val="0"/>
      <w:marTop w:val="0"/>
      <w:marBottom w:val="0"/>
      <w:divBdr>
        <w:top w:val="none" w:sz="0" w:space="0" w:color="auto"/>
        <w:left w:val="none" w:sz="0" w:space="0" w:color="auto"/>
        <w:bottom w:val="none" w:sz="0" w:space="0" w:color="auto"/>
        <w:right w:val="none" w:sz="0" w:space="0" w:color="auto"/>
      </w:divBdr>
    </w:div>
    <w:div w:id="1010984231">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068067899">
      <w:bodyDiv w:val="1"/>
      <w:marLeft w:val="0"/>
      <w:marRight w:val="0"/>
      <w:marTop w:val="0"/>
      <w:marBottom w:val="0"/>
      <w:divBdr>
        <w:top w:val="none" w:sz="0" w:space="0" w:color="auto"/>
        <w:left w:val="none" w:sz="0" w:space="0" w:color="auto"/>
        <w:bottom w:val="none" w:sz="0" w:space="0" w:color="auto"/>
        <w:right w:val="none" w:sz="0" w:space="0" w:color="auto"/>
      </w:divBdr>
    </w:div>
    <w:div w:id="1079787065">
      <w:bodyDiv w:val="1"/>
      <w:marLeft w:val="0"/>
      <w:marRight w:val="0"/>
      <w:marTop w:val="0"/>
      <w:marBottom w:val="0"/>
      <w:divBdr>
        <w:top w:val="none" w:sz="0" w:space="0" w:color="auto"/>
        <w:left w:val="none" w:sz="0" w:space="0" w:color="auto"/>
        <w:bottom w:val="none" w:sz="0" w:space="0" w:color="auto"/>
        <w:right w:val="none" w:sz="0" w:space="0" w:color="auto"/>
      </w:divBdr>
    </w:div>
    <w:div w:id="1094743625">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191185471">
      <w:bodyDiv w:val="1"/>
      <w:marLeft w:val="0"/>
      <w:marRight w:val="0"/>
      <w:marTop w:val="0"/>
      <w:marBottom w:val="0"/>
      <w:divBdr>
        <w:top w:val="none" w:sz="0" w:space="0" w:color="auto"/>
        <w:left w:val="none" w:sz="0" w:space="0" w:color="auto"/>
        <w:bottom w:val="none" w:sz="0" w:space="0" w:color="auto"/>
        <w:right w:val="none" w:sz="0" w:space="0" w:color="auto"/>
      </w:divBdr>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27497828">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56666">
      <w:bodyDiv w:val="1"/>
      <w:marLeft w:val="0"/>
      <w:marRight w:val="0"/>
      <w:marTop w:val="0"/>
      <w:marBottom w:val="0"/>
      <w:divBdr>
        <w:top w:val="none" w:sz="0" w:space="0" w:color="auto"/>
        <w:left w:val="none" w:sz="0" w:space="0" w:color="auto"/>
        <w:bottom w:val="none" w:sz="0" w:space="0" w:color="auto"/>
        <w:right w:val="none" w:sz="0" w:space="0" w:color="auto"/>
      </w:divBdr>
    </w:div>
    <w:div w:id="1325090003">
      <w:bodyDiv w:val="1"/>
      <w:marLeft w:val="0"/>
      <w:marRight w:val="0"/>
      <w:marTop w:val="0"/>
      <w:marBottom w:val="0"/>
      <w:divBdr>
        <w:top w:val="none" w:sz="0" w:space="0" w:color="auto"/>
        <w:left w:val="none" w:sz="0" w:space="0" w:color="auto"/>
        <w:bottom w:val="none" w:sz="0" w:space="0" w:color="auto"/>
        <w:right w:val="none" w:sz="0" w:space="0" w:color="auto"/>
      </w:divBdr>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56151368">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41340147">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400125">
      <w:bodyDiv w:val="1"/>
      <w:marLeft w:val="0"/>
      <w:marRight w:val="0"/>
      <w:marTop w:val="0"/>
      <w:marBottom w:val="0"/>
      <w:divBdr>
        <w:top w:val="none" w:sz="0" w:space="0" w:color="auto"/>
        <w:left w:val="none" w:sz="0" w:space="0" w:color="auto"/>
        <w:bottom w:val="none" w:sz="0" w:space="0" w:color="auto"/>
        <w:right w:val="none" w:sz="0" w:space="0" w:color="auto"/>
      </w:divBdr>
    </w:div>
    <w:div w:id="1537885642">
      <w:bodyDiv w:val="1"/>
      <w:marLeft w:val="0"/>
      <w:marRight w:val="0"/>
      <w:marTop w:val="0"/>
      <w:marBottom w:val="0"/>
      <w:divBdr>
        <w:top w:val="none" w:sz="0" w:space="0" w:color="auto"/>
        <w:left w:val="none" w:sz="0" w:space="0" w:color="auto"/>
        <w:bottom w:val="none" w:sz="0" w:space="0" w:color="auto"/>
        <w:right w:val="none" w:sz="0" w:space="0" w:color="auto"/>
      </w:divBdr>
    </w:div>
    <w:div w:id="1570076424">
      <w:bodyDiv w:val="1"/>
      <w:marLeft w:val="0"/>
      <w:marRight w:val="0"/>
      <w:marTop w:val="0"/>
      <w:marBottom w:val="0"/>
      <w:divBdr>
        <w:top w:val="none" w:sz="0" w:space="0" w:color="auto"/>
        <w:left w:val="none" w:sz="0" w:space="0" w:color="auto"/>
        <w:bottom w:val="none" w:sz="0" w:space="0" w:color="auto"/>
        <w:right w:val="none" w:sz="0" w:space="0" w:color="auto"/>
      </w:divBdr>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38100869">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648588366">
      <w:bodyDiv w:val="1"/>
      <w:marLeft w:val="0"/>
      <w:marRight w:val="0"/>
      <w:marTop w:val="0"/>
      <w:marBottom w:val="0"/>
      <w:divBdr>
        <w:top w:val="none" w:sz="0" w:space="0" w:color="auto"/>
        <w:left w:val="none" w:sz="0" w:space="0" w:color="auto"/>
        <w:bottom w:val="none" w:sz="0" w:space="0" w:color="auto"/>
        <w:right w:val="none" w:sz="0" w:space="0" w:color="auto"/>
      </w:divBdr>
    </w:div>
    <w:div w:id="1705708380">
      <w:bodyDiv w:val="1"/>
      <w:marLeft w:val="0"/>
      <w:marRight w:val="0"/>
      <w:marTop w:val="0"/>
      <w:marBottom w:val="0"/>
      <w:divBdr>
        <w:top w:val="none" w:sz="0" w:space="0" w:color="auto"/>
        <w:left w:val="none" w:sz="0" w:space="0" w:color="auto"/>
        <w:bottom w:val="none" w:sz="0" w:space="0" w:color="auto"/>
        <w:right w:val="none" w:sz="0" w:space="0" w:color="auto"/>
      </w:divBdr>
    </w:div>
    <w:div w:id="1754277113">
      <w:bodyDiv w:val="1"/>
      <w:marLeft w:val="0"/>
      <w:marRight w:val="0"/>
      <w:marTop w:val="0"/>
      <w:marBottom w:val="0"/>
      <w:divBdr>
        <w:top w:val="none" w:sz="0" w:space="0" w:color="auto"/>
        <w:left w:val="none" w:sz="0" w:space="0" w:color="auto"/>
        <w:bottom w:val="none" w:sz="0" w:space="0" w:color="auto"/>
        <w:right w:val="none" w:sz="0" w:space="0" w:color="auto"/>
      </w:divBdr>
    </w:div>
    <w:div w:id="1757283724">
      <w:bodyDiv w:val="1"/>
      <w:marLeft w:val="0"/>
      <w:marRight w:val="0"/>
      <w:marTop w:val="0"/>
      <w:marBottom w:val="0"/>
      <w:divBdr>
        <w:top w:val="none" w:sz="0" w:space="0" w:color="auto"/>
        <w:left w:val="none" w:sz="0" w:space="0" w:color="auto"/>
        <w:bottom w:val="none" w:sz="0" w:space="0" w:color="auto"/>
        <w:right w:val="none" w:sz="0" w:space="0" w:color="auto"/>
      </w:divBdr>
    </w:div>
    <w:div w:id="1758166838">
      <w:bodyDiv w:val="1"/>
      <w:marLeft w:val="0"/>
      <w:marRight w:val="0"/>
      <w:marTop w:val="0"/>
      <w:marBottom w:val="0"/>
      <w:divBdr>
        <w:top w:val="none" w:sz="0" w:space="0" w:color="auto"/>
        <w:left w:val="none" w:sz="0" w:space="0" w:color="auto"/>
        <w:bottom w:val="none" w:sz="0" w:space="0" w:color="auto"/>
        <w:right w:val="none" w:sz="0" w:space="0" w:color="auto"/>
      </w:divBdr>
    </w:div>
    <w:div w:id="1760639295">
      <w:bodyDiv w:val="1"/>
      <w:marLeft w:val="0"/>
      <w:marRight w:val="0"/>
      <w:marTop w:val="0"/>
      <w:marBottom w:val="0"/>
      <w:divBdr>
        <w:top w:val="none" w:sz="0" w:space="0" w:color="auto"/>
        <w:left w:val="none" w:sz="0" w:space="0" w:color="auto"/>
        <w:bottom w:val="none" w:sz="0" w:space="0" w:color="auto"/>
        <w:right w:val="none" w:sz="0" w:space="0" w:color="auto"/>
      </w:divBdr>
    </w:div>
    <w:div w:id="1762020071">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3992825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1885100667">
      <w:bodyDiv w:val="1"/>
      <w:marLeft w:val="0"/>
      <w:marRight w:val="0"/>
      <w:marTop w:val="0"/>
      <w:marBottom w:val="0"/>
      <w:divBdr>
        <w:top w:val="none" w:sz="0" w:space="0" w:color="auto"/>
        <w:left w:val="none" w:sz="0" w:space="0" w:color="auto"/>
        <w:bottom w:val="none" w:sz="0" w:space="0" w:color="auto"/>
        <w:right w:val="none" w:sz="0" w:space="0" w:color="auto"/>
      </w:divBdr>
    </w:div>
    <w:div w:id="1902131777">
      <w:bodyDiv w:val="1"/>
      <w:marLeft w:val="0"/>
      <w:marRight w:val="0"/>
      <w:marTop w:val="0"/>
      <w:marBottom w:val="0"/>
      <w:divBdr>
        <w:top w:val="none" w:sz="0" w:space="0" w:color="auto"/>
        <w:left w:val="none" w:sz="0" w:space="0" w:color="auto"/>
        <w:bottom w:val="none" w:sz="0" w:space="0" w:color="auto"/>
        <w:right w:val="none" w:sz="0" w:space="0" w:color="auto"/>
      </w:divBdr>
    </w:div>
    <w:div w:id="1950893799">
      <w:bodyDiv w:val="1"/>
      <w:marLeft w:val="0"/>
      <w:marRight w:val="0"/>
      <w:marTop w:val="0"/>
      <w:marBottom w:val="0"/>
      <w:divBdr>
        <w:top w:val="none" w:sz="0" w:space="0" w:color="auto"/>
        <w:left w:val="none" w:sz="0" w:space="0" w:color="auto"/>
        <w:bottom w:val="none" w:sz="0" w:space="0" w:color="auto"/>
        <w:right w:val="none" w:sz="0" w:space="0" w:color="auto"/>
      </w:divBdr>
    </w:div>
    <w:div w:id="2019455964">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 w:id="2061174581">
      <w:bodyDiv w:val="1"/>
      <w:marLeft w:val="0"/>
      <w:marRight w:val="0"/>
      <w:marTop w:val="0"/>
      <w:marBottom w:val="0"/>
      <w:divBdr>
        <w:top w:val="none" w:sz="0" w:space="0" w:color="auto"/>
        <w:left w:val="none" w:sz="0" w:space="0" w:color="auto"/>
        <w:bottom w:val="none" w:sz="0" w:space="0" w:color="auto"/>
        <w:right w:val="none" w:sz="0" w:space="0" w:color="auto"/>
      </w:divBdr>
    </w:div>
    <w:div w:id="2075546471">
      <w:bodyDiv w:val="1"/>
      <w:marLeft w:val="0"/>
      <w:marRight w:val="0"/>
      <w:marTop w:val="0"/>
      <w:marBottom w:val="0"/>
      <w:divBdr>
        <w:top w:val="none" w:sz="0" w:space="0" w:color="auto"/>
        <w:left w:val="none" w:sz="0" w:space="0" w:color="auto"/>
        <w:bottom w:val="none" w:sz="0" w:space="0" w:color="auto"/>
        <w:right w:val="none" w:sz="0" w:space="0" w:color="auto"/>
      </w:divBdr>
    </w:div>
    <w:div w:id="2087796251">
      <w:bodyDiv w:val="1"/>
      <w:marLeft w:val="0"/>
      <w:marRight w:val="0"/>
      <w:marTop w:val="0"/>
      <w:marBottom w:val="0"/>
      <w:divBdr>
        <w:top w:val="none" w:sz="0" w:space="0" w:color="auto"/>
        <w:left w:val="none" w:sz="0" w:space="0" w:color="auto"/>
        <w:bottom w:val="none" w:sz="0" w:space="0" w:color="auto"/>
        <w:right w:val="none" w:sz="0" w:space="0" w:color="auto"/>
      </w:divBdr>
    </w:div>
    <w:div w:id="210819369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file:///C:\GoogleCode\user-driven-sign-language-dictionary\Analysis%20and%20design\Diagrams\Requests.jpg" TargetMode="Externa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file:///C:\GoogleCode\user-driven-sign-language-dictionary\Analysis%20and%20design\Diagrams\SearchAndHomePage.jpg" TargetMode="Externa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file:///C:\GoogleCode\user-driven-sign-language-dictionary\Analysis%20and%20design\Diagrams\Upload.jpg" TargetMode="External"/><Relationship Id="rId40" Type="http://schemas.openxmlformats.org/officeDocument/2006/relationships/image" Target="media/image16.jpeg"/><Relationship Id="rId45" Type="http://schemas.openxmlformats.org/officeDocument/2006/relationships/image" Target="file:///C:\GoogleCode\user-driven-sign-language-dictionary\Analysis%20and%20design\Diagrams\NewUser.jpg"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code.google.com/p/user-driven-sign-language-dictionary/"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image" Target="file:///C:\GoogleCode\user-driven-sign-language-dictionary\Analysis%20and%20design\Diagrams\Logon.jpg" TargetMode="External"/><Relationship Id="rId44" Type="http://schemas.openxmlformats.org/officeDocument/2006/relationships/image" Target="media/image18.jpeg"/><Relationship Id="rId52" Type="http://schemas.openxmlformats.org/officeDocument/2006/relationships/hyperlink" Target="http://www.w3schools.com/html5/html5_video.asp"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media/image11.jpeg"/><Relationship Id="rId35" Type="http://schemas.openxmlformats.org/officeDocument/2006/relationships/image" Target="file:///C:\GoogleCode\user-driven-sign-language-dictionary\Analysis%20and%20design\Diagrams\ShowVideo.jpg" TargetMode="External"/><Relationship Id="rId43" Type="http://schemas.openxmlformats.org/officeDocument/2006/relationships/image" Target="file:///C:\GoogleCode\user-driven-sign-language-dictionary\Analysis%20and%20design\Diagrams\AddRemoveGroups.jpg" TargetMode="External"/><Relationship Id="rId48" Type="http://schemas.openxmlformats.org/officeDocument/2006/relationships/image" Target="file:///C:\GoogleCode\user-driven-sign-language-dictionary\Analysis%20and%20design\Diagrams\E-mailVerified.jpg"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3.xml"/><Relationship Id="rId8" Type="http://schemas.openxmlformats.org/officeDocument/2006/relationships/hyperlink" Target="http://www.tegnsprog.dk/" TargetMode="External"/><Relationship Id="rId51" Type="http://schemas.openxmlformats.org/officeDocument/2006/relationships/image" Target="file:///C:\GoogleCode\user-driven-sign-language-dictionary\Analysis%20and%20design\Diagrams\Deployment.jpg" TargetMode="Externa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gn%20package%20diagram.jpg" TargetMode="External"/><Relationship Id="rId33" Type="http://schemas.openxmlformats.org/officeDocument/2006/relationships/image" Target="file:///C:\GoogleCode\user-driven-sign-language-dictionary\Analysis%20and%20design\Diagrams\Word.jpg" TargetMode="External"/><Relationship Id="rId38" Type="http://schemas.openxmlformats.org/officeDocument/2006/relationships/image" Target="media/image15.jpeg"/><Relationship Id="rId46" Type="http://schemas.openxmlformats.org/officeDocument/2006/relationships/hyperlink" Target="http://www.google.dk"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6.jpeg"/><Relationship Id="rId41" Type="http://schemas.openxmlformats.org/officeDocument/2006/relationships/image" Target="file:///C:\GoogleCode\user-driven-sign-language-dictionary\Analysis%20and%20design\Diagrams\CreateRequest.jpg"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www.owasp.org/index.php/Main_Page" TargetMode="External"/><Relationship Id="rId57" Type="http://schemas.openxmlformats.org/officeDocument/2006/relationships/image" Target="media/image25.png"/></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Unified_Process" TargetMode="External"/><Relationship Id="rId13" Type="http://schemas.openxmlformats.org/officeDocument/2006/relationships/hyperlink" Target="http://en.wikipedia.org/wiki/Singleton_pattern" TargetMode="External"/><Relationship Id="rId18" Type="http://schemas.openxmlformats.org/officeDocument/2006/relationships/hyperlink" Target="http://struts.apache.org/" TargetMode="External"/><Relationship Id="rId26" Type="http://schemas.openxmlformats.org/officeDocument/2006/relationships/hyperlink" Target="http://en.wikipedia.org/wiki/SQL" TargetMode="External"/><Relationship Id="rId39" Type="http://schemas.openxmlformats.org/officeDocument/2006/relationships/hyperlink" Target="http://en.wikipedia.org/wiki/Apache_Subversion"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HTML" TargetMode="External"/><Relationship Id="rId34" Type="http://schemas.openxmlformats.org/officeDocument/2006/relationships/hyperlink" Target="http://en.wikipedia.org/wiki/Content_management_system"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Optimistic_concurrency_control" TargetMode="External"/><Relationship Id="rId17" Type="http://schemas.openxmlformats.org/officeDocument/2006/relationships/hyperlink" Target="http://wicket.apache.org/introduction.html" TargetMode="External"/><Relationship Id="rId25" Type="http://schemas.openxmlformats.org/officeDocument/2006/relationships/hyperlink" Target="http://docs.jboss.org/hibernate/core/3.3/reference/en/html/queryhql.html" TargetMode="External"/><Relationship Id="rId33" Type="http://schemas.openxmlformats.org/officeDocument/2006/relationships/hyperlink" Target="http://en.wikipedia.org/wiki/Extreme_programming" TargetMode="External"/><Relationship Id="rId38" Type="http://schemas.openxmlformats.org/officeDocument/2006/relationships/hyperlink" Target="http://en.wikipedia.org/wiki/NetBeans" TargetMode="External"/><Relationship Id="rId2" Type="http://schemas.openxmlformats.org/officeDocument/2006/relationships/hyperlink" Target="http://en.wikipedia.org/wiki/Apache_Wicket" TargetMode="External"/><Relationship Id="rId16" Type="http://schemas.openxmlformats.org/officeDocument/2006/relationships/hyperlink" Target="http://james.apache.org/" TargetMode="External"/><Relationship Id="rId20" Type="http://schemas.openxmlformats.org/officeDocument/2006/relationships/hyperlink" Target="http://en.wikipedia.org/wiki/JSP" TargetMode="External"/><Relationship Id="rId29" Type="http://schemas.openxmlformats.org/officeDocument/2006/relationships/hyperlink" Target="http://en.wikipedia.org/wiki/Transport_Layer_Security" TargetMode="External"/><Relationship Id="rId41" Type="http://schemas.openxmlformats.org/officeDocument/2006/relationships/hyperlink" Target="http://en.wikipedia.org/wiki/Apache_An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Data_Definition_Language" TargetMode="External"/><Relationship Id="rId24" Type="http://schemas.openxmlformats.org/officeDocument/2006/relationships/hyperlink" Target="http://en.wikipedia.org/wiki/Cascading_Style_Sheets" TargetMode="External"/><Relationship Id="rId32" Type="http://schemas.openxmlformats.org/officeDocument/2006/relationships/hyperlink" Target="http://en.wikipedia.org/wiki/Scrum_%28development%29" TargetMode="External"/><Relationship Id="rId37" Type="http://schemas.openxmlformats.org/officeDocument/2006/relationships/hyperlink" Target="http://en.wikipedia.org/wiki/Adobe_Flash" TargetMode="External"/><Relationship Id="rId40" Type="http://schemas.openxmlformats.org/officeDocument/2006/relationships/hyperlink" Target="http://en.wikipedia.org/wiki/Google_Code" TargetMode="External"/><Relationship Id="rId5" Type="http://schemas.openxmlformats.org/officeDocument/2006/relationships/hyperlink" Target="http://en.wikipedia.org/wiki/Apache_Tomcat" TargetMode="External"/><Relationship Id="rId15" Type="http://schemas.openxmlformats.org/officeDocument/2006/relationships/hyperlink" Target="http://ffmpeg.org/" TargetMode="External"/><Relationship Id="rId23" Type="http://schemas.openxmlformats.org/officeDocument/2006/relationships/hyperlink" Target="http://en.wikipedia.org/wiki/C_Sharp_%28programming_language%29" TargetMode="External"/><Relationship Id="rId28" Type="http://schemas.openxmlformats.org/officeDocument/2006/relationships/hyperlink" Target="http://www.owasp.org/index.php/Top_10_2007" TargetMode="External"/><Relationship Id="rId36" Type="http://schemas.openxmlformats.org/officeDocument/2006/relationships/hyperlink" Target="http://en.wikipedia.org/wiki/MPEG-4_Part_14" TargetMode="External"/><Relationship Id="rId10" Type="http://schemas.openxmlformats.org/officeDocument/2006/relationships/hyperlink" Target="http://en.wikipedia.org/wiki/Java_annotation" TargetMode="External"/><Relationship Id="rId19" Type="http://schemas.openxmlformats.org/officeDocument/2006/relationships/hyperlink" Target="http://en.wikipedia.org/wiki/ASP.NET" TargetMode="External"/><Relationship Id="rId31" Type="http://schemas.openxmlformats.org/officeDocument/2006/relationships/hyperlink" Target="http://en.wikipedia.org/wiki/WAR_file_format_%28Sun%29"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MagicDraw" TargetMode="External"/><Relationship Id="rId14" Type="http://schemas.openxmlformats.org/officeDocument/2006/relationships/hyperlink" Target="http://en.wikipedia.org/wiki/Thread_%28computer_science%29" TargetMode="External"/><Relationship Id="rId22" Type="http://schemas.openxmlformats.org/officeDocument/2006/relationships/hyperlink" Target="http://en.wikipedia.org/wiki/JavaScript" TargetMode="External"/><Relationship Id="rId27" Type="http://schemas.openxmlformats.org/officeDocument/2006/relationships/hyperlink" Target="http://wicket.apache.org/meet/features.html" TargetMode="External"/><Relationship Id="rId30" Type="http://schemas.openxmlformats.org/officeDocument/2006/relationships/hyperlink" Target="https://www.owasp.org/index.php/Guide_to_Authentication" TargetMode="External"/><Relationship Id="rId35" Type="http://schemas.openxmlformats.org/officeDocument/2006/relationships/hyperlink" Target="http://en.wikipedia.org/wiki/Og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A0EA45-4C63-4F54-A086-2EEC1C52F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2997</TotalTime>
  <Pages>119</Pages>
  <Words>31270</Words>
  <Characters>190754</Characters>
  <Application>Microsoft Office Word</Application>
  <DocSecurity>0</DocSecurity>
  <Lines>1589</Lines>
  <Paragraphs>443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221581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721</cp:revision>
  <cp:lastPrinted>2011-05-28T17:56:00Z</cp:lastPrinted>
  <dcterms:created xsi:type="dcterms:W3CDTF">2011-05-14T09:26:00Z</dcterms:created>
  <dcterms:modified xsi:type="dcterms:W3CDTF">2011-12-12T17:22:00Z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